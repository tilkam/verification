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95FAD" w14:textId="482B4DBA" w:rsidR="00F25F5B" w:rsidRDefault="00E506C7" w:rsidP="00F25F5B">
      <w:pPr>
        <w:tabs>
          <w:tab w:val="left" w:pos="2552"/>
        </w:tabs>
        <w:spacing w:line="240" w:lineRule="auto"/>
        <w:jc w:val="center"/>
      </w:pPr>
      <w:bookmarkStart w:id="0" w:name="Subject"/>
      <w:r>
        <w:t xml:space="preserve"> </w:t>
      </w:r>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7E7489" w:rsidRDefault="008866A6" w:rsidP="008866A6">
            <w:pPr>
              <w:pStyle w:val="Rubrik"/>
              <w:rPr>
                <w:color w:val="008000"/>
                <w:lang w:val="en-US"/>
              </w:rPr>
            </w:pPr>
            <w:r w:rsidRPr="00AC5707">
              <w:rPr>
                <w:color w:val="008000"/>
              </w:rPr>
              <w:fldChar w:fldCharType="begin"/>
            </w:r>
            <w:r w:rsidRPr="007E7489">
              <w:rPr>
                <w:color w:val="008000"/>
                <w:lang w:val="en-US"/>
              </w:rPr>
              <w:instrText xml:space="preserve"> TITLE  \* MERGEFORMAT </w:instrText>
            </w:r>
            <w:r w:rsidRPr="00AC5707">
              <w:rPr>
                <w:color w:val="008000"/>
              </w:rPr>
              <w:fldChar w:fldCharType="separate"/>
            </w:r>
            <w:r w:rsidR="006B2010">
              <w:rPr>
                <w:color w:val="008000"/>
                <w:lang w:val="en-US"/>
              </w:rPr>
              <w:t>clinicalprocess_healthcond_description</w:t>
            </w:r>
            <w:r w:rsidRPr="00AC5707">
              <w:rPr>
                <w:color w:val="008000"/>
              </w:rPr>
              <w:fldChar w:fldCharType="end"/>
            </w:r>
          </w:p>
          <w:p w14:paraId="57114F81" w14:textId="77777777" w:rsidR="0074276F" w:rsidRPr="007E7489" w:rsidRDefault="0074276F" w:rsidP="008866A6">
            <w:pPr>
              <w:pStyle w:val="Brdtext"/>
              <w:rPr>
                <w:sz w:val="32"/>
                <w:lang w:val="en-US"/>
              </w:rPr>
            </w:pPr>
          </w:p>
          <w:p w14:paraId="56EAF9CA" w14:textId="66A0EA14" w:rsidR="008866A6" w:rsidRPr="007E7489" w:rsidRDefault="008866A6" w:rsidP="008866A6">
            <w:pPr>
              <w:pStyle w:val="Brdtext"/>
              <w:rPr>
                <w:sz w:val="32"/>
                <w:lang w:val="en-US"/>
              </w:rPr>
            </w:pPr>
            <w:r w:rsidRPr="007E7489">
              <w:rPr>
                <w:sz w:val="32"/>
                <w:lang w:val="en-US"/>
              </w:rPr>
              <w:t xml:space="preserve">Version </w:t>
            </w:r>
            <w:r w:rsidR="00E57C71">
              <w:rPr>
                <w:color w:val="008000"/>
                <w:sz w:val="32"/>
              </w:rPr>
              <w:fldChar w:fldCharType="begin"/>
            </w:r>
            <w:r w:rsidR="00E57C71" w:rsidRPr="007E7489">
              <w:rPr>
                <w:color w:val="008000"/>
                <w:sz w:val="32"/>
                <w:lang w:val="en-US"/>
              </w:rPr>
              <w:instrText xml:space="preserve"> DOCPROPERTY "version" \* MERGEFORMAT </w:instrText>
            </w:r>
            <w:r w:rsidR="00E57C71">
              <w:rPr>
                <w:color w:val="008000"/>
                <w:sz w:val="32"/>
              </w:rPr>
              <w:fldChar w:fldCharType="separate"/>
            </w:r>
            <w:r w:rsidR="00975999">
              <w:rPr>
                <w:color w:val="008000"/>
                <w:sz w:val="32"/>
                <w:lang w:val="en-US"/>
              </w:rPr>
              <w:t>2.1.</w:t>
            </w:r>
            <w:r w:rsidR="005055A8">
              <w:rPr>
                <w:color w:val="008000"/>
                <w:sz w:val="32"/>
                <w:lang w:val="en-US"/>
              </w:rPr>
              <w:t>1</w:t>
            </w:r>
            <w:r w:rsidR="00471413">
              <w:rPr>
                <w:color w:val="008000"/>
                <w:sz w:val="32"/>
                <w:lang w:val="en-US"/>
              </w:rPr>
              <w:t>8</w:t>
            </w:r>
            <w:r w:rsidR="00E57C71">
              <w:rPr>
                <w:color w:val="008000"/>
                <w:sz w:val="32"/>
              </w:rPr>
              <w:fldChar w:fldCharType="end"/>
            </w:r>
          </w:p>
          <w:p w14:paraId="6880CD5E" w14:textId="77777777" w:rsidR="008866A6" w:rsidRPr="007E7489" w:rsidRDefault="000D4E05" w:rsidP="007D7250">
            <w:pPr>
              <w:pStyle w:val="Brdtext"/>
              <w:rPr>
                <w:color w:val="008000"/>
                <w:sz w:val="32"/>
                <w:lang w:val="en-US"/>
              </w:rPr>
            </w:pPr>
            <w:r w:rsidRPr="000D4E05">
              <w:rPr>
                <w:color w:val="008000"/>
                <w:sz w:val="32"/>
              </w:rPr>
              <w:fldChar w:fldCharType="begin"/>
            </w:r>
            <w:r w:rsidRPr="007E7489">
              <w:rPr>
                <w:color w:val="008000"/>
                <w:sz w:val="32"/>
                <w:lang w:val="en-US"/>
              </w:rPr>
              <w:instrText xml:space="preserve"> DOCPROPERTY "arknummer" \* MERGEFORMAT </w:instrText>
            </w:r>
            <w:r w:rsidRPr="000D4E05">
              <w:rPr>
                <w:color w:val="008000"/>
                <w:sz w:val="32"/>
              </w:rPr>
              <w:fldChar w:fldCharType="separate"/>
            </w:r>
            <w:r w:rsidR="006B2010">
              <w:rPr>
                <w:color w:val="008000"/>
                <w:sz w:val="32"/>
                <w:lang w:val="en-US"/>
              </w:rPr>
              <w:t>ARK_0015</w:t>
            </w:r>
            <w:r w:rsidRPr="000D4E05">
              <w:rPr>
                <w:color w:val="008000"/>
                <w:sz w:val="32"/>
              </w:rPr>
              <w:fldChar w:fldCharType="end"/>
            </w:r>
          </w:p>
          <w:p w14:paraId="789A2323" w14:textId="20B43D0E" w:rsidR="007D7250" w:rsidRPr="007D7250" w:rsidRDefault="007D7250" w:rsidP="00AB7D4B">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CB5CAE">
              <w:rPr>
                <w:color w:val="008000"/>
                <w:sz w:val="32"/>
              </w:rPr>
              <w:t>202</w:t>
            </w:r>
            <w:r w:rsidR="00351486">
              <w:rPr>
                <w:color w:val="008000"/>
                <w:sz w:val="32"/>
              </w:rPr>
              <w:t>3</w:t>
            </w:r>
            <w:r w:rsidR="00CB5CAE">
              <w:rPr>
                <w:color w:val="008000"/>
                <w:sz w:val="32"/>
              </w:rPr>
              <w:t>-</w:t>
            </w:r>
            <w:r w:rsidR="00351486">
              <w:rPr>
                <w:color w:val="008000"/>
                <w:sz w:val="32"/>
              </w:rPr>
              <w:t>0</w:t>
            </w:r>
            <w:r w:rsidR="00520E50">
              <w:rPr>
                <w:color w:val="008000"/>
                <w:sz w:val="32"/>
              </w:rPr>
              <w:t>2</w:t>
            </w:r>
            <w:r w:rsidR="00CB5CAE">
              <w:rPr>
                <w:color w:val="008000"/>
                <w:sz w:val="32"/>
              </w:rPr>
              <w:t>-</w:t>
            </w:r>
            <w:r w:rsidR="00520E50">
              <w:rPr>
                <w:color w:val="008000"/>
                <w:sz w:val="32"/>
              </w:rPr>
              <w:t>03</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bookmarkStart w:id="1" w:name="_Toc126307615" w:displacedByCustomXml="next"/>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221404">
          <w:pPr>
            <w:pStyle w:val="Innehllsfrteckningsrubrik"/>
            <w:outlineLvl w:val="0"/>
          </w:pPr>
          <w:r>
            <w:t>Innehåll</w:t>
          </w:r>
          <w:bookmarkEnd w:id="1"/>
        </w:p>
        <w:p w14:paraId="79A53983" w14:textId="639DF8B9" w:rsidR="00EE154E" w:rsidRDefault="00793064">
          <w:pPr>
            <w:pStyle w:val="Innehll1"/>
            <w:tabs>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126307615" w:history="1">
            <w:r w:rsidR="00EE154E" w:rsidRPr="000B5601">
              <w:rPr>
                <w:rStyle w:val="Hyperlnk"/>
                <w:noProof/>
              </w:rPr>
              <w:t>Innehåll</w:t>
            </w:r>
            <w:r w:rsidR="00EE154E">
              <w:rPr>
                <w:noProof/>
                <w:webHidden/>
              </w:rPr>
              <w:tab/>
            </w:r>
            <w:r w:rsidR="00EE154E">
              <w:rPr>
                <w:noProof/>
                <w:webHidden/>
              </w:rPr>
              <w:fldChar w:fldCharType="begin"/>
            </w:r>
            <w:r w:rsidR="00EE154E">
              <w:rPr>
                <w:noProof/>
                <w:webHidden/>
              </w:rPr>
              <w:instrText xml:space="preserve"> PAGEREF _Toc126307615 \h </w:instrText>
            </w:r>
            <w:r w:rsidR="00EE154E">
              <w:rPr>
                <w:noProof/>
                <w:webHidden/>
              </w:rPr>
            </w:r>
            <w:r w:rsidR="00EE154E">
              <w:rPr>
                <w:noProof/>
                <w:webHidden/>
              </w:rPr>
              <w:fldChar w:fldCharType="separate"/>
            </w:r>
            <w:r w:rsidR="00EE154E">
              <w:rPr>
                <w:noProof/>
                <w:webHidden/>
              </w:rPr>
              <w:t>2</w:t>
            </w:r>
            <w:r w:rsidR="00EE154E">
              <w:rPr>
                <w:noProof/>
                <w:webHidden/>
              </w:rPr>
              <w:fldChar w:fldCharType="end"/>
            </w:r>
          </w:hyperlink>
        </w:p>
        <w:p w14:paraId="529C3F57" w14:textId="4A1E0E84" w:rsidR="00EE154E" w:rsidRDefault="00EE154E">
          <w:pPr>
            <w:pStyle w:val="Innehll1"/>
            <w:tabs>
              <w:tab w:val="right" w:leader="dot" w:pos="10456"/>
            </w:tabs>
            <w:rPr>
              <w:rFonts w:asciiTheme="minorHAnsi" w:eastAsiaTheme="minorEastAsia" w:hAnsiTheme="minorHAnsi" w:cstheme="minorBidi"/>
              <w:noProof/>
              <w:sz w:val="22"/>
              <w:lang w:eastAsia="sv-SE"/>
            </w:rPr>
          </w:pPr>
          <w:hyperlink w:anchor="_Toc126307616" w:history="1">
            <w:r w:rsidRPr="000B5601">
              <w:rPr>
                <w:rStyle w:val="Hyperlnk"/>
                <w:b/>
                <w:noProof/>
              </w:rPr>
              <w:t>Revisionshistorik</w:t>
            </w:r>
            <w:r>
              <w:rPr>
                <w:noProof/>
                <w:webHidden/>
              </w:rPr>
              <w:tab/>
            </w:r>
            <w:r>
              <w:rPr>
                <w:noProof/>
                <w:webHidden/>
              </w:rPr>
              <w:fldChar w:fldCharType="begin"/>
            </w:r>
            <w:r>
              <w:rPr>
                <w:noProof/>
                <w:webHidden/>
              </w:rPr>
              <w:instrText xml:space="preserve"> PAGEREF _Toc126307616 \h </w:instrText>
            </w:r>
            <w:r>
              <w:rPr>
                <w:noProof/>
                <w:webHidden/>
              </w:rPr>
            </w:r>
            <w:r>
              <w:rPr>
                <w:noProof/>
                <w:webHidden/>
              </w:rPr>
              <w:fldChar w:fldCharType="separate"/>
            </w:r>
            <w:r>
              <w:rPr>
                <w:noProof/>
                <w:webHidden/>
              </w:rPr>
              <w:t>5</w:t>
            </w:r>
            <w:r>
              <w:rPr>
                <w:noProof/>
                <w:webHidden/>
              </w:rPr>
              <w:fldChar w:fldCharType="end"/>
            </w:r>
          </w:hyperlink>
        </w:p>
        <w:p w14:paraId="4F36C40C" w14:textId="45168F3B" w:rsidR="00EE154E" w:rsidRDefault="00EE154E">
          <w:pPr>
            <w:pStyle w:val="Innehll1"/>
            <w:tabs>
              <w:tab w:val="right" w:leader="dot" w:pos="10456"/>
            </w:tabs>
            <w:rPr>
              <w:rFonts w:asciiTheme="minorHAnsi" w:eastAsiaTheme="minorEastAsia" w:hAnsiTheme="minorHAnsi" w:cstheme="minorBidi"/>
              <w:noProof/>
              <w:sz w:val="22"/>
              <w:lang w:eastAsia="sv-SE"/>
            </w:rPr>
          </w:pPr>
          <w:hyperlink w:anchor="_Toc126307617" w:history="1">
            <w:r w:rsidRPr="000B5601">
              <w:rPr>
                <w:rStyle w:val="Hyperlnk"/>
                <w:b/>
                <w:noProof/>
              </w:rPr>
              <w:t>Referenser</w:t>
            </w:r>
            <w:r>
              <w:rPr>
                <w:noProof/>
                <w:webHidden/>
              </w:rPr>
              <w:tab/>
            </w:r>
            <w:r>
              <w:rPr>
                <w:noProof/>
                <w:webHidden/>
              </w:rPr>
              <w:fldChar w:fldCharType="begin"/>
            </w:r>
            <w:r>
              <w:rPr>
                <w:noProof/>
                <w:webHidden/>
              </w:rPr>
              <w:instrText xml:space="preserve"> PAGEREF _Toc126307617 \h </w:instrText>
            </w:r>
            <w:r>
              <w:rPr>
                <w:noProof/>
                <w:webHidden/>
              </w:rPr>
            </w:r>
            <w:r>
              <w:rPr>
                <w:noProof/>
                <w:webHidden/>
              </w:rPr>
              <w:fldChar w:fldCharType="separate"/>
            </w:r>
            <w:r>
              <w:rPr>
                <w:noProof/>
                <w:webHidden/>
              </w:rPr>
              <w:t>17</w:t>
            </w:r>
            <w:r>
              <w:rPr>
                <w:noProof/>
                <w:webHidden/>
              </w:rPr>
              <w:fldChar w:fldCharType="end"/>
            </w:r>
          </w:hyperlink>
        </w:p>
        <w:p w14:paraId="030BD93A" w14:textId="7FF0544A" w:rsidR="00EE154E" w:rsidRDefault="00EE154E">
          <w:pPr>
            <w:pStyle w:val="Innehll1"/>
            <w:tabs>
              <w:tab w:val="right" w:leader="dot" w:pos="10456"/>
            </w:tabs>
            <w:rPr>
              <w:rFonts w:asciiTheme="minorHAnsi" w:eastAsiaTheme="minorEastAsia" w:hAnsiTheme="minorHAnsi" w:cstheme="minorBidi"/>
              <w:noProof/>
              <w:sz w:val="22"/>
              <w:lang w:eastAsia="sv-SE"/>
            </w:rPr>
          </w:pPr>
          <w:hyperlink w:anchor="_Toc126307618" w:history="1">
            <w:r w:rsidRPr="000B5601">
              <w:rPr>
                <w:rStyle w:val="Hyperlnk"/>
                <w:b/>
                <w:noProof/>
              </w:rPr>
              <w:t>Förkortningar</w:t>
            </w:r>
            <w:r>
              <w:rPr>
                <w:noProof/>
                <w:webHidden/>
              </w:rPr>
              <w:tab/>
            </w:r>
            <w:r>
              <w:rPr>
                <w:noProof/>
                <w:webHidden/>
              </w:rPr>
              <w:fldChar w:fldCharType="begin"/>
            </w:r>
            <w:r>
              <w:rPr>
                <w:noProof/>
                <w:webHidden/>
              </w:rPr>
              <w:instrText xml:space="preserve"> PAGEREF _Toc126307618 \h </w:instrText>
            </w:r>
            <w:r>
              <w:rPr>
                <w:noProof/>
                <w:webHidden/>
              </w:rPr>
            </w:r>
            <w:r>
              <w:rPr>
                <w:noProof/>
                <w:webHidden/>
              </w:rPr>
              <w:fldChar w:fldCharType="separate"/>
            </w:r>
            <w:r>
              <w:rPr>
                <w:noProof/>
                <w:webHidden/>
              </w:rPr>
              <w:t>18</w:t>
            </w:r>
            <w:r>
              <w:rPr>
                <w:noProof/>
                <w:webHidden/>
              </w:rPr>
              <w:fldChar w:fldCharType="end"/>
            </w:r>
          </w:hyperlink>
        </w:p>
        <w:p w14:paraId="789949E1" w14:textId="6C22FDED" w:rsidR="00EE154E" w:rsidRDefault="00EE154E">
          <w:pPr>
            <w:pStyle w:val="Innehll1"/>
            <w:tabs>
              <w:tab w:val="left" w:pos="400"/>
              <w:tab w:val="right" w:leader="dot" w:pos="10456"/>
            </w:tabs>
            <w:rPr>
              <w:rFonts w:asciiTheme="minorHAnsi" w:eastAsiaTheme="minorEastAsia" w:hAnsiTheme="minorHAnsi" w:cstheme="minorBidi"/>
              <w:noProof/>
              <w:sz w:val="22"/>
              <w:lang w:eastAsia="sv-SE"/>
            </w:rPr>
          </w:pPr>
          <w:hyperlink w:anchor="_Toc126307619" w:history="1">
            <w:r w:rsidRPr="000B5601">
              <w:rPr>
                <w:rStyle w:val="Hyperlnk"/>
                <w:noProof/>
              </w:rPr>
              <w:t>1</w:t>
            </w:r>
            <w:r>
              <w:rPr>
                <w:rFonts w:asciiTheme="minorHAnsi" w:eastAsiaTheme="minorEastAsia" w:hAnsiTheme="minorHAnsi" w:cstheme="minorBidi"/>
                <w:noProof/>
                <w:sz w:val="22"/>
                <w:lang w:eastAsia="sv-SE"/>
              </w:rPr>
              <w:tab/>
            </w:r>
            <w:r w:rsidRPr="000B5601">
              <w:rPr>
                <w:rStyle w:val="Hyperlnk"/>
                <w:noProof/>
              </w:rPr>
              <w:t>Inledning</w:t>
            </w:r>
            <w:r>
              <w:rPr>
                <w:noProof/>
                <w:webHidden/>
              </w:rPr>
              <w:tab/>
            </w:r>
            <w:r>
              <w:rPr>
                <w:noProof/>
                <w:webHidden/>
              </w:rPr>
              <w:fldChar w:fldCharType="begin"/>
            </w:r>
            <w:r>
              <w:rPr>
                <w:noProof/>
                <w:webHidden/>
              </w:rPr>
              <w:instrText xml:space="preserve"> PAGEREF _Toc126307619 \h </w:instrText>
            </w:r>
            <w:r>
              <w:rPr>
                <w:noProof/>
                <w:webHidden/>
              </w:rPr>
            </w:r>
            <w:r>
              <w:rPr>
                <w:noProof/>
                <w:webHidden/>
              </w:rPr>
              <w:fldChar w:fldCharType="separate"/>
            </w:r>
            <w:r>
              <w:rPr>
                <w:noProof/>
                <w:webHidden/>
              </w:rPr>
              <w:t>19</w:t>
            </w:r>
            <w:r>
              <w:rPr>
                <w:noProof/>
                <w:webHidden/>
              </w:rPr>
              <w:fldChar w:fldCharType="end"/>
            </w:r>
          </w:hyperlink>
        </w:p>
        <w:p w14:paraId="2BB42558" w14:textId="77E162B0" w:rsidR="00EE154E" w:rsidRDefault="00EE154E">
          <w:pPr>
            <w:pStyle w:val="Innehll2"/>
            <w:tabs>
              <w:tab w:val="left" w:pos="660"/>
              <w:tab w:val="right" w:leader="dot" w:pos="10456"/>
            </w:tabs>
            <w:rPr>
              <w:rFonts w:asciiTheme="minorHAnsi" w:eastAsiaTheme="minorEastAsia" w:hAnsiTheme="minorHAnsi" w:cstheme="minorBidi"/>
              <w:noProof/>
              <w:sz w:val="22"/>
              <w:lang w:eastAsia="sv-SE"/>
            </w:rPr>
          </w:pPr>
          <w:hyperlink w:anchor="_Toc126307620" w:history="1">
            <w:r w:rsidRPr="000B5601">
              <w:rPr>
                <w:rStyle w:val="Hyperlnk"/>
                <w:noProof/>
              </w:rPr>
              <w:t>1.1</w:t>
            </w:r>
            <w:r>
              <w:rPr>
                <w:rFonts w:asciiTheme="minorHAnsi" w:eastAsiaTheme="minorEastAsia" w:hAnsiTheme="minorHAnsi" w:cstheme="minorBidi"/>
                <w:noProof/>
                <w:sz w:val="22"/>
                <w:lang w:eastAsia="sv-SE"/>
              </w:rPr>
              <w:tab/>
            </w:r>
            <w:r w:rsidRPr="000B5601">
              <w:rPr>
                <w:rStyle w:val="Hyperlnk"/>
                <w:noProof/>
              </w:rPr>
              <w:t>Svenskt namn</w:t>
            </w:r>
            <w:r>
              <w:rPr>
                <w:noProof/>
                <w:webHidden/>
              </w:rPr>
              <w:tab/>
            </w:r>
            <w:r>
              <w:rPr>
                <w:noProof/>
                <w:webHidden/>
              </w:rPr>
              <w:fldChar w:fldCharType="begin"/>
            </w:r>
            <w:r>
              <w:rPr>
                <w:noProof/>
                <w:webHidden/>
              </w:rPr>
              <w:instrText xml:space="preserve"> PAGEREF _Toc126307620 \h </w:instrText>
            </w:r>
            <w:r>
              <w:rPr>
                <w:noProof/>
                <w:webHidden/>
              </w:rPr>
            </w:r>
            <w:r>
              <w:rPr>
                <w:noProof/>
                <w:webHidden/>
              </w:rPr>
              <w:fldChar w:fldCharType="separate"/>
            </w:r>
            <w:r>
              <w:rPr>
                <w:noProof/>
                <w:webHidden/>
              </w:rPr>
              <w:t>19</w:t>
            </w:r>
            <w:r>
              <w:rPr>
                <w:noProof/>
                <w:webHidden/>
              </w:rPr>
              <w:fldChar w:fldCharType="end"/>
            </w:r>
          </w:hyperlink>
        </w:p>
        <w:p w14:paraId="39095B0A" w14:textId="7ACC65BA"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21" w:history="1">
            <w:r w:rsidRPr="000B5601">
              <w:rPr>
                <w:rStyle w:val="Hyperlnk"/>
                <w:noProof/>
              </w:rPr>
              <w:t>1.2</w:t>
            </w:r>
            <w:r>
              <w:rPr>
                <w:rFonts w:asciiTheme="minorHAnsi" w:eastAsiaTheme="minorEastAsia" w:hAnsiTheme="minorHAnsi" w:cstheme="minorBidi"/>
                <w:noProof/>
                <w:sz w:val="22"/>
                <w:lang w:eastAsia="sv-SE"/>
              </w:rPr>
              <w:tab/>
            </w:r>
            <w:r w:rsidRPr="000B5601">
              <w:rPr>
                <w:rStyle w:val="Hyperlnk"/>
                <w:noProof/>
              </w:rPr>
              <w:t>Beskrivning</w:t>
            </w:r>
            <w:r>
              <w:rPr>
                <w:noProof/>
                <w:webHidden/>
              </w:rPr>
              <w:tab/>
            </w:r>
            <w:r>
              <w:rPr>
                <w:noProof/>
                <w:webHidden/>
              </w:rPr>
              <w:fldChar w:fldCharType="begin"/>
            </w:r>
            <w:r>
              <w:rPr>
                <w:noProof/>
                <w:webHidden/>
              </w:rPr>
              <w:instrText xml:space="preserve"> PAGEREF _Toc126307621 \h </w:instrText>
            </w:r>
            <w:r>
              <w:rPr>
                <w:noProof/>
                <w:webHidden/>
              </w:rPr>
            </w:r>
            <w:r>
              <w:rPr>
                <w:noProof/>
                <w:webHidden/>
              </w:rPr>
              <w:fldChar w:fldCharType="separate"/>
            </w:r>
            <w:r>
              <w:rPr>
                <w:noProof/>
                <w:webHidden/>
              </w:rPr>
              <w:t>19</w:t>
            </w:r>
            <w:r>
              <w:rPr>
                <w:noProof/>
                <w:webHidden/>
              </w:rPr>
              <w:fldChar w:fldCharType="end"/>
            </w:r>
          </w:hyperlink>
        </w:p>
        <w:p w14:paraId="36F65FB5" w14:textId="3821A36D" w:rsidR="00EE154E" w:rsidRDefault="00EE154E">
          <w:pPr>
            <w:pStyle w:val="Innehll1"/>
            <w:tabs>
              <w:tab w:val="left" w:pos="400"/>
              <w:tab w:val="right" w:leader="dot" w:pos="10456"/>
            </w:tabs>
            <w:rPr>
              <w:rFonts w:asciiTheme="minorHAnsi" w:eastAsiaTheme="minorEastAsia" w:hAnsiTheme="minorHAnsi" w:cstheme="minorBidi"/>
              <w:noProof/>
              <w:sz w:val="22"/>
              <w:lang w:eastAsia="sv-SE"/>
            </w:rPr>
          </w:pPr>
          <w:hyperlink w:anchor="_Toc126307622" w:history="1">
            <w:r w:rsidRPr="000B5601">
              <w:rPr>
                <w:rStyle w:val="Hyperlnk"/>
                <w:noProof/>
              </w:rPr>
              <w:t>2</w:t>
            </w:r>
            <w:r>
              <w:rPr>
                <w:rFonts w:asciiTheme="minorHAnsi" w:eastAsiaTheme="minorEastAsia" w:hAnsiTheme="minorHAnsi" w:cstheme="minorBidi"/>
                <w:noProof/>
                <w:sz w:val="22"/>
                <w:lang w:eastAsia="sv-SE"/>
              </w:rPr>
              <w:tab/>
            </w:r>
            <w:r w:rsidRPr="000B5601">
              <w:rPr>
                <w:rStyle w:val="Hyperlnk"/>
                <w:noProof/>
              </w:rPr>
              <w:t>Versionsinformation</w:t>
            </w:r>
            <w:r>
              <w:rPr>
                <w:noProof/>
                <w:webHidden/>
              </w:rPr>
              <w:tab/>
            </w:r>
            <w:r>
              <w:rPr>
                <w:noProof/>
                <w:webHidden/>
              </w:rPr>
              <w:fldChar w:fldCharType="begin"/>
            </w:r>
            <w:r>
              <w:rPr>
                <w:noProof/>
                <w:webHidden/>
              </w:rPr>
              <w:instrText xml:space="preserve"> PAGEREF _Toc126307622 \h </w:instrText>
            </w:r>
            <w:r>
              <w:rPr>
                <w:noProof/>
                <w:webHidden/>
              </w:rPr>
            </w:r>
            <w:r>
              <w:rPr>
                <w:noProof/>
                <w:webHidden/>
              </w:rPr>
              <w:fldChar w:fldCharType="separate"/>
            </w:r>
            <w:r>
              <w:rPr>
                <w:noProof/>
                <w:webHidden/>
              </w:rPr>
              <w:t>20</w:t>
            </w:r>
            <w:r>
              <w:rPr>
                <w:noProof/>
                <w:webHidden/>
              </w:rPr>
              <w:fldChar w:fldCharType="end"/>
            </w:r>
          </w:hyperlink>
        </w:p>
        <w:p w14:paraId="24C26AC3" w14:textId="5F4000A1"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23" w:history="1">
            <w:r w:rsidRPr="000B5601">
              <w:rPr>
                <w:rStyle w:val="Hyperlnk"/>
                <w:noProof/>
              </w:rPr>
              <w:t>2.1</w:t>
            </w:r>
            <w:r>
              <w:rPr>
                <w:rFonts w:asciiTheme="minorHAnsi" w:eastAsiaTheme="minorEastAsia" w:hAnsiTheme="minorHAnsi" w:cstheme="minorBidi"/>
                <w:noProof/>
                <w:sz w:val="22"/>
                <w:lang w:eastAsia="sv-SE"/>
              </w:rPr>
              <w:tab/>
            </w:r>
            <w:r w:rsidRPr="000B5601">
              <w:rPr>
                <w:rStyle w:val="Hyperlnk"/>
                <w:noProof/>
              </w:rPr>
              <w:t>Version 2.1.18</w:t>
            </w:r>
            <w:r>
              <w:rPr>
                <w:noProof/>
                <w:webHidden/>
              </w:rPr>
              <w:tab/>
            </w:r>
            <w:r>
              <w:rPr>
                <w:noProof/>
                <w:webHidden/>
              </w:rPr>
              <w:fldChar w:fldCharType="begin"/>
            </w:r>
            <w:r>
              <w:rPr>
                <w:noProof/>
                <w:webHidden/>
              </w:rPr>
              <w:instrText xml:space="preserve"> PAGEREF _Toc126307623 \h </w:instrText>
            </w:r>
            <w:r>
              <w:rPr>
                <w:noProof/>
                <w:webHidden/>
              </w:rPr>
            </w:r>
            <w:r>
              <w:rPr>
                <w:noProof/>
                <w:webHidden/>
              </w:rPr>
              <w:fldChar w:fldCharType="separate"/>
            </w:r>
            <w:r>
              <w:rPr>
                <w:noProof/>
                <w:webHidden/>
              </w:rPr>
              <w:t>20</w:t>
            </w:r>
            <w:r>
              <w:rPr>
                <w:noProof/>
                <w:webHidden/>
              </w:rPr>
              <w:fldChar w:fldCharType="end"/>
            </w:r>
          </w:hyperlink>
        </w:p>
        <w:p w14:paraId="518683AB" w14:textId="2F123D02"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24" w:history="1">
            <w:r w:rsidRPr="000B5601">
              <w:rPr>
                <w:rStyle w:val="Hyperlnk"/>
                <w:noProof/>
              </w:rPr>
              <w:t>2.1.1</w:t>
            </w:r>
            <w:r>
              <w:rPr>
                <w:rFonts w:asciiTheme="minorHAnsi" w:eastAsiaTheme="minorEastAsia" w:hAnsiTheme="minorHAnsi" w:cstheme="minorBidi"/>
                <w:noProof/>
                <w:sz w:val="22"/>
                <w:lang w:eastAsia="sv-SE"/>
              </w:rPr>
              <w:tab/>
            </w:r>
            <w:r w:rsidRPr="000B5601">
              <w:rPr>
                <w:rStyle w:val="Hyperlnk"/>
                <w:noProof/>
              </w:rPr>
              <w:t>Oförändrade tjänstekontrakt</w:t>
            </w:r>
            <w:r>
              <w:rPr>
                <w:noProof/>
                <w:webHidden/>
              </w:rPr>
              <w:tab/>
            </w:r>
            <w:r>
              <w:rPr>
                <w:noProof/>
                <w:webHidden/>
              </w:rPr>
              <w:fldChar w:fldCharType="begin"/>
            </w:r>
            <w:r>
              <w:rPr>
                <w:noProof/>
                <w:webHidden/>
              </w:rPr>
              <w:instrText xml:space="preserve"> PAGEREF _Toc126307624 \h </w:instrText>
            </w:r>
            <w:r>
              <w:rPr>
                <w:noProof/>
                <w:webHidden/>
              </w:rPr>
            </w:r>
            <w:r>
              <w:rPr>
                <w:noProof/>
                <w:webHidden/>
              </w:rPr>
              <w:fldChar w:fldCharType="separate"/>
            </w:r>
            <w:r>
              <w:rPr>
                <w:noProof/>
                <w:webHidden/>
              </w:rPr>
              <w:t>20</w:t>
            </w:r>
            <w:r>
              <w:rPr>
                <w:noProof/>
                <w:webHidden/>
              </w:rPr>
              <w:fldChar w:fldCharType="end"/>
            </w:r>
          </w:hyperlink>
        </w:p>
        <w:p w14:paraId="3076263E" w14:textId="3683C31E"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25" w:history="1">
            <w:r w:rsidRPr="000B5601">
              <w:rPr>
                <w:rStyle w:val="Hyperlnk"/>
                <w:noProof/>
              </w:rPr>
              <w:t>2.1.2</w:t>
            </w:r>
            <w:r>
              <w:rPr>
                <w:rFonts w:asciiTheme="minorHAnsi" w:eastAsiaTheme="minorEastAsia" w:hAnsiTheme="minorHAnsi" w:cstheme="minorBidi"/>
                <w:noProof/>
                <w:sz w:val="22"/>
                <w:lang w:eastAsia="sv-SE"/>
              </w:rPr>
              <w:tab/>
            </w:r>
            <w:r w:rsidRPr="000B5601">
              <w:rPr>
                <w:rStyle w:val="Hyperlnk"/>
                <w:noProof/>
              </w:rPr>
              <w:t>Nya tjänstekontrakt</w:t>
            </w:r>
            <w:r>
              <w:rPr>
                <w:noProof/>
                <w:webHidden/>
              </w:rPr>
              <w:tab/>
            </w:r>
            <w:r>
              <w:rPr>
                <w:noProof/>
                <w:webHidden/>
              </w:rPr>
              <w:fldChar w:fldCharType="begin"/>
            </w:r>
            <w:r>
              <w:rPr>
                <w:noProof/>
                <w:webHidden/>
              </w:rPr>
              <w:instrText xml:space="preserve"> PAGEREF _Toc126307625 \h </w:instrText>
            </w:r>
            <w:r>
              <w:rPr>
                <w:noProof/>
                <w:webHidden/>
              </w:rPr>
            </w:r>
            <w:r>
              <w:rPr>
                <w:noProof/>
                <w:webHidden/>
              </w:rPr>
              <w:fldChar w:fldCharType="separate"/>
            </w:r>
            <w:r>
              <w:rPr>
                <w:noProof/>
                <w:webHidden/>
              </w:rPr>
              <w:t>20</w:t>
            </w:r>
            <w:r>
              <w:rPr>
                <w:noProof/>
                <w:webHidden/>
              </w:rPr>
              <w:fldChar w:fldCharType="end"/>
            </w:r>
          </w:hyperlink>
        </w:p>
        <w:p w14:paraId="3FA5DA50" w14:textId="48BE73DA"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26" w:history="1">
            <w:r w:rsidRPr="000B5601">
              <w:rPr>
                <w:rStyle w:val="Hyperlnk"/>
                <w:noProof/>
              </w:rPr>
              <w:t>2.1.3</w:t>
            </w:r>
            <w:r>
              <w:rPr>
                <w:rFonts w:asciiTheme="minorHAnsi" w:eastAsiaTheme="minorEastAsia" w:hAnsiTheme="minorHAnsi" w:cstheme="minorBidi"/>
                <w:noProof/>
                <w:sz w:val="22"/>
                <w:lang w:eastAsia="sv-SE"/>
              </w:rPr>
              <w:tab/>
            </w:r>
            <w:r w:rsidRPr="000B5601">
              <w:rPr>
                <w:rStyle w:val="Hyperlnk"/>
                <w:noProof/>
              </w:rPr>
              <w:t>Förändrade tjänstekontrakt</w:t>
            </w:r>
            <w:r>
              <w:rPr>
                <w:noProof/>
                <w:webHidden/>
              </w:rPr>
              <w:tab/>
            </w:r>
            <w:r>
              <w:rPr>
                <w:noProof/>
                <w:webHidden/>
              </w:rPr>
              <w:fldChar w:fldCharType="begin"/>
            </w:r>
            <w:r>
              <w:rPr>
                <w:noProof/>
                <w:webHidden/>
              </w:rPr>
              <w:instrText xml:space="preserve"> PAGEREF _Toc126307626 \h </w:instrText>
            </w:r>
            <w:r>
              <w:rPr>
                <w:noProof/>
                <w:webHidden/>
              </w:rPr>
            </w:r>
            <w:r>
              <w:rPr>
                <w:noProof/>
                <w:webHidden/>
              </w:rPr>
              <w:fldChar w:fldCharType="separate"/>
            </w:r>
            <w:r>
              <w:rPr>
                <w:noProof/>
                <w:webHidden/>
              </w:rPr>
              <w:t>20</w:t>
            </w:r>
            <w:r>
              <w:rPr>
                <w:noProof/>
                <w:webHidden/>
              </w:rPr>
              <w:fldChar w:fldCharType="end"/>
            </w:r>
          </w:hyperlink>
        </w:p>
        <w:p w14:paraId="58B4F4F8" w14:textId="6E8819B8"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27" w:history="1">
            <w:r w:rsidRPr="000B5601">
              <w:rPr>
                <w:rStyle w:val="Hyperlnk"/>
                <w:noProof/>
              </w:rPr>
              <w:t>2.1.4</w:t>
            </w:r>
            <w:r>
              <w:rPr>
                <w:rFonts w:asciiTheme="minorHAnsi" w:eastAsiaTheme="minorEastAsia" w:hAnsiTheme="minorHAnsi" w:cstheme="minorBidi"/>
                <w:noProof/>
                <w:sz w:val="22"/>
                <w:lang w:eastAsia="sv-SE"/>
              </w:rPr>
              <w:tab/>
            </w:r>
            <w:r w:rsidRPr="000B5601">
              <w:rPr>
                <w:rStyle w:val="Hyperlnk"/>
                <w:noProof/>
              </w:rPr>
              <w:t>Utgångna tjänstekontrakt</w:t>
            </w:r>
            <w:r>
              <w:rPr>
                <w:noProof/>
                <w:webHidden/>
              </w:rPr>
              <w:tab/>
            </w:r>
            <w:r>
              <w:rPr>
                <w:noProof/>
                <w:webHidden/>
              </w:rPr>
              <w:fldChar w:fldCharType="begin"/>
            </w:r>
            <w:r>
              <w:rPr>
                <w:noProof/>
                <w:webHidden/>
              </w:rPr>
              <w:instrText xml:space="preserve"> PAGEREF _Toc126307627 \h </w:instrText>
            </w:r>
            <w:r>
              <w:rPr>
                <w:noProof/>
                <w:webHidden/>
              </w:rPr>
            </w:r>
            <w:r>
              <w:rPr>
                <w:noProof/>
                <w:webHidden/>
              </w:rPr>
              <w:fldChar w:fldCharType="separate"/>
            </w:r>
            <w:r>
              <w:rPr>
                <w:noProof/>
                <w:webHidden/>
              </w:rPr>
              <w:t>20</w:t>
            </w:r>
            <w:r>
              <w:rPr>
                <w:noProof/>
                <w:webHidden/>
              </w:rPr>
              <w:fldChar w:fldCharType="end"/>
            </w:r>
          </w:hyperlink>
        </w:p>
        <w:p w14:paraId="3126B9FE" w14:textId="51B66ED2"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28" w:history="1">
            <w:r w:rsidRPr="000B5601">
              <w:rPr>
                <w:rStyle w:val="Hyperlnk"/>
                <w:noProof/>
              </w:rPr>
              <w:t>2.2</w:t>
            </w:r>
            <w:r>
              <w:rPr>
                <w:rFonts w:asciiTheme="minorHAnsi" w:eastAsiaTheme="minorEastAsia" w:hAnsiTheme="minorHAnsi" w:cstheme="minorBidi"/>
                <w:noProof/>
                <w:sz w:val="22"/>
                <w:lang w:eastAsia="sv-SE"/>
              </w:rPr>
              <w:tab/>
            </w:r>
            <w:r w:rsidRPr="000B5601">
              <w:rPr>
                <w:rStyle w:val="Hyperlnk"/>
                <w:noProof/>
              </w:rPr>
              <w:t>Version tidigare</w:t>
            </w:r>
            <w:r>
              <w:rPr>
                <w:noProof/>
                <w:webHidden/>
              </w:rPr>
              <w:tab/>
            </w:r>
            <w:r>
              <w:rPr>
                <w:noProof/>
                <w:webHidden/>
              </w:rPr>
              <w:fldChar w:fldCharType="begin"/>
            </w:r>
            <w:r>
              <w:rPr>
                <w:noProof/>
                <w:webHidden/>
              </w:rPr>
              <w:instrText xml:space="preserve"> PAGEREF _Toc126307628 \h </w:instrText>
            </w:r>
            <w:r>
              <w:rPr>
                <w:noProof/>
                <w:webHidden/>
              </w:rPr>
            </w:r>
            <w:r>
              <w:rPr>
                <w:noProof/>
                <w:webHidden/>
              </w:rPr>
              <w:fldChar w:fldCharType="separate"/>
            </w:r>
            <w:r>
              <w:rPr>
                <w:noProof/>
                <w:webHidden/>
              </w:rPr>
              <w:t>20</w:t>
            </w:r>
            <w:r>
              <w:rPr>
                <w:noProof/>
                <w:webHidden/>
              </w:rPr>
              <w:fldChar w:fldCharType="end"/>
            </w:r>
          </w:hyperlink>
        </w:p>
        <w:p w14:paraId="35BA0E54" w14:textId="5665805F" w:rsidR="00EE154E" w:rsidRDefault="00EE154E">
          <w:pPr>
            <w:pStyle w:val="Innehll1"/>
            <w:tabs>
              <w:tab w:val="left" w:pos="400"/>
              <w:tab w:val="right" w:leader="dot" w:pos="10456"/>
            </w:tabs>
            <w:rPr>
              <w:rFonts w:asciiTheme="minorHAnsi" w:eastAsiaTheme="minorEastAsia" w:hAnsiTheme="minorHAnsi" w:cstheme="minorBidi"/>
              <w:noProof/>
              <w:sz w:val="22"/>
              <w:lang w:eastAsia="sv-SE"/>
            </w:rPr>
          </w:pPr>
          <w:hyperlink w:anchor="_Toc126307629" w:history="1">
            <w:r w:rsidRPr="000B5601">
              <w:rPr>
                <w:rStyle w:val="Hyperlnk"/>
                <w:noProof/>
              </w:rPr>
              <w:t>3</w:t>
            </w:r>
            <w:r>
              <w:rPr>
                <w:rFonts w:asciiTheme="minorHAnsi" w:eastAsiaTheme="minorEastAsia" w:hAnsiTheme="minorHAnsi" w:cstheme="minorBidi"/>
                <w:noProof/>
                <w:sz w:val="22"/>
                <w:lang w:eastAsia="sv-SE"/>
              </w:rPr>
              <w:tab/>
            </w:r>
            <w:r w:rsidRPr="000B5601">
              <w:rPr>
                <w:rStyle w:val="Hyperlnk"/>
                <w:noProof/>
              </w:rPr>
              <w:t>Tjänstedomänens arkitektur</w:t>
            </w:r>
            <w:r>
              <w:rPr>
                <w:noProof/>
                <w:webHidden/>
              </w:rPr>
              <w:tab/>
            </w:r>
            <w:r>
              <w:rPr>
                <w:noProof/>
                <w:webHidden/>
              </w:rPr>
              <w:fldChar w:fldCharType="begin"/>
            </w:r>
            <w:r>
              <w:rPr>
                <w:noProof/>
                <w:webHidden/>
              </w:rPr>
              <w:instrText xml:space="preserve"> PAGEREF _Toc126307629 \h </w:instrText>
            </w:r>
            <w:r>
              <w:rPr>
                <w:noProof/>
                <w:webHidden/>
              </w:rPr>
            </w:r>
            <w:r>
              <w:rPr>
                <w:noProof/>
                <w:webHidden/>
              </w:rPr>
              <w:fldChar w:fldCharType="separate"/>
            </w:r>
            <w:r>
              <w:rPr>
                <w:noProof/>
                <w:webHidden/>
              </w:rPr>
              <w:t>21</w:t>
            </w:r>
            <w:r>
              <w:rPr>
                <w:noProof/>
                <w:webHidden/>
              </w:rPr>
              <w:fldChar w:fldCharType="end"/>
            </w:r>
          </w:hyperlink>
        </w:p>
        <w:p w14:paraId="3DC48A2D" w14:textId="153678C7"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30" w:history="1">
            <w:r w:rsidRPr="000B5601">
              <w:rPr>
                <w:rStyle w:val="Hyperlnk"/>
                <w:noProof/>
              </w:rPr>
              <w:t>3.1</w:t>
            </w:r>
            <w:r>
              <w:rPr>
                <w:rFonts w:asciiTheme="minorHAnsi" w:eastAsiaTheme="minorEastAsia" w:hAnsiTheme="minorHAnsi" w:cstheme="minorBidi"/>
                <w:noProof/>
                <w:sz w:val="22"/>
                <w:lang w:eastAsia="sv-SE"/>
              </w:rPr>
              <w:tab/>
            </w:r>
            <w:r w:rsidRPr="000B5601">
              <w:rPr>
                <w:rStyle w:val="Hyperlnk"/>
                <w:noProof/>
              </w:rPr>
              <w:t>Flöden</w:t>
            </w:r>
            <w:r>
              <w:rPr>
                <w:noProof/>
                <w:webHidden/>
              </w:rPr>
              <w:tab/>
            </w:r>
            <w:r>
              <w:rPr>
                <w:noProof/>
                <w:webHidden/>
              </w:rPr>
              <w:fldChar w:fldCharType="begin"/>
            </w:r>
            <w:r>
              <w:rPr>
                <w:noProof/>
                <w:webHidden/>
              </w:rPr>
              <w:instrText xml:space="preserve"> PAGEREF _Toc126307630 \h </w:instrText>
            </w:r>
            <w:r>
              <w:rPr>
                <w:noProof/>
                <w:webHidden/>
              </w:rPr>
            </w:r>
            <w:r>
              <w:rPr>
                <w:noProof/>
                <w:webHidden/>
              </w:rPr>
              <w:fldChar w:fldCharType="separate"/>
            </w:r>
            <w:r>
              <w:rPr>
                <w:noProof/>
                <w:webHidden/>
              </w:rPr>
              <w:t>21</w:t>
            </w:r>
            <w:r>
              <w:rPr>
                <w:noProof/>
                <w:webHidden/>
              </w:rPr>
              <w:fldChar w:fldCharType="end"/>
            </w:r>
          </w:hyperlink>
        </w:p>
        <w:p w14:paraId="37F5BC23" w14:textId="6B50DB1F"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31" w:history="1">
            <w:r w:rsidRPr="000B5601">
              <w:rPr>
                <w:rStyle w:val="Hyperlnk"/>
                <w:noProof/>
              </w:rPr>
              <w:t>3.1.1</w:t>
            </w:r>
            <w:r>
              <w:rPr>
                <w:rFonts w:asciiTheme="minorHAnsi" w:eastAsiaTheme="minorEastAsia" w:hAnsiTheme="minorHAnsi" w:cstheme="minorBidi"/>
                <w:noProof/>
                <w:sz w:val="22"/>
                <w:lang w:eastAsia="sv-SE"/>
              </w:rPr>
              <w:tab/>
            </w:r>
            <w:r w:rsidRPr="000B5601">
              <w:rPr>
                <w:rStyle w:val="Hyperlnk"/>
                <w:noProof/>
              </w:rPr>
              <w:t>Arbetsflöde</w:t>
            </w:r>
            <w:r>
              <w:rPr>
                <w:noProof/>
                <w:webHidden/>
              </w:rPr>
              <w:tab/>
            </w:r>
            <w:r>
              <w:rPr>
                <w:noProof/>
                <w:webHidden/>
              </w:rPr>
              <w:fldChar w:fldCharType="begin"/>
            </w:r>
            <w:r>
              <w:rPr>
                <w:noProof/>
                <w:webHidden/>
              </w:rPr>
              <w:instrText xml:space="preserve"> PAGEREF _Toc126307631 \h </w:instrText>
            </w:r>
            <w:r>
              <w:rPr>
                <w:noProof/>
                <w:webHidden/>
              </w:rPr>
            </w:r>
            <w:r>
              <w:rPr>
                <w:noProof/>
                <w:webHidden/>
              </w:rPr>
              <w:fldChar w:fldCharType="separate"/>
            </w:r>
            <w:r>
              <w:rPr>
                <w:noProof/>
                <w:webHidden/>
              </w:rPr>
              <w:t>22</w:t>
            </w:r>
            <w:r>
              <w:rPr>
                <w:noProof/>
                <w:webHidden/>
              </w:rPr>
              <w:fldChar w:fldCharType="end"/>
            </w:r>
          </w:hyperlink>
        </w:p>
        <w:p w14:paraId="693F51BF" w14:textId="1E39C97B"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32" w:history="1">
            <w:r w:rsidRPr="000B5601">
              <w:rPr>
                <w:rStyle w:val="Hyperlnk"/>
                <w:noProof/>
              </w:rPr>
              <w:t>3.1.2</w:t>
            </w:r>
            <w:r>
              <w:rPr>
                <w:rFonts w:asciiTheme="minorHAnsi" w:eastAsiaTheme="minorEastAsia" w:hAnsiTheme="minorHAnsi" w:cstheme="minorBidi"/>
                <w:noProof/>
                <w:sz w:val="22"/>
                <w:lang w:eastAsia="sv-SE"/>
              </w:rPr>
              <w:tab/>
            </w:r>
            <w:r w:rsidRPr="000B5601">
              <w:rPr>
                <w:rStyle w:val="Hyperlnk"/>
                <w:noProof/>
              </w:rPr>
              <w:t>Sekvensdiagram</w:t>
            </w:r>
            <w:r>
              <w:rPr>
                <w:noProof/>
                <w:webHidden/>
              </w:rPr>
              <w:tab/>
            </w:r>
            <w:r>
              <w:rPr>
                <w:noProof/>
                <w:webHidden/>
              </w:rPr>
              <w:fldChar w:fldCharType="begin"/>
            </w:r>
            <w:r>
              <w:rPr>
                <w:noProof/>
                <w:webHidden/>
              </w:rPr>
              <w:instrText xml:space="preserve"> PAGEREF _Toc126307632 \h </w:instrText>
            </w:r>
            <w:r>
              <w:rPr>
                <w:noProof/>
                <w:webHidden/>
              </w:rPr>
            </w:r>
            <w:r>
              <w:rPr>
                <w:noProof/>
                <w:webHidden/>
              </w:rPr>
              <w:fldChar w:fldCharType="separate"/>
            </w:r>
            <w:r>
              <w:rPr>
                <w:noProof/>
                <w:webHidden/>
              </w:rPr>
              <w:t>24</w:t>
            </w:r>
            <w:r>
              <w:rPr>
                <w:noProof/>
                <w:webHidden/>
              </w:rPr>
              <w:fldChar w:fldCharType="end"/>
            </w:r>
          </w:hyperlink>
        </w:p>
        <w:p w14:paraId="3D2FEDB8" w14:textId="43F33C6D"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33" w:history="1">
            <w:r w:rsidRPr="000B5601">
              <w:rPr>
                <w:rStyle w:val="Hyperlnk"/>
                <w:noProof/>
              </w:rPr>
              <w:t>3.1.3</w:t>
            </w:r>
            <w:r>
              <w:rPr>
                <w:rFonts w:asciiTheme="minorHAnsi" w:eastAsiaTheme="minorEastAsia" w:hAnsiTheme="minorHAnsi" w:cstheme="minorBidi"/>
                <w:noProof/>
                <w:sz w:val="22"/>
                <w:lang w:eastAsia="sv-SE"/>
              </w:rPr>
              <w:tab/>
            </w:r>
            <w:r w:rsidRPr="000B5601">
              <w:rPr>
                <w:rStyle w:val="Hyperlnk"/>
                <w:noProof/>
              </w:rPr>
              <w:t>Obligatoriska kontrakt</w:t>
            </w:r>
            <w:r>
              <w:rPr>
                <w:noProof/>
                <w:webHidden/>
              </w:rPr>
              <w:tab/>
            </w:r>
            <w:r>
              <w:rPr>
                <w:noProof/>
                <w:webHidden/>
              </w:rPr>
              <w:fldChar w:fldCharType="begin"/>
            </w:r>
            <w:r>
              <w:rPr>
                <w:noProof/>
                <w:webHidden/>
              </w:rPr>
              <w:instrText xml:space="preserve"> PAGEREF _Toc126307633 \h </w:instrText>
            </w:r>
            <w:r>
              <w:rPr>
                <w:noProof/>
                <w:webHidden/>
              </w:rPr>
            </w:r>
            <w:r>
              <w:rPr>
                <w:noProof/>
                <w:webHidden/>
              </w:rPr>
              <w:fldChar w:fldCharType="separate"/>
            </w:r>
            <w:r>
              <w:rPr>
                <w:noProof/>
                <w:webHidden/>
              </w:rPr>
              <w:t>25</w:t>
            </w:r>
            <w:r>
              <w:rPr>
                <w:noProof/>
                <w:webHidden/>
              </w:rPr>
              <w:fldChar w:fldCharType="end"/>
            </w:r>
          </w:hyperlink>
        </w:p>
        <w:p w14:paraId="72BF83CF" w14:textId="1480D201"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34" w:history="1">
            <w:r w:rsidRPr="000B5601">
              <w:rPr>
                <w:rStyle w:val="Hyperlnk"/>
                <w:noProof/>
              </w:rPr>
              <w:t>3.2</w:t>
            </w:r>
            <w:r>
              <w:rPr>
                <w:rFonts w:asciiTheme="minorHAnsi" w:eastAsiaTheme="minorEastAsia" w:hAnsiTheme="minorHAnsi" w:cstheme="minorBidi"/>
                <w:noProof/>
                <w:sz w:val="22"/>
                <w:lang w:eastAsia="sv-SE"/>
              </w:rPr>
              <w:tab/>
            </w:r>
            <w:r w:rsidRPr="000B5601">
              <w:rPr>
                <w:rStyle w:val="Hyperlnk"/>
                <w:noProof/>
              </w:rPr>
              <w:t>Adressering</w:t>
            </w:r>
            <w:r>
              <w:rPr>
                <w:noProof/>
                <w:webHidden/>
              </w:rPr>
              <w:tab/>
            </w:r>
            <w:r>
              <w:rPr>
                <w:noProof/>
                <w:webHidden/>
              </w:rPr>
              <w:fldChar w:fldCharType="begin"/>
            </w:r>
            <w:r>
              <w:rPr>
                <w:noProof/>
                <w:webHidden/>
              </w:rPr>
              <w:instrText xml:space="preserve"> PAGEREF _Toc126307634 \h </w:instrText>
            </w:r>
            <w:r>
              <w:rPr>
                <w:noProof/>
                <w:webHidden/>
              </w:rPr>
            </w:r>
            <w:r>
              <w:rPr>
                <w:noProof/>
                <w:webHidden/>
              </w:rPr>
              <w:fldChar w:fldCharType="separate"/>
            </w:r>
            <w:r>
              <w:rPr>
                <w:noProof/>
                <w:webHidden/>
              </w:rPr>
              <w:t>25</w:t>
            </w:r>
            <w:r>
              <w:rPr>
                <w:noProof/>
                <w:webHidden/>
              </w:rPr>
              <w:fldChar w:fldCharType="end"/>
            </w:r>
          </w:hyperlink>
        </w:p>
        <w:p w14:paraId="38307F7B" w14:textId="33FBF2CF"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35" w:history="1">
            <w:r w:rsidRPr="000B5601">
              <w:rPr>
                <w:rStyle w:val="Hyperlnk"/>
                <w:noProof/>
              </w:rPr>
              <w:t>3.2.1</w:t>
            </w:r>
            <w:r>
              <w:rPr>
                <w:rFonts w:asciiTheme="minorHAnsi" w:eastAsiaTheme="minorEastAsia" w:hAnsiTheme="minorHAnsi" w:cstheme="minorBidi"/>
                <w:noProof/>
                <w:sz w:val="22"/>
                <w:lang w:eastAsia="sv-SE"/>
              </w:rPr>
              <w:tab/>
            </w:r>
            <w:r w:rsidRPr="000B5601">
              <w:rPr>
                <w:rStyle w:val="Hyperlnk"/>
                <w:noProof/>
              </w:rPr>
              <w:t>Sammanfattning av adresseringsmodell</w:t>
            </w:r>
            <w:r>
              <w:rPr>
                <w:noProof/>
                <w:webHidden/>
              </w:rPr>
              <w:tab/>
            </w:r>
            <w:r>
              <w:rPr>
                <w:noProof/>
                <w:webHidden/>
              </w:rPr>
              <w:fldChar w:fldCharType="begin"/>
            </w:r>
            <w:r>
              <w:rPr>
                <w:noProof/>
                <w:webHidden/>
              </w:rPr>
              <w:instrText xml:space="preserve"> PAGEREF _Toc126307635 \h </w:instrText>
            </w:r>
            <w:r>
              <w:rPr>
                <w:noProof/>
                <w:webHidden/>
              </w:rPr>
            </w:r>
            <w:r>
              <w:rPr>
                <w:noProof/>
                <w:webHidden/>
              </w:rPr>
              <w:fldChar w:fldCharType="separate"/>
            </w:r>
            <w:r>
              <w:rPr>
                <w:noProof/>
                <w:webHidden/>
              </w:rPr>
              <w:t>25</w:t>
            </w:r>
            <w:r>
              <w:rPr>
                <w:noProof/>
                <w:webHidden/>
              </w:rPr>
              <w:fldChar w:fldCharType="end"/>
            </w:r>
          </w:hyperlink>
        </w:p>
        <w:p w14:paraId="37975F16" w14:textId="78B66056"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36" w:history="1">
            <w:r w:rsidRPr="000B5601">
              <w:rPr>
                <w:rStyle w:val="Hyperlnk"/>
                <w:noProof/>
              </w:rPr>
              <w:t>3.3</w:t>
            </w:r>
            <w:r>
              <w:rPr>
                <w:rFonts w:asciiTheme="minorHAnsi" w:eastAsiaTheme="minorEastAsia" w:hAnsiTheme="minorHAnsi" w:cstheme="minorBidi"/>
                <w:noProof/>
                <w:sz w:val="22"/>
                <w:lang w:eastAsia="sv-SE"/>
              </w:rPr>
              <w:tab/>
            </w:r>
            <w:r w:rsidRPr="000B5601">
              <w:rPr>
                <w:rStyle w:val="Hyperlnk"/>
                <w:noProof/>
              </w:rPr>
              <w:t>Aggregering och engagemangsindex</w:t>
            </w:r>
            <w:r>
              <w:rPr>
                <w:noProof/>
                <w:webHidden/>
              </w:rPr>
              <w:tab/>
            </w:r>
            <w:r>
              <w:rPr>
                <w:noProof/>
                <w:webHidden/>
              </w:rPr>
              <w:fldChar w:fldCharType="begin"/>
            </w:r>
            <w:r>
              <w:rPr>
                <w:noProof/>
                <w:webHidden/>
              </w:rPr>
              <w:instrText xml:space="preserve"> PAGEREF _Toc126307636 \h </w:instrText>
            </w:r>
            <w:r>
              <w:rPr>
                <w:noProof/>
                <w:webHidden/>
              </w:rPr>
            </w:r>
            <w:r>
              <w:rPr>
                <w:noProof/>
                <w:webHidden/>
              </w:rPr>
              <w:fldChar w:fldCharType="separate"/>
            </w:r>
            <w:r>
              <w:rPr>
                <w:noProof/>
                <w:webHidden/>
              </w:rPr>
              <w:t>25</w:t>
            </w:r>
            <w:r>
              <w:rPr>
                <w:noProof/>
                <w:webHidden/>
              </w:rPr>
              <w:fldChar w:fldCharType="end"/>
            </w:r>
          </w:hyperlink>
        </w:p>
        <w:p w14:paraId="45279AD2" w14:textId="5F453849" w:rsidR="00EE154E" w:rsidRDefault="00EE154E">
          <w:pPr>
            <w:pStyle w:val="Innehll1"/>
            <w:tabs>
              <w:tab w:val="left" w:pos="400"/>
              <w:tab w:val="right" w:leader="dot" w:pos="10456"/>
            </w:tabs>
            <w:rPr>
              <w:rFonts w:asciiTheme="minorHAnsi" w:eastAsiaTheme="minorEastAsia" w:hAnsiTheme="minorHAnsi" w:cstheme="minorBidi"/>
              <w:noProof/>
              <w:sz w:val="22"/>
              <w:lang w:eastAsia="sv-SE"/>
            </w:rPr>
          </w:pPr>
          <w:hyperlink w:anchor="_Toc126307637" w:history="1">
            <w:r w:rsidRPr="000B5601">
              <w:rPr>
                <w:rStyle w:val="Hyperlnk"/>
                <w:noProof/>
              </w:rPr>
              <w:t>4</w:t>
            </w:r>
            <w:r>
              <w:rPr>
                <w:rFonts w:asciiTheme="minorHAnsi" w:eastAsiaTheme="minorEastAsia" w:hAnsiTheme="minorHAnsi" w:cstheme="minorBidi"/>
                <w:noProof/>
                <w:sz w:val="22"/>
                <w:lang w:eastAsia="sv-SE"/>
              </w:rPr>
              <w:tab/>
            </w:r>
            <w:r w:rsidRPr="000B5601">
              <w:rPr>
                <w:rStyle w:val="Hyperlnk"/>
                <w:noProof/>
              </w:rPr>
              <w:t>Tjänstedomänens krav och regler</w:t>
            </w:r>
            <w:r>
              <w:rPr>
                <w:noProof/>
                <w:webHidden/>
              </w:rPr>
              <w:tab/>
            </w:r>
            <w:r>
              <w:rPr>
                <w:noProof/>
                <w:webHidden/>
              </w:rPr>
              <w:fldChar w:fldCharType="begin"/>
            </w:r>
            <w:r>
              <w:rPr>
                <w:noProof/>
                <w:webHidden/>
              </w:rPr>
              <w:instrText xml:space="preserve"> PAGEREF _Toc126307637 \h </w:instrText>
            </w:r>
            <w:r>
              <w:rPr>
                <w:noProof/>
                <w:webHidden/>
              </w:rPr>
            </w:r>
            <w:r>
              <w:rPr>
                <w:noProof/>
                <w:webHidden/>
              </w:rPr>
              <w:fldChar w:fldCharType="separate"/>
            </w:r>
            <w:r>
              <w:rPr>
                <w:noProof/>
                <w:webHidden/>
              </w:rPr>
              <w:t>27</w:t>
            </w:r>
            <w:r>
              <w:rPr>
                <w:noProof/>
                <w:webHidden/>
              </w:rPr>
              <w:fldChar w:fldCharType="end"/>
            </w:r>
          </w:hyperlink>
        </w:p>
        <w:p w14:paraId="1B6B3D3D" w14:textId="5ADC605B"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38" w:history="1">
            <w:r w:rsidRPr="000B5601">
              <w:rPr>
                <w:rStyle w:val="Hyperlnk"/>
                <w:noProof/>
              </w:rPr>
              <w:t>4.1</w:t>
            </w:r>
            <w:r>
              <w:rPr>
                <w:rFonts w:asciiTheme="minorHAnsi" w:eastAsiaTheme="minorEastAsia" w:hAnsiTheme="minorHAnsi" w:cstheme="minorBidi"/>
                <w:noProof/>
                <w:sz w:val="22"/>
                <w:lang w:eastAsia="sv-SE"/>
              </w:rPr>
              <w:tab/>
            </w:r>
            <w:r w:rsidRPr="000B5601">
              <w:rPr>
                <w:rStyle w:val="Hyperlnk"/>
                <w:noProof/>
              </w:rPr>
              <w:t>Uppdatering av engagemangsindex</w:t>
            </w:r>
            <w:r>
              <w:rPr>
                <w:noProof/>
                <w:webHidden/>
              </w:rPr>
              <w:tab/>
            </w:r>
            <w:r>
              <w:rPr>
                <w:noProof/>
                <w:webHidden/>
              </w:rPr>
              <w:fldChar w:fldCharType="begin"/>
            </w:r>
            <w:r>
              <w:rPr>
                <w:noProof/>
                <w:webHidden/>
              </w:rPr>
              <w:instrText xml:space="preserve"> PAGEREF _Toc126307638 \h </w:instrText>
            </w:r>
            <w:r>
              <w:rPr>
                <w:noProof/>
                <w:webHidden/>
              </w:rPr>
            </w:r>
            <w:r>
              <w:rPr>
                <w:noProof/>
                <w:webHidden/>
              </w:rPr>
              <w:fldChar w:fldCharType="separate"/>
            </w:r>
            <w:r>
              <w:rPr>
                <w:noProof/>
                <w:webHidden/>
              </w:rPr>
              <w:t>27</w:t>
            </w:r>
            <w:r>
              <w:rPr>
                <w:noProof/>
                <w:webHidden/>
              </w:rPr>
              <w:fldChar w:fldCharType="end"/>
            </w:r>
          </w:hyperlink>
        </w:p>
        <w:p w14:paraId="7C19038E" w14:textId="63C3791E"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39" w:history="1">
            <w:r w:rsidRPr="000B5601">
              <w:rPr>
                <w:rStyle w:val="Hyperlnk"/>
                <w:noProof/>
              </w:rPr>
              <w:t>4.2</w:t>
            </w:r>
            <w:r>
              <w:rPr>
                <w:rFonts w:asciiTheme="minorHAnsi" w:eastAsiaTheme="minorEastAsia" w:hAnsiTheme="minorHAnsi" w:cstheme="minorBidi"/>
                <w:noProof/>
                <w:sz w:val="22"/>
                <w:lang w:eastAsia="sv-SE"/>
              </w:rPr>
              <w:tab/>
            </w:r>
            <w:r w:rsidRPr="000B5601">
              <w:rPr>
                <w:rStyle w:val="Hyperlnk"/>
                <w:noProof/>
              </w:rPr>
              <w:t>Informationssäkerhet och juridik</w:t>
            </w:r>
            <w:r>
              <w:rPr>
                <w:noProof/>
                <w:webHidden/>
              </w:rPr>
              <w:tab/>
            </w:r>
            <w:r>
              <w:rPr>
                <w:noProof/>
                <w:webHidden/>
              </w:rPr>
              <w:fldChar w:fldCharType="begin"/>
            </w:r>
            <w:r>
              <w:rPr>
                <w:noProof/>
                <w:webHidden/>
              </w:rPr>
              <w:instrText xml:space="preserve"> PAGEREF _Toc126307639 \h </w:instrText>
            </w:r>
            <w:r>
              <w:rPr>
                <w:noProof/>
                <w:webHidden/>
              </w:rPr>
            </w:r>
            <w:r>
              <w:rPr>
                <w:noProof/>
                <w:webHidden/>
              </w:rPr>
              <w:fldChar w:fldCharType="separate"/>
            </w:r>
            <w:r>
              <w:rPr>
                <w:noProof/>
                <w:webHidden/>
              </w:rPr>
              <w:t>29</w:t>
            </w:r>
            <w:r>
              <w:rPr>
                <w:noProof/>
                <w:webHidden/>
              </w:rPr>
              <w:fldChar w:fldCharType="end"/>
            </w:r>
          </w:hyperlink>
        </w:p>
        <w:p w14:paraId="66AA59D7" w14:textId="40AC5B6B"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40" w:history="1">
            <w:r w:rsidRPr="000B5601">
              <w:rPr>
                <w:rStyle w:val="Hyperlnk"/>
                <w:noProof/>
              </w:rPr>
              <w:t>4.2.1</w:t>
            </w:r>
            <w:r>
              <w:rPr>
                <w:rFonts w:asciiTheme="minorHAnsi" w:eastAsiaTheme="minorEastAsia" w:hAnsiTheme="minorHAnsi" w:cstheme="minorBidi"/>
                <w:noProof/>
                <w:sz w:val="22"/>
                <w:lang w:eastAsia="sv-SE"/>
              </w:rPr>
              <w:tab/>
            </w:r>
            <w:r w:rsidRPr="000B5601">
              <w:rPr>
                <w:rStyle w:val="Hyperlnk"/>
                <w:noProof/>
              </w:rPr>
              <w:t>Medarbetarens direktåtkomst</w:t>
            </w:r>
            <w:r>
              <w:rPr>
                <w:noProof/>
                <w:webHidden/>
              </w:rPr>
              <w:tab/>
            </w:r>
            <w:r>
              <w:rPr>
                <w:noProof/>
                <w:webHidden/>
              </w:rPr>
              <w:fldChar w:fldCharType="begin"/>
            </w:r>
            <w:r>
              <w:rPr>
                <w:noProof/>
                <w:webHidden/>
              </w:rPr>
              <w:instrText xml:space="preserve"> PAGEREF _Toc126307640 \h </w:instrText>
            </w:r>
            <w:r>
              <w:rPr>
                <w:noProof/>
                <w:webHidden/>
              </w:rPr>
            </w:r>
            <w:r>
              <w:rPr>
                <w:noProof/>
                <w:webHidden/>
              </w:rPr>
              <w:fldChar w:fldCharType="separate"/>
            </w:r>
            <w:r>
              <w:rPr>
                <w:noProof/>
                <w:webHidden/>
              </w:rPr>
              <w:t>29</w:t>
            </w:r>
            <w:r>
              <w:rPr>
                <w:noProof/>
                <w:webHidden/>
              </w:rPr>
              <w:fldChar w:fldCharType="end"/>
            </w:r>
          </w:hyperlink>
        </w:p>
        <w:p w14:paraId="304585AB" w14:textId="51EE4F36"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41" w:history="1">
            <w:r w:rsidRPr="000B5601">
              <w:rPr>
                <w:rStyle w:val="Hyperlnk"/>
                <w:noProof/>
              </w:rPr>
              <w:t>4.2.2</w:t>
            </w:r>
            <w:r>
              <w:rPr>
                <w:rFonts w:asciiTheme="minorHAnsi" w:eastAsiaTheme="minorEastAsia" w:hAnsiTheme="minorHAnsi" w:cstheme="minorBidi"/>
                <w:noProof/>
                <w:sz w:val="22"/>
                <w:lang w:eastAsia="sv-SE"/>
              </w:rPr>
              <w:tab/>
            </w:r>
            <w:r w:rsidRPr="000B5601">
              <w:rPr>
                <w:rStyle w:val="Hyperlnk"/>
                <w:noProof/>
              </w:rPr>
              <w:t>Patientens direktåtkomst</w:t>
            </w:r>
            <w:r>
              <w:rPr>
                <w:noProof/>
                <w:webHidden/>
              </w:rPr>
              <w:tab/>
            </w:r>
            <w:r>
              <w:rPr>
                <w:noProof/>
                <w:webHidden/>
              </w:rPr>
              <w:fldChar w:fldCharType="begin"/>
            </w:r>
            <w:r>
              <w:rPr>
                <w:noProof/>
                <w:webHidden/>
              </w:rPr>
              <w:instrText xml:space="preserve"> PAGEREF _Toc126307641 \h </w:instrText>
            </w:r>
            <w:r>
              <w:rPr>
                <w:noProof/>
                <w:webHidden/>
              </w:rPr>
            </w:r>
            <w:r>
              <w:rPr>
                <w:noProof/>
                <w:webHidden/>
              </w:rPr>
              <w:fldChar w:fldCharType="separate"/>
            </w:r>
            <w:r>
              <w:rPr>
                <w:noProof/>
                <w:webHidden/>
              </w:rPr>
              <w:t>30</w:t>
            </w:r>
            <w:r>
              <w:rPr>
                <w:noProof/>
                <w:webHidden/>
              </w:rPr>
              <w:fldChar w:fldCharType="end"/>
            </w:r>
          </w:hyperlink>
        </w:p>
        <w:p w14:paraId="7625AE8F" w14:textId="21E91762"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42" w:history="1">
            <w:r w:rsidRPr="000B5601">
              <w:rPr>
                <w:rStyle w:val="Hyperlnk"/>
                <w:noProof/>
              </w:rPr>
              <w:t>4.2.3</w:t>
            </w:r>
            <w:r>
              <w:rPr>
                <w:rFonts w:asciiTheme="minorHAnsi" w:eastAsiaTheme="minorEastAsia" w:hAnsiTheme="minorHAnsi" w:cstheme="minorBidi"/>
                <w:noProof/>
                <w:sz w:val="22"/>
                <w:lang w:eastAsia="sv-SE"/>
              </w:rPr>
              <w:tab/>
            </w:r>
            <w:r w:rsidRPr="000B5601">
              <w:rPr>
                <w:rStyle w:val="Hyperlnk"/>
                <w:noProof/>
              </w:rPr>
              <w:t>Generellt</w:t>
            </w:r>
            <w:r>
              <w:rPr>
                <w:noProof/>
                <w:webHidden/>
              </w:rPr>
              <w:tab/>
            </w:r>
            <w:r>
              <w:rPr>
                <w:noProof/>
                <w:webHidden/>
              </w:rPr>
              <w:fldChar w:fldCharType="begin"/>
            </w:r>
            <w:r>
              <w:rPr>
                <w:noProof/>
                <w:webHidden/>
              </w:rPr>
              <w:instrText xml:space="preserve"> PAGEREF _Toc126307642 \h </w:instrText>
            </w:r>
            <w:r>
              <w:rPr>
                <w:noProof/>
                <w:webHidden/>
              </w:rPr>
            </w:r>
            <w:r>
              <w:rPr>
                <w:noProof/>
                <w:webHidden/>
              </w:rPr>
              <w:fldChar w:fldCharType="separate"/>
            </w:r>
            <w:r>
              <w:rPr>
                <w:noProof/>
                <w:webHidden/>
              </w:rPr>
              <w:t>30</w:t>
            </w:r>
            <w:r>
              <w:rPr>
                <w:noProof/>
                <w:webHidden/>
              </w:rPr>
              <w:fldChar w:fldCharType="end"/>
            </w:r>
          </w:hyperlink>
        </w:p>
        <w:p w14:paraId="1EA6A20E" w14:textId="4D5C6065"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43" w:history="1">
            <w:r w:rsidRPr="000B5601">
              <w:rPr>
                <w:rStyle w:val="Hyperlnk"/>
                <w:noProof/>
              </w:rPr>
              <w:t>4.3</w:t>
            </w:r>
            <w:r>
              <w:rPr>
                <w:rFonts w:asciiTheme="minorHAnsi" w:eastAsiaTheme="minorEastAsia" w:hAnsiTheme="minorHAnsi" w:cstheme="minorBidi"/>
                <w:noProof/>
                <w:sz w:val="22"/>
                <w:lang w:eastAsia="sv-SE"/>
              </w:rPr>
              <w:tab/>
            </w:r>
            <w:r w:rsidRPr="000B5601">
              <w:rPr>
                <w:rStyle w:val="Hyperlnk"/>
                <w:noProof/>
              </w:rPr>
              <w:t>Icke funktionella krav</w:t>
            </w:r>
            <w:r>
              <w:rPr>
                <w:noProof/>
                <w:webHidden/>
              </w:rPr>
              <w:tab/>
            </w:r>
            <w:r>
              <w:rPr>
                <w:noProof/>
                <w:webHidden/>
              </w:rPr>
              <w:fldChar w:fldCharType="begin"/>
            </w:r>
            <w:r>
              <w:rPr>
                <w:noProof/>
                <w:webHidden/>
              </w:rPr>
              <w:instrText xml:space="preserve"> PAGEREF _Toc126307643 \h </w:instrText>
            </w:r>
            <w:r>
              <w:rPr>
                <w:noProof/>
                <w:webHidden/>
              </w:rPr>
            </w:r>
            <w:r>
              <w:rPr>
                <w:noProof/>
                <w:webHidden/>
              </w:rPr>
              <w:fldChar w:fldCharType="separate"/>
            </w:r>
            <w:r>
              <w:rPr>
                <w:noProof/>
                <w:webHidden/>
              </w:rPr>
              <w:t>30</w:t>
            </w:r>
            <w:r>
              <w:rPr>
                <w:noProof/>
                <w:webHidden/>
              </w:rPr>
              <w:fldChar w:fldCharType="end"/>
            </w:r>
          </w:hyperlink>
        </w:p>
        <w:p w14:paraId="79A3C188" w14:textId="0405A4B4"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44" w:history="1">
            <w:r w:rsidRPr="000B5601">
              <w:rPr>
                <w:rStyle w:val="Hyperlnk"/>
                <w:noProof/>
              </w:rPr>
              <w:t>4.3.1</w:t>
            </w:r>
            <w:r>
              <w:rPr>
                <w:rFonts w:asciiTheme="minorHAnsi" w:eastAsiaTheme="minorEastAsia" w:hAnsiTheme="minorHAnsi" w:cstheme="minorBidi"/>
                <w:noProof/>
                <w:sz w:val="22"/>
                <w:lang w:eastAsia="sv-SE"/>
              </w:rPr>
              <w:tab/>
            </w:r>
            <w:r w:rsidRPr="000B5601">
              <w:rPr>
                <w:rStyle w:val="Hyperlnk"/>
                <w:noProof/>
              </w:rPr>
              <w:t>SLA krav</w:t>
            </w:r>
            <w:r>
              <w:rPr>
                <w:noProof/>
                <w:webHidden/>
              </w:rPr>
              <w:tab/>
            </w:r>
            <w:r>
              <w:rPr>
                <w:noProof/>
                <w:webHidden/>
              </w:rPr>
              <w:fldChar w:fldCharType="begin"/>
            </w:r>
            <w:r>
              <w:rPr>
                <w:noProof/>
                <w:webHidden/>
              </w:rPr>
              <w:instrText xml:space="preserve"> PAGEREF _Toc126307644 \h </w:instrText>
            </w:r>
            <w:r>
              <w:rPr>
                <w:noProof/>
                <w:webHidden/>
              </w:rPr>
            </w:r>
            <w:r>
              <w:rPr>
                <w:noProof/>
                <w:webHidden/>
              </w:rPr>
              <w:fldChar w:fldCharType="separate"/>
            </w:r>
            <w:r>
              <w:rPr>
                <w:noProof/>
                <w:webHidden/>
              </w:rPr>
              <w:t>30</w:t>
            </w:r>
            <w:r>
              <w:rPr>
                <w:noProof/>
                <w:webHidden/>
              </w:rPr>
              <w:fldChar w:fldCharType="end"/>
            </w:r>
          </w:hyperlink>
        </w:p>
        <w:p w14:paraId="1A44856E" w14:textId="5959A5A6"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45" w:history="1">
            <w:r w:rsidRPr="000B5601">
              <w:rPr>
                <w:rStyle w:val="Hyperlnk"/>
                <w:noProof/>
              </w:rPr>
              <w:t>4.3.2</w:t>
            </w:r>
            <w:r>
              <w:rPr>
                <w:rFonts w:asciiTheme="minorHAnsi" w:eastAsiaTheme="minorEastAsia" w:hAnsiTheme="minorHAnsi" w:cstheme="minorBidi"/>
                <w:noProof/>
                <w:sz w:val="22"/>
                <w:lang w:eastAsia="sv-SE"/>
              </w:rPr>
              <w:tab/>
            </w:r>
            <w:r w:rsidRPr="000B5601">
              <w:rPr>
                <w:rStyle w:val="Hyperlnk"/>
                <w:noProof/>
              </w:rPr>
              <w:t>Övriga krav och regler</w:t>
            </w:r>
            <w:r>
              <w:rPr>
                <w:noProof/>
                <w:webHidden/>
              </w:rPr>
              <w:tab/>
            </w:r>
            <w:r>
              <w:rPr>
                <w:noProof/>
                <w:webHidden/>
              </w:rPr>
              <w:fldChar w:fldCharType="begin"/>
            </w:r>
            <w:r>
              <w:rPr>
                <w:noProof/>
                <w:webHidden/>
              </w:rPr>
              <w:instrText xml:space="preserve"> PAGEREF _Toc126307645 \h </w:instrText>
            </w:r>
            <w:r>
              <w:rPr>
                <w:noProof/>
                <w:webHidden/>
              </w:rPr>
            </w:r>
            <w:r>
              <w:rPr>
                <w:noProof/>
                <w:webHidden/>
              </w:rPr>
              <w:fldChar w:fldCharType="separate"/>
            </w:r>
            <w:r>
              <w:rPr>
                <w:noProof/>
                <w:webHidden/>
              </w:rPr>
              <w:t>31</w:t>
            </w:r>
            <w:r>
              <w:rPr>
                <w:noProof/>
                <w:webHidden/>
              </w:rPr>
              <w:fldChar w:fldCharType="end"/>
            </w:r>
          </w:hyperlink>
        </w:p>
        <w:p w14:paraId="51BF8CB9" w14:textId="5E53F93D"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46" w:history="1">
            <w:r w:rsidRPr="000B5601">
              <w:rPr>
                <w:rStyle w:val="Hyperlnk"/>
                <w:noProof/>
              </w:rPr>
              <w:t>4.4</w:t>
            </w:r>
            <w:r>
              <w:rPr>
                <w:rFonts w:asciiTheme="minorHAnsi" w:eastAsiaTheme="minorEastAsia" w:hAnsiTheme="minorHAnsi" w:cstheme="minorBidi"/>
                <w:noProof/>
                <w:sz w:val="22"/>
                <w:lang w:eastAsia="sv-SE"/>
              </w:rPr>
              <w:tab/>
            </w:r>
            <w:r w:rsidRPr="000B5601">
              <w:rPr>
                <w:rStyle w:val="Hyperlnk"/>
                <w:noProof/>
              </w:rPr>
              <w:t>Felhantering</w:t>
            </w:r>
            <w:r>
              <w:rPr>
                <w:noProof/>
                <w:webHidden/>
              </w:rPr>
              <w:tab/>
            </w:r>
            <w:r>
              <w:rPr>
                <w:noProof/>
                <w:webHidden/>
              </w:rPr>
              <w:fldChar w:fldCharType="begin"/>
            </w:r>
            <w:r>
              <w:rPr>
                <w:noProof/>
                <w:webHidden/>
              </w:rPr>
              <w:instrText xml:space="preserve"> PAGEREF _Toc126307646 \h </w:instrText>
            </w:r>
            <w:r>
              <w:rPr>
                <w:noProof/>
                <w:webHidden/>
              </w:rPr>
            </w:r>
            <w:r>
              <w:rPr>
                <w:noProof/>
                <w:webHidden/>
              </w:rPr>
              <w:fldChar w:fldCharType="separate"/>
            </w:r>
            <w:r>
              <w:rPr>
                <w:noProof/>
                <w:webHidden/>
              </w:rPr>
              <w:t>32</w:t>
            </w:r>
            <w:r>
              <w:rPr>
                <w:noProof/>
                <w:webHidden/>
              </w:rPr>
              <w:fldChar w:fldCharType="end"/>
            </w:r>
          </w:hyperlink>
        </w:p>
        <w:p w14:paraId="3C868527" w14:textId="65B3D9F0"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47" w:history="1">
            <w:r w:rsidRPr="000B5601">
              <w:rPr>
                <w:rStyle w:val="Hyperlnk"/>
                <w:noProof/>
              </w:rPr>
              <w:t>4.4.1</w:t>
            </w:r>
            <w:r>
              <w:rPr>
                <w:rFonts w:asciiTheme="minorHAnsi" w:eastAsiaTheme="minorEastAsia" w:hAnsiTheme="minorHAnsi" w:cstheme="minorBidi"/>
                <w:noProof/>
                <w:sz w:val="22"/>
                <w:lang w:eastAsia="sv-SE"/>
              </w:rPr>
              <w:tab/>
            </w:r>
            <w:r w:rsidRPr="000B5601">
              <w:rPr>
                <w:rStyle w:val="Hyperlnk"/>
                <w:noProof/>
              </w:rPr>
              <w:t>Krav på en tjänsteproducent</w:t>
            </w:r>
            <w:r>
              <w:rPr>
                <w:noProof/>
                <w:webHidden/>
              </w:rPr>
              <w:tab/>
            </w:r>
            <w:r>
              <w:rPr>
                <w:noProof/>
                <w:webHidden/>
              </w:rPr>
              <w:fldChar w:fldCharType="begin"/>
            </w:r>
            <w:r>
              <w:rPr>
                <w:noProof/>
                <w:webHidden/>
              </w:rPr>
              <w:instrText xml:space="preserve"> PAGEREF _Toc126307647 \h </w:instrText>
            </w:r>
            <w:r>
              <w:rPr>
                <w:noProof/>
                <w:webHidden/>
              </w:rPr>
            </w:r>
            <w:r>
              <w:rPr>
                <w:noProof/>
                <w:webHidden/>
              </w:rPr>
              <w:fldChar w:fldCharType="separate"/>
            </w:r>
            <w:r>
              <w:rPr>
                <w:noProof/>
                <w:webHidden/>
              </w:rPr>
              <w:t>32</w:t>
            </w:r>
            <w:r>
              <w:rPr>
                <w:noProof/>
                <w:webHidden/>
              </w:rPr>
              <w:fldChar w:fldCharType="end"/>
            </w:r>
          </w:hyperlink>
        </w:p>
        <w:p w14:paraId="0FAEEAE2" w14:textId="2B5B5A66"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48" w:history="1">
            <w:r w:rsidRPr="000B5601">
              <w:rPr>
                <w:rStyle w:val="Hyperlnk"/>
                <w:noProof/>
              </w:rPr>
              <w:t>4.4.2</w:t>
            </w:r>
            <w:r>
              <w:rPr>
                <w:rFonts w:asciiTheme="minorHAnsi" w:eastAsiaTheme="minorEastAsia" w:hAnsiTheme="minorHAnsi" w:cstheme="minorBidi"/>
                <w:noProof/>
                <w:sz w:val="22"/>
                <w:lang w:eastAsia="sv-SE"/>
              </w:rPr>
              <w:tab/>
            </w:r>
            <w:r w:rsidRPr="000B5601">
              <w:rPr>
                <w:rStyle w:val="Hyperlnk"/>
                <w:noProof/>
              </w:rPr>
              <w:t>Krav på en tjänstekonsument</w:t>
            </w:r>
            <w:r>
              <w:rPr>
                <w:noProof/>
                <w:webHidden/>
              </w:rPr>
              <w:tab/>
            </w:r>
            <w:r>
              <w:rPr>
                <w:noProof/>
                <w:webHidden/>
              </w:rPr>
              <w:fldChar w:fldCharType="begin"/>
            </w:r>
            <w:r>
              <w:rPr>
                <w:noProof/>
                <w:webHidden/>
              </w:rPr>
              <w:instrText xml:space="preserve"> PAGEREF _Toc126307648 \h </w:instrText>
            </w:r>
            <w:r>
              <w:rPr>
                <w:noProof/>
                <w:webHidden/>
              </w:rPr>
            </w:r>
            <w:r>
              <w:rPr>
                <w:noProof/>
                <w:webHidden/>
              </w:rPr>
              <w:fldChar w:fldCharType="separate"/>
            </w:r>
            <w:r>
              <w:rPr>
                <w:noProof/>
                <w:webHidden/>
              </w:rPr>
              <w:t>32</w:t>
            </w:r>
            <w:r>
              <w:rPr>
                <w:noProof/>
                <w:webHidden/>
              </w:rPr>
              <w:fldChar w:fldCharType="end"/>
            </w:r>
          </w:hyperlink>
        </w:p>
        <w:p w14:paraId="44759F0B" w14:textId="212B78FF" w:rsidR="00EE154E" w:rsidRDefault="00EE154E">
          <w:pPr>
            <w:pStyle w:val="Innehll1"/>
            <w:tabs>
              <w:tab w:val="left" w:pos="400"/>
              <w:tab w:val="right" w:leader="dot" w:pos="10456"/>
            </w:tabs>
            <w:rPr>
              <w:rFonts w:asciiTheme="minorHAnsi" w:eastAsiaTheme="minorEastAsia" w:hAnsiTheme="minorHAnsi" w:cstheme="minorBidi"/>
              <w:noProof/>
              <w:sz w:val="22"/>
              <w:lang w:eastAsia="sv-SE"/>
            </w:rPr>
          </w:pPr>
          <w:hyperlink w:anchor="_Toc126307649" w:history="1">
            <w:r w:rsidRPr="000B5601">
              <w:rPr>
                <w:rStyle w:val="Hyperlnk"/>
                <w:noProof/>
              </w:rPr>
              <w:t>5</w:t>
            </w:r>
            <w:r>
              <w:rPr>
                <w:rFonts w:asciiTheme="minorHAnsi" w:eastAsiaTheme="minorEastAsia" w:hAnsiTheme="minorHAnsi" w:cstheme="minorBidi"/>
                <w:noProof/>
                <w:sz w:val="22"/>
                <w:lang w:eastAsia="sv-SE"/>
              </w:rPr>
              <w:tab/>
            </w:r>
            <w:r w:rsidRPr="000B5601">
              <w:rPr>
                <w:rStyle w:val="Hyperlnk"/>
                <w:noProof/>
              </w:rPr>
              <w:t>Gemensamma informationskomponenter</w:t>
            </w:r>
            <w:r>
              <w:rPr>
                <w:noProof/>
                <w:webHidden/>
              </w:rPr>
              <w:tab/>
            </w:r>
            <w:r>
              <w:rPr>
                <w:noProof/>
                <w:webHidden/>
              </w:rPr>
              <w:fldChar w:fldCharType="begin"/>
            </w:r>
            <w:r>
              <w:rPr>
                <w:noProof/>
                <w:webHidden/>
              </w:rPr>
              <w:instrText xml:space="preserve"> PAGEREF _Toc126307649 \h </w:instrText>
            </w:r>
            <w:r>
              <w:rPr>
                <w:noProof/>
                <w:webHidden/>
              </w:rPr>
            </w:r>
            <w:r>
              <w:rPr>
                <w:noProof/>
                <w:webHidden/>
              </w:rPr>
              <w:fldChar w:fldCharType="separate"/>
            </w:r>
            <w:r>
              <w:rPr>
                <w:noProof/>
                <w:webHidden/>
              </w:rPr>
              <w:t>33</w:t>
            </w:r>
            <w:r>
              <w:rPr>
                <w:noProof/>
                <w:webHidden/>
              </w:rPr>
              <w:fldChar w:fldCharType="end"/>
            </w:r>
          </w:hyperlink>
        </w:p>
        <w:p w14:paraId="6F6332A6" w14:textId="217D454E" w:rsidR="00EE154E" w:rsidRDefault="00EE154E">
          <w:pPr>
            <w:pStyle w:val="Innehll1"/>
            <w:tabs>
              <w:tab w:val="left" w:pos="400"/>
              <w:tab w:val="right" w:leader="dot" w:pos="10456"/>
            </w:tabs>
            <w:rPr>
              <w:rFonts w:asciiTheme="minorHAnsi" w:eastAsiaTheme="minorEastAsia" w:hAnsiTheme="minorHAnsi" w:cstheme="minorBidi"/>
              <w:noProof/>
              <w:sz w:val="22"/>
              <w:lang w:eastAsia="sv-SE"/>
            </w:rPr>
          </w:pPr>
          <w:hyperlink w:anchor="_Toc126307650" w:history="1">
            <w:r w:rsidRPr="000B5601">
              <w:rPr>
                <w:rStyle w:val="Hyperlnk"/>
                <w:noProof/>
              </w:rPr>
              <w:t>6</w:t>
            </w:r>
            <w:r>
              <w:rPr>
                <w:rFonts w:asciiTheme="minorHAnsi" w:eastAsiaTheme="minorEastAsia" w:hAnsiTheme="minorHAnsi" w:cstheme="minorBidi"/>
                <w:noProof/>
                <w:sz w:val="22"/>
                <w:lang w:eastAsia="sv-SE"/>
              </w:rPr>
              <w:tab/>
            </w:r>
            <w:r w:rsidRPr="000B5601">
              <w:rPr>
                <w:rStyle w:val="Hyperlnk"/>
                <w:noProof/>
              </w:rPr>
              <w:t>Tjänstedomänens meddelandemodeller</w:t>
            </w:r>
            <w:r>
              <w:rPr>
                <w:noProof/>
                <w:webHidden/>
              </w:rPr>
              <w:tab/>
            </w:r>
            <w:r>
              <w:rPr>
                <w:noProof/>
                <w:webHidden/>
              </w:rPr>
              <w:fldChar w:fldCharType="begin"/>
            </w:r>
            <w:r>
              <w:rPr>
                <w:noProof/>
                <w:webHidden/>
              </w:rPr>
              <w:instrText xml:space="preserve"> PAGEREF _Toc126307650 \h </w:instrText>
            </w:r>
            <w:r>
              <w:rPr>
                <w:noProof/>
                <w:webHidden/>
              </w:rPr>
            </w:r>
            <w:r>
              <w:rPr>
                <w:noProof/>
                <w:webHidden/>
              </w:rPr>
              <w:fldChar w:fldCharType="separate"/>
            </w:r>
            <w:r>
              <w:rPr>
                <w:noProof/>
                <w:webHidden/>
              </w:rPr>
              <w:t>34</w:t>
            </w:r>
            <w:r>
              <w:rPr>
                <w:noProof/>
                <w:webHidden/>
              </w:rPr>
              <w:fldChar w:fldCharType="end"/>
            </w:r>
          </w:hyperlink>
        </w:p>
        <w:p w14:paraId="4B9AF959" w14:textId="5C30F04F"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51" w:history="1">
            <w:r w:rsidRPr="000B5601">
              <w:rPr>
                <w:rStyle w:val="Hyperlnk"/>
                <w:noProof/>
              </w:rPr>
              <w:t>6.1</w:t>
            </w:r>
            <w:r>
              <w:rPr>
                <w:rFonts w:asciiTheme="minorHAnsi" w:eastAsiaTheme="minorEastAsia" w:hAnsiTheme="minorHAnsi" w:cstheme="minorBidi"/>
                <w:noProof/>
                <w:sz w:val="22"/>
                <w:lang w:eastAsia="sv-SE"/>
              </w:rPr>
              <w:tab/>
            </w:r>
            <w:r w:rsidRPr="000B5601">
              <w:rPr>
                <w:rStyle w:val="Hyperlnk"/>
                <w:noProof/>
              </w:rPr>
              <w:t>MIM Hälso- och sjukvårds dokument</w:t>
            </w:r>
            <w:r>
              <w:rPr>
                <w:noProof/>
                <w:webHidden/>
              </w:rPr>
              <w:tab/>
            </w:r>
            <w:r>
              <w:rPr>
                <w:noProof/>
                <w:webHidden/>
              </w:rPr>
              <w:fldChar w:fldCharType="begin"/>
            </w:r>
            <w:r>
              <w:rPr>
                <w:noProof/>
                <w:webHidden/>
              </w:rPr>
              <w:instrText xml:space="preserve"> PAGEREF _Toc126307651 \h </w:instrText>
            </w:r>
            <w:r>
              <w:rPr>
                <w:noProof/>
                <w:webHidden/>
              </w:rPr>
            </w:r>
            <w:r>
              <w:rPr>
                <w:noProof/>
                <w:webHidden/>
              </w:rPr>
              <w:fldChar w:fldCharType="separate"/>
            </w:r>
            <w:r>
              <w:rPr>
                <w:noProof/>
                <w:webHidden/>
              </w:rPr>
              <w:t>34</w:t>
            </w:r>
            <w:r>
              <w:rPr>
                <w:noProof/>
                <w:webHidden/>
              </w:rPr>
              <w:fldChar w:fldCharType="end"/>
            </w:r>
          </w:hyperlink>
        </w:p>
        <w:p w14:paraId="135CACAB" w14:textId="2C60FA39"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52" w:history="1">
            <w:r w:rsidRPr="000B5601">
              <w:rPr>
                <w:rStyle w:val="Hyperlnk"/>
                <w:noProof/>
              </w:rPr>
              <w:t>6.2</w:t>
            </w:r>
            <w:r>
              <w:rPr>
                <w:rFonts w:asciiTheme="minorHAnsi" w:eastAsiaTheme="minorEastAsia" w:hAnsiTheme="minorHAnsi" w:cstheme="minorBidi"/>
                <w:noProof/>
                <w:sz w:val="22"/>
                <w:lang w:eastAsia="sv-SE"/>
              </w:rPr>
              <w:tab/>
            </w:r>
            <w:r w:rsidRPr="000B5601">
              <w:rPr>
                <w:rStyle w:val="Hyperlnk"/>
                <w:noProof/>
              </w:rPr>
              <w:t>MIM Diagnos</w:t>
            </w:r>
            <w:r>
              <w:rPr>
                <w:noProof/>
                <w:webHidden/>
              </w:rPr>
              <w:tab/>
            </w:r>
            <w:r>
              <w:rPr>
                <w:noProof/>
                <w:webHidden/>
              </w:rPr>
              <w:fldChar w:fldCharType="begin"/>
            </w:r>
            <w:r>
              <w:rPr>
                <w:noProof/>
                <w:webHidden/>
              </w:rPr>
              <w:instrText xml:space="preserve"> PAGEREF _Toc126307652 \h </w:instrText>
            </w:r>
            <w:r>
              <w:rPr>
                <w:noProof/>
                <w:webHidden/>
              </w:rPr>
            </w:r>
            <w:r>
              <w:rPr>
                <w:noProof/>
                <w:webHidden/>
              </w:rPr>
              <w:fldChar w:fldCharType="separate"/>
            </w:r>
            <w:r>
              <w:rPr>
                <w:noProof/>
                <w:webHidden/>
              </w:rPr>
              <w:t>37</w:t>
            </w:r>
            <w:r>
              <w:rPr>
                <w:noProof/>
                <w:webHidden/>
              </w:rPr>
              <w:fldChar w:fldCharType="end"/>
            </w:r>
          </w:hyperlink>
        </w:p>
        <w:p w14:paraId="6558CDB9" w14:textId="4D06CD59"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53" w:history="1">
            <w:r w:rsidRPr="000B5601">
              <w:rPr>
                <w:rStyle w:val="Hyperlnk"/>
                <w:noProof/>
              </w:rPr>
              <w:t>6.3</w:t>
            </w:r>
            <w:r>
              <w:rPr>
                <w:rFonts w:asciiTheme="minorHAnsi" w:eastAsiaTheme="minorEastAsia" w:hAnsiTheme="minorHAnsi" w:cstheme="minorBidi"/>
                <w:noProof/>
                <w:sz w:val="22"/>
                <w:lang w:eastAsia="sv-SE"/>
              </w:rPr>
              <w:tab/>
            </w:r>
            <w:r w:rsidRPr="000B5601">
              <w:rPr>
                <w:rStyle w:val="Hyperlnk"/>
                <w:noProof/>
              </w:rPr>
              <w:t>MIM Uppmärksamhetsinformation</w:t>
            </w:r>
            <w:r>
              <w:rPr>
                <w:noProof/>
                <w:webHidden/>
              </w:rPr>
              <w:tab/>
            </w:r>
            <w:r>
              <w:rPr>
                <w:noProof/>
                <w:webHidden/>
              </w:rPr>
              <w:fldChar w:fldCharType="begin"/>
            </w:r>
            <w:r>
              <w:rPr>
                <w:noProof/>
                <w:webHidden/>
              </w:rPr>
              <w:instrText xml:space="preserve"> PAGEREF _Toc126307653 \h </w:instrText>
            </w:r>
            <w:r>
              <w:rPr>
                <w:noProof/>
                <w:webHidden/>
              </w:rPr>
            </w:r>
            <w:r>
              <w:rPr>
                <w:noProof/>
                <w:webHidden/>
              </w:rPr>
              <w:fldChar w:fldCharType="separate"/>
            </w:r>
            <w:r>
              <w:rPr>
                <w:noProof/>
                <w:webHidden/>
              </w:rPr>
              <w:t>40</w:t>
            </w:r>
            <w:r>
              <w:rPr>
                <w:noProof/>
                <w:webHidden/>
              </w:rPr>
              <w:fldChar w:fldCharType="end"/>
            </w:r>
          </w:hyperlink>
        </w:p>
        <w:p w14:paraId="1AD9157D" w14:textId="193BD618"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54" w:history="1">
            <w:r w:rsidRPr="000B5601">
              <w:rPr>
                <w:rStyle w:val="Hyperlnk"/>
                <w:noProof/>
              </w:rPr>
              <w:t>6.4</w:t>
            </w:r>
            <w:r>
              <w:rPr>
                <w:rFonts w:asciiTheme="minorHAnsi" w:eastAsiaTheme="minorEastAsia" w:hAnsiTheme="minorHAnsi" w:cstheme="minorBidi"/>
                <w:noProof/>
                <w:sz w:val="22"/>
                <w:lang w:eastAsia="sv-SE"/>
              </w:rPr>
              <w:tab/>
            </w:r>
            <w:r w:rsidRPr="000B5601">
              <w:rPr>
                <w:rStyle w:val="Hyperlnk"/>
                <w:noProof/>
              </w:rPr>
              <w:t>MIM Funktionsstatus</w:t>
            </w:r>
            <w:r>
              <w:rPr>
                <w:noProof/>
                <w:webHidden/>
              </w:rPr>
              <w:tab/>
            </w:r>
            <w:r>
              <w:rPr>
                <w:noProof/>
                <w:webHidden/>
              </w:rPr>
              <w:fldChar w:fldCharType="begin"/>
            </w:r>
            <w:r>
              <w:rPr>
                <w:noProof/>
                <w:webHidden/>
              </w:rPr>
              <w:instrText xml:space="preserve"> PAGEREF _Toc126307654 \h </w:instrText>
            </w:r>
            <w:r>
              <w:rPr>
                <w:noProof/>
                <w:webHidden/>
              </w:rPr>
            </w:r>
            <w:r>
              <w:rPr>
                <w:noProof/>
                <w:webHidden/>
              </w:rPr>
              <w:fldChar w:fldCharType="separate"/>
            </w:r>
            <w:r>
              <w:rPr>
                <w:noProof/>
                <w:webHidden/>
              </w:rPr>
              <w:t>44</w:t>
            </w:r>
            <w:r>
              <w:rPr>
                <w:noProof/>
                <w:webHidden/>
              </w:rPr>
              <w:fldChar w:fldCharType="end"/>
            </w:r>
          </w:hyperlink>
        </w:p>
        <w:p w14:paraId="151A29BD" w14:textId="5BC7078F" w:rsidR="00EE154E" w:rsidRDefault="00EE154E">
          <w:pPr>
            <w:pStyle w:val="Innehll1"/>
            <w:tabs>
              <w:tab w:val="left" w:pos="400"/>
              <w:tab w:val="right" w:leader="dot" w:pos="10456"/>
            </w:tabs>
            <w:rPr>
              <w:rFonts w:asciiTheme="minorHAnsi" w:eastAsiaTheme="minorEastAsia" w:hAnsiTheme="minorHAnsi" w:cstheme="minorBidi"/>
              <w:noProof/>
              <w:sz w:val="22"/>
              <w:lang w:eastAsia="sv-SE"/>
            </w:rPr>
          </w:pPr>
          <w:hyperlink w:anchor="_Toc126307655" w:history="1">
            <w:r w:rsidRPr="000B5601">
              <w:rPr>
                <w:rStyle w:val="Hyperlnk"/>
                <w:noProof/>
              </w:rPr>
              <w:t>7</w:t>
            </w:r>
            <w:r>
              <w:rPr>
                <w:rFonts w:asciiTheme="minorHAnsi" w:eastAsiaTheme="minorEastAsia" w:hAnsiTheme="minorHAnsi" w:cstheme="minorBidi"/>
                <w:noProof/>
                <w:sz w:val="22"/>
                <w:lang w:eastAsia="sv-SE"/>
              </w:rPr>
              <w:tab/>
            </w:r>
            <w:r w:rsidRPr="000B5601">
              <w:rPr>
                <w:rStyle w:val="Hyperlnk"/>
                <w:noProof/>
              </w:rPr>
              <w:t>Tjänstekontrakt</w:t>
            </w:r>
            <w:r>
              <w:rPr>
                <w:noProof/>
                <w:webHidden/>
              </w:rPr>
              <w:tab/>
            </w:r>
            <w:r>
              <w:rPr>
                <w:noProof/>
                <w:webHidden/>
              </w:rPr>
              <w:fldChar w:fldCharType="begin"/>
            </w:r>
            <w:r>
              <w:rPr>
                <w:noProof/>
                <w:webHidden/>
              </w:rPr>
              <w:instrText xml:space="preserve"> PAGEREF _Toc126307655 \h </w:instrText>
            </w:r>
            <w:r>
              <w:rPr>
                <w:noProof/>
                <w:webHidden/>
              </w:rPr>
            </w:r>
            <w:r>
              <w:rPr>
                <w:noProof/>
                <w:webHidden/>
              </w:rPr>
              <w:fldChar w:fldCharType="separate"/>
            </w:r>
            <w:r>
              <w:rPr>
                <w:noProof/>
                <w:webHidden/>
              </w:rPr>
              <w:t>47</w:t>
            </w:r>
            <w:r>
              <w:rPr>
                <w:noProof/>
                <w:webHidden/>
              </w:rPr>
              <w:fldChar w:fldCharType="end"/>
            </w:r>
          </w:hyperlink>
        </w:p>
        <w:p w14:paraId="27BFFC85" w14:textId="04E221EC"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56" w:history="1">
            <w:r w:rsidRPr="000B5601">
              <w:rPr>
                <w:rStyle w:val="Hyperlnk"/>
                <w:noProof/>
              </w:rPr>
              <w:t>7.1</w:t>
            </w:r>
            <w:r>
              <w:rPr>
                <w:rFonts w:asciiTheme="minorHAnsi" w:eastAsiaTheme="minorEastAsia" w:hAnsiTheme="minorHAnsi" w:cstheme="minorBidi"/>
                <w:noProof/>
                <w:sz w:val="22"/>
                <w:lang w:eastAsia="sv-SE"/>
              </w:rPr>
              <w:tab/>
            </w:r>
            <w:r w:rsidRPr="000B5601">
              <w:rPr>
                <w:rStyle w:val="Hyperlnk"/>
                <w:noProof/>
              </w:rPr>
              <w:t>GetCareDocumentation</w:t>
            </w:r>
            <w:r>
              <w:rPr>
                <w:noProof/>
                <w:webHidden/>
              </w:rPr>
              <w:tab/>
            </w:r>
            <w:r>
              <w:rPr>
                <w:noProof/>
                <w:webHidden/>
              </w:rPr>
              <w:fldChar w:fldCharType="begin"/>
            </w:r>
            <w:r>
              <w:rPr>
                <w:noProof/>
                <w:webHidden/>
              </w:rPr>
              <w:instrText xml:space="preserve"> PAGEREF _Toc126307656 \h </w:instrText>
            </w:r>
            <w:r>
              <w:rPr>
                <w:noProof/>
                <w:webHidden/>
              </w:rPr>
            </w:r>
            <w:r>
              <w:rPr>
                <w:noProof/>
                <w:webHidden/>
              </w:rPr>
              <w:fldChar w:fldCharType="separate"/>
            </w:r>
            <w:r>
              <w:rPr>
                <w:noProof/>
                <w:webHidden/>
              </w:rPr>
              <w:t>47</w:t>
            </w:r>
            <w:r>
              <w:rPr>
                <w:noProof/>
                <w:webHidden/>
              </w:rPr>
              <w:fldChar w:fldCharType="end"/>
            </w:r>
          </w:hyperlink>
        </w:p>
        <w:p w14:paraId="0B475163" w14:textId="5CE6C324"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57" w:history="1">
            <w:r w:rsidRPr="000B5601">
              <w:rPr>
                <w:rStyle w:val="Hyperlnk"/>
                <w:noProof/>
              </w:rPr>
              <w:t>7.1.1</w:t>
            </w:r>
            <w:r>
              <w:rPr>
                <w:rFonts w:asciiTheme="minorHAnsi" w:eastAsiaTheme="minorEastAsia" w:hAnsiTheme="minorHAnsi" w:cstheme="minorBidi"/>
                <w:noProof/>
                <w:sz w:val="22"/>
                <w:lang w:eastAsia="sv-SE"/>
              </w:rPr>
              <w:tab/>
            </w:r>
            <w:r w:rsidRPr="000B5601">
              <w:rPr>
                <w:rStyle w:val="Hyperlnk"/>
                <w:noProof/>
              </w:rPr>
              <w:t>Version</w:t>
            </w:r>
            <w:r>
              <w:rPr>
                <w:noProof/>
                <w:webHidden/>
              </w:rPr>
              <w:tab/>
            </w:r>
            <w:r>
              <w:rPr>
                <w:noProof/>
                <w:webHidden/>
              </w:rPr>
              <w:fldChar w:fldCharType="begin"/>
            </w:r>
            <w:r>
              <w:rPr>
                <w:noProof/>
                <w:webHidden/>
              </w:rPr>
              <w:instrText xml:space="preserve"> PAGEREF _Toc126307657 \h </w:instrText>
            </w:r>
            <w:r>
              <w:rPr>
                <w:noProof/>
                <w:webHidden/>
              </w:rPr>
            </w:r>
            <w:r>
              <w:rPr>
                <w:noProof/>
                <w:webHidden/>
              </w:rPr>
              <w:fldChar w:fldCharType="separate"/>
            </w:r>
            <w:r>
              <w:rPr>
                <w:noProof/>
                <w:webHidden/>
              </w:rPr>
              <w:t>47</w:t>
            </w:r>
            <w:r>
              <w:rPr>
                <w:noProof/>
                <w:webHidden/>
              </w:rPr>
              <w:fldChar w:fldCharType="end"/>
            </w:r>
          </w:hyperlink>
        </w:p>
        <w:p w14:paraId="4A09F8FD" w14:textId="5C66A624"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58" w:history="1">
            <w:r w:rsidRPr="000B5601">
              <w:rPr>
                <w:rStyle w:val="Hyperlnk"/>
                <w:noProof/>
              </w:rPr>
              <w:t>7.1.2</w:t>
            </w:r>
            <w:r>
              <w:rPr>
                <w:rFonts w:asciiTheme="minorHAnsi" w:eastAsiaTheme="minorEastAsia" w:hAnsiTheme="minorHAnsi" w:cstheme="minorBidi"/>
                <w:noProof/>
                <w:sz w:val="22"/>
                <w:lang w:eastAsia="sv-SE"/>
              </w:rPr>
              <w:tab/>
            </w:r>
            <w:r w:rsidRPr="000B5601">
              <w:rPr>
                <w:rStyle w:val="Hyperlnk"/>
                <w:noProof/>
              </w:rPr>
              <w:t>Gemensamma informationskomponenter</w:t>
            </w:r>
            <w:r>
              <w:rPr>
                <w:noProof/>
                <w:webHidden/>
              </w:rPr>
              <w:tab/>
            </w:r>
            <w:r>
              <w:rPr>
                <w:noProof/>
                <w:webHidden/>
              </w:rPr>
              <w:fldChar w:fldCharType="begin"/>
            </w:r>
            <w:r>
              <w:rPr>
                <w:noProof/>
                <w:webHidden/>
              </w:rPr>
              <w:instrText xml:space="preserve"> PAGEREF _Toc126307658 \h </w:instrText>
            </w:r>
            <w:r>
              <w:rPr>
                <w:noProof/>
                <w:webHidden/>
              </w:rPr>
            </w:r>
            <w:r>
              <w:rPr>
                <w:noProof/>
                <w:webHidden/>
              </w:rPr>
              <w:fldChar w:fldCharType="separate"/>
            </w:r>
            <w:r>
              <w:rPr>
                <w:noProof/>
                <w:webHidden/>
              </w:rPr>
              <w:t>47</w:t>
            </w:r>
            <w:r>
              <w:rPr>
                <w:noProof/>
                <w:webHidden/>
              </w:rPr>
              <w:fldChar w:fldCharType="end"/>
            </w:r>
          </w:hyperlink>
        </w:p>
        <w:p w14:paraId="7BA1DA52" w14:textId="05240FF1"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59" w:history="1">
            <w:r w:rsidRPr="000B5601">
              <w:rPr>
                <w:rStyle w:val="Hyperlnk"/>
                <w:noProof/>
              </w:rPr>
              <w:t>7.1.3</w:t>
            </w:r>
            <w:r>
              <w:rPr>
                <w:rFonts w:asciiTheme="minorHAnsi" w:eastAsiaTheme="minorEastAsia" w:hAnsiTheme="minorHAnsi" w:cstheme="minorBidi"/>
                <w:noProof/>
                <w:sz w:val="22"/>
                <w:lang w:eastAsia="sv-SE"/>
              </w:rPr>
              <w:tab/>
            </w:r>
            <w:r w:rsidRPr="000B5601">
              <w:rPr>
                <w:rStyle w:val="Hyperlnk"/>
                <w:noProof/>
              </w:rPr>
              <w:t>DocBook-format för clinicalDocumentNoteText-fältet</w:t>
            </w:r>
            <w:r>
              <w:rPr>
                <w:noProof/>
                <w:webHidden/>
              </w:rPr>
              <w:tab/>
            </w:r>
            <w:r>
              <w:rPr>
                <w:noProof/>
                <w:webHidden/>
              </w:rPr>
              <w:fldChar w:fldCharType="begin"/>
            </w:r>
            <w:r>
              <w:rPr>
                <w:noProof/>
                <w:webHidden/>
              </w:rPr>
              <w:instrText xml:space="preserve"> PAGEREF _Toc126307659 \h </w:instrText>
            </w:r>
            <w:r>
              <w:rPr>
                <w:noProof/>
                <w:webHidden/>
              </w:rPr>
            </w:r>
            <w:r>
              <w:rPr>
                <w:noProof/>
                <w:webHidden/>
              </w:rPr>
              <w:fldChar w:fldCharType="separate"/>
            </w:r>
            <w:r>
              <w:rPr>
                <w:noProof/>
                <w:webHidden/>
              </w:rPr>
              <w:t>47</w:t>
            </w:r>
            <w:r>
              <w:rPr>
                <w:noProof/>
                <w:webHidden/>
              </w:rPr>
              <w:fldChar w:fldCharType="end"/>
            </w:r>
          </w:hyperlink>
        </w:p>
        <w:p w14:paraId="0B4188E2" w14:textId="61748D12"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60" w:history="1">
            <w:r w:rsidRPr="000B5601">
              <w:rPr>
                <w:rStyle w:val="Hyperlnk"/>
                <w:noProof/>
              </w:rPr>
              <w:t>7.1.4</w:t>
            </w:r>
            <w:r>
              <w:rPr>
                <w:rFonts w:asciiTheme="minorHAnsi" w:eastAsiaTheme="minorEastAsia" w:hAnsiTheme="minorHAnsi" w:cstheme="minorBidi"/>
                <w:noProof/>
                <w:sz w:val="22"/>
                <w:lang w:eastAsia="sv-SE"/>
              </w:rPr>
              <w:tab/>
            </w:r>
            <w:r w:rsidRPr="000B5601">
              <w:rPr>
                <w:rStyle w:val="Hyperlnk"/>
                <w:noProof/>
              </w:rPr>
              <w:t>Fältregler</w:t>
            </w:r>
            <w:r>
              <w:rPr>
                <w:noProof/>
                <w:webHidden/>
              </w:rPr>
              <w:tab/>
            </w:r>
            <w:r>
              <w:rPr>
                <w:noProof/>
                <w:webHidden/>
              </w:rPr>
              <w:fldChar w:fldCharType="begin"/>
            </w:r>
            <w:r>
              <w:rPr>
                <w:noProof/>
                <w:webHidden/>
              </w:rPr>
              <w:instrText xml:space="preserve"> PAGEREF _Toc126307660 \h </w:instrText>
            </w:r>
            <w:r>
              <w:rPr>
                <w:noProof/>
                <w:webHidden/>
              </w:rPr>
            </w:r>
            <w:r>
              <w:rPr>
                <w:noProof/>
                <w:webHidden/>
              </w:rPr>
              <w:fldChar w:fldCharType="separate"/>
            </w:r>
            <w:r>
              <w:rPr>
                <w:noProof/>
                <w:webHidden/>
              </w:rPr>
              <w:t>49</w:t>
            </w:r>
            <w:r>
              <w:rPr>
                <w:noProof/>
                <w:webHidden/>
              </w:rPr>
              <w:fldChar w:fldCharType="end"/>
            </w:r>
          </w:hyperlink>
        </w:p>
        <w:p w14:paraId="6C2CFAC6" w14:textId="420DA555"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61" w:history="1">
            <w:r w:rsidRPr="000B5601">
              <w:rPr>
                <w:rStyle w:val="Hyperlnk"/>
                <w:noProof/>
              </w:rPr>
              <w:t>7.1.5</w:t>
            </w:r>
            <w:r>
              <w:rPr>
                <w:rFonts w:asciiTheme="minorHAnsi" w:eastAsiaTheme="minorEastAsia" w:hAnsiTheme="minorHAnsi" w:cstheme="minorBidi"/>
                <w:noProof/>
                <w:sz w:val="22"/>
                <w:lang w:eastAsia="sv-SE"/>
              </w:rPr>
              <w:tab/>
            </w:r>
            <w:r w:rsidRPr="000B5601">
              <w:rPr>
                <w:rStyle w:val="Hyperlnk"/>
                <w:noProof/>
              </w:rPr>
              <w:t>Övriga regler</w:t>
            </w:r>
            <w:r>
              <w:rPr>
                <w:noProof/>
                <w:webHidden/>
              </w:rPr>
              <w:tab/>
            </w:r>
            <w:r>
              <w:rPr>
                <w:noProof/>
                <w:webHidden/>
              </w:rPr>
              <w:fldChar w:fldCharType="begin"/>
            </w:r>
            <w:r>
              <w:rPr>
                <w:noProof/>
                <w:webHidden/>
              </w:rPr>
              <w:instrText xml:space="preserve"> PAGEREF _Toc126307661 \h </w:instrText>
            </w:r>
            <w:r>
              <w:rPr>
                <w:noProof/>
                <w:webHidden/>
              </w:rPr>
            </w:r>
            <w:r>
              <w:rPr>
                <w:noProof/>
                <w:webHidden/>
              </w:rPr>
              <w:fldChar w:fldCharType="separate"/>
            </w:r>
            <w:r>
              <w:rPr>
                <w:noProof/>
                <w:webHidden/>
              </w:rPr>
              <w:t>57</w:t>
            </w:r>
            <w:r>
              <w:rPr>
                <w:noProof/>
                <w:webHidden/>
              </w:rPr>
              <w:fldChar w:fldCharType="end"/>
            </w:r>
          </w:hyperlink>
        </w:p>
        <w:p w14:paraId="149D725F" w14:textId="06DF4C0F"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62" w:history="1">
            <w:r w:rsidRPr="000B5601">
              <w:rPr>
                <w:rStyle w:val="Hyperlnk"/>
                <w:noProof/>
              </w:rPr>
              <w:t>7.2</w:t>
            </w:r>
            <w:r>
              <w:rPr>
                <w:rFonts w:asciiTheme="minorHAnsi" w:eastAsiaTheme="minorEastAsia" w:hAnsiTheme="minorHAnsi" w:cstheme="minorBidi"/>
                <w:noProof/>
                <w:sz w:val="22"/>
                <w:lang w:eastAsia="sv-SE"/>
              </w:rPr>
              <w:tab/>
            </w:r>
            <w:r w:rsidRPr="000B5601">
              <w:rPr>
                <w:rStyle w:val="Hyperlnk"/>
                <w:noProof/>
              </w:rPr>
              <w:t>GetDiagnosis</w:t>
            </w:r>
            <w:r>
              <w:rPr>
                <w:noProof/>
                <w:webHidden/>
              </w:rPr>
              <w:tab/>
            </w:r>
            <w:r>
              <w:rPr>
                <w:noProof/>
                <w:webHidden/>
              </w:rPr>
              <w:fldChar w:fldCharType="begin"/>
            </w:r>
            <w:r>
              <w:rPr>
                <w:noProof/>
                <w:webHidden/>
              </w:rPr>
              <w:instrText xml:space="preserve"> PAGEREF _Toc126307662 \h </w:instrText>
            </w:r>
            <w:r>
              <w:rPr>
                <w:noProof/>
                <w:webHidden/>
              </w:rPr>
            </w:r>
            <w:r>
              <w:rPr>
                <w:noProof/>
                <w:webHidden/>
              </w:rPr>
              <w:fldChar w:fldCharType="separate"/>
            </w:r>
            <w:r>
              <w:rPr>
                <w:noProof/>
                <w:webHidden/>
              </w:rPr>
              <w:t>58</w:t>
            </w:r>
            <w:r>
              <w:rPr>
                <w:noProof/>
                <w:webHidden/>
              </w:rPr>
              <w:fldChar w:fldCharType="end"/>
            </w:r>
          </w:hyperlink>
        </w:p>
        <w:p w14:paraId="77396479" w14:textId="502F6924"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63" w:history="1">
            <w:r w:rsidRPr="000B5601">
              <w:rPr>
                <w:rStyle w:val="Hyperlnk"/>
                <w:noProof/>
              </w:rPr>
              <w:t>7.2.1</w:t>
            </w:r>
            <w:r>
              <w:rPr>
                <w:rFonts w:asciiTheme="minorHAnsi" w:eastAsiaTheme="minorEastAsia" w:hAnsiTheme="minorHAnsi" w:cstheme="minorBidi"/>
                <w:noProof/>
                <w:sz w:val="22"/>
                <w:lang w:eastAsia="sv-SE"/>
              </w:rPr>
              <w:tab/>
            </w:r>
            <w:r w:rsidRPr="000B5601">
              <w:rPr>
                <w:rStyle w:val="Hyperlnk"/>
                <w:noProof/>
              </w:rPr>
              <w:t>Version</w:t>
            </w:r>
            <w:r>
              <w:rPr>
                <w:noProof/>
                <w:webHidden/>
              </w:rPr>
              <w:tab/>
            </w:r>
            <w:r>
              <w:rPr>
                <w:noProof/>
                <w:webHidden/>
              </w:rPr>
              <w:fldChar w:fldCharType="begin"/>
            </w:r>
            <w:r>
              <w:rPr>
                <w:noProof/>
                <w:webHidden/>
              </w:rPr>
              <w:instrText xml:space="preserve"> PAGEREF _Toc126307663 \h </w:instrText>
            </w:r>
            <w:r>
              <w:rPr>
                <w:noProof/>
                <w:webHidden/>
              </w:rPr>
            </w:r>
            <w:r>
              <w:rPr>
                <w:noProof/>
                <w:webHidden/>
              </w:rPr>
              <w:fldChar w:fldCharType="separate"/>
            </w:r>
            <w:r>
              <w:rPr>
                <w:noProof/>
                <w:webHidden/>
              </w:rPr>
              <w:t>58</w:t>
            </w:r>
            <w:r>
              <w:rPr>
                <w:noProof/>
                <w:webHidden/>
              </w:rPr>
              <w:fldChar w:fldCharType="end"/>
            </w:r>
          </w:hyperlink>
        </w:p>
        <w:p w14:paraId="6FD07E79" w14:textId="6D102257"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64" w:history="1">
            <w:r w:rsidRPr="000B5601">
              <w:rPr>
                <w:rStyle w:val="Hyperlnk"/>
                <w:noProof/>
              </w:rPr>
              <w:t>7.2.2</w:t>
            </w:r>
            <w:r>
              <w:rPr>
                <w:rFonts w:asciiTheme="minorHAnsi" w:eastAsiaTheme="minorEastAsia" w:hAnsiTheme="minorHAnsi" w:cstheme="minorBidi"/>
                <w:noProof/>
                <w:sz w:val="22"/>
                <w:lang w:eastAsia="sv-SE"/>
              </w:rPr>
              <w:tab/>
            </w:r>
            <w:r w:rsidRPr="000B5601">
              <w:rPr>
                <w:rStyle w:val="Hyperlnk"/>
                <w:noProof/>
              </w:rPr>
              <w:t>Gemensamma informationskomponenter</w:t>
            </w:r>
            <w:r>
              <w:rPr>
                <w:noProof/>
                <w:webHidden/>
              </w:rPr>
              <w:tab/>
            </w:r>
            <w:r>
              <w:rPr>
                <w:noProof/>
                <w:webHidden/>
              </w:rPr>
              <w:fldChar w:fldCharType="begin"/>
            </w:r>
            <w:r>
              <w:rPr>
                <w:noProof/>
                <w:webHidden/>
              </w:rPr>
              <w:instrText xml:space="preserve"> PAGEREF _Toc126307664 \h </w:instrText>
            </w:r>
            <w:r>
              <w:rPr>
                <w:noProof/>
                <w:webHidden/>
              </w:rPr>
            </w:r>
            <w:r>
              <w:rPr>
                <w:noProof/>
                <w:webHidden/>
              </w:rPr>
              <w:fldChar w:fldCharType="separate"/>
            </w:r>
            <w:r>
              <w:rPr>
                <w:noProof/>
                <w:webHidden/>
              </w:rPr>
              <w:t>58</w:t>
            </w:r>
            <w:r>
              <w:rPr>
                <w:noProof/>
                <w:webHidden/>
              </w:rPr>
              <w:fldChar w:fldCharType="end"/>
            </w:r>
          </w:hyperlink>
        </w:p>
        <w:p w14:paraId="2C90E65D" w14:textId="689C3D74"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65" w:history="1">
            <w:r w:rsidRPr="000B5601">
              <w:rPr>
                <w:rStyle w:val="Hyperlnk"/>
                <w:noProof/>
              </w:rPr>
              <w:t>7.2.3</w:t>
            </w:r>
            <w:r>
              <w:rPr>
                <w:rFonts w:asciiTheme="minorHAnsi" w:eastAsiaTheme="minorEastAsia" w:hAnsiTheme="minorHAnsi" w:cstheme="minorBidi"/>
                <w:noProof/>
                <w:sz w:val="22"/>
                <w:lang w:eastAsia="sv-SE"/>
              </w:rPr>
              <w:tab/>
            </w:r>
            <w:r w:rsidRPr="000B5601">
              <w:rPr>
                <w:rStyle w:val="Hyperlnk"/>
                <w:noProof/>
              </w:rPr>
              <w:t>Fältregler</w:t>
            </w:r>
            <w:r>
              <w:rPr>
                <w:noProof/>
                <w:webHidden/>
              </w:rPr>
              <w:tab/>
            </w:r>
            <w:r>
              <w:rPr>
                <w:noProof/>
                <w:webHidden/>
              </w:rPr>
              <w:fldChar w:fldCharType="begin"/>
            </w:r>
            <w:r>
              <w:rPr>
                <w:noProof/>
                <w:webHidden/>
              </w:rPr>
              <w:instrText xml:space="preserve"> PAGEREF _Toc126307665 \h </w:instrText>
            </w:r>
            <w:r>
              <w:rPr>
                <w:noProof/>
                <w:webHidden/>
              </w:rPr>
            </w:r>
            <w:r>
              <w:rPr>
                <w:noProof/>
                <w:webHidden/>
              </w:rPr>
              <w:fldChar w:fldCharType="separate"/>
            </w:r>
            <w:r>
              <w:rPr>
                <w:noProof/>
                <w:webHidden/>
              </w:rPr>
              <w:t>58</w:t>
            </w:r>
            <w:r>
              <w:rPr>
                <w:noProof/>
                <w:webHidden/>
              </w:rPr>
              <w:fldChar w:fldCharType="end"/>
            </w:r>
          </w:hyperlink>
        </w:p>
        <w:p w14:paraId="4DE241BF" w14:textId="736AE6C1"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66" w:history="1">
            <w:r w:rsidRPr="000B5601">
              <w:rPr>
                <w:rStyle w:val="Hyperlnk"/>
                <w:noProof/>
              </w:rPr>
              <w:t>7.2.4</w:t>
            </w:r>
            <w:r>
              <w:rPr>
                <w:rFonts w:asciiTheme="minorHAnsi" w:eastAsiaTheme="minorEastAsia" w:hAnsiTheme="minorHAnsi" w:cstheme="minorBidi"/>
                <w:noProof/>
                <w:sz w:val="22"/>
                <w:lang w:eastAsia="sv-SE"/>
              </w:rPr>
              <w:tab/>
            </w:r>
            <w:r w:rsidRPr="000B5601">
              <w:rPr>
                <w:rStyle w:val="Hyperlnk"/>
                <w:noProof/>
              </w:rPr>
              <w:t>Övriga regler</w:t>
            </w:r>
            <w:r>
              <w:rPr>
                <w:noProof/>
                <w:webHidden/>
              </w:rPr>
              <w:tab/>
            </w:r>
            <w:r>
              <w:rPr>
                <w:noProof/>
                <w:webHidden/>
              </w:rPr>
              <w:fldChar w:fldCharType="begin"/>
            </w:r>
            <w:r>
              <w:rPr>
                <w:noProof/>
                <w:webHidden/>
              </w:rPr>
              <w:instrText xml:space="preserve"> PAGEREF _Toc126307666 \h </w:instrText>
            </w:r>
            <w:r>
              <w:rPr>
                <w:noProof/>
                <w:webHidden/>
              </w:rPr>
            </w:r>
            <w:r>
              <w:rPr>
                <w:noProof/>
                <w:webHidden/>
              </w:rPr>
              <w:fldChar w:fldCharType="separate"/>
            </w:r>
            <w:r>
              <w:rPr>
                <w:noProof/>
                <w:webHidden/>
              </w:rPr>
              <w:t>64</w:t>
            </w:r>
            <w:r>
              <w:rPr>
                <w:noProof/>
                <w:webHidden/>
              </w:rPr>
              <w:fldChar w:fldCharType="end"/>
            </w:r>
          </w:hyperlink>
        </w:p>
        <w:p w14:paraId="7C010C8F" w14:textId="162AC483"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67" w:history="1">
            <w:r w:rsidRPr="000B5601">
              <w:rPr>
                <w:rStyle w:val="Hyperlnk"/>
                <w:noProof/>
              </w:rPr>
              <w:t>7.3</w:t>
            </w:r>
            <w:r>
              <w:rPr>
                <w:rFonts w:asciiTheme="minorHAnsi" w:eastAsiaTheme="minorEastAsia" w:hAnsiTheme="minorHAnsi" w:cstheme="minorBidi"/>
                <w:noProof/>
                <w:sz w:val="22"/>
                <w:lang w:eastAsia="sv-SE"/>
              </w:rPr>
              <w:tab/>
            </w:r>
            <w:r w:rsidRPr="000B5601">
              <w:rPr>
                <w:rStyle w:val="Hyperlnk"/>
                <w:noProof/>
              </w:rPr>
              <w:t>GetAlertInformation</w:t>
            </w:r>
            <w:r>
              <w:rPr>
                <w:noProof/>
                <w:webHidden/>
              </w:rPr>
              <w:tab/>
            </w:r>
            <w:r>
              <w:rPr>
                <w:noProof/>
                <w:webHidden/>
              </w:rPr>
              <w:fldChar w:fldCharType="begin"/>
            </w:r>
            <w:r>
              <w:rPr>
                <w:noProof/>
                <w:webHidden/>
              </w:rPr>
              <w:instrText xml:space="preserve"> PAGEREF _Toc126307667 \h </w:instrText>
            </w:r>
            <w:r>
              <w:rPr>
                <w:noProof/>
                <w:webHidden/>
              </w:rPr>
            </w:r>
            <w:r>
              <w:rPr>
                <w:noProof/>
                <w:webHidden/>
              </w:rPr>
              <w:fldChar w:fldCharType="separate"/>
            </w:r>
            <w:r>
              <w:rPr>
                <w:noProof/>
                <w:webHidden/>
              </w:rPr>
              <w:t>65</w:t>
            </w:r>
            <w:r>
              <w:rPr>
                <w:noProof/>
                <w:webHidden/>
              </w:rPr>
              <w:fldChar w:fldCharType="end"/>
            </w:r>
          </w:hyperlink>
        </w:p>
        <w:p w14:paraId="4F4BB16D" w14:textId="096B9E4B"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68" w:history="1">
            <w:r w:rsidRPr="000B5601">
              <w:rPr>
                <w:rStyle w:val="Hyperlnk"/>
                <w:noProof/>
              </w:rPr>
              <w:t>7.3.1</w:t>
            </w:r>
            <w:r>
              <w:rPr>
                <w:rFonts w:asciiTheme="minorHAnsi" w:eastAsiaTheme="minorEastAsia" w:hAnsiTheme="minorHAnsi" w:cstheme="minorBidi"/>
                <w:noProof/>
                <w:sz w:val="22"/>
                <w:lang w:eastAsia="sv-SE"/>
              </w:rPr>
              <w:tab/>
            </w:r>
            <w:r w:rsidRPr="000B5601">
              <w:rPr>
                <w:rStyle w:val="Hyperlnk"/>
                <w:noProof/>
              </w:rPr>
              <w:t>Version</w:t>
            </w:r>
            <w:r>
              <w:rPr>
                <w:noProof/>
                <w:webHidden/>
              </w:rPr>
              <w:tab/>
            </w:r>
            <w:r>
              <w:rPr>
                <w:noProof/>
                <w:webHidden/>
              </w:rPr>
              <w:fldChar w:fldCharType="begin"/>
            </w:r>
            <w:r>
              <w:rPr>
                <w:noProof/>
                <w:webHidden/>
              </w:rPr>
              <w:instrText xml:space="preserve"> PAGEREF _Toc126307668 \h </w:instrText>
            </w:r>
            <w:r>
              <w:rPr>
                <w:noProof/>
                <w:webHidden/>
              </w:rPr>
            </w:r>
            <w:r>
              <w:rPr>
                <w:noProof/>
                <w:webHidden/>
              </w:rPr>
              <w:fldChar w:fldCharType="separate"/>
            </w:r>
            <w:r>
              <w:rPr>
                <w:noProof/>
                <w:webHidden/>
              </w:rPr>
              <w:t>65</w:t>
            </w:r>
            <w:r>
              <w:rPr>
                <w:noProof/>
                <w:webHidden/>
              </w:rPr>
              <w:fldChar w:fldCharType="end"/>
            </w:r>
          </w:hyperlink>
        </w:p>
        <w:p w14:paraId="25E27698" w14:textId="02C0731F"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69" w:history="1">
            <w:r w:rsidRPr="000B5601">
              <w:rPr>
                <w:rStyle w:val="Hyperlnk"/>
                <w:noProof/>
              </w:rPr>
              <w:t>7.3.2</w:t>
            </w:r>
            <w:r>
              <w:rPr>
                <w:rFonts w:asciiTheme="minorHAnsi" w:eastAsiaTheme="minorEastAsia" w:hAnsiTheme="minorHAnsi" w:cstheme="minorBidi"/>
                <w:noProof/>
                <w:sz w:val="22"/>
                <w:lang w:eastAsia="sv-SE"/>
              </w:rPr>
              <w:tab/>
            </w:r>
            <w:r w:rsidRPr="000B5601">
              <w:rPr>
                <w:rStyle w:val="Hyperlnk"/>
                <w:noProof/>
              </w:rPr>
              <w:t>Gemensamma informationskomponenter</w:t>
            </w:r>
            <w:r>
              <w:rPr>
                <w:noProof/>
                <w:webHidden/>
              </w:rPr>
              <w:tab/>
            </w:r>
            <w:r>
              <w:rPr>
                <w:noProof/>
                <w:webHidden/>
              </w:rPr>
              <w:fldChar w:fldCharType="begin"/>
            </w:r>
            <w:r>
              <w:rPr>
                <w:noProof/>
                <w:webHidden/>
              </w:rPr>
              <w:instrText xml:space="preserve"> PAGEREF _Toc126307669 \h </w:instrText>
            </w:r>
            <w:r>
              <w:rPr>
                <w:noProof/>
                <w:webHidden/>
              </w:rPr>
            </w:r>
            <w:r>
              <w:rPr>
                <w:noProof/>
                <w:webHidden/>
              </w:rPr>
              <w:fldChar w:fldCharType="separate"/>
            </w:r>
            <w:r>
              <w:rPr>
                <w:noProof/>
                <w:webHidden/>
              </w:rPr>
              <w:t>65</w:t>
            </w:r>
            <w:r>
              <w:rPr>
                <w:noProof/>
                <w:webHidden/>
              </w:rPr>
              <w:fldChar w:fldCharType="end"/>
            </w:r>
          </w:hyperlink>
        </w:p>
        <w:p w14:paraId="7BEC7072" w14:textId="148D1E89"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70" w:history="1">
            <w:r w:rsidRPr="000B5601">
              <w:rPr>
                <w:rStyle w:val="Hyperlnk"/>
                <w:noProof/>
              </w:rPr>
              <w:t>7.3.3</w:t>
            </w:r>
            <w:r>
              <w:rPr>
                <w:rFonts w:asciiTheme="minorHAnsi" w:eastAsiaTheme="minorEastAsia" w:hAnsiTheme="minorHAnsi" w:cstheme="minorBidi"/>
                <w:noProof/>
                <w:sz w:val="22"/>
                <w:lang w:eastAsia="sv-SE"/>
              </w:rPr>
              <w:tab/>
            </w:r>
            <w:r w:rsidRPr="000B5601">
              <w:rPr>
                <w:rStyle w:val="Hyperlnk"/>
                <w:noProof/>
              </w:rPr>
              <w:t>Fältregler</w:t>
            </w:r>
            <w:r>
              <w:rPr>
                <w:noProof/>
                <w:webHidden/>
              </w:rPr>
              <w:tab/>
            </w:r>
            <w:r>
              <w:rPr>
                <w:noProof/>
                <w:webHidden/>
              </w:rPr>
              <w:fldChar w:fldCharType="begin"/>
            </w:r>
            <w:r>
              <w:rPr>
                <w:noProof/>
                <w:webHidden/>
              </w:rPr>
              <w:instrText xml:space="preserve"> PAGEREF _Toc126307670 \h </w:instrText>
            </w:r>
            <w:r>
              <w:rPr>
                <w:noProof/>
                <w:webHidden/>
              </w:rPr>
            </w:r>
            <w:r>
              <w:rPr>
                <w:noProof/>
                <w:webHidden/>
              </w:rPr>
              <w:fldChar w:fldCharType="separate"/>
            </w:r>
            <w:r>
              <w:rPr>
                <w:noProof/>
                <w:webHidden/>
              </w:rPr>
              <w:t>65</w:t>
            </w:r>
            <w:r>
              <w:rPr>
                <w:noProof/>
                <w:webHidden/>
              </w:rPr>
              <w:fldChar w:fldCharType="end"/>
            </w:r>
          </w:hyperlink>
        </w:p>
        <w:p w14:paraId="38A2AD57" w14:textId="3D2E8BD0"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71" w:history="1">
            <w:r w:rsidRPr="000B5601">
              <w:rPr>
                <w:rStyle w:val="Hyperlnk"/>
                <w:noProof/>
              </w:rPr>
              <w:t>7.3.4</w:t>
            </w:r>
            <w:r>
              <w:rPr>
                <w:rFonts w:asciiTheme="minorHAnsi" w:eastAsiaTheme="minorEastAsia" w:hAnsiTheme="minorHAnsi" w:cstheme="minorBidi"/>
                <w:noProof/>
                <w:sz w:val="22"/>
                <w:lang w:eastAsia="sv-SE"/>
              </w:rPr>
              <w:tab/>
            </w:r>
            <w:r w:rsidRPr="000B5601">
              <w:rPr>
                <w:rStyle w:val="Hyperlnk"/>
                <w:noProof/>
              </w:rPr>
              <w:t>Övriga regler</w:t>
            </w:r>
            <w:r>
              <w:rPr>
                <w:noProof/>
                <w:webHidden/>
              </w:rPr>
              <w:tab/>
            </w:r>
            <w:r>
              <w:rPr>
                <w:noProof/>
                <w:webHidden/>
              </w:rPr>
              <w:fldChar w:fldCharType="begin"/>
            </w:r>
            <w:r>
              <w:rPr>
                <w:noProof/>
                <w:webHidden/>
              </w:rPr>
              <w:instrText xml:space="preserve"> PAGEREF _Toc126307671 \h </w:instrText>
            </w:r>
            <w:r>
              <w:rPr>
                <w:noProof/>
                <w:webHidden/>
              </w:rPr>
            </w:r>
            <w:r>
              <w:rPr>
                <w:noProof/>
                <w:webHidden/>
              </w:rPr>
              <w:fldChar w:fldCharType="separate"/>
            </w:r>
            <w:r>
              <w:rPr>
                <w:noProof/>
                <w:webHidden/>
              </w:rPr>
              <w:t>81</w:t>
            </w:r>
            <w:r>
              <w:rPr>
                <w:noProof/>
                <w:webHidden/>
              </w:rPr>
              <w:fldChar w:fldCharType="end"/>
            </w:r>
          </w:hyperlink>
        </w:p>
        <w:p w14:paraId="53E0BA0C" w14:textId="4AAA250F" w:rsidR="00EE154E" w:rsidRDefault="00EE154E">
          <w:pPr>
            <w:pStyle w:val="Innehll2"/>
            <w:tabs>
              <w:tab w:val="left" w:pos="880"/>
              <w:tab w:val="right" w:leader="dot" w:pos="10456"/>
            </w:tabs>
            <w:rPr>
              <w:rFonts w:asciiTheme="minorHAnsi" w:eastAsiaTheme="minorEastAsia" w:hAnsiTheme="minorHAnsi" w:cstheme="minorBidi"/>
              <w:noProof/>
              <w:sz w:val="22"/>
              <w:lang w:eastAsia="sv-SE"/>
            </w:rPr>
          </w:pPr>
          <w:hyperlink w:anchor="_Toc126307672" w:history="1">
            <w:r w:rsidRPr="000B5601">
              <w:rPr>
                <w:rStyle w:val="Hyperlnk"/>
                <w:noProof/>
              </w:rPr>
              <w:t>7.4</w:t>
            </w:r>
            <w:r>
              <w:rPr>
                <w:rFonts w:asciiTheme="minorHAnsi" w:eastAsiaTheme="minorEastAsia" w:hAnsiTheme="minorHAnsi" w:cstheme="minorBidi"/>
                <w:noProof/>
                <w:sz w:val="22"/>
                <w:lang w:eastAsia="sv-SE"/>
              </w:rPr>
              <w:tab/>
            </w:r>
            <w:r w:rsidRPr="000B5601">
              <w:rPr>
                <w:rStyle w:val="Hyperlnk"/>
                <w:noProof/>
              </w:rPr>
              <w:t>GetFunctionalStatus</w:t>
            </w:r>
            <w:r>
              <w:rPr>
                <w:noProof/>
                <w:webHidden/>
              </w:rPr>
              <w:tab/>
            </w:r>
            <w:r>
              <w:rPr>
                <w:noProof/>
                <w:webHidden/>
              </w:rPr>
              <w:fldChar w:fldCharType="begin"/>
            </w:r>
            <w:r>
              <w:rPr>
                <w:noProof/>
                <w:webHidden/>
              </w:rPr>
              <w:instrText xml:space="preserve"> PAGEREF _Toc126307672 \h </w:instrText>
            </w:r>
            <w:r>
              <w:rPr>
                <w:noProof/>
                <w:webHidden/>
              </w:rPr>
            </w:r>
            <w:r>
              <w:rPr>
                <w:noProof/>
                <w:webHidden/>
              </w:rPr>
              <w:fldChar w:fldCharType="separate"/>
            </w:r>
            <w:r>
              <w:rPr>
                <w:noProof/>
                <w:webHidden/>
              </w:rPr>
              <w:t>83</w:t>
            </w:r>
            <w:r>
              <w:rPr>
                <w:noProof/>
                <w:webHidden/>
              </w:rPr>
              <w:fldChar w:fldCharType="end"/>
            </w:r>
          </w:hyperlink>
        </w:p>
        <w:p w14:paraId="6F4E3739" w14:textId="59AC8AFB"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73" w:history="1">
            <w:r w:rsidRPr="000B5601">
              <w:rPr>
                <w:rStyle w:val="Hyperlnk"/>
                <w:noProof/>
              </w:rPr>
              <w:t>7.4.1</w:t>
            </w:r>
            <w:r>
              <w:rPr>
                <w:rFonts w:asciiTheme="minorHAnsi" w:eastAsiaTheme="minorEastAsia" w:hAnsiTheme="minorHAnsi" w:cstheme="minorBidi"/>
                <w:noProof/>
                <w:sz w:val="22"/>
                <w:lang w:eastAsia="sv-SE"/>
              </w:rPr>
              <w:tab/>
            </w:r>
            <w:r w:rsidRPr="000B5601">
              <w:rPr>
                <w:rStyle w:val="Hyperlnk"/>
                <w:noProof/>
              </w:rPr>
              <w:t>Version</w:t>
            </w:r>
            <w:r>
              <w:rPr>
                <w:noProof/>
                <w:webHidden/>
              </w:rPr>
              <w:tab/>
            </w:r>
            <w:r>
              <w:rPr>
                <w:noProof/>
                <w:webHidden/>
              </w:rPr>
              <w:fldChar w:fldCharType="begin"/>
            </w:r>
            <w:r>
              <w:rPr>
                <w:noProof/>
                <w:webHidden/>
              </w:rPr>
              <w:instrText xml:space="preserve"> PAGEREF _Toc126307673 \h </w:instrText>
            </w:r>
            <w:r>
              <w:rPr>
                <w:noProof/>
                <w:webHidden/>
              </w:rPr>
            </w:r>
            <w:r>
              <w:rPr>
                <w:noProof/>
                <w:webHidden/>
              </w:rPr>
              <w:fldChar w:fldCharType="separate"/>
            </w:r>
            <w:r>
              <w:rPr>
                <w:noProof/>
                <w:webHidden/>
              </w:rPr>
              <w:t>83</w:t>
            </w:r>
            <w:r>
              <w:rPr>
                <w:noProof/>
                <w:webHidden/>
              </w:rPr>
              <w:fldChar w:fldCharType="end"/>
            </w:r>
          </w:hyperlink>
        </w:p>
        <w:p w14:paraId="26A96FE2" w14:textId="0E3F5627"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74" w:history="1">
            <w:r w:rsidRPr="000B5601">
              <w:rPr>
                <w:rStyle w:val="Hyperlnk"/>
                <w:noProof/>
              </w:rPr>
              <w:t>7.4.2</w:t>
            </w:r>
            <w:r>
              <w:rPr>
                <w:rFonts w:asciiTheme="minorHAnsi" w:eastAsiaTheme="minorEastAsia" w:hAnsiTheme="minorHAnsi" w:cstheme="minorBidi"/>
                <w:noProof/>
                <w:sz w:val="22"/>
                <w:lang w:eastAsia="sv-SE"/>
              </w:rPr>
              <w:tab/>
            </w:r>
            <w:r w:rsidRPr="000B5601">
              <w:rPr>
                <w:rStyle w:val="Hyperlnk"/>
                <w:noProof/>
              </w:rPr>
              <w:t>Gemensamma informationskomponenter</w:t>
            </w:r>
            <w:r>
              <w:rPr>
                <w:noProof/>
                <w:webHidden/>
              </w:rPr>
              <w:tab/>
            </w:r>
            <w:r>
              <w:rPr>
                <w:noProof/>
                <w:webHidden/>
              </w:rPr>
              <w:fldChar w:fldCharType="begin"/>
            </w:r>
            <w:r>
              <w:rPr>
                <w:noProof/>
                <w:webHidden/>
              </w:rPr>
              <w:instrText xml:space="preserve"> PAGEREF _Toc126307674 \h </w:instrText>
            </w:r>
            <w:r>
              <w:rPr>
                <w:noProof/>
                <w:webHidden/>
              </w:rPr>
            </w:r>
            <w:r>
              <w:rPr>
                <w:noProof/>
                <w:webHidden/>
              </w:rPr>
              <w:fldChar w:fldCharType="separate"/>
            </w:r>
            <w:r>
              <w:rPr>
                <w:noProof/>
                <w:webHidden/>
              </w:rPr>
              <w:t>83</w:t>
            </w:r>
            <w:r>
              <w:rPr>
                <w:noProof/>
                <w:webHidden/>
              </w:rPr>
              <w:fldChar w:fldCharType="end"/>
            </w:r>
          </w:hyperlink>
        </w:p>
        <w:p w14:paraId="4D35F36A" w14:textId="2C566E51"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75" w:history="1">
            <w:r w:rsidRPr="000B5601">
              <w:rPr>
                <w:rStyle w:val="Hyperlnk"/>
                <w:noProof/>
              </w:rPr>
              <w:t>7.4.3</w:t>
            </w:r>
            <w:r>
              <w:rPr>
                <w:rFonts w:asciiTheme="minorHAnsi" w:eastAsiaTheme="minorEastAsia" w:hAnsiTheme="minorHAnsi" w:cstheme="minorBidi"/>
                <w:noProof/>
                <w:sz w:val="22"/>
                <w:lang w:eastAsia="sv-SE"/>
              </w:rPr>
              <w:tab/>
            </w:r>
            <w:r w:rsidRPr="000B5601">
              <w:rPr>
                <w:rStyle w:val="Hyperlnk"/>
                <w:noProof/>
              </w:rPr>
              <w:t>Fältregler</w:t>
            </w:r>
            <w:r>
              <w:rPr>
                <w:noProof/>
                <w:webHidden/>
              </w:rPr>
              <w:tab/>
            </w:r>
            <w:r>
              <w:rPr>
                <w:noProof/>
                <w:webHidden/>
              </w:rPr>
              <w:fldChar w:fldCharType="begin"/>
            </w:r>
            <w:r>
              <w:rPr>
                <w:noProof/>
                <w:webHidden/>
              </w:rPr>
              <w:instrText xml:space="preserve"> PAGEREF _Toc126307675 \h </w:instrText>
            </w:r>
            <w:r>
              <w:rPr>
                <w:noProof/>
                <w:webHidden/>
              </w:rPr>
            </w:r>
            <w:r>
              <w:rPr>
                <w:noProof/>
                <w:webHidden/>
              </w:rPr>
              <w:fldChar w:fldCharType="separate"/>
            </w:r>
            <w:r>
              <w:rPr>
                <w:noProof/>
                <w:webHidden/>
              </w:rPr>
              <w:t>83</w:t>
            </w:r>
            <w:r>
              <w:rPr>
                <w:noProof/>
                <w:webHidden/>
              </w:rPr>
              <w:fldChar w:fldCharType="end"/>
            </w:r>
          </w:hyperlink>
        </w:p>
        <w:p w14:paraId="29C7F9D5" w14:textId="13B5CED2" w:rsidR="00EE154E" w:rsidRDefault="00EE154E">
          <w:pPr>
            <w:pStyle w:val="Innehll3"/>
            <w:tabs>
              <w:tab w:val="left" w:pos="1100"/>
              <w:tab w:val="right" w:leader="dot" w:pos="10456"/>
            </w:tabs>
            <w:rPr>
              <w:rFonts w:asciiTheme="minorHAnsi" w:eastAsiaTheme="minorEastAsia" w:hAnsiTheme="minorHAnsi" w:cstheme="minorBidi"/>
              <w:noProof/>
              <w:sz w:val="22"/>
              <w:lang w:eastAsia="sv-SE"/>
            </w:rPr>
          </w:pPr>
          <w:hyperlink w:anchor="_Toc126307676" w:history="1">
            <w:r w:rsidRPr="000B5601">
              <w:rPr>
                <w:rStyle w:val="Hyperlnk"/>
                <w:noProof/>
              </w:rPr>
              <w:t>7.4.4</w:t>
            </w:r>
            <w:r>
              <w:rPr>
                <w:rFonts w:asciiTheme="minorHAnsi" w:eastAsiaTheme="minorEastAsia" w:hAnsiTheme="minorHAnsi" w:cstheme="minorBidi"/>
                <w:noProof/>
                <w:sz w:val="22"/>
                <w:lang w:eastAsia="sv-SE"/>
              </w:rPr>
              <w:tab/>
            </w:r>
            <w:r w:rsidRPr="000B5601">
              <w:rPr>
                <w:rStyle w:val="Hyperlnk"/>
                <w:noProof/>
              </w:rPr>
              <w:t>Övriga regler</w:t>
            </w:r>
            <w:r>
              <w:rPr>
                <w:noProof/>
                <w:webHidden/>
              </w:rPr>
              <w:tab/>
            </w:r>
            <w:r>
              <w:rPr>
                <w:noProof/>
                <w:webHidden/>
              </w:rPr>
              <w:fldChar w:fldCharType="begin"/>
            </w:r>
            <w:r>
              <w:rPr>
                <w:noProof/>
                <w:webHidden/>
              </w:rPr>
              <w:instrText xml:space="preserve"> PAGEREF _Toc126307676 \h </w:instrText>
            </w:r>
            <w:r>
              <w:rPr>
                <w:noProof/>
                <w:webHidden/>
              </w:rPr>
            </w:r>
            <w:r>
              <w:rPr>
                <w:noProof/>
                <w:webHidden/>
              </w:rPr>
              <w:fldChar w:fldCharType="separate"/>
            </w:r>
            <w:r>
              <w:rPr>
                <w:noProof/>
                <w:webHidden/>
              </w:rPr>
              <w:t>91</w:t>
            </w:r>
            <w:r>
              <w:rPr>
                <w:noProof/>
                <w:webHidden/>
              </w:rPr>
              <w:fldChar w:fldCharType="end"/>
            </w:r>
          </w:hyperlink>
        </w:p>
        <w:p w14:paraId="1CBE9463" w14:textId="77C82F6D"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2" w:name="Radera3"/>
      <w:bookmarkEnd w:id="0"/>
      <w:bookmarkEnd w:id="2"/>
    </w:p>
    <w:p w14:paraId="5EFE46B8" w14:textId="77777777" w:rsidR="0039481C" w:rsidRPr="00210991" w:rsidRDefault="0039481C" w:rsidP="00221404">
      <w:pPr>
        <w:outlineLvl w:val="0"/>
        <w:rPr>
          <w:rStyle w:val="BrdtextChar"/>
          <w:rFonts w:eastAsia="Calibri"/>
          <w:szCs w:val="20"/>
        </w:rPr>
      </w:pPr>
      <w:bookmarkStart w:id="3" w:name="_Toc126307616"/>
      <w:r w:rsidRPr="00D23023">
        <w:rPr>
          <w:b/>
        </w:rPr>
        <w:t>Revisionshistorik</w:t>
      </w:r>
      <w:bookmarkEnd w:id="3"/>
    </w:p>
    <w:p w14:paraId="5BEBFC8D" w14:textId="77777777" w:rsidR="0039481C" w:rsidRDefault="0039481C" w:rsidP="0039481C"/>
    <w:tbl>
      <w:tblPr>
        <w:tblW w:w="92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62"/>
        <w:gridCol w:w="766"/>
        <w:gridCol w:w="1224"/>
        <w:gridCol w:w="4140"/>
        <w:gridCol w:w="1980"/>
      </w:tblGrid>
      <w:tr w:rsidR="00C20544" w:rsidRPr="00E4288C" w14:paraId="4CC3A1B6" w14:textId="77777777" w:rsidTr="00C20544">
        <w:tc>
          <w:tcPr>
            <w:tcW w:w="1162" w:type="dxa"/>
            <w:shd w:val="clear" w:color="auto" w:fill="DDD9C3" w:themeFill="background2" w:themeFillShade="E6"/>
          </w:tcPr>
          <w:p w14:paraId="5636ABB3" w14:textId="77777777" w:rsidR="00C20544" w:rsidRPr="00E4288C" w:rsidRDefault="00C20544" w:rsidP="0053648F">
            <w:pPr>
              <w:pStyle w:val="TableText"/>
              <w:rPr>
                <w:rFonts w:ascii="Georgia" w:hAnsi="Georgia"/>
              </w:rPr>
            </w:pPr>
            <w:r w:rsidRPr="00E4288C">
              <w:rPr>
                <w:rFonts w:ascii="Georgia" w:hAnsi="Georgia"/>
              </w:rPr>
              <w:t>Version</w:t>
            </w:r>
          </w:p>
        </w:tc>
        <w:tc>
          <w:tcPr>
            <w:tcW w:w="766" w:type="dxa"/>
            <w:shd w:val="clear" w:color="auto" w:fill="DDD9C3" w:themeFill="background2" w:themeFillShade="E6"/>
          </w:tcPr>
          <w:p w14:paraId="0A65CABF" w14:textId="77777777" w:rsidR="00C20544" w:rsidRPr="00E4288C" w:rsidRDefault="00C20544"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C20544" w:rsidRPr="00E4288C" w:rsidRDefault="00C20544"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C20544" w:rsidRPr="00E4288C" w:rsidRDefault="00C20544"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C20544" w:rsidRPr="00E4288C" w:rsidRDefault="00C20544" w:rsidP="0053648F">
            <w:pPr>
              <w:pStyle w:val="TableText"/>
              <w:rPr>
                <w:rFonts w:ascii="Georgia" w:hAnsi="Georgia"/>
              </w:rPr>
            </w:pPr>
            <w:r w:rsidRPr="00E4288C">
              <w:rPr>
                <w:rFonts w:ascii="Georgia" w:hAnsi="Georgia"/>
              </w:rPr>
              <w:t>Ändringar gjorda av</w:t>
            </w:r>
          </w:p>
        </w:tc>
      </w:tr>
      <w:tr w:rsidR="00C20544" w:rsidRPr="00E4288C" w14:paraId="4C425165" w14:textId="77777777" w:rsidTr="00C20544">
        <w:tc>
          <w:tcPr>
            <w:tcW w:w="1162" w:type="dxa"/>
          </w:tcPr>
          <w:p w14:paraId="081FAF05" w14:textId="1C25F128" w:rsidR="00C20544" w:rsidRPr="00E4288C" w:rsidRDefault="00C20544" w:rsidP="0053648F">
            <w:pPr>
              <w:pStyle w:val="TableText"/>
              <w:rPr>
                <w:rFonts w:ascii="Georgia" w:hAnsi="Georgia"/>
              </w:rPr>
            </w:pPr>
            <w:r>
              <w:rPr>
                <w:rFonts w:ascii="Georgia" w:hAnsi="Georgia"/>
              </w:rPr>
              <w:t>-</w:t>
            </w:r>
          </w:p>
        </w:tc>
        <w:tc>
          <w:tcPr>
            <w:tcW w:w="766" w:type="dxa"/>
          </w:tcPr>
          <w:p w14:paraId="4289F582" w14:textId="77777777" w:rsidR="00C20544" w:rsidRPr="00E4288C" w:rsidRDefault="00C20544"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C20544" w:rsidRPr="00E4288C" w:rsidRDefault="00C20544"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C20544" w:rsidRPr="00E4288C" w:rsidRDefault="00C20544"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C20544" w:rsidRPr="00E4288C" w:rsidRDefault="00C20544" w:rsidP="0053648F">
            <w:pPr>
              <w:pStyle w:val="TableText"/>
              <w:rPr>
                <w:rFonts w:ascii="Georgia" w:hAnsi="Georgia"/>
                <w:highlight w:val="yellow"/>
              </w:rPr>
            </w:pPr>
            <w:r w:rsidRPr="00E4288C">
              <w:rPr>
                <w:rFonts w:ascii="Georgia" w:hAnsi="Georgia"/>
              </w:rPr>
              <w:t>FS, MA</w:t>
            </w:r>
          </w:p>
        </w:tc>
      </w:tr>
      <w:tr w:rsidR="00C20544" w:rsidRPr="00E4288C" w14:paraId="6E0E49DB" w14:textId="77777777" w:rsidTr="00C20544">
        <w:tc>
          <w:tcPr>
            <w:tcW w:w="1162" w:type="dxa"/>
          </w:tcPr>
          <w:p w14:paraId="273972F9" w14:textId="76A14765" w:rsidR="00C20544" w:rsidRPr="00E4288C" w:rsidRDefault="00C20544" w:rsidP="0053648F">
            <w:pPr>
              <w:pStyle w:val="TableText"/>
              <w:rPr>
                <w:rFonts w:ascii="Georgia" w:hAnsi="Georgia"/>
              </w:rPr>
            </w:pPr>
            <w:r>
              <w:rPr>
                <w:rFonts w:ascii="Georgia" w:hAnsi="Georgia"/>
              </w:rPr>
              <w:t>-</w:t>
            </w:r>
          </w:p>
        </w:tc>
        <w:tc>
          <w:tcPr>
            <w:tcW w:w="766" w:type="dxa"/>
          </w:tcPr>
          <w:p w14:paraId="61FC87C8" w14:textId="77777777" w:rsidR="00C20544" w:rsidRPr="00E4288C" w:rsidRDefault="00C20544" w:rsidP="0053648F">
            <w:pPr>
              <w:pStyle w:val="TableText"/>
              <w:rPr>
                <w:rFonts w:ascii="Georgia" w:hAnsi="Georgia"/>
                <w:szCs w:val="22"/>
              </w:rPr>
            </w:pPr>
            <w:r w:rsidRPr="00E4288C">
              <w:rPr>
                <w:rFonts w:ascii="Georgia" w:hAnsi="Georgia"/>
              </w:rPr>
              <w:t>PA2</w:t>
            </w:r>
          </w:p>
        </w:tc>
        <w:tc>
          <w:tcPr>
            <w:tcW w:w="1224" w:type="dxa"/>
          </w:tcPr>
          <w:p w14:paraId="2FF1EEE1" w14:textId="77777777" w:rsidR="00C20544" w:rsidRPr="00E4288C" w:rsidRDefault="00C20544"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C20544" w:rsidRPr="00E4288C" w:rsidRDefault="00C20544"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C20544" w:rsidRPr="00E4288C" w:rsidRDefault="00C20544" w:rsidP="0053648F">
            <w:pPr>
              <w:pStyle w:val="TableText"/>
              <w:rPr>
                <w:rFonts w:ascii="Georgia" w:hAnsi="Georgia"/>
                <w:szCs w:val="22"/>
              </w:rPr>
            </w:pPr>
            <w:r w:rsidRPr="00E4288C">
              <w:rPr>
                <w:rFonts w:ascii="Georgia" w:hAnsi="Georgia"/>
              </w:rPr>
              <w:t>Maria Andersson</w:t>
            </w:r>
          </w:p>
        </w:tc>
      </w:tr>
      <w:tr w:rsidR="00C20544" w:rsidRPr="00E4288C" w14:paraId="68E52E04" w14:textId="77777777" w:rsidTr="00C20544">
        <w:tc>
          <w:tcPr>
            <w:tcW w:w="1162" w:type="dxa"/>
          </w:tcPr>
          <w:p w14:paraId="353453C4" w14:textId="243CF2EA" w:rsidR="00C20544" w:rsidRPr="00E4288C" w:rsidRDefault="00C20544" w:rsidP="0053648F">
            <w:pPr>
              <w:pStyle w:val="TableText"/>
              <w:rPr>
                <w:rFonts w:ascii="Georgia" w:hAnsi="Georgia"/>
              </w:rPr>
            </w:pPr>
            <w:r>
              <w:rPr>
                <w:rFonts w:ascii="Georgia" w:hAnsi="Georgia"/>
              </w:rPr>
              <w:t>-</w:t>
            </w:r>
          </w:p>
        </w:tc>
        <w:tc>
          <w:tcPr>
            <w:tcW w:w="766" w:type="dxa"/>
          </w:tcPr>
          <w:p w14:paraId="337E4DC3" w14:textId="77777777" w:rsidR="00C20544" w:rsidRPr="00E4288C" w:rsidRDefault="00C20544" w:rsidP="0053648F">
            <w:pPr>
              <w:pStyle w:val="TableText"/>
              <w:rPr>
                <w:rFonts w:ascii="Georgia" w:hAnsi="Georgia"/>
                <w:szCs w:val="22"/>
              </w:rPr>
            </w:pPr>
            <w:r w:rsidRPr="00E4288C">
              <w:rPr>
                <w:rFonts w:ascii="Georgia" w:hAnsi="Georgia"/>
              </w:rPr>
              <w:t>PA3</w:t>
            </w:r>
          </w:p>
        </w:tc>
        <w:tc>
          <w:tcPr>
            <w:tcW w:w="1224" w:type="dxa"/>
          </w:tcPr>
          <w:p w14:paraId="0F79F73A" w14:textId="77777777" w:rsidR="00C20544" w:rsidRPr="00E4288C" w:rsidRDefault="00C20544"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C20544" w:rsidRPr="00E4288C" w:rsidRDefault="00C20544"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C20544" w:rsidRPr="00E4288C" w:rsidRDefault="00C20544" w:rsidP="0053648F">
            <w:pPr>
              <w:pStyle w:val="TableText"/>
              <w:rPr>
                <w:rFonts w:ascii="Georgia" w:hAnsi="Georgia"/>
                <w:szCs w:val="22"/>
              </w:rPr>
            </w:pPr>
            <w:r w:rsidRPr="00E4288C">
              <w:rPr>
                <w:rFonts w:ascii="Georgia" w:hAnsi="Georgia"/>
              </w:rPr>
              <w:t>Maria Andersson</w:t>
            </w:r>
          </w:p>
        </w:tc>
      </w:tr>
      <w:tr w:rsidR="00C20544" w:rsidRPr="00E4288C" w14:paraId="718269D0" w14:textId="77777777" w:rsidTr="00C20544">
        <w:tc>
          <w:tcPr>
            <w:tcW w:w="1162" w:type="dxa"/>
          </w:tcPr>
          <w:p w14:paraId="3B2333A2" w14:textId="513FD359" w:rsidR="00C20544" w:rsidRPr="00E4288C" w:rsidRDefault="00C20544" w:rsidP="0053648F">
            <w:pPr>
              <w:pStyle w:val="TableText"/>
              <w:rPr>
                <w:rFonts w:ascii="Georgia" w:hAnsi="Georgia"/>
              </w:rPr>
            </w:pPr>
            <w:r>
              <w:rPr>
                <w:rFonts w:ascii="Georgia" w:hAnsi="Georgia"/>
              </w:rPr>
              <w:t>-</w:t>
            </w:r>
          </w:p>
        </w:tc>
        <w:tc>
          <w:tcPr>
            <w:tcW w:w="766" w:type="dxa"/>
          </w:tcPr>
          <w:p w14:paraId="5080A212" w14:textId="77777777" w:rsidR="00C20544" w:rsidRPr="00E4288C" w:rsidRDefault="00C20544" w:rsidP="0053648F">
            <w:pPr>
              <w:pStyle w:val="TableText"/>
              <w:rPr>
                <w:rFonts w:ascii="Georgia" w:hAnsi="Georgia"/>
              </w:rPr>
            </w:pPr>
            <w:r w:rsidRPr="00E4288C">
              <w:rPr>
                <w:rFonts w:ascii="Georgia" w:hAnsi="Georgia"/>
              </w:rPr>
              <w:t>PA4</w:t>
            </w:r>
          </w:p>
        </w:tc>
        <w:tc>
          <w:tcPr>
            <w:tcW w:w="1224" w:type="dxa"/>
          </w:tcPr>
          <w:p w14:paraId="71D66CAB" w14:textId="77777777" w:rsidR="00C20544" w:rsidRPr="00E4288C" w:rsidRDefault="00C20544"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C20544" w:rsidRPr="00E4288C" w:rsidRDefault="00C20544" w:rsidP="0053648F">
            <w:pPr>
              <w:pStyle w:val="TableText"/>
              <w:rPr>
                <w:rFonts w:ascii="Georgia" w:hAnsi="Georgia"/>
                <w:szCs w:val="22"/>
              </w:rPr>
            </w:pPr>
            <w:r w:rsidRPr="00E4288C">
              <w:rPr>
                <w:rFonts w:ascii="Georgia" w:hAnsi="Georgia"/>
              </w:rPr>
              <w:t>Maria Andersson</w:t>
            </w:r>
          </w:p>
        </w:tc>
      </w:tr>
      <w:tr w:rsidR="00C20544" w:rsidRPr="00E4288C" w14:paraId="3373E9A2" w14:textId="77777777" w:rsidTr="00C20544">
        <w:tc>
          <w:tcPr>
            <w:tcW w:w="1162" w:type="dxa"/>
          </w:tcPr>
          <w:p w14:paraId="33224D18" w14:textId="189BDD18" w:rsidR="00C20544" w:rsidRPr="00E4288C" w:rsidRDefault="00C20544" w:rsidP="0053648F">
            <w:pPr>
              <w:pStyle w:val="TableText"/>
              <w:rPr>
                <w:rFonts w:ascii="Georgia" w:hAnsi="Georgia"/>
              </w:rPr>
            </w:pPr>
            <w:r>
              <w:rPr>
                <w:rFonts w:ascii="Georgia" w:hAnsi="Georgia"/>
              </w:rPr>
              <w:t>-</w:t>
            </w:r>
          </w:p>
        </w:tc>
        <w:tc>
          <w:tcPr>
            <w:tcW w:w="766" w:type="dxa"/>
          </w:tcPr>
          <w:p w14:paraId="45F4675D" w14:textId="77777777" w:rsidR="00C20544" w:rsidRPr="00E4288C" w:rsidRDefault="00C20544" w:rsidP="0053648F">
            <w:pPr>
              <w:pStyle w:val="TableText"/>
              <w:rPr>
                <w:rFonts w:ascii="Georgia" w:hAnsi="Georgia"/>
              </w:rPr>
            </w:pPr>
            <w:r w:rsidRPr="00E4288C">
              <w:rPr>
                <w:rFonts w:ascii="Georgia" w:hAnsi="Georgia"/>
              </w:rPr>
              <w:t>PA5</w:t>
            </w:r>
          </w:p>
        </w:tc>
        <w:tc>
          <w:tcPr>
            <w:tcW w:w="1224" w:type="dxa"/>
          </w:tcPr>
          <w:p w14:paraId="4C2E25DD" w14:textId="77777777" w:rsidR="00C20544" w:rsidRPr="00E4288C" w:rsidRDefault="00C20544"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C20544" w:rsidRPr="00E4288C" w:rsidRDefault="00C20544" w:rsidP="0053648F">
            <w:pPr>
              <w:pStyle w:val="TableText"/>
              <w:rPr>
                <w:rFonts w:ascii="Georgia" w:hAnsi="Georgia"/>
                <w:szCs w:val="22"/>
              </w:rPr>
            </w:pPr>
            <w:r w:rsidRPr="00E4288C">
              <w:rPr>
                <w:rFonts w:ascii="Georgia" w:hAnsi="Georgia"/>
              </w:rPr>
              <w:t>Maria Andersson</w:t>
            </w:r>
          </w:p>
        </w:tc>
      </w:tr>
      <w:tr w:rsidR="00C20544" w:rsidRPr="00E4288C" w14:paraId="662169FF" w14:textId="77777777" w:rsidTr="00C20544">
        <w:tc>
          <w:tcPr>
            <w:tcW w:w="1162" w:type="dxa"/>
          </w:tcPr>
          <w:p w14:paraId="00D6B091" w14:textId="2E7D9A71" w:rsidR="00C20544" w:rsidRPr="00E4288C" w:rsidRDefault="00C20544" w:rsidP="0053648F">
            <w:pPr>
              <w:pStyle w:val="TableText"/>
              <w:rPr>
                <w:rFonts w:ascii="Georgia" w:hAnsi="Georgia"/>
              </w:rPr>
            </w:pPr>
            <w:r>
              <w:rPr>
                <w:rFonts w:ascii="Georgia" w:hAnsi="Georgia"/>
              </w:rPr>
              <w:t>-</w:t>
            </w:r>
          </w:p>
        </w:tc>
        <w:tc>
          <w:tcPr>
            <w:tcW w:w="766" w:type="dxa"/>
          </w:tcPr>
          <w:p w14:paraId="47404D71" w14:textId="77777777" w:rsidR="00C20544" w:rsidRPr="00E4288C" w:rsidRDefault="00C20544" w:rsidP="0053648F">
            <w:pPr>
              <w:pStyle w:val="TableText"/>
              <w:rPr>
                <w:rFonts w:ascii="Georgia" w:hAnsi="Georgia"/>
              </w:rPr>
            </w:pPr>
            <w:r w:rsidRPr="00E4288C">
              <w:rPr>
                <w:rFonts w:ascii="Georgia" w:hAnsi="Georgia"/>
              </w:rPr>
              <w:t>PA6</w:t>
            </w:r>
          </w:p>
        </w:tc>
        <w:tc>
          <w:tcPr>
            <w:tcW w:w="1224" w:type="dxa"/>
          </w:tcPr>
          <w:p w14:paraId="08E7CCAF" w14:textId="77777777" w:rsidR="00C20544" w:rsidRPr="00E4288C" w:rsidRDefault="00C20544"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C20544" w:rsidRPr="00E4288C" w:rsidRDefault="00C20544" w:rsidP="0053648F">
            <w:pPr>
              <w:pStyle w:val="TableText"/>
              <w:rPr>
                <w:rFonts w:ascii="Georgia" w:hAnsi="Georgia"/>
                <w:szCs w:val="22"/>
              </w:rPr>
            </w:pPr>
            <w:r w:rsidRPr="00E4288C">
              <w:rPr>
                <w:rFonts w:ascii="Georgia" w:hAnsi="Georgia"/>
              </w:rPr>
              <w:t>Maria Andersson</w:t>
            </w:r>
          </w:p>
        </w:tc>
      </w:tr>
      <w:tr w:rsidR="00C20544" w:rsidRPr="00E4288C" w14:paraId="531974EE" w14:textId="77777777" w:rsidTr="00C20544">
        <w:tc>
          <w:tcPr>
            <w:tcW w:w="1162" w:type="dxa"/>
          </w:tcPr>
          <w:p w14:paraId="2AEC3F11" w14:textId="239AA7C9" w:rsidR="00C20544" w:rsidRPr="00E4288C" w:rsidRDefault="00C20544" w:rsidP="0053648F">
            <w:pPr>
              <w:pStyle w:val="TableText"/>
              <w:rPr>
                <w:rFonts w:ascii="Georgia" w:hAnsi="Georgia"/>
              </w:rPr>
            </w:pPr>
            <w:r>
              <w:rPr>
                <w:rFonts w:ascii="Georgia" w:hAnsi="Georgia"/>
              </w:rPr>
              <w:t>-</w:t>
            </w:r>
          </w:p>
        </w:tc>
        <w:tc>
          <w:tcPr>
            <w:tcW w:w="766" w:type="dxa"/>
          </w:tcPr>
          <w:p w14:paraId="443C4A70" w14:textId="77777777" w:rsidR="00C20544" w:rsidRPr="00E4288C" w:rsidRDefault="00C20544" w:rsidP="0053648F">
            <w:pPr>
              <w:pStyle w:val="TableText"/>
              <w:rPr>
                <w:rFonts w:ascii="Georgia" w:hAnsi="Georgia"/>
              </w:rPr>
            </w:pPr>
            <w:r w:rsidRPr="00E4288C">
              <w:rPr>
                <w:rFonts w:ascii="Georgia" w:hAnsi="Georgia"/>
              </w:rPr>
              <w:t>PA7</w:t>
            </w:r>
          </w:p>
        </w:tc>
        <w:tc>
          <w:tcPr>
            <w:tcW w:w="1224" w:type="dxa"/>
          </w:tcPr>
          <w:p w14:paraId="58008DAB" w14:textId="77777777" w:rsidR="00C20544" w:rsidRPr="00E4288C" w:rsidRDefault="00C20544"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C20544" w:rsidRPr="00E4288C" w:rsidRDefault="00C20544" w:rsidP="0053648F">
            <w:pPr>
              <w:pStyle w:val="TableText"/>
              <w:rPr>
                <w:rFonts w:ascii="Georgia" w:hAnsi="Georgia"/>
                <w:szCs w:val="22"/>
              </w:rPr>
            </w:pPr>
            <w:r w:rsidRPr="00E4288C">
              <w:rPr>
                <w:rFonts w:ascii="Georgia" w:hAnsi="Georgia"/>
              </w:rPr>
              <w:t>Johan Eltes</w:t>
            </w:r>
          </w:p>
        </w:tc>
      </w:tr>
      <w:tr w:rsidR="00C20544" w:rsidRPr="00E4288C" w14:paraId="6A90D091" w14:textId="77777777" w:rsidTr="00C20544">
        <w:tc>
          <w:tcPr>
            <w:tcW w:w="1162" w:type="dxa"/>
          </w:tcPr>
          <w:p w14:paraId="12A7AC93" w14:textId="7F238F79" w:rsidR="00C20544" w:rsidRPr="00E4288C" w:rsidRDefault="00C20544" w:rsidP="0053648F">
            <w:pPr>
              <w:pStyle w:val="TableText"/>
              <w:rPr>
                <w:rFonts w:ascii="Georgia" w:hAnsi="Georgia"/>
              </w:rPr>
            </w:pPr>
            <w:r>
              <w:rPr>
                <w:rFonts w:ascii="Georgia" w:hAnsi="Georgia"/>
              </w:rPr>
              <w:t>-</w:t>
            </w:r>
          </w:p>
        </w:tc>
        <w:tc>
          <w:tcPr>
            <w:tcW w:w="766" w:type="dxa"/>
          </w:tcPr>
          <w:p w14:paraId="45943C46" w14:textId="77777777" w:rsidR="00C20544" w:rsidRPr="00E4288C" w:rsidRDefault="00C20544" w:rsidP="0053648F">
            <w:pPr>
              <w:pStyle w:val="TableText"/>
              <w:rPr>
                <w:rFonts w:ascii="Georgia" w:hAnsi="Georgia"/>
              </w:rPr>
            </w:pPr>
            <w:r w:rsidRPr="00E4288C">
              <w:rPr>
                <w:rFonts w:ascii="Georgia" w:hAnsi="Georgia"/>
              </w:rPr>
              <w:t>PA8</w:t>
            </w:r>
          </w:p>
        </w:tc>
        <w:tc>
          <w:tcPr>
            <w:tcW w:w="1224" w:type="dxa"/>
          </w:tcPr>
          <w:p w14:paraId="62D91E19" w14:textId="77777777" w:rsidR="00C20544" w:rsidRPr="00E4288C" w:rsidRDefault="00C20544"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C20544" w:rsidRPr="00E4288C" w:rsidRDefault="00C20544" w:rsidP="0053648F">
            <w:pPr>
              <w:pStyle w:val="TableText"/>
              <w:rPr>
                <w:rFonts w:ascii="Georgia" w:hAnsi="Georgia"/>
                <w:szCs w:val="22"/>
              </w:rPr>
            </w:pPr>
            <w:r w:rsidRPr="00E4288C">
              <w:rPr>
                <w:rFonts w:ascii="Georgia" w:hAnsi="Georgia"/>
              </w:rPr>
              <w:t>Johan Eltes</w:t>
            </w:r>
          </w:p>
        </w:tc>
      </w:tr>
      <w:tr w:rsidR="00C20544" w:rsidRPr="00E4288C" w14:paraId="2D156437" w14:textId="77777777" w:rsidTr="00C20544">
        <w:tc>
          <w:tcPr>
            <w:tcW w:w="1162" w:type="dxa"/>
          </w:tcPr>
          <w:p w14:paraId="509E3F57" w14:textId="124423C6" w:rsidR="00C20544" w:rsidRPr="00E4288C" w:rsidRDefault="00C20544" w:rsidP="0053648F">
            <w:pPr>
              <w:pStyle w:val="TableText"/>
              <w:rPr>
                <w:rFonts w:ascii="Georgia" w:hAnsi="Georgia"/>
              </w:rPr>
            </w:pPr>
            <w:r>
              <w:rPr>
                <w:rFonts w:ascii="Georgia" w:hAnsi="Georgia"/>
              </w:rPr>
              <w:t>-</w:t>
            </w:r>
          </w:p>
        </w:tc>
        <w:tc>
          <w:tcPr>
            <w:tcW w:w="766" w:type="dxa"/>
          </w:tcPr>
          <w:p w14:paraId="61F0BF53" w14:textId="77777777" w:rsidR="00C20544" w:rsidRPr="00E4288C" w:rsidRDefault="00C20544" w:rsidP="0053648F">
            <w:pPr>
              <w:pStyle w:val="TableText"/>
              <w:rPr>
                <w:rFonts w:ascii="Georgia" w:hAnsi="Georgia"/>
              </w:rPr>
            </w:pPr>
            <w:r w:rsidRPr="00E4288C">
              <w:rPr>
                <w:rFonts w:ascii="Georgia" w:hAnsi="Georgia"/>
              </w:rPr>
              <w:t>PA9</w:t>
            </w:r>
          </w:p>
        </w:tc>
        <w:tc>
          <w:tcPr>
            <w:tcW w:w="1224" w:type="dxa"/>
          </w:tcPr>
          <w:p w14:paraId="6BE8C15F" w14:textId="77777777" w:rsidR="00C20544" w:rsidRPr="00E4288C" w:rsidRDefault="00C20544"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C20544" w:rsidRPr="00E4288C" w:rsidRDefault="00C20544" w:rsidP="0053648F">
            <w:pPr>
              <w:pStyle w:val="TableText"/>
              <w:rPr>
                <w:rFonts w:ascii="Georgia" w:hAnsi="Georgia"/>
                <w:szCs w:val="22"/>
              </w:rPr>
            </w:pPr>
            <w:r w:rsidRPr="00E4288C">
              <w:rPr>
                <w:rFonts w:ascii="Georgia" w:hAnsi="Georgia"/>
              </w:rPr>
              <w:t>Maria Andersson</w:t>
            </w:r>
          </w:p>
        </w:tc>
      </w:tr>
      <w:tr w:rsidR="00C20544" w:rsidRPr="00E4288C" w14:paraId="30273734" w14:textId="77777777" w:rsidTr="00C20544">
        <w:tc>
          <w:tcPr>
            <w:tcW w:w="1162" w:type="dxa"/>
          </w:tcPr>
          <w:p w14:paraId="28B25B1D" w14:textId="5B1D1E7F" w:rsidR="00C20544" w:rsidRPr="00E4288C" w:rsidRDefault="00C20544" w:rsidP="0053648F">
            <w:pPr>
              <w:pStyle w:val="TableText"/>
              <w:rPr>
                <w:rFonts w:ascii="Georgia" w:hAnsi="Georgia"/>
              </w:rPr>
            </w:pPr>
            <w:r>
              <w:rPr>
                <w:rFonts w:ascii="Georgia" w:hAnsi="Georgia"/>
              </w:rPr>
              <w:t>-</w:t>
            </w:r>
          </w:p>
        </w:tc>
        <w:tc>
          <w:tcPr>
            <w:tcW w:w="766" w:type="dxa"/>
          </w:tcPr>
          <w:p w14:paraId="5D5E25CD" w14:textId="77777777" w:rsidR="00C20544" w:rsidRPr="00E4288C" w:rsidRDefault="00C20544" w:rsidP="0053648F">
            <w:pPr>
              <w:pStyle w:val="TableText"/>
              <w:rPr>
                <w:rFonts w:ascii="Georgia" w:hAnsi="Georgia"/>
              </w:rPr>
            </w:pPr>
            <w:r w:rsidRPr="00E4288C">
              <w:rPr>
                <w:rFonts w:ascii="Georgia" w:hAnsi="Georgia"/>
              </w:rPr>
              <w:t>PA10</w:t>
            </w:r>
          </w:p>
        </w:tc>
        <w:tc>
          <w:tcPr>
            <w:tcW w:w="1224" w:type="dxa"/>
          </w:tcPr>
          <w:p w14:paraId="7FDD0123" w14:textId="77777777" w:rsidR="00C20544" w:rsidRPr="00E4288C" w:rsidRDefault="00C20544"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C20544" w:rsidRPr="00E4288C" w:rsidRDefault="00C20544" w:rsidP="0053648F">
            <w:pPr>
              <w:pStyle w:val="TableText"/>
              <w:rPr>
                <w:rFonts w:ascii="Georgia" w:hAnsi="Georgia"/>
                <w:szCs w:val="22"/>
              </w:rPr>
            </w:pPr>
            <w:r w:rsidRPr="00E4288C">
              <w:rPr>
                <w:rFonts w:ascii="Georgia" w:hAnsi="Georgia"/>
              </w:rPr>
              <w:t>Johan Eltes</w:t>
            </w:r>
          </w:p>
        </w:tc>
      </w:tr>
      <w:tr w:rsidR="00C20544" w:rsidRPr="00E4288C" w14:paraId="64796BB4" w14:textId="77777777" w:rsidTr="00C20544">
        <w:tc>
          <w:tcPr>
            <w:tcW w:w="1162" w:type="dxa"/>
          </w:tcPr>
          <w:p w14:paraId="6B7D81FB" w14:textId="0727D77D" w:rsidR="00C20544" w:rsidRPr="00E4288C" w:rsidRDefault="00C20544" w:rsidP="0053648F">
            <w:pPr>
              <w:pStyle w:val="TableText"/>
              <w:rPr>
                <w:rFonts w:ascii="Georgia" w:hAnsi="Georgia"/>
              </w:rPr>
            </w:pPr>
            <w:r>
              <w:rPr>
                <w:rFonts w:ascii="Georgia" w:hAnsi="Georgia"/>
              </w:rPr>
              <w:t>-</w:t>
            </w:r>
          </w:p>
        </w:tc>
        <w:tc>
          <w:tcPr>
            <w:tcW w:w="766" w:type="dxa"/>
          </w:tcPr>
          <w:p w14:paraId="48F06DF3" w14:textId="77777777" w:rsidR="00C20544" w:rsidRPr="00E4288C" w:rsidRDefault="00C20544" w:rsidP="0053648F">
            <w:pPr>
              <w:pStyle w:val="TableText"/>
              <w:rPr>
                <w:rFonts w:ascii="Georgia" w:hAnsi="Georgia"/>
              </w:rPr>
            </w:pPr>
            <w:r w:rsidRPr="00E4288C">
              <w:rPr>
                <w:rFonts w:ascii="Georgia" w:hAnsi="Georgia"/>
              </w:rPr>
              <w:t>PA11</w:t>
            </w:r>
          </w:p>
        </w:tc>
        <w:tc>
          <w:tcPr>
            <w:tcW w:w="1224" w:type="dxa"/>
          </w:tcPr>
          <w:p w14:paraId="4AB6CF2E" w14:textId="77777777" w:rsidR="00C20544" w:rsidRPr="00E4288C" w:rsidRDefault="00C20544"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C20544" w:rsidRPr="00E4288C" w:rsidRDefault="00C20544" w:rsidP="0053648F">
            <w:pPr>
              <w:pStyle w:val="TableText"/>
              <w:rPr>
                <w:rFonts w:ascii="Georgia" w:hAnsi="Georgia"/>
                <w:szCs w:val="22"/>
              </w:rPr>
            </w:pPr>
            <w:r w:rsidRPr="00E4288C">
              <w:rPr>
                <w:rFonts w:ascii="Georgia" w:hAnsi="Georgia"/>
              </w:rPr>
              <w:t>Maria Andersson</w:t>
            </w:r>
          </w:p>
        </w:tc>
      </w:tr>
      <w:tr w:rsidR="00C20544" w:rsidRPr="00E4288C" w14:paraId="3B94A7AD" w14:textId="77777777" w:rsidTr="00C20544">
        <w:tc>
          <w:tcPr>
            <w:tcW w:w="1162" w:type="dxa"/>
          </w:tcPr>
          <w:p w14:paraId="2125D500" w14:textId="1E8298B9" w:rsidR="00C20544" w:rsidRPr="00E4288C" w:rsidRDefault="00C20544" w:rsidP="0053648F">
            <w:pPr>
              <w:pStyle w:val="TableText"/>
              <w:rPr>
                <w:rFonts w:ascii="Georgia" w:hAnsi="Georgia"/>
              </w:rPr>
            </w:pPr>
            <w:r>
              <w:rPr>
                <w:rFonts w:ascii="Georgia" w:hAnsi="Georgia"/>
              </w:rPr>
              <w:t>-</w:t>
            </w:r>
          </w:p>
        </w:tc>
        <w:tc>
          <w:tcPr>
            <w:tcW w:w="766" w:type="dxa"/>
          </w:tcPr>
          <w:p w14:paraId="43691719" w14:textId="77777777" w:rsidR="00C20544" w:rsidRPr="00E4288C" w:rsidRDefault="00C20544" w:rsidP="0053648F">
            <w:pPr>
              <w:pStyle w:val="TableText"/>
              <w:rPr>
                <w:rFonts w:ascii="Georgia" w:hAnsi="Georgia"/>
              </w:rPr>
            </w:pPr>
            <w:r w:rsidRPr="00E4288C">
              <w:rPr>
                <w:rFonts w:ascii="Georgia" w:hAnsi="Georgia"/>
              </w:rPr>
              <w:t>PA12</w:t>
            </w:r>
          </w:p>
        </w:tc>
        <w:tc>
          <w:tcPr>
            <w:tcW w:w="1224" w:type="dxa"/>
          </w:tcPr>
          <w:p w14:paraId="31A7F978" w14:textId="77777777" w:rsidR="00C20544" w:rsidRPr="00E4288C" w:rsidRDefault="00C20544"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C20544" w:rsidRPr="00E4288C" w:rsidRDefault="00C20544" w:rsidP="0053648F">
            <w:pPr>
              <w:pStyle w:val="TableText"/>
              <w:rPr>
                <w:rFonts w:ascii="Georgia" w:hAnsi="Georgia"/>
                <w:szCs w:val="22"/>
              </w:rPr>
            </w:pPr>
            <w:r w:rsidRPr="00E4288C">
              <w:rPr>
                <w:rFonts w:ascii="Georgia" w:hAnsi="Georgia"/>
              </w:rPr>
              <w:t>Maria Andersson</w:t>
            </w:r>
          </w:p>
        </w:tc>
      </w:tr>
      <w:tr w:rsidR="00C20544" w:rsidRPr="00E4288C" w14:paraId="1EC0DA04" w14:textId="77777777" w:rsidTr="00C20544">
        <w:tc>
          <w:tcPr>
            <w:tcW w:w="1162" w:type="dxa"/>
          </w:tcPr>
          <w:p w14:paraId="50F16D91" w14:textId="1329C189" w:rsidR="00C20544" w:rsidRPr="00E4288C" w:rsidRDefault="00C20544" w:rsidP="0053648F">
            <w:pPr>
              <w:pStyle w:val="TableText"/>
              <w:rPr>
                <w:rFonts w:ascii="Georgia" w:hAnsi="Georgia"/>
              </w:rPr>
            </w:pPr>
            <w:r>
              <w:rPr>
                <w:rFonts w:ascii="Georgia" w:hAnsi="Georgia"/>
              </w:rPr>
              <w:t>-</w:t>
            </w:r>
          </w:p>
        </w:tc>
        <w:tc>
          <w:tcPr>
            <w:tcW w:w="766" w:type="dxa"/>
          </w:tcPr>
          <w:p w14:paraId="590525B9" w14:textId="77777777" w:rsidR="00C20544" w:rsidRPr="00E4288C" w:rsidRDefault="00C20544" w:rsidP="0053648F">
            <w:pPr>
              <w:pStyle w:val="TableText"/>
              <w:rPr>
                <w:rFonts w:ascii="Georgia" w:hAnsi="Georgia"/>
              </w:rPr>
            </w:pPr>
            <w:r w:rsidRPr="00E4288C">
              <w:rPr>
                <w:rFonts w:ascii="Georgia" w:hAnsi="Georgia"/>
              </w:rPr>
              <w:t>PA13</w:t>
            </w:r>
          </w:p>
        </w:tc>
        <w:tc>
          <w:tcPr>
            <w:tcW w:w="1224" w:type="dxa"/>
          </w:tcPr>
          <w:p w14:paraId="35850013" w14:textId="77777777" w:rsidR="00C20544" w:rsidRPr="00E4288C" w:rsidRDefault="00C20544"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C20544" w:rsidRPr="00E4288C" w:rsidRDefault="00C20544" w:rsidP="0053648F">
            <w:pPr>
              <w:pStyle w:val="TableText"/>
              <w:rPr>
                <w:rFonts w:ascii="Georgia" w:hAnsi="Georgia"/>
                <w:szCs w:val="22"/>
              </w:rPr>
            </w:pPr>
            <w:r w:rsidRPr="00E4288C">
              <w:rPr>
                <w:rFonts w:ascii="Georgia" w:hAnsi="Georgia"/>
              </w:rPr>
              <w:t>Johan Eltes</w:t>
            </w:r>
          </w:p>
        </w:tc>
      </w:tr>
      <w:tr w:rsidR="00C20544" w:rsidRPr="00E4288C" w14:paraId="74492431" w14:textId="77777777" w:rsidTr="00C20544">
        <w:tc>
          <w:tcPr>
            <w:tcW w:w="1162" w:type="dxa"/>
          </w:tcPr>
          <w:p w14:paraId="677889F1" w14:textId="43F24D75" w:rsidR="00C20544" w:rsidRPr="00E4288C" w:rsidRDefault="00C20544" w:rsidP="0053648F">
            <w:pPr>
              <w:pStyle w:val="TableText"/>
              <w:rPr>
                <w:rFonts w:ascii="Georgia" w:hAnsi="Georgia"/>
              </w:rPr>
            </w:pPr>
            <w:r>
              <w:rPr>
                <w:rFonts w:ascii="Georgia" w:hAnsi="Georgia"/>
              </w:rPr>
              <w:t>-</w:t>
            </w:r>
          </w:p>
        </w:tc>
        <w:tc>
          <w:tcPr>
            <w:tcW w:w="766" w:type="dxa"/>
          </w:tcPr>
          <w:p w14:paraId="1650CF20" w14:textId="77777777" w:rsidR="00C20544" w:rsidRPr="00E4288C" w:rsidRDefault="00C20544" w:rsidP="0053648F">
            <w:pPr>
              <w:pStyle w:val="TableText"/>
              <w:rPr>
                <w:rFonts w:ascii="Georgia" w:hAnsi="Georgia"/>
              </w:rPr>
            </w:pPr>
            <w:r w:rsidRPr="00E4288C">
              <w:rPr>
                <w:rFonts w:ascii="Georgia" w:hAnsi="Georgia"/>
              </w:rPr>
              <w:t>PA14</w:t>
            </w:r>
          </w:p>
        </w:tc>
        <w:tc>
          <w:tcPr>
            <w:tcW w:w="1224" w:type="dxa"/>
          </w:tcPr>
          <w:p w14:paraId="3526B9AB" w14:textId="77777777" w:rsidR="00C20544" w:rsidRPr="00E4288C" w:rsidRDefault="00C20544"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C20544" w:rsidRPr="00E4288C" w:rsidRDefault="00C20544" w:rsidP="0053648F">
            <w:pPr>
              <w:pStyle w:val="TableText"/>
              <w:rPr>
                <w:rFonts w:ascii="Georgia" w:hAnsi="Georgia"/>
                <w:szCs w:val="22"/>
              </w:rPr>
            </w:pPr>
            <w:r w:rsidRPr="00E4288C">
              <w:rPr>
                <w:rFonts w:ascii="Georgia" w:hAnsi="Georgia"/>
              </w:rPr>
              <w:t>Fredrik Ström</w:t>
            </w:r>
          </w:p>
        </w:tc>
      </w:tr>
      <w:tr w:rsidR="00C20544" w:rsidRPr="00E4288C" w14:paraId="2E53E0F3" w14:textId="77777777" w:rsidTr="00C20544">
        <w:tc>
          <w:tcPr>
            <w:tcW w:w="1162" w:type="dxa"/>
          </w:tcPr>
          <w:p w14:paraId="34FE54A0" w14:textId="41924D2F" w:rsidR="00C20544" w:rsidRPr="00E4288C" w:rsidRDefault="00C20544" w:rsidP="0053648F">
            <w:pPr>
              <w:pStyle w:val="TableText"/>
              <w:rPr>
                <w:rFonts w:ascii="Georgia" w:hAnsi="Georgia"/>
              </w:rPr>
            </w:pPr>
            <w:r>
              <w:rPr>
                <w:rFonts w:ascii="Georgia" w:hAnsi="Georgia"/>
              </w:rPr>
              <w:t>-</w:t>
            </w:r>
          </w:p>
        </w:tc>
        <w:tc>
          <w:tcPr>
            <w:tcW w:w="766" w:type="dxa"/>
          </w:tcPr>
          <w:p w14:paraId="1C015C76" w14:textId="77777777" w:rsidR="00C20544" w:rsidRPr="00E4288C" w:rsidRDefault="00C20544" w:rsidP="0053648F">
            <w:pPr>
              <w:pStyle w:val="TableText"/>
              <w:rPr>
                <w:rFonts w:ascii="Georgia" w:hAnsi="Georgia"/>
              </w:rPr>
            </w:pPr>
            <w:r w:rsidRPr="00E4288C">
              <w:rPr>
                <w:rFonts w:ascii="Georgia" w:hAnsi="Georgia"/>
              </w:rPr>
              <w:t>PA15</w:t>
            </w:r>
          </w:p>
        </w:tc>
        <w:tc>
          <w:tcPr>
            <w:tcW w:w="1224" w:type="dxa"/>
          </w:tcPr>
          <w:p w14:paraId="7B44E8A4" w14:textId="77777777" w:rsidR="00C20544" w:rsidRPr="00E4288C" w:rsidRDefault="00C20544"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C20544" w:rsidRPr="00E4288C" w:rsidRDefault="00C20544" w:rsidP="0053648F">
            <w:pPr>
              <w:pStyle w:val="TableText"/>
              <w:rPr>
                <w:rFonts w:ascii="Georgia" w:hAnsi="Georgia"/>
                <w:szCs w:val="22"/>
              </w:rPr>
            </w:pPr>
            <w:r w:rsidRPr="00E4288C">
              <w:rPr>
                <w:rFonts w:ascii="Georgia" w:hAnsi="Georgia"/>
              </w:rPr>
              <w:t>Maria Andersson</w:t>
            </w:r>
          </w:p>
        </w:tc>
      </w:tr>
      <w:tr w:rsidR="00C20544" w:rsidRPr="00E4288C" w14:paraId="1FADB8E9" w14:textId="77777777" w:rsidTr="00C20544">
        <w:tc>
          <w:tcPr>
            <w:tcW w:w="1162" w:type="dxa"/>
          </w:tcPr>
          <w:p w14:paraId="62E9A8D6" w14:textId="24A7C916" w:rsidR="00C20544" w:rsidRPr="00E4288C" w:rsidRDefault="00C20544" w:rsidP="0053648F">
            <w:pPr>
              <w:pStyle w:val="TableText"/>
              <w:rPr>
                <w:rFonts w:ascii="Georgia" w:hAnsi="Georgia"/>
              </w:rPr>
            </w:pPr>
            <w:r>
              <w:rPr>
                <w:rFonts w:ascii="Georgia" w:hAnsi="Georgia"/>
              </w:rPr>
              <w:t>-</w:t>
            </w:r>
          </w:p>
        </w:tc>
        <w:tc>
          <w:tcPr>
            <w:tcW w:w="766" w:type="dxa"/>
          </w:tcPr>
          <w:p w14:paraId="38FEFC6C" w14:textId="77777777" w:rsidR="00C20544" w:rsidRPr="00E4288C" w:rsidRDefault="00C20544" w:rsidP="0053648F">
            <w:pPr>
              <w:pStyle w:val="TableText"/>
              <w:rPr>
                <w:rFonts w:ascii="Georgia" w:hAnsi="Georgia"/>
              </w:rPr>
            </w:pPr>
            <w:r w:rsidRPr="00E4288C">
              <w:rPr>
                <w:rFonts w:ascii="Georgia" w:hAnsi="Georgia"/>
              </w:rPr>
              <w:t>PA16</w:t>
            </w:r>
          </w:p>
        </w:tc>
        <w:tc>
          <w:tcPr>
            <w:tcW w:w="1224" w:type="dxa"/>
          </w:tcPr>
          <w:p w14:paraId="29269D8B" w14:textId="77777777" w:rsidR="00C20544" w:rsidRPr="00E4288C" w:rsidRDefault="00C20544"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C20544" w:rsidRPr="00E4288C" w:rsidRDefault="00C20544" w:rsidP="0053648F">
            <w:pPr>
              <w:pStyle w:val="TableText"/>
              <w:rPr>
                <w:rFonts w:ascii="Georgia" w:hAnsi="Georgia"/>
                <w:szCs w:val="22"/>
              </w:rPr>
            </w:pPr>
            <w:r w:rsidRPr="00E4288C">
              <w:rPr>
                <w:rFonts w:ascii="Georgia" w:hAnsi="Georgia"/>
              </w:rPr>
              <w:t>Maria Andersson</w:t>
            </w:r>
          </w:p>
        </w:tc>
      </w:tr>
      <w:tr w:rsidR="00C20544" w:rsidRPr="00E4288C" w14:paraId="201D0D3A" w14:textId="77777777" w:rsidTr="00C20544">
        <w:tc>
          <w:tcPr>
            <w:tcW w:w="1162" w:type="dxa"/>
          </w:tcPr>
          <w:p w14:paraId="669B7405" w14:textId="53DA0FA2" w:rsidR="00C20544" w:rsidRPr="00E4288C" w:rsidRDefault="00C20544" w:rsidP="0053648F">
            <w:pPr>
              <w:pStyle w:val="TableText"/>
              <w:rPr>
                <w:rFonts w:ascii="Georgia" w:hAnsi="Georgia"/>
              </w:rPr>
            </w:pPr>
            <w:r>
              <w:rPr>
                <w:rFonts w:ascii="Georgia" w:hAnsi="Georgia"/>
              </w:rPr>
              <w:t>-</w:t>
            </w:r>
          </w:p>
        </w:tc>
        <w:tc>
          <w:tcPr>
            <w:tcW w:w="766" w:type="dxa"/>
          </w:tcPr>
          <w:p w14:paraId="74BED88D" w14:textId="77777777" w:rsidR="00C20544" w:rsidRPr="00E4288C" w:rsidRDefault="00C20544" w:rsidP="0053648F">
            <w:pPr>
              <w:pStyle w:val="TableText"/>
              <w:rPr>
                <w:rFonts w:ascii="Georgia" w:hAnsi="Georgia"/>
              </w:rPr>
            </w:pPr>
            <w:r w:rsidRPr="00E4288C">
              <w:rPr>
                <w:rFonts w:ascii="Georgia" w:hAnsi="Georgia"/>
              </w:rPr>
              <w:t>PA17</w:t>
            </w:r>
          </w:p>
        </w:tc>
        <w:tc>
          <w:tcPr>
            <w:tcW w:w="1224" w:type="dxa"/>
          </w:tcPr>
          <w:p w14:paraId="58869946" w14:textId="77777777" w:rsidR="00C20544" w:rsidRPr="00E4288C" w:rsidRDefault="00C20544"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C20544" w:rsidRPr="00E4288C" w:rsidRDefault="00C20544" w:rsidP="0053648F">
            <w:pPr>
              <w:pStyle w:val="TableText"/>
              <w:rPr>
                <w:rFonts w:ascii="Georgia" w:hAnsi="Georgia"/>
                <w:szCs w:val="22"/>
              </w:rPr>
            </w:pPr>
            <w:r w:rsidRPr="00E4288C">
              <w:rPr>
                <w:rFonts w:ascii="Georgia" w:hAnsi="Georgia"/>
              </w:rPr>
              <w:t>Maria Andersson</w:t>
            </w:r>
          </w:p>
        </w:tc>
      </w:tr>
      <w:tr w:rsidR="00C20544" w:rsidRPr="00E4288C" w14:paraId="330D2A67" w14:textId="77777777" w:rsidTr="00C20544">
        <w:tc>
          <w:tcPr>
            <w:tcW w:w="1162" w:type="dxa"/>
          </w:tcPr>
          <w:p w14:paraId="15913C58" w14:textId="6F968DFE" w:rsidR="00C20544" w:rsidRPr="00E4288C" w:rsidRDefault="00C20544" w:rsidP="0053648F">
            <w:pPr>
              <w:pStyle w:val="TableText"/>
              <w:rPr>
                <w:rFonts w:ascii="Georgia" w:hAnsi="Georgia"/>
              </w:rPr>
            </w:pPr>
            <w:r>
              <w:rPr>
                <w:rFonts w:ascii="Georgia" w:hAnsi="Georgia"/>
              </w:rPr>
              <w:t>-</w:t>
            </w:r>
          </w:p>
        </w:tc>
        <w:tc>
          <w:tcPr>
            <w:tcW w:w="766" w:type="dxa"/>
          </w:tcPr>
          <w:p w14:paraId="7FC4C060" w14:textId="77777777" w:rsidR="00C20544" w:rsidRPr="00E4288C" w:rsidRDefault="00C20544" w:rsidP="0053648F">
            <w:pPr>
              <w:pStyle w:val="TableText"/>
              <w:rPr>
                <w:rFonts w:ascii="Georgia" w:hAnsi="Georgia"/>
              </w:rPr>
            </w:pPr>
            <w:r w:rsidRPr="00E4288C">
              <w:rPr>
                <w:rFonts w:ascii="Georgia" w:hAnsi="Georgia"/>
              </w:rPr>
              <w:t>PA18</w:t>
            </w:r>
          </w:p>
        </w:tc>
        <w:tc>
          <w:tcPr>
            <w:tcW w:w="1224" w:type="dxa"/>
          </w:tcPr>
          <w:p w14:paraId="3A151CDC" w14:textId="77777777" w:rsidR="00C20544" w:rsidRPr="00E4288C" w:rsidRDefault="00C20544"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C20544" w:rsidRPr="00E4288C" w:rsidRDefault="00C20544" w:rsidP="0053648F">
            <w:pPr>
              <w:pStyle w:val="TableText"/>
              <w:rPr>
                <w:rFonts w:ascii="Georgia" w:hAnsi="Georgia"/>
                <w:szCs w:val="22"/>
              </w:rPr>
            </w:pPr>
            <w:r w:rsidRPr="00E4288C">
              <w:rPr>
                <w:rFonts w:ascii="Georgia" w:hAnsi="Georgia"/>
              </w:rPr>
              <w:t>Maria Andersson</w:t>
            </w:r>
          </w:p>
        </w:tc>
      </w:tr>
      <w:tr w:rsidR="00C20544" w:rsidRPr="00E4288C" w14:paraId="64041AE9" w14:textId="77777777" w:rsidTr="00C20544">
        <w:tc>
          <w:tcPr>
            <w:tcW w:w="1162" w:type="dxa"/>
          </w:tcPr>
          <w:p w14:paraId="1B206D4A" w14:textId="7DD248CC" w:rsidR="00C20544" w:rsidRPr="00E4288C" w:rsidRDefault="00C20544" w:rsidP="0053648F">
            <w:pPr>
              <w:pStyle w:val="TableText"/>
              <w:rPr>
                <w:rFonts w:ascii="Georgia" w:hAnsi="Georgia"/>
              </w:rPr>
            </w:pPr>
            <w:r>
              <w:rPr>
                <w:rFonts w:ascii="Georgia" w:hAnsi="Georgia"/>
              </w:rPr>
              <w:t>-</w:t>
            </w:r>
          </w:p>
        </w:tc>
        <w:tc>
          <w:tcPr>
            <w:tcW w:w="766" w:type="dxa"/>
          </w:tcPr>
          <w:p w14:paraId="460D6861" w14:textId="77777777" w:rsidR="00C20544" w:rsidRPr="00E4288C" w:rsidRDefault="00C20544" w:rsidP="0053648F">
            <w:pPr>
              <w:pStyle w:val="TableText"/>
              <w:rPr>
                <w:rFonts w:ascii="Georgia" w:hAnsi="Georgia"/>
              </w:rPr>
            </w:pPr>
            <w:r w:rsidRPr="00E4288C">
              <w:rPr>
                <w:rFonts w:ascii="Georgia" w:hAnsi="Georgia"/>
              </w:rPr>
              <w:t>PA19</w:t>
            </w:r>
          </w:p>
        </w:tc>
        <w:tc>
          <w:tcPr>
            <w:tcW w:w="1224" w:type="dxa"/>
          </w:tcPr>
          <w:p w14:paraId="0B6A296F" w14:textId="77777777" w:rsidR="00C20544" w:rsidRPr="00E4288C" w:rsidRDefault="00C20544"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C20544" w:rsidRPr="00E4288C" w:rsidRDefault="00C20544" w:rsidP="0053648F">
            <w:pPr>
              <w:pStyle w:val="TableText"/>
              <w:rPr>
                <w:rFonts w:ascii="Georgia" w:hAnsi="Georgia"/>
                <w:szCs w:val="22"/>
              </w:rPr>
            </w:pPr>
            <w:r w:rsidRPr="00E4288C">
              <w:rPr>
                <w:rFonts w:ascii="Georgia" w:hAnsi="Georgia"/>
              </w:rPr>
              <w:t>Maria Andersson</w:t>
            </w:r>
          </w:p>
        </w:tc>
      </w:tr>
      <w:tr w:rsidR="00C20544" w:rsidRPr="00E4288C" w14:paraId="376141B6" w14:textId="77777777" w:rsidTr="00C20544">
        <w:tc>
          <w:tcPr>
            <w:tcW w:w="1162" w:type="dxa"/>
          </w:tcPr>
          <w:p w14:paraId="0C893EE1" w14:textId="073FC04F" w:rsidR="00C20544" w:rsidRPr="00E4288C" w:rsidRDefault="00C20544" w:rsidP="0053648F">
            <w:pPr>
              <w:pStyle w:val="TableText"/>
              <w:rPr>
                <w:rFonts w:ascii="Georgia" w:hAnsi="Georgia"/>
              </w:rPr>
            </w:pPr>
            <w:r>
              <w:rPr>
                <w:rFonts w:ascii="Georgia" w:hAnsi="Georgia"/>
              </w:rPr>
              <w:t>-</w:t>
            </w:r>
          </w:p>
        </w:tc>
        <w:tc>
          <w:tcPr>
            <w:tcW w:w="766" w:type="dxa"/>
          </w:tcPr>
          <w:p w14:paraId="083DF63D" w14:textId="77777777" w:rsidR="00C20544" w:rsidRPr="00E4288C" w:rsidRDefault="00C20544" w:rsidP="0053648F">
            <w:pPr>
              <w:pStyle w:val="TableText"/>
              <w:rPr>
                <w:rFonts w:ascii="Georgia" w:hAnsi="Georgia"/>
              </w:rPr>
            </w:pPr>
            <w:r w:rsidRPr="00E4288C">
              <w:rPr>
                <w:rFonts w:ascii="Georgia" w:hAnsi="Georgia"/>
              </w:rPr>
              <w:t>PA20</w:t>
            </w:r>
          </w:p>
        </w:tc>
        <w:tc>
          <w:tcPr>
            <w:tcW w:w="1224" w:type="dxa"/>
          </w:tcPr>
          <w:p w14:paraId="4C1C33FD" w14:textId="77777777" w:rsidR="00C20544" w:rsidRPr="00E4288C" w:rsidRDefault="00C20544"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C20544" w:rsidRPr="00E4288C" w:rsidRDefault="00C20544" w:rsidP="0053648F">
            <w:pPr>
              <w:pStyle w:val="TableText"/>
              <w:rPr>
                <w:rFonts w:ascii="Georgia" w:hAnsi="Georgia"/>
                <w:szCs w:val="22"/>
              </w:rPr>
            </w:pPr>
            <w:r w:rsidRPr="00E4288C">
              <w:rPr>
                <w:rFonts w:ascii="Georgia" w:hAnsi="Georgia"/>
              </w:rPr>
              <w:t>Ändrat beskrivningar kap 4, 5.4 och 6.4.</w:t>
            </w:r>
          </w:p>
          <w:p w14:paraId="2523E743" w14:textId="77777777" w:rsidR="00C20544" w:rsidRPr="00E4288C" w:rsidRDefault="00C20544"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C20544" w:rsidRPr="00E4288C" w:rsidRDefault="00C20544" w:rsidP="0053648F">
            <w:pPr>
              <w:pStyle w:val="TableText"/>
              <w:rPr>
                <w:rFonts w:ascii="Georgia" w:hAnsi="Georgia"/>
              </w:rPr>
            </w:pPr>
            <w:r w:rsidRPr="00E4288C">
              <w:rPr>
                <w:rFonts w:ascii="Georgia" w:hAnsi="Georgia"/>
              </w:rPr>
              <w:t>Fredrik Ström</w:t>
            </w:r>
          </w:p>
          <w:p w14:paraId="59010B86" w14:textId="77777777" w:rsidR="00C20544" w:rsidRPr="00E4288C" w:rsidRDefault="00C20544" w:rsidP="0053648F">
            <w:pPr>
              <w:pStyle w:val="TableText"/>
              <w:rPr>
                <w:rFonts w:ascii="Georgia" w:hAnsi="Georgia"/>
                <w:szCs w:val="22"/>
              </w:rPr>
            </w:pPr>
            <w:r w:rsidRPr="00E4288C">
              <w:rPr>
                <w:rFonts w:ascii="Georgia" w:hAnsi="Georgia"/>
              </w:rPr>
              <w:t>Magnus Ekstrand</w:t>
            </w:r>
          </w:p>
        </w:tc>
      </w:tr>
      <w:tr w:rsidR="00C20544" w:rsidRPr="00E4288C" w14:paraId="3C99F0AE" w14:textId="77777777" w:rsidTr="00C20544">
        <w:tc>
          <w:tcPr>
            <w:tcW w:w="1162" w:type="dxa"/>
          </w:tcPr>
          <w:p w14:paraId="2922AF9F" w14:textId="33C15677" w:rsidR="00C20544" w:rsidRPr="00E4288C" w:rsidRDefault="00C20544" w:rsidP="0053648F">
            <w:pPr>
              <w:pStyle w:val="TableText"/>
              <w:rPr>
                <w:rFonts w:ascii="Georgia" w:hAnsi="Georgia"/>
              </w:rPr>
            </w:pPr>
            <w:r>
              <w:rPr>
                <w:rFonts w:ascii="Georgia" w:hAnsi="Georgia"/>
              </w:rPr>
              <w:t>-</w:t>
            </w:r>
          </w:p>
        </w:tc>
        <w:tc>
          <w:tcPr>
            <w:tcW w:w="766" w:type="dxa"/>
          </w:tcPr>
          <w:p w14:paraId="32B82BB2" w14:textId="77777777" w:rsidR="00C20544" w:rsidRPr="00E4288C" w:rsidRDefault="00C20544" w:rsidP="0053648F">
            <w:pPr>
              <w:pStyle w:val="TableText"/>
              <w:rPr>
                <w:rFonts w:ascii="Georgia" w:hAnsi="Georgia"/>
              </w:rPr>
            </w:pPr>
            <w:r w:rsidRPr="00E4288C">
              <w:rPr>
                <w:rFonts w:ascii="Georgia" w:hAnsi="Georgia"/>
              </w:rPr>
              <w:t>PA21</w:t>
            </w:r>
          </w:p>
        </w:tc>
        <w:tc>
          <w:tcPr>
            <w:tcW w:w="1224" w:type="dxa"/>
          </w:tcPr>
          <w:p w14:paraId="5E7129B3" w14:textId="77777777" w:rsidR="00C20544" w:rsidRPr="00E4288C" w:rsidRDefault="00C20544"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C20544" w:rsidRPr="00E4288C" w:rsidRDefault="00C20544" w:rsidP="0053648F">
            <w:pPr>
              <w:pStyle w:val="Innehll1"/>
            </w:pPr>
            <w:r w:rsidRPr="00E4288C">
              <w:t>Ändringar i beskrivningar kap 4, 5, 6 och 7.</w:t>
            </w:r>
          </w:p>
        </w:tc>
        <w:tc>
          <w:tcPr>
            <w:tcW w:w="1980" w:type="dxa"/>
          </w:tcPr>
          <w:p w14:paraId="2501660A" w14:textId="77777777" w:rsidR="00C20544" w:rsidRPr="00E4288C" w:rsidRDefault="00C20544" w:rsidP="0053648F">
            <w:pPr>
              <w:pStyle w:val="Innehll1"/>
            </w:pPr>
            <w:r w:rsidRPr="00E4288C">
              <w:t>Maria Andersson</w:t>
            </w:r>
          </w:p>
        </w:tc>
      </w:tr>
      <w:tr w:rsidR="00C20544" w:rsidRPr="00E4288C" w14:paraId="4A106322" w14:textId="77777777" w:rsidTr="00C20544">
        <w:tc>
          <w:tcPr>
            <w:tcW w:w="1162" w:type="dxa"/>
          </w:tcPr>
          <w:p w14:paraId="78B30C30" w14:textId="1B1EDCD0" w:rsidR="00C20544" w:rsidRPr="00E4288C" w:rsidRDefault="00C20544" w:rsidP="0053648F">
            <w:pPr>
              <w:pStyle w:val="TableText"/>
              <w:rPr>
                <w:rFonts w:ascii="Georgia" w:hAnsi="Georgia"/>
              </w:rPr>
            </w:pPr>
            <w:r>
              <w:rPr>
                <w:rFonts w:ascii="Georgia" w:hAnsi="Georgia"/>
              </w:rPr>
              <w:t>-</w:t>
            </w:r>
          </w:p>
        </w:tc>
        <w:tc>
          <w:tcPr>
            <w:tcW w:w="766" w:type="dxa"/>
          </w:tcPr>
          <w:p w14:paraId="07E78A7F" w14:textId="77777777" w:rsidR="00C20544" w:rsidRPr="00E4288C" w:rsidRDefault="00C20544" w:rsidP="0053648F">
            <w:pPr>
              <w:pStyle w:val="TableText"/>
              <w:rPr>
                <w:rFonts w:ascii="Georgia" w:hAnsi="Georgia"/>
              </w:rPr>
            </w:pPr>
            <w:r w:rsidRPr="00E4288C">
              <w:rPr>
                <w:rFonts w:ascii="Georgia" w:hAnsi="Georgia"/>
              </w:rPr>
              <w:t>PA22</w:t>
            </w:r>
          </w:p>
        </w:tc>
        <w:tc>
          <w:tcPr>
            <w:tcW w:w="1224" w:type="dxa"/>
          </w:tcPr>
          <w:p w14:paraId="58B8E3C1" w14:textId="77777777" w:rsidR="00C20544" w:rsidRPr="00E4288C" w:rsidRDefault="00C20544"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C20544" w:rsidRPr="00E4288C" w:rsidRDefault="00C20544" w:rsidP="0053648F">
            <w:pPr>
              <w:pStyle w:val="Innehll1"/>
            </w:pPr>
            <w:r w:rsidRPr="00E4288C">
              <w:t>Ändringar i kap 7, GetCareContact</w:t>
            </w:r>
          </w:p>
        </w:tc>
        <w:tc>
          <w:tcPr>
            <w:tcW w:w="1980" w:type="dxa"/>
          </w:tcPr>
          <w:p w14:paraId="3648612E" w14:textId="77777777" w:rsidR="00C20544" w:rsidRPr="00E4288C" w:rsidRDefault="00C20544" w:rsidP="0053648F">
            <w:pPr>
              <w:pStyle w:val="Innehll1"/>
            </w:pPr>
            <w:r w:rsidRPr="00E4288C">
              <w:t>Maria Andersson</w:t>
            </w:r>
          </w:p>
        </w:tc>
      </w:tr>
      <w:tr w:rsidR="00C20544" w:rsidRPr="00E4288C" w14:paraId="7735DD3F" w14:textId="77777777" w:rsidTr="00C20544">
        <w:tc>
          <w:tcPr>
            <w:tcW w:w="1162" w:type="dxa"/>
          </w:tcPr>
          <w:p w14:paraId="71B7D9AD" w14:textId="0A09D947" w:rsidR="00C20544" w:rsidRPr="00E4288C" w:rsidRDefault="00C20544" w:rsidP="0053648F">
            <w:pPr>
              <w:pStyle w:val="TableText"/>
              <w:rPr>
                <w:rFonts w:ascii="Georgia" w:hAnsi="Georgia"/>
              </w:rPr>
            </w:pPr>
            <w:r>
              <w:rPr>
                <w:rFonts w:ascii="Georgia" w:hAnsi="Georgia"/>
              </w:rPr>
              <w:t>-</w:t>
            </w:r>
          </w:p>
        </w:tc>
        <w:tc>
          <w:tcPr>
            <w:tcW w:w="766" w:type="dxa"/>
          </w:tcPr>
          <w:p w14:paraId="3526C93E" w14:textId="77777777" w:rsidR="00C20544" w:rsidRPr="00E4288C" w:rsidRDefault="00C20544" w:rsidP="0053648F">
            <w:pPr>
              <w:pStyle w:val="TableText"/>
              <w:rPr>
                <w:rFonts w:ascii="Georgia" w:hAnsi="Georgia"/>
              </w:rPr>
            </w:pPr>
            <w:r w:rsidRPr="00E4288C">
              <w:rPr>
                <w:rFonts w:ascii="Georgia" w:hAnsi="Georgia"/>
              </w:rPr>
              <w:t>PA23</w:t>
            </w:r>
          </w:p>
        </w:tc>
        <w:tc>
          <w:tcPr>
            <w:tcW w:w="1224" w:type="dxa"/>
          </w:tcPr>
          <w:p w14:paraId="2C03320E" w14:textId="77777777" w:rsidR="00C20544" w:rsidRPr="00E4288C" w:rsidRDefault="00C20544"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C20544" w:rsidRPr="00E4288C" w:rsidRDefault="00C20544"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C20544" w:rsidRPr="00E4288C" w:rsidRDefault="00C20544" w:rsidP="0053648F">
            <w:pPr>
              <w:pStyle w:val="Innehll1"/>
            </w:pPr>
            <w:r w:rsidRPr="00E4288C">
              <w:lastRenderedPageBreak/>
              <w:t>Tog bort ej använd gemensam komponent.</w:t>
            </w:r>
          </w:p>
        </w:tc>
        <w:tc>
          <w:tcPr>
            <w:tcW w:w="1980" w:type="dxa"/>
          </w:tcPr>
          <w:p w14:paraId="1CC909F1" w14:textId="77777777" w:rsidR="00C20544" w:rsidRPr="00E4288C" w:rsidRDefault="00C20544" w:rsidP="0053648F">
            <w:pPr>
              <w:pStyle w:val="Innehll1"/>
            </w:pPr>
            <w:r w:rsidRPr="00E4288C">
              <w:lastRenderedPageBreak/>
              <w:t>Magnus Ekstrand</w:t>
            </w:r>
          </w:p>
        </w:tc>
      </w:tr>
      <w:tr w:rsidR="00C20544" w:rsidRPr="00E4288C" w14:paraId="3ED2053E" w14:textId="77777777" w:rsidTr="00C20544">
        <w:tc>
          <w:tcPr>
            <w:tcW w:w="1162" w:type="dxa"/>
          </w:tcPr>
          <w:p w14:paraId="6875B43E" w14:textId="36E137BC" w:rsidR="00C20544" w:rsidRPr="00E4288C" w:rsidRDefault="00C20544" w:rsidP="0053648F">
            <w:pPr>
              <w:pStyle w:val="TableText"/>
              <w:rPr>
                <w:rFonts w:ascii="Georgia" w:hAnsi="Georgia"/>
              </w:rPr>
            </w:pPr>
            <w:r>
              <w:rPr>
                <w:rFonts w:ascii="Georgia" w:hAnsi="Georgia"/>
              </w:rPr>
              <w:t>-</w:t>
            </w:r>
          </w:p>
        </w:tc>
        <w:tc>
          <w:tcPr>
            <w:tcW w:w="766" w:type="dxa"/>
          </w:tcPr>
          <w:p w14:paraId="0690A032" w14:textId="77777777" w:rsidR="00C20544" w:rsidRPr="00E4288C" w:rsidRDefault="00C20544" w:rsidP="0053648F">
            <w:pPr>
              <w:pStyle w:val="TableText"/>
              <w:rPr>
                <w:rFonts w:ascii="Georgia" w:hAnsi="Georgia"/>
              </w:rPr>
            </w:pPr>
            <w:r w:rsidRPr="00E4288C">
              <w:rPr>
                <w:rFonts w:ascii="Georgia" w:hAnsi="Georgia"/>
              </w:rPr>
              <w:t>PA24</w:t>
            </w:r>
          </w:p>
        </w:tc>
        <w:tc>
          <w:tcPr>
            <w:tcW w:w="1224" w:type="dxa"/>
          </w:tcPr>
          <w:p w14:paraId="755E4054" w14:textId="77777777" w:rsidR="00C20544" w:rsidRPr="00E4288C" w:rsidRDefault="00C20544"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C20544" w:rsidRPr="00E4288C" w:rsidRDefault="00C20544" w:rsidP="0053648F">
            <w:pPr>
              <w:pStyle w:val="Innehll1"/>
            </w:pPr>
            <w:r w:rsidRPr="00E4288C">
              <w:t>Lagt till kap 8, GetDiagnosis</w:t>
            </w:r>
          </w:p>
        </w:tc>
        <w:tc>
          <w:tcPr>
            <w:tcW w:w="1980" w:type="dxa"/>
          </w:tcPr>
          <w:p w14:paraId="3AFB2DF9" w14:textId="77777777" w:rsidR="00C20544" w:rsidRPr="00E4288C" w:rsidRDefault="00C20544" w:rsidP="0053648F">
            <w:pPr>
              <w:pStyle w:val="Innehll1"/>
            </w:pPr>
            <w:r w:rsidRPr="00E4288C">
              <w:t>Maria Andersson de Vicente</w:t>
            </w:r>
          </w:p>
        </w:tc>
      </w:tr>
      <w:tr w:rsidR="00C20544" w:rsidRPr="00E4288C" w14:paraId="0105692F" w14:textId="77777777" w:rsidTr="00C20544">
        <w:tc>
          <w:tcPr>
            <w:tcW w:w="1162" w:type="dxa"/>
          </w:tcPr>
          <w:p w14:paraId="1A1FEAA6" w14:textId="7923F0F3" w:rsidR="00C20544" w:rsidRPr="00E4288C" w:rsidRDefault="00C20544" w:rsidP="0053648F">
            <w:pPr>
              <w:pStyle w:val="TableText"/>
              <w:rPr>
                <w:rFonts w:ascii="Georgia" w:hAnsi="Georgia"/>
              </w:rPr>
            </w:pPr>
            <w:r>
              <w:rPr>
                <w:rFonts w:ascii="Georgia" w:hAnsi="Georgia"/>
              </w:rPr>
              <w:t>-</w:t>
            </w:r>
          </w:p>
        </w:tc>
        <w:tc>
          <w:tcPr>
            <w:tcW w:w="766" w:type="dxa"/>
          </w:tcPr>
          <w:p w14:paraId="5579B4F3" w14:textId="77777777" w:rsidR="00C20544" w:rsidRPr="00E4288C" w:rsidRDefault="00C20544" w:rsidP="0053648F">
            <w:pPr>
              <w:pStyle w:val="TableText"/>
              <w:rPr>
                <w:rFonts w:ascii="Georgia" w:hAnsi="Georgia"/>
              </w:rPr>
            </w:pPr>
            <w:r w:rsidRPr="00E4288C">
              <w:rPr>
                <w:rFonts w:ascii="Georgia" w:hAnsi="Georgia"/>
              </w:rPr>
              <w:t>PA25</w:t>
            </w:r>
          </w:p>
        </w:tc>
        <w:tc>
          <w:tcPr>
            <w:tcW w:w="1224" w:type="dxa"/>
          </w:tcPr>
          <w:p w14:paraId="391FB587" w14:textId="77777777" w:rsidR="00C20544" w:rsidRPr="00E4288C" w:rsidRDefault="00C20544"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C20544" w:rsidRPr="00E4288C" w:rsidRDefault="00C20544" w:rsidP="0053648F">
            <w:pPr>
              <w:pStyle w:val="Innehll1"/>
            </w:pPr>
            <w:r w:rsidRPr="00E4288C">
              <w:t xml:space="preserve">Definierat krav på uppdatering av fältet mostRecentContent i EI-posten. </w:t>
            </w:r>
          </w:p>
        </w:tc>
        <w:tc>
          <w:tcPr>
            <w:tcW w:w="1980" w:type="dxa"/>
          </w:tcPr>
          <w:p w14:paraId="2E6BBCDC" w14:textId="77777777" w:rsidR="00C20544" w:rsidRPr="00E4288C" w:rsidRDefault="00C20544" w:rsidP="0053648F">
            <w:pPr>
              <w:pStyle w:val="TableText"/>
              <w:rPr>
                <w:rFonts w:ascii="Georgia" w:hAnsi="Georgia"/>
              </w:rPr>
            </w:pPr>
            <w:r w:rsidRPr="00E4288C">
              <w:rPr>
                <w:rFonts w:ascii="Georgia" w:hAnsi="Georgia"/>
              </w:rPr>
              <w:t>Johan Eltes</w:t>
            </w:r>
          </w:p>
          <w:p w14:paraId="7639087A" w14:textId="77777777" w:rsidR="00C20544" w:rsidRPr="00E4288C" w:rsidRDefault="00C20544" w:rsidP="0053648F">
            <w:pPr>
              <w:pStyle w:val="Innehll1"/>
            </w:pPr>
          </w:p>
        </w:tc>
      </w:tr>
      <w:tr w:rsidR="00C20544" w:rsidRPr="00E4288C" w14:paraId="1ABABF20" w14:textId="77777777" w:rsidTr="00C20544">
        <w:tc>
          <w:tcPr>
            <w:tcW w:w="1162" w:type="dxa"/>
          </w:tcPr>
          <w:p w14:paraId="47A0EE90" w14:textId="72DF8951" w:rsidR="00C20544" w:rsidRPr="00E4288C" w:rsidRDefault="00C20544" w:rsidP="0053648F">
            <w:pPr>
              <w:pStyle w:val="TableText"/>
              <w:rPr>
                <w:rFonts w:ascii="Georgia" w:hAnsi="Georgia"/>
              </w:rPr>
            </w:pPr>
            <w:r>
              <w:rPr>
                <w:rFonts w:ascii="Georgia" w:hAnsi="Georgia"/>
              </w:rPr>
              <w:t>-</w:t>
            </w:r>
          </w:p>
        </w:tc>
        <w:tc>
          <w:tcPr>
            <w:tcW w:w="766" w:type="dxa"/>
          </w:tcPr>
          <w:p w14:paraId="03ECF6E4" w14:textId="77777777" w:rsidR="00C20544" w:rsidRPr="00E4288C" w:rsidRDefault="00C20544" w:rsidP="0053648F">
            <w:pPr>
              <w:pStyle w:val="TableText"/>
              <w:rPr>
                <w:rFonts w:ascii="Georgia" w:hAnsi="Georgia"/>
                <w:szCs w:val="22"/>
              </w:rPr>
            </w:pPr>
            <w:r w:rsidRPr="00E4288C">
              <w:rPr>
                <w:rFonts w:ascii="Georgia" w:hAnsi="Georgia"/>
              </w:rPr>
              <w:t>PA26</w:t>
            </w:r>
          </w:p>
        </w:tc>
        <w:tc>
          <w:tcPr>
            <w:tcW w:w="1224" w:type="dxa"/>
          </w:tcPr>
          <w:p w14:paraId="34C828F9" w14:textId="77777777" w:rsidR="00C20544" w:rsidRPr="00E4288C" w:rsidRDefault="00C20544"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C20544" w:rsidRPr="00E4288C" w:rsidRDefault="00C20544" w:rsidP="0053648F">
            <w:pPr>
              <w:pStyle w:val="Innehll1"/>
            </w:pPr>
            <w:r w:rsidRPr="00E4288C">
              <w:t>Lagt in beskrivning av personidentifierare under kap 3.</w:t>
            </w:r>
          </w:p>
        </w:tc>
        <w:tc>
          <w:tcPr>
            <w:tcW w:w="1980" w:type="dxa"/>
          </w:tcPr>
          <w:p w14:paraId="7CCCC452" w14:textId="77777777" w:rsidR="00C20544" w:rsidRPr="00E4288C" w:rsidRDefault="00C20544" w:rsidP="0053648F">
            <w:pPr>
              <w:pStyle w:val="Innehll1"/>
            </w:pPr>
            <w:r w:rsidRPr="00E4288C">
              <w:t>Maria Andersson de Vicente</w:t>
            </w:r>
          </w:p>
        </w:tc>
      </w:tr>
      <w:tr w:rsidR="00C20544" w:rsidRPr="00E4288C" w14:paraId="4FA407AB" w14:textId="77777777" w:rsidTr="00C20544">
        <w:tc>
          <w:tcPr>
            <w:tcW w:w="1162" w:type="dxa"/>
          </w:tcPr>
          <w:p w14:paraId="0942ED1E" w14:textId="04A3F020" w:rsidR="00C20544" w:rsidRPr="00E4288C" w:rsidRDefault="00C20544" w:rsidP="0053648F">
            <w:pPr>
              <w:pStyle w:val="TableText"/>
              <w:rPr>
                <w:rFonts w:ascii="Georgia" w:hAnsi="Georgia"/>
              </w:rPr>
            </w:pPr>
            <w:r>
              <w:rPr>
                <w:rFonts w:ascii="Georgia" w:hAnsi="Georgia"/>
              </w:rPr>
              <w:t>-</w:t>
            </w:r>
          </w:p>
        </w:tc>
        <w:tc>
          <w:tcPr>
            <w:tcW w:w="766" w:type="dxa"/>
          </w:tcPr>
          <w:p w14:paraId="678F5E1B" w14:textId="77777777" w:rsidR="00C20544" w:rsidRPr="00E4288C" w:rsidRDefault="00C20544" w:rsidP="0053648F">
            <w:pPr>
              <w:pStyle w:val="TableText"/>
              <w:rPr>
                <w:rFonts w:ascii="Georgia" w:hAnsi="Georgia"/>
                <w:szCs w:val="22"/>
              </w:rPr>
            </w:pPr>
            <w:r w:rsidRPr="00E4288C">
              <w:rPr>
                <w:rFonts w:ascii="Georgia" w:hAnsi="Georgia"/>
              </w:rPr>
              <w:t>PA27</w:t>
            </w:r>
          </w:p>
        </w:tc>
        <w:tc>
          <w:tcPr>
            <w:tcW w:w="1224" w:type="dxa"/>
          </w:tcPr>
          <w:p w14:paraId="021A1338" w14:textId="77777777" w:rsidR="00C20544" w:rsidRPr="00E4288C" w:rsidRDefault="00C20544"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C20544" w:rsidRPr="00E4288C" w:rsidRDefault="00C20544"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C20544" w:rsidRPr="00E4288C" w:rsidRDefault="00C20544" w:rsidP="0053648F">
            <w:pPr>
              <w:pStyle w:val="Innehll1"/>
            </w:pPr>
          </w:p>
        </w:tc>
        <w:tc>
          <w:tcPr>
            <w:tcW w:w="1980" w:type="dxa"/>
          </w:tcPr>
          <w:p w14:paraId="68B6E153" w14:textId="77777777" w:rsidR="00C20544" w:rsidRPr="00E4288C" w:rsidRDefault="00C20544" w:rsidP="0053648F">
            <w:pPr>
              <w:pStyle w:val="Innehll1"/>
            </w:pPr>
            <w:r w:rsidRPr="00E4288C">
              <w:rPr>
                <w:lang w:val="en-US"/>
              </w:rPr>
              <w:t>Maria Andersson de Vicente</w:t>
            </w:r>
          </w:p>
        </w:tc>
      </w:tr>
      <w:tr w:rsidR="00C20544" w:rsidRPr="00E4288C" w14:paraId="03CBED3C" w14:textId="77777777" w:rsidTr="00C20544">
        <w:tc>
          <w:tcPr>
            <w:tcW w:w="1162" w:type="dxa"/>
          </w:tcPr>
          <w:p w14:paraId="62C7094E" w14:textId="203FAD4E" w:rsidR="00C20544" w:rsidRPr="00E4288C" w:rsidRDefault="00C20544" w:rsidP="0053648F">
            <w:pPr>
              <w:pStyle w:val="TableText"/>
              <w:rPr>
                <w:rFonts w:ascii="Georgia" w:hAnsi="Georgia"/>
              </w:rPr>
            </w:pPr>
            <w:r>
              <w:rPr>
                <w:rFonts w:ascii="Georgia" w:hAnsi="Georgia"/>
              </w:rPr>
              <w:t>-</w:t>
            </w:r>
          </w:p>
        </w:tc>
        <w:tc>
          <w:tcPr>
            <w:tcW w:w="766" w:type="dxa"/>
          </w:tcPr>
          <w:p w14:paraId="08BCDB8B" w14:textId="77777777" w:rsidR="00C20544" w:rsidRPr="00E4288C" w:rsidRDefault="00C20544" w:rsidP="0053648F">
            <w:pPr>
              <w:pStyle w:val="TableText"/>
              <w:rPr>
                <w:rFonts w:ascii="Georgia" w:hAnsi="Georgia"/>
                <w:szCs w:val="22"/>
              </w:rPr>
            </w:pPr>
            <w:r w:rsidRPr="00E4288C">
              <w:rPr>
                <w:rFonts w:ascii="Georgia" w:hAnsi="Georgia"/>
              </w:rPr>
              <w:t>PA28</w:t>
            </w:r>
          </w:p>
        </w:tc>
        <w:tc>
          <w:tcPr>
            <w:tcW w:w="1224" w:type="dxa"/>
          </w:tcPr>
          <w:p w14:paraId="503F0DAE" w14:textId="77777777" w:rsidR="00C20544" w:rsidRPr="00E4288C" w:rsidRDefault="00C20544"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C20544" w:rsidRPr="00E4288C" w:rsidRDefault="00C20544" w:rsidP="0053648F">
            <w:pPr>
              <w:pStyle w:val="Innehll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C20544" w:rsidRPr="00E4288C" w:rsidRDefault="00C20544" w:rsidP="0053648F">
            <w:pPr>
              <w:pStyle w:val="Innehll1"/>
              <w:rPr>
                <w:lang w:val="en-US"/>
              </w:rPr>
            </w:pPr>
            <w:r w:rsidRPr="00E4288C">
              <w:t>Maria Andersson de Vicente</w:t>
            </w:r>
          </w:p>
        </w:tc>
      </w:tr>
      <w:tr w:rsidR="00C20544" w:rsidRPr="00E4288C" w14:paraId="4F927406" w14:textId="77777777" w:rsidTr="00C20544">
        <w:tc>
          <w:tcPr>
            <w:tcW w:w="1162" w:type="dxa"/>
          </w:tcPr>
          <w:p w14:paraId="4158C421" w14:textId="45E84D39" w:rsidR="00C20544" w:rsidRPr="00E4288C" w:rsidRDefault="00C20544" w:rsidP="0053648F">
            <w:pPr>
              <w:pStyle w:val="TableText"/>
              <w:rPr>
                <w:rFonts w:ascii="Georgia" w:hAnsi="Georgia"/>
              </w:rPr>
            </w:pPr>
            <w:r>
              <w:rPr>
                <w:rFonts w:ascii="Georgia" w:hAnsi="Georgia"/>
              </w:rPr>
              <w:t>-</w:t>
            </w:r>
          </w:p>
        </w:tc>
        <w:tc>
          <w:tcPr>
            <w:tcW w:w="766" w:type="dxa"/>
          </w:tcPr>
          <w:p w14:paraId="0568FBB6" w14:textId="77777777" w:rsidR="00C20544" w:rsidRPr="00E4288C" w:rsidRDefault="00C20544" w:rsidP="0053648F">
            <w:pPr>
              <w:pStyle w:val="TableText"/>
              <w:rPr>
                <w:rFonts w:ascii="Georgia" w:hAnsi="Georgia"/>
                <w:szCs w:val="22"/>
              </w:rPr>
            </w:pPr>
            <w:r w:rsidRPr="00E4288C">
              <w:rPr>
                <w:rFonts w:ascii="Georgia" w:hAnsi="Georgia"/>
              </w:rPr>
              <w:t>PA29</w:t>
            </w:r>
          </w:p>
        </w:tc>
        <w:tc>
          <w:tcPr>
            <w:tcW w:w="1224" w:type="dxa"/>
          </w:tcPr>
          <w:p w14:paraId="278D20CD" w14:textId="77777777" w:rsidR="00C20544" w:rsidRPr="00E4288C" w:rsidRDefault="00C20544"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C20544" w:rsidRPr="00E4288C" w:rsidRDefault="00C20544"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C20544" w:rsidRPr="00E4288C" w:rsidRDefault="00C20544" w:rsidP="0053648F">
            <w:pPr>
              <w:pStyle w:val="TableText"/>
              <w:rPr>
                <w:rFonts w:ascii="Georgia" w:hAnsi="Georgia"/>
                <w:szCs w:val="22"/>
              </w:rPr>
            </w:pPr>
          </w:p>
          <w:p w14:paraId="21ED318F" w14:textId="77777777" w:rsidR="00C20544" w:rsidRPr="00E4288C" w:rsidRDefault="00C20544"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C20544" w:rsidRPr="00E4288C" w:rsidRDefault="00C20544" w:rsidP="0053648F">
            <w:pPr>
              <w:pStyle w:val="TableText"/>
              <w:rPr>
                <w:rFonts w:ascii="Georgia" w:hAnsi="Georgia"/>
                <w:szCs w:val="22"/>
              </w:rPr>
            </w:pPr>
          </w:p>
          <w:p w14:paraId="58E56558" w14:textId="77777777" w:rsidR="00C20544" w:rsidRPr="00E4288C" w:rsidRDefault="00C20544" w:rsidP="0053648F">
            <w:pPr>
              <w:pStyle w:val="Innehll1"/>
            </w:pPr>
            <w:r w:rsidRPr="00E4288C">
              <w:t>Överfört i ny tjänstedomän enligt anvisning från CeHis.</w:t>
            </w:r>
          </w:p>
        </w:tc>
        <w:tc>
          <w:tcPr>
            <w:tcW w:w="1980" w:type="dxa"/>
          </w:tcPr>
          <w:p w14:paraId="736DBF3A" w14:textId="77777777" w:rsidR="00C20544" w:rsidRPr="00E4288C" w:rsidRDefault="00C20544" w:rsidP="0053648F">
            <w:pPr>
              <w:pStyle w:val="Innehll1"/>
            </w:pPr>
            <w:r w:rsidRPr="00E4288C">
              <w:t>Johan Eltes</w:t>
            </w:r>
          </w:p>
        </w:tc>
      </w:tr>
      <w:tr w:rsidR="00C20544" w:rsidRPr="00E4288C" w14:paraId="6211CFE6" w14:textId="77777777" w:rsidTr="00C20544">
        <w:tc>
          <w:tcPr>
            <w:tcW w:w="1162" w:type="dxa"/>
          </w:tcPr>
          <w:p w14:paraId="4079F57A" w14:textId="7BE74CE9" w:rsidR="00C20544" w:rsidRPr="00E4288C" w:rsidRDefault="00C20544" w:rsidP="0053648F">
            <w:pPr>
              <w:pStyle w:val="TableText"/>
              <w:rPr>
                <w:rFonts w:ascii="Georgia" w:hAnsi="Georgia"/>
              </w:rPr>
            </w:pPr>
            <w:r>
              <w:rPr>
                <w:rFonts w:ascii="Georgia" w:hAnsi="Georgia"/>
              </w:rPr>
              <w:t>-</w:t>
            </w:r>
          </w:p>
        </w:tc>
        <w:tc>
          <w:tcPr>
            <w:tcW w:w="766" w:type="dxa"/>
          </w:tcPr>
          <w:p w14:paraId="21CB275C" w14:textId="77777777" w:rsidR="00C20544" w:rsidRPr="00E4288C" w:rsidRDefault="00C20544" w:rsidP="0053648F">
            <w:pPr>
              <w:pStyle w:val="TableText"/>
              <w:rPr>
                <w:rFonts w:ascii="Georgia" w:hAnsi="Georgia"/>
                <w:szCs w:val="22"/>
              </w:rPr>
            </w:pPr>
            <w:r w:rsidRPr="00E4288C">
              <w:rPr>
                <w:rFonts w:ascii="Georgia" w:hAnsi="Georgia"/>
              </w:rPr>
              <w:t>PA30</w:t>
            </w:r>
          </w:p>
        </w:tc>
        <w:tc>
          <w:tcPr>
            <w:tcW w:w="1224" w:type="dxa"/>
          </w:tcPr>
          <w:p w14:paraId="09B1A654" w14:textId="77777777" w:rsidR="00C20544" w:rsidRPr="00E4288C" w:rsidRDefault="00C20544"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C20544" w:rsidRPr="00E4288C" w:rsidRDefault="00C20544" w:rsidP="00F74D62">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C20544" w:rsidRPr="00E4288C" w:rsidRDefault="00C20544" w:rsidP="00F74D62">
            <w:pPr>
              <w:pStyle w:val="Innehll1"/>
            </w:pPr>
            <w:r w:rsidRPr="00E4288C">
              <w:t>SLA-krav uppdaterade</w:t>
            </w:r>
          </w:p>
        </w:tc>
        <w:tc>
          <w:tcPr>
            <w:tcW w:w="1980" w:type="dxa"/>
          </w:tcPr>
          <w:p w14:paraId="37209ED6" w14:textId="77777777" w:rsidR="00C20544" w:rsidRPr="00E4288C" w:rsidRDefault="00C20544" w:rsidP="0053648F">
            <w:pPr>
              <w:pStyle w:val="Innehll1"/>
            </w:pPr>
            <w:r w:rsidRPr="00E4288C">
              <w:t>Johan Eltes</w:t>
            </w:r>
          </w:p>
        </w:tc>
      </w:tr>
      <w:tr w:rsidR="00C20544" w:rsidRPr="00E4288C" w14:paraId="020992C7" w14:textId="77777777" w:rsidTr="00C20544">
        <w:tc>
          <w:tcPr>
            <w:tcW w:w="1162" w:type="dxa"/>
          </w:tcPr>
          <w:p w14:paraId="60618A89" w14:textId="737E723D" w:rsidR="00C20544" w:rsidRPr="00E4288C" w:rsidRDefault="00C20544" w:rsidP="0053648F">
            <w:pPr>
              <w:pStyle w:val="TableText"/>
              <w:rPr>
                <w:rFonts w:ascii="Georgia" w:hAnsi="Georgia"/>
              </w:rPr>
            </w:pPr>
            <w:r>
              <w:rPr>
                <w:rFonts w:ascii="Georgia" w:hAnsi="Georgia"/>
              </w:rPr>
              <w:t>-</w:t>
            </w:r>
          </w:p>
        </w:tc>
        <w:tc>
          <w:tcPr>
            <w:tcW w:w="766" w:type="dxa"/>
          </w:tcPr>
          <w:p w14:paraId="190C9DC3" w14:textId="77777777" w:rsidR="00C20544" w:rsidRPr="00E4288C" w:rsidRDefault="00C20544" w:rsidP="0053648F">
            <w:pPr>
              <w:pStyle w:val="TableText"/>
              <w:rPr>
                <w:rFonts w:ascii="Georgia" w:hAnsi="Georgia"/>
                <w:szCs w:val="22"/>
              </w:rPr>
            </w:pPr>
            <w:r w:rsidRPr="00E4288C">
              <w:rPr>
                <w:rFonts w:ascii="Georgia" w:hAnsi="Georgia"/>
              </w:rPr>
              <w:t>PA31</w:t>
            </w:r>
          </w:p>
        </w:tc>
        <w:tc>
          <w:tcPr>
            <w:tcW w:w="1224" w:type="dxa"/>
          </w:tcPr>
          <w:p w14:paraId="140CFC36" w14:textId="77777777" w:rsidR="00C20544" w:rsidRPr="00E4288C" w:rsidRDefault="00C20544"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C20544" w:rsidRPr="00E4288C" w:rsidRDefault="00C20544" w:rsidP="0053648F">
            <w:pPr>
              <w:pStyle w:val="Innehll1"/>
              <w:numPr>
                <w:ilvl w:val="0"/>
                <w:numId w:val="31"/>
              </w:numPr>
            </w:pPr>
            <w:r w:rsidRPr="00E4288C">
              <w:t>Ändrat beskrivningen av DocumentTime</w:t>
            </w:r>
          </w:p>
        </w:tc>
        <w:tc>
          <w:tcPr>
            <w:tcW w:w="1980" w:type="dxa"/>
          </w:tcPr>
          <w:p w14:paraId="62DB0469" w14:textId="77777777" w:rsidR="00C20544" w:rsidRPr="00E4288C" w:rsidRDefault="00C20544" w:rsidP="0053648F">
            <w:pPr>
              <w:pStyle w:val="Innehll1"/>
            </w:pPr>
            <w:r w:rsidRPr="00E4288C">
              <w:t>Maria Andersson de Vicente</w:t>
            </w:r>
          </w:p>
        </w:tc>
      </w:tr>
      <w:tr w:rsidR="00C20544" w:rsidRPr="00E4288C" w14:paraId="4B16AE13" w14:textId="77777777" w:rsidTr="00C20544">
        <w:tc>
          <w:tcPr>
            <w:tcW w:w="1162" w:type="dxa"/>
          </w:tcPr>
          <w:p w14:paraId="44509863" w14:textId="54F18811" w:rsidR="00C20544" w:rsidRPr="00E4288C" w:rsidRDefault="00C20544" w:rsidP="0053648F">
            <w:pPr>
              <w:pStyle w:val="TableText"/>
              <w:rPr>
                <w:rFonts w:ascii="Georgia" w:hAnsi="Georgia"/>
              </w:rPr>
            </w:pPr>
            <w:r>
              <w:rPr>
                <w:rFonts w:ascii="Georgia" w:hAnsi="Georgia"/>
              </w:rPr>
              <w:t>-</w:t>
            </w:r>
          </w:p>
        </w:tc>
        <w:tc>
          <w:tcPr>
            <w:tcW w:w="766" w:type="dxa"/>
          </w:tcPr>
          <w:p w14:paraId="62F2DB5E" w14:textId="77777777" w:rsidR="00C20544" w:rsidRPr="00E4288C" w:rsidRDefault="00C20544" w:rsidP="0053648F">
            <w:pPr>
              <w:pStyle w:val="TableText"/>
              <w:rPr>
                <w:rFonts w:ascii="Georgia" w:hAnsi="Georgia"/>
                <w:szCs w:val="22"/>
              </w:rPr>
            </w:pPr>
            <w:r w:rsidRPr="00E4288C">
              <w:rPr>
                <w:rFonts w:ascii="Georgia" w:hAnsi="Georgia"/>
              </w:rPr>
              <w:t>PA32</w:t>
            </w:r>
          </w:p>
        </w:tc>
        <w:tc>
          <w:tcPr>
            <w:tcW w:w="1224" w:type="dxa"/>
          </w:tcPr>
          <w:p w14:paraId="19D687FB" w14:textId="77777777" w:rsidR="00C20544" w:rsidRPr="00E4288C" w:rsidRDefault="00C20544"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C20544" w:rsidRPr="00E4288C" w:rsidRDefault="00C20544"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50FDE265" w:rsidR="00C20544" w:rsidRPr="00E4288C" w:rsidRDefault="00C20544" w:rsidP="0053648F">
            <w:pPr>
              <w:pStyle w:val="Innehll1"/>
            </w:pPr>
            <w:r w:rsidRPr="00E4288C">
              <w:t xml:space="preserve">- Lagt till stöd för gamla dokumenttyper för att under en övergångsperiod underlätta för </w:t>
            </w:r>
            <w:r>
              <w:t>-</w:t>
            </w:r>
            <w:r w:rsidRPr="00E4288C">
              <w:lastRenderedPageBreak/>
              <w:t>bef. NPÖ-anslutningar.</w:t>
            </w:r>
          </w:p>
        </w:tc>
        <w:tc>
          <w:tcPr>
            <w:tcW w:w="1980" w:type="dxa"/>
          </w:tcPr>
          <w:p w14:paraId="7CDFF6DF" w14:textId="77777777" w:rsidR="00C20544" w:rsidRPr="00E4288C" w:rsidRDefault="00C20544" w:rsidP="0053648F">
            <w:pPr>
              <w:pStyle w:val="Innehll1"/>
            </w:pPr>
            <w:r w:rsidRPr="00E4288C">
              <w:lastRenderedPageBreak/>
              <w:t>Johan Eltes</w:t>
            </w:r>
          </w:p>
        </w:tc>
      </w:tr>
      <w:tr w:rsidR="00C20544" w:rsidRPr="00E4288C" w14:paraId="33E61E54" w14:textId="77777777" w:rsidTr="00C20544">
        <w:tc>
          <w:tcPr>
            <w:tcW w:w="1162" w:type="dxa"/>
          </w:tcPr>
          <w:p w14:paraId="4020F15C" w14:textId="12E16DB6" w:rsidR="00C20544" w:rsidRPr="00E4288C" w:rsidRDefault="007C77FE" w:rsidP="0053648F">
            <w:pPr>
              <w:pStyle w:val="TableText"/>
              <w:rPr>
                <w:rFonts w:ascii="Georgia" w:hAnsi="Georgia"/>
              </w:rPr>
            </w:pPr>
            <w:r>
              <w:rPr>
                <w:rFonts w:ascii="Georgia" w:hAnsi="Georgia"/>
              </w:rPr>
              <w:t>-</w:t>
            </w:r>
          </w:p>
        </w:tc>
        <w:tc>
          <w:tcPr>
            <w:tcW w:w="766" w:type="dxa"/>
          </w:tcPr>
          <w:p w14:paraId="4AD823D3" w14:textId="77777777" w:rsidR="00C20544" w:rsidRPr="00E4288C" w:rsidRDefault="00C20544" w:rsidP="0053648F">
            <w:pPr>
              <w:pStyle w:val="TableText"/>
              <w:rPr>
                <w:rFonts w:ascii="Georgia" w:hAnsi="Georgia"/>
                <w:szCs w:val="22"/>
              </w:rPr>
            </w:pPr>
            <w:r w:rsidRPr="00E4288C">
              <w:rPr>
                <w:rFonts w:ascii="Georgia" w:hAnsi="Georgia"/>
              </w:rPr>
              <w:t>PA33</w:t>
            </w:r>
          </w:p>
        </w:tc>
        <w:tc>
          <w:tcPr>
            <w:tcW w:w="1224" w:type="dxa"/>
          </w:tcPr>
          <w:p w14:paraId="60E3217A" w14:textId="77777777" w:rsidR="00C20544" w:rsidRPr="00E4288C" w:rsidRDefault="00C20544" w:rsidP="0053648F">
            <w:pPr>
              <w:pStyle w:val="TableText"/>
              <w:rPr>
                <w:rFonts w:ascii="Georgia" w:hAnsi="Georgia"/>
                <w:szCs w:val="22"/>
              </w:rPr>
            </w:pPr>
            <w:r w:rsidRPr="00E4288C">
              <w:rPr>
                <w:rFonts w:ascii="Georgia" w:hAnsi="Georgia"/>
              </w:rPr>
              <w:t>2013-03-25</w:t>
            </w:r>
          </w:p>
        </w:tc>
        <w:tc>
          <w:tcPr>
            <w:tcW w:w="4140" w:type="dxa"/>
          </w:tcPr>
          <w:p w14:paraId="04883EA2" w14:textId="0E185C47" w:rsidR="00C20544" w:rsidRPr="00E4288C" w:rsidRDefault="00C20544" w:rsidP="0026150C">
            <w:pPr>
              <w:pStyle w:val="TableText"/>
              <w:jc w:val="left"/>
              <w:rPr>
                <w:rFonts w:ascii="Georgia" w:hAnsi="Georgia"/>
                <w:szCs w:val="22"/>
              </w:rPr>
            </w:pPr>
            <w:r>
              <w:rPr>
                <w:rFonts w:ascii="Georgia" w:hAnsi="Georgia"/>
              </w:rPr>
              <w:t xml:space="preserve">- Uppdaterat beskrivning i </w:t>
            </w:r>
            <w:r w:rsidRPr="00E4288C">
              <w:rPr>
                <w:rFonts w:ascii="Georgia" w:hAnsi="Georgia"/>
              </w:rPr>
              <w:t xml:space="preserve">GetCareDocumentation av tidsattribut. </w:t>
            </w:r>
          </w:p>
          <w:p w14:paraId="79D7833F" w14:textId="77777777" w:rsidR="00C20544" w:rsidRPr="00E4288C" w:rsidRDefault="00C20544" w:rsidP="0026150C">
            <w:pPr>
              <w:pStyle w:val="TableText"/>
              <w:jc w:val="left"/>
              <w:rPr>
                <w:rFonts w:ascii="Georgia" w:hAnsi="Georgia"/>
                <w:szCs w:val="22"/>
              </w:rPr>
            </w:pPr>
            <w:r w:rsidRPr="00E4288C">
              <w:rPr>
                <w:rFonts w:ascii="Georgia" w:hAnsi="Georgia"/>
              </w:rPr>
              <w:t>- Ändrat format på MultiMediaEntry</w:t>
            </w:r>
          </w:p>
          <w:p w14:paraId="5BD30324" w14:textId="77777777" w:rsidR="00C20544" w:rsidRPr="00E4288C" w:rsidRDefault="00C20544" w:rsidP="0026150C">
            <w:pPr>
              <w:pStyle w:val="TableText"/>
              <w:jc w:val="left"/>
              <w:rPr>
                <w:rFonts w:ascii="Georgia" w:hAnsi="Georgia"/>
                <w:szCs w:val="22"/>
              </w:rPr>
            </w:pPr>
            <w:r w:rsidRPr="00E4288C">
              <w:rPr>
                <w:rFonts w:ascii="Georgia" w:hAnsi="Georgia"/>
              </w:rPr>
              <w:t>- authorOtherRole tillagt.</w:t>
            </w:r>
          </w:p>
          <w:p w14:paraId="492C74A3" w14:textId="77777777" w:rsidR="00C20544" w:rsidRPr="00E4288C" w:rsidRDefault="00C20544" w:rsidP="0026150C">
            <w:pPr>
              <w:pStyle w:val="TableText"/>
              <w:jc w:val="lef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C20544" w:rsidRPr="00E4288C" w:rsidRDefault="00C20544" w:rsidP="0026150C">
            <w:pPr>
              <w:pStyle w:val="TableText"/>
              <w:jc w:val="left"/>
              <w:rPr>
                <w:rFonts w:ascii="Georgia" w:hAnsi="Georgia"/>
                <w:szCs w:val="22"/>
              </w:rPr>
            </w:pPr>
            <w:r w:rsidRPr="00E4288C">
              <w:rPr>
                <w:rFonts w:ascii="Georgia" w:hAnsi="Georgia"/>
              </w:rPr>
              <w:t>- Ändrat elementnamnet sourceSystem till sourceSystemHSAid</w:t>
            </w:r>
          </w:p>
          <w:p w14:paraId="532D188E" w14:textId="77777777" w:rsidR="00C20544" w:rsidRPr="00E4288C" w:rsidRDefault="00C20544" w:rsidP="0026150C">
            <w:pPr>
              <w:pStyle w:val="TableText"/>
              <w:jc w:val="lef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C20544" w:rsidRPr="00E4288C" w:rsidRDefault="00C20544" w:rsidP="0026150C">
            <w:pPr>
              <w:pStyle w:val="Innehll1"/>
            </w:pPr>
            <w:r w:rsidRPr="00E4288C">
              <w:t>- Uppdaterat semantik för ”Most Recent Content” (EI)</w:t>
            </w:r>
          </w:p>
        </w:tc>
        <w:tc>
          <w:tcPr>
            <w:tcW w:w="1980" w:type="dxa"/>
          </w:tcPr>
          <w:p w14:paraId="0C90EDD8" w14:textId="77777777" w:rsidR="00C20544" w:rsidRPr="00E4288C" w:rsidRDefault="00C20544" w:rsidP="0053648F">
            <w:pPr>
              <w:pStyle w:val="TableText"/>
              <w:rPr>
                <w:rFonts w:ascii="Georgia" w:hAnsi="Georgia"/>
                <w:szCs w:val="22"/>
              </w:rPr>
            </w:pPr>
            <w:r w:rsidRPr="00E4288C">
              <w:rPr>
                <w:rFonts w:ascii="Georgia" w:hAnsi="Georgia"/>
              </w:rPr>
              <w:t>Fredrik Ström</w:t>
            </w:r>
          </w:p>
          <w:p w14:paraId="2F013B35" w14:textId="77777777" w:rsidR="00C20544" w:rsidRPr="00E4288C" w:rsidRDefault="00C20544" w:rsidP="0053648F">
            <w:pPr>
              <w:pStyle w:val="TableText"/>
              <w:rPr>
                <w:rFonts w:ascii="Georgia" w:hAnsi="Georgia"/>
                <w:szCs w:val="22"/>
              </w:rPr>
            </w:pPr>
            <w:r w:rsidRPr="00E4288C">
              <w:rPr>
                <w:rFonts w:ascii="Georgia" w:hAnsi="Georgia"/>
              </w:rPr>
              <w:t>Johan Eltes</w:t>
            </w:r>
          </w:p>
          <w:p w14:paraId="5D491B85" w14:textId="77777777" w:rsidR="00C20544" w:rsidRPr="00E4288C" w:rsidRDefault="00C20544" w:rsidP="0053648F">
            <w:pPr>
              <w:pStyle w:val="Innehll1"/>
            </w:pPr>
            <w:r w:rsidRPr="00E4288C">
              <w:t>Khaled Daham</w:t>
            </w:r>
          </w:p>
        </w:tc>
      </w:tr>
      <w:tr w:rsidR="00C20544" w:rsidRPr="00E4288C" w14:paraId="5D276526" w14:textId="77777777" w:rsidTr="00C20544">
        <w:tc>
          <w:tcPr>
            <w:tcW w:w="1162" w:type="dxa"/>
          </w:tcPr>
          <w:p w14:paraId="1E264B58" w14:textId="6D3A8BB2" w:rsidR="00C20544" w:rsidRPr="00E4288C" w:rsidRDefault="007C77FE" w:rsidP="0053648F">
            <w:pPr>
              <w:pStyle w:val="TableText"/>
              <w:rPr>
                <w:rFonts w:ascii="Georgia" w:hAnsi="Georgia"/>
              </w:rPr>
            </w:pPr>
            <w:r>
              <w:rPr>
                <w:rFonts w:ascii="Georgia" w:hAnsi="Georgia"/>
              </w:rPr>
              <w:t>-</w:t>
            </w:r>
          </w:p>
        </w:tc>
        <w:tc>
          <w:tcPr>
            <w:tcW w:w="766" w:type="dxa"/>
          </w:tcPr>
          <w:p w14:paraId="3E2525BE" w14:textId="77777777" w:rsidR="00C20544" w:rsidRPr="00E4288C" w:rsidRDefault="00C20544" w:rsidP="0053648F">
            <w:pPr>
              <w:pStyle w:val="TableText"/>
              <w:rPr>
                <w:rFonts w:ascii="Georgia" w:hAnsi="Georgia"/>
                <w:szCs w:val="22"/>
              </w:rPr>
            </w:pPr>
            <w:r w:rsidRPr="00E4288C">
              <w:rPr>
                <w:rFonts w:ascii="Georgia" w:hAnsi="Georgia"/>
              </w:rPr>
              <w:t>PA34</w:t>
            </w:r>
          </w:p>
        </w:tc>
        <w:tc>
          <w:tcPr>
            <w:tcW w:w="1224" w:type="dxa"/>
          </w:tcPr>
          <w:p w14:paraId="3225BB66" w14:textId="77777777" w:rsidR="00C20544" w:rsidRPr="00E4288C" w:rsidRDefault="00C20544"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C20544" w:rsidRPr="00E4288C" w:rsidRDefault="00C20544"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C20544" w:rsidRPr="00E4288C" w:rsidRDefault="00C20544"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C20544" w:rsidRPr="00E4288C" w:rsidRDefault="00C20544"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C20544" w:rsidRPr="00E4288C" w:rsidRDefault="00C20544"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C20544" w:rsidRPr="00E4288C" w:rsidRDefault="00C20544" w:rsidP="0053648F">
            <w:pPr>
              <w:pStyle w:val="Innehll1"/>
            </w:pPr>
            <w:r w:rsidRPr="00E4288C">
              <w:t xml:space="preserve">Formatteringsproblem i dokumentet åtgärdade. </w:t>
            </w:r>
          </w:p>
        </w:tc>
        <w:tc>
          <w:tcPr>
            <w:tcW w:w="1980" w:type="dxa"/>
          </w:tcPr>
          <w:p w14:paraId="4A4EE773" w14:textId="77777777" w:rsidR="00C20544" w:rsidRPr="00E4288C" w:rsidRDefault="00C20544" w:rsidP="0053648F">
            <w:pPr>
              <w:pStyle w:val="Innehll1"/>
            </w:pPr>
            <w:r w:rsidRPr="00E4288C">
              <w:t>Johan Eltes</w:t>
            </w:r>
          </w:p>
        </w:tc>
      </w:tr>
      <w:tr w:rsidR="00C20544" w:rsidRPr="00E4288C" w14:paraId="2A86C504" w14:textId="77777777" w:rsidTr="00C20544">
        <w:tc>
          <w:tcPr>
            <w:tcW w:w="1162" w:type="dxa"/>
          </w:tcPr>
          <w:p w14:paraId="4B603E11" w14:textId="7A0E2EC9" w:rsidR="00C20544" w:rsidRPr="00E4288C" w:rsidRDefault="007C77FE" w:rsidP="0053648F">
            <w:pPr>
              <w:pStyle w:val="TableText"/>
              <w:rPr>
                <w:rFonts w:ascii="Georgia" w:hAnsi="Georgia"/>
              </w:rPr>
            </w:pPr>
            <w:r>
              <w:rPr>
                <w:rFonts w:ascii="Georgia" w:hAnsi="Georgia"/>
              </w:rPr>
              <w:t>-</w:t>
            </w:r>
          </w:p>
        </w:tc>
        <w:tc>
          <w:tcPr>
            <w:tcW w:w="766" w:type="dxa"/>
          </w:tcPr>
          <w:p w14:paraId="4639F528" w14:textId="77777777" w:rsidR="00C20544" w:rsidRPr="00E4288C" w:rsidRDefault="00C20544" w:rsidP="0053648F">
            <w:pPr>
              <w:pStyle w:val="TableText"/>
              <w:rPr>
                <w:rFonts w:ascii="Georgia" w:hAnsi="Georgia"/>
                <w:szCs w:val="22"/>
              </w:rPr>
            </w:pPr>
            <w:r w:rsidRPr="00E4288C">
              <w:rPr>
                <w:rFonts w:ascii="Georgia" w:hAnsi="Georgia"/>
              </w:rPr>
              <w:t>PA35</w:t>
            </w:r>
          </w:p>
        </w:tc>
        <w:tc>
          <w:tcPr>
            <w:tcW w:w="1224" w:type="dxa"/>
          </w:tcPr>
          <w:p w14:paraId="387ED759" w14:textId="77777777" w:rsidR="00C20544" w:rsidRPr="00E4288C" w:rsidRDefault="00C20544"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C20544" w:rsidRPr="00E4288C" w:rsidRDefault="00C20544"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C20544" w:rsidRPr="00E4288C" w:rsidRDefault="00C20544"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C20544" w:rsidRPr="00E4288C" w:rsidRDefault="00C20544"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C20544" w:rsidRPr="00E4288C" w:rsidRDefault="00C20544" w:rsidP="0053648F">
            <w:pPr>
              <w:pStyle w:val="Innehll1"/>
              <w:numPr>
                <w:ilvl w:val="0"/>
                <w:numId w:val="31"/>
              </w:numPr>
            </w:pPr>
            <w:r w:rsidRPr="00E4288C">
              <w:t>Lagt till beskrivning av formattering av clinicalDocumentNoteText</w:t>
            </w:r>
          </w:p>
        </w:tc>
        <w:tc>
          <w:tcPr>
            <w:tcW w:w="1980" w:type="dxa"/>
          </w:tcPr>
          <w:p w14:paraId="69C2BB42" w14:textId="77777777" w:rsidR="00C20544" w:rsidRPr="00E4288C" w:rsidRDefault="00C20544" w:rsidP="0053648F">
            <w:pPr>
              <w:pStyle w:val="Innehll1"/>
            </w:pPr>
            <w:r w:rsidRPr="00E4288C">
              <w:t>Björn Genfors</w:t>
            </w:r>
          </w:p>
        </w:tc>
      </w:tr>
      <w:tr w:rsidR="00C20544" w:rsidRPr="00E4288C" w14:paraId="17BE2E70" w14:textId="77777777" w:rsidTr="00C20544">
        <w:tc>
          <w:tcPr>
            <w:tcW w:w="1162" w:type="dxa"/>
          </w:tcPr>
          <w:p w14:paraId="0F40EA85" w14:textId="0D25D06E" w:rsidR="00C20544" w:rsidRPr="00E4288C" w:rsidRDefault="007C77FE" w:rsidP="0053648F">
            <w:pPr>
              <w:pStyle w:val="TableText"/>
              <w:rPr>
                <w:rFonts w:ascii="Georgia" w:hAnsi="Georgia"/>
              </w:rPr>
            </w:pPr>
            <w:r>
              <w:rPr>
                <w:rFonts w:ascii="Georgia" w:hAnsi="Georgia"/>
              </w:rPr>
              <w:t>-</w:t>
            </w:r>
          </w:p>
        </w:tc>
        <w:tc>
          <w:tcPr>
            <w:tcW w:w="766" w:type="dxa"/>
          </w:tcPr>
          <w:p w14:paraId="4871AF68" w14:textId="77777777" w:rsidR="00C20544" w:rsidRPr="00E4288C" w:rsidRDefault="00C20544" w:rsidP="0053648F">
            <w:pPr>
              <w:pStyle w:val="TableText"/>
              <w:rPr>
                <w:rFonts w:ascii="Georgia" w:hAnsi="Georgia"/>
                <w:szCs w:val="22"/>
              </w:rPr>
            </w:pPr>
            <w:r w:rsidRPr="00E4288C">
              <w:rPr>
                <w:rFonts w:ascii="Georgia" w:hAnsi="Georgia"/>
              </w:rPr>
              <w:t>PA36</w:t>
            </w:r>
          </w:p>
        </w:tc>
        <w:tc>
          <w:tcPr>
            <w:tcW w:w="1224" w:type="dxa"/>
          </w:tcPr>
          <w:p w14:paraId="4C63005F" w14:textId="77777777" w:rsidR="00C20544" w:rsidRPr="00E4288C" w:rsidRDefault="00C20544"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C20544" w:rsidRPr="00E4288C" w:rsidRDefault="00C20544" w:rsidP="0053648F">
            <w:pPr>
              <w:pStyle w:val="Innehll1"/>
              <w:numPr>
                <w:ilvl w:val="0"/>
                <w:numId w:val="31"/>
              </w:numPr>
            </w:pPr>
            <w:r w:rsidRPr="00E4288C">
              <w:t>Redaktionella ändringar (HSAId ska skrivas just så)</w:t>
            </w:r>
          </w:p>
        </w:tc>
        <w:tc>
          <w:tcPr>
            <w:tcW w:w="1980" w:type="dxa"/>
          </w:tcPr>
          <w:p w14:paraId="0BE195FF" w14:textId="77777777" w:rsidR="00C20544" w:rsidRPr="00E4288C" w:rsidRDefault="00C20544" w:rsidP="0053648F">
            <w:pPr>
              <w:pStyle w:val="Innehll1"/>
            </w:pPr>
            <w:r w:rsidRPr="00E4288C">
              <w:t>Björn Genfors</w:t>
            </w:r>
          </w:p>
        </w:tc>
      </w:tr>
      <w:tr w:rsidR="00C20544" w:rsidRPr="00E4288C" w14:paraId="0A109328" w14:textId="77777777" w:rsidTr="00C20544">
        <w:tc>
          <w:tcPr>
            <w:tcW w:w="1162" w:type="dxa"/>
          </w:tcPr>
          <w:p w14:paraId="76084F02" w14:textId="7EB9C5BA" w:rsidR="00C20544" w:rsidRPr="00E4288C" w:rsidRDefault="007C77FE" w:rsidP="0053648F">
            <w:pPr>
              <w:pStyle w:val="TableText"/>
              <w:rPr>
                <w:rFonts w:ascii="Georgia" w:hAnsi="Georgia"/>
              </w:rPr>
            </w:pPr>
            <w:r>
              <w:rPr>
                <w:rFonts w:ascii="Georgia" w:hAnsi="Georgia"/>
              </w:rPr>
              <w:t>-</w:t>
            </w:r>
          </w:p>
        </w:tc>
        <w:tc>
          <w:tcPr>
            <w:tcW w:w="766" w:type="dxa"/>
          </w:tcPr>
          <w:p w14:paraId="37CBF524" w14:textId="77777777" w:rsidR="00C20544" w:rsidRPr="00E4288C" w:rsidRDefault="00C20544" w:rsidP="0053648F">
            <w:pPr>
              <w:pStyle w:val="TableText"/>
              <w:rPr>
                <w:rFonts w:ascii="Georgia" w:hAnsi="Georgia"/>
                <w:szCs w:val="22"/>
              </w:rPr>
            </w:pPr>
            <w:r w:rsidRPr="00E4288C">
              <w:rPr>
                <w:rFonts w:ascii="Georgia" w:hAnsi="Georgia"/>
              </w:rPr>
              <w:t>PA37</w:t>
            </w:r>
          </w:p>
        </w:tc>
        <w:tc>
          <w:tcPr>
            <w:tcW w:w="1224" w:type="dxa"/>
          </w:tcPr>
          <w:p w14:paraId="268831D5" w14:textId="77777777" w:rsidR="00C20544" w:rsidRPr="00E4288C" w:rsidRDefault="00C20544"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C20544" w:rsidRPr="00E4288C" w:rsidRDefault="00C20544"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C20544" w:rsidRPr="00E4288C" w:rsidRDefault="00C20544" w:rsidP="0053648F">
            <w:pPr>
              <w:pStyle w:val="Innehll1"/>
              <w:numPr>
                <w:ilvl w:val="0"/>
                <w:numId w:val="31"/>
              </w:numPr>
            </w:pPr>
            <w:r w:rsidRPr="00E4288C">
              <w:t xml:space="preserve">Förtydligat beskrivningen av </w:t>
            </w:r>
            <w:r w:rsidRPr="00E4288C">
              <w:rPr>
                <w:lang w:val="en-US"/>
              </w:rPr>
              <w:t>opinionId</w:t>
            </w:r>
          </w:p>
        </w:tc>
        <w:tc>
          <w:tcPr>
            <w:tcW w:w="1980" w:type="dxa"/>
          </w:tcPr>
          <w:p w14:paraId="4F6C2D12" w14:textId="77777777" w:rsidR="00C20544" w:rsidRPr="00E4288C" w:rsidRDefault="00C20544" w:rsidP="0053648F">
            <w:pPr>
              <w:pStyle w:val="Innehll1"/>
            </w:pPr>
            <w:r w:rsidRPr="00E4288C">
              <w:t>Johan Eltes</w:t>
            </w:r>
          </w:p>
        </w:tc>
      </w:tr>
      <w:tr w:rsidR="00C20544" w:rsidRPr="00E4288C" w14:paraId="708450D6" w14:textId="77777777" w:rsidTr="00C20544">
        <w:tc>
          <w:tcPr>
            <w:tcW w:w="1162" w:type="dxa"/>
          </w:tcPr>
          <w:p w14:paraId="2BFB326B" w14:textId="2BAC4AC7" w:rsidR="00C20544" w:rsidRPr="00E4288C" w:rsidRDefault="007C77FE" w:rsidP="0053648F">
            <w:pPr>
              <w:pStyle w:val="TableText"/>
              <w:rPr>
                <w:rFonts w:ascii="Georgia" w:hAnsi="Georgia"/>
              </w:rPr>
            </w:pPr>
            <w:r>
              <w:rPr>
                <w:rFonts w:ascii="Georgia" w:hAnsi="Georgia"/>
              </w:rPr>
              <w:t>-</w:t>
            </w:r>
          </w:p>
        </w:tc>
        <w:tc>
          <w:tcPr>
            <w:tcW w:w="766" w:type="dxa"/>
          </w:tcPr>
          <w:p w14:paraId="5EC9FA6D" w14:textId="77777777" w:rsidR="00C20544" w:rsidRPr="00E4288C" w:rsidRDefault="00C20544" w:rsidP="0053648F">
            <w:pPr>
              <w:pStyle w:val="TableText"/>
              <w:rPr>
                <w:rFonts w:ascii="Georgia" w:hAnsi="Georgia"/>
                <w:szCs w:val="22"/>
              </w:rPr>
            </w:pPr>
            <w:r w:rsidRPr="00E4288C">
              <w:rPr>
                <w:rFonts w:ascii="Georgia" w:hAnsi="Georgia"/>
              </w:rPr>
              <w:t>PB1</w:t>
            </w:r>
          </w:p>
        </w:tc>
        <w:tc>
          <w:tcPr>
            <w:tcW w:w="1224" w:type="dxa"/>
          </w:tcPr>
          <w:p w14:paraId="05991359" w14:textId="77777777" w:rsidR="00C20544" w:rsidRPr="00E4288C" w:rsidRDefault="00C20544"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C20544" w:rsidRPr="00E4288C" w:rsidRDefault="00C20544"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C20544" w:rsidRPr="00E4288C" w:rsidRDefault="00C20544" w:rsidP="004666A5">
            <w:pPr>
              <w:pStyle w:val="TableText"/>
              <w:numPr>
                <w:ilvl w:val="0"/>
                <w:numId w:val="31"/>
              </w:numPr>
              <w:jc w:val="left"/>
              <w:rPr>
                <w:rFonts w:ascii="Georgia" w:hAnsi="Georgia"/>
                <w:szCs w:val="22"/>
              </w:rPr>
            </w:pPr>
            <w:r w:rsidRPr="00E4288C">
              <w:rPr>
                <w:rFonts w:ascii="Georgia" w:hAnsi="Georgia"/>
              </w:rPr>
              <w:lastRenderedPageBreak/>
              <w:t>Satt kardinaliteten på healthcareProfessionalHSAId till 0..1.</w:t>
            </w:r>
          </w:p>
          <w:p w14:paraId="7ED8A33F" w14:textId="77777777" w:rsidR="00C20544" w:rsidRPr="00E4288C" w:rsidRDefault="00C20544" w:rsidP="0053648F">
            <w:pPr>
              <w:pStyle w:val="Innehll1"/>
              <w:numPr>
                <w:ilvl w:val="0"/>
                <w:numId w:val="31"/>
              </w:numPr>
            </w:pPr>
            <w:r w:rsidRPr="00E4288C">
              <w:t>Justerat läsbarheten i kontraktstabellen.</w:t>
            </w:r>
          </w:p>
        </w:tc>
        <w:tc>
          <w:tcPr>
            <w:tcW w:w="1980" w:type="dxa"/>
          </w:tcPr>
          <w:p w14:paraId="57FB9C53" w14:textId="77777777" w:rsidR="00C20544" w:rsidRPr="00E4288C" w:rsidRDefault="00C20544" w:rsidP="0053648F">
            <w:pPr>
              <w:pStyle w:val="Innehll1"/>
            </w:pPr>
            <w:r w:rsidRPr="00E4288C">
              <w:lastRenderedPageBreak/>
              <w:t>Björn Genfors</w:t>
            </w:r>
          </w:p>
        </w:tc>
      </w:tr>
      <w:tr w:rsidR="00C20544" w:rsidRPr="00E4288C" w14:paraId="745DB7C4" w14:textId="77777777" w:rsidTr="00C20544">
        <w:tc>
          <w:tcPr>
            <w:tcW w:w="1162" w:type="dxa"/>
          </w:tcPr>
          <w:p w14:paraId="1F1E2000" w14:textId="0BBD8991" w:rsidR="00C20544" w:rsidRPr="00E4288C" w:rsidRDefault="007C77FE" w:rsidP="0053648F">
            <w:pPr>
              <w:pStyle w:val="TableText"/>
              <w:rPr>
                <w:rFonts w:ascii="Georgia" w:hAnsi="Georgia"/>
              </w:rPr>
            </w:pPr>
            <w:r>
              <w:rPr>
                <w:rFonts w:ascii="Georgia" w:hAnsi="Georgia"/>
              </w:rPr>
              <w:t>-</w:t>
            </w:r>
          </w:p>
        </w:tc>
        <w:tc>
          <w:tcPr>
            <w:tcW w:w="766" w:type="dxa"/>
          </w:tcPr>
          <w:p w14:paraId="61BE5606" w14:textId="77777777" w:rsidR="00C20544" w:rsidRPr="00E4288C" w:rsidRDefault="00C20544" w:rsidP="0053648F">
            <w:pPr>
              <w:pStyle w:val="TableText"/>
              <w:rPr>
                <w:rFonts w:ascii="Georgia" w:hAnsi="Georgia"/>
                <w:szCs w:val="22"/>
              </w:rPr>
            </w:pPr>
            <w:r w:rsidRPr="00E4288C">
              <w:rPr>
                <w:rFonts w:ascii="Georgia" w:hAnsi="Georgia"/>
              </w:rPr>
              <w:t>PB2</w:t>
            </w:r>
          </w:p>
        </w:tc>
        <w:tc>
          <w:tcPr>
            <w:tcW w:w="1224" w:type="dxa"/>
          </w:tcPr>
          <w:p w14:paraId="5DF6FC98" w14:textId="77777777" w:rsidR="00C20544" w:rsidRPr="00E4288C" w:rsidRDefault="00C20544" w:rsidP="0053648F">
            <w:pPr>
              <w:pStyle w:val="TableText"/>
              <w:rPr>
                <w:rFonts w:ascii="Georgia" w:hAnsi="Georgia"/>
                <w:szCs w:val="22"/>
              </w:rPr>
            </w:pPr>
            <w:r w:rsidRPr="00E4288C">
              <w:rPr>
                <w:rFonts w:ascii="Georgia" w:hAnsi="Georgia"/>
              </w:rPr>
              <w:t>2013-10-15</w:t>
            </w:r>
          </w:p>
        </w:tc>
        <w:tc>
          <w:tcPr>
            <w:tcW w:w="4140" w:type="dxa"/>
          </w:tcPr>
          <w:p w14:paraId="674539F2" w14:textId="336F94BF" w:rsidR="00C20544" w:rsidRPr="00E4288C" w:rsidRDefault="00C20544" w:rsidP="0053648F">
            <w:pPr>
              <w:pStyle w:val="Innehll1"/>
              <w:numPr>
                <w:ilvl w:val="0"/>
                <w:numId w:val="31"/>
              </w:numPr>
            </w:pPr>
            <w:r w:rsidRPr="00E4288C">
              <w:t>Förtydligat patientId i PatientSummaryHeader</w:t>
            </w:r>
            <w:r>
              <w:t>.</w:t>
            </w:r>
          </w:p>
        </w:tc>
        <w:tc>
          <w:tcPr>
            <w:tcW w:w="1980" w:type="dxa"/>
          </w:tcPr>
          <w:p w14:paraId="65CCD3E0" w14:textId="77777777" w:rsidR="00C20544" w:rsidRPr="00E4288C" w:rsidRDefault="00C20544" w:rsidP="0053648F">
            <w:pPr>
              <w:pStyle w:val="Innehll1"/>
            </w:pPr>
            <w:r w:rsidRPr="00E4288C">
              <w:t>Björn Genfors</w:t>
            </w:r>
          </w:p>
        </w:tc>
      </w:tr>
      <w:tr w:rsidR="00C20544" w:rsidRPr="00E4288C" w14:paraId="48CABD01" w14:textId="77777777" w:rsidTr="00C20544">
        <w:tc>
          <w:tcPr>
            <w:tcW w:w="1162" w:type="dxa"/>
          </w:tcPr>
          <w:p w14:paraId="4A5FD469" w14:textId="015327EB" w:rsidR="00C20544" w:rsidRPr="00E4288C" w:rsidRDefault="007C77FE" w:rsidP="0053648F">
            <w:pPr>
              <w:pStyle w:val="TableText"/>
              <w:rPr>
                <w:rFonts w:ascii="Georgia" w:hAnsi="Georgia"/>
              </w:rPr>
            </w:pPr>
            <w:r>
              <w:rPr>
                <w:rFonts w:ascii="Georgia" w:hAnsi="Georgia"/>
              </w:rPr>
              <w:t>-</w:t>
            </w:r>
          </w:p>
        </w:tc>
        <w:tc>
          <w:tcPr>
            <w:tcW w:w="766" w:type="dxa"/>
          </w:tcPr>
          <w:p w14:paraId="5964A3DF" w14:textId="77777777" w:rsidR="00C20544" w:rsidRPr="00E4288C" w:rsidRDefault="00C20544" w:rsidP="0053648F">
            <w:pPr>
              <w:pStyle w:val="TableText"/>
              <w:rPr>
                <w:rFonts w:ascii="Georgia" w:hAnsi="Georgia"/>
                <w:szCs w:val="22"/>
              </w:rPr>
            </w:pPr>
            <w:r w:rsidRPr="00E4288C">
              <w:rPr>
                <w:rFonts w:ascii="Georgia" w:hAnsi="Georgia"/>
              </w:rPr>
              <w:t>PB3</w:t>
            </w:r>
          </w:p>
        </w:tc>
        <w:tc>
          <w:tcPr>
            <w:tcW w:w="1224" w:type="dxa"/>
          </w:tcPr>
          <w:p w14:paraId="04EF9927" w14:textId="77777777" w:rsidR="00C20544" w:rsidRPr="00E4288C" w:rsidRDefault="00C20544"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C20544" w:rsidRPr="00E4288C" w:rsidRDefault="00C20544"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C20544" w:rsidRPr="00E4288C" w:rsidRDefault="00C20544"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C20544" w:rsidRPr="00E4288C" w:rsidRDefault="00C20544" w:rsidP="0053648F">
            <w:pPr>
              <w:pStyle w:val="Innehll1"/>
              <w:numPr>
                <w:ilvl w:val="0"/>
                <w:numId w:val="31"/>
              </w:numPr>
            </w:pPr>
            <w:r w:rsidRPr="00E4288C">
              <w:t>Lagt till SourceSystem i Engagemangsindex.</w:t>
            </w:r>
          </w:p>
        </w:tc>
        <w:tc>
          <w:tcPr>
            <w:tcW w:w="1980" w:type="dxa"/>
          </w:tcPr>
          <w:p w14:paraId="7A9612F3" w14:textId="77777777" w:rsidR="00C20544" w:rsidRPr="00E4288C" w:rsidRDefault="00C20544" w:rsidP="0053648F">
            <w:pPr>
              <w:pStyle w:val="Innehll1"/>
            </w:pPr>
            <w:r w:rsidRPr="00E4288C">
              <w:t>Björn Genfors</w:t>
            </w:r>
          </w:p>
        </w:tc>
      </w:tr>
      <w:tr w:rsidR="00C20544" w:rsidRPr="00E4288C" w14:paraId="04DFE035" w14:textId="77777777" w:rsidTr="00C20544">
        <w:tc>
          <w:tcPr>
            <w:tcW w:w="1162" w:type="dxa"/>
          </w:tcPr>
          <w:p w14:paraId="24C19918" w14:textId="6E2F043C" w:rsidR="00C20544" w:rsidRPr="00E4288C" w:rsidRDefault="007C77FE" w:rsidP="0053648F">
            <w:pPr>
              <w:pStyle w:val="TableText"/>
              <w:rPr>
                <w:rFonts w:ascii="Georgia" w:hAnsi="Georgia"/>
              </w:rPr>
            </w:pPr>
            <w:r>
              <w:rPr>
                <w:rFonts w:ascii="Georgia" w:hAnsi="Georgia"/>
              </w:rPr>
              <w:t>-</w:t>
            </w:r>
          </w:p>
        </w:tc>
        <w:tc>
          <w:tcPr>
            <w:tcW w:w="766" w:type="dxa"/>
          </w:tcPr>
          <w:p w14:paraId="321AFD5E" w14:textId="77777777" w:rsidR="00C20544" w:rsidRPr="00E4288C" w:rsidRDefault="00C20544" w:rsidP="0053648F">
            <w:pPr>
              <w:pStyle w:val="TableText"/>
              <w:rPr>
                <w:rFonts w:ascii="Georgia" w:hAnsi="Georgia"/>
                <w:szCs w:val="22"/>
              </w:rPr>
            </w:pPr>
            <w:r w:rsidRPr="00E4288C">
              <w:rPr>
                <w:rFonts w:ascii="Georgia" w:hAnsi="Georgia"/>
              </w:rPr>
              <w:t>PB4</w:t>
            </w:r>
          </w:p>
        </w:tc>
        <w:tc>
          <w:tcPr>
            <w:tcW w:w="1224" w:type="dxa"/>
          </w:tcPr>
          <w:p w14:paraId="5076DC35" w14:textId="77777777" w:rsidR="00C20544" w:rsidRPr="00E4288C" w:rsidRDefault="00C20544"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C20544" w:rsidRPr="00E4288C" w:rsidRDefault="00C20544" w:rsidP="0053648F">
            <w:pPr>
              <w:pStyle w:val="Liststycke"/>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C20544" w:rsidRPr="00E4288C" w:rsidRDefault="00C20544" w:rsidP="0053648F">
            <w:pPr>
              <w:pStyle w:val="Innehll1"/>
              <w:numPr>
                <w:ilvl w:val="0"/>
                <w:numId w:val="32"/>
              </w:numPr>
            </w:pPr>
            <w:r w:rsidRPr="00E4288C">
              <w:t>Markerat i flödesmodeller att anslutningskatalog inte är del av dagens arkitektur.</w:t>
            </w:r>
          </w:p>
        </w:tc>
        <w:tc>
          <w:tcPr>
            <w:tcW w:w="1980" w:type="dxa"/>
          </w:tcPr>
          <w:p w14:paraId="045D9944" w14:textId="77777777" w:rsidR="00C20544" w:rsidRPr="00E4288C" w:rsidRDefault="00C20544" w:rsidP="0053648F">
            <w:pPr>
              <w:pStyle w:val="Innehll1"/>
            </w:pPr>
            <w:r w:rsidRPr="00E4288C">
              <w:t>Johan Eltes</w:t>
            </w:r>
          </w:p>
        </w:tc>
      </w:tr>
      <w:tr w:rsidR="00C20544" w:rsidRPr="00E4288C" w14:paraId="0D39D190" w14:textId="77777777" w:rsidTr="00C20544">
        <w:tc>
          <w:tcPr>
            <w:tcW w:w="1162" w:type="dxa"/>
          </w:tcPr>
          <w:p w14:paraId="1BA90F99" w14:textId="1CC275E6" w:rsidR="00C20544" w:rsidRPr="00E4288C" w:rsidRDefault="007C77FE" w:rsidP="0053648F">
            <w:pPr>
              <w:pStyle w:val="TableText"/>
              <w:rPr>
                <w:rFonts w:ascii="Georgia" w:hAnsi="Georgia"/>
              </w:rPr>
            </w:pPr>
            <w:r>
              <w:rPr>
                <w:rFonts w:ascii="Georgia" w:hAnsi="Georgia"/>
              </w:rPr>
              <w:t>-</w:t>
            </w:r>
          </w:p>
        </w:tc>
        <w:tc>
          <w:tcPr>
            <w:tcW w:w="766" w:type="dxa"/>
          </w:tcPr>
          <w:p w14:paraId="3FC818DB" w14:textId="77777777" w:rsidR="00C20544" w:rsidRPr="00E4288C" w:rsidRDefault="00C20544" w:rsidP="0053648F">
            <w:pPr>
              <w:pStyle w:val="TableText"/>
              <w:rPr>
                <w:rFonts w:ascii="Georgia" w:hAnsi="Georgia"/>
                <w:szCs w:val="22"/>
              </w:rPr>
            </w:pPr>
            <w:r w:rsidRPr="00E4288C">
              <w:rPr>
                <w:rFonts w:ascii="Georgia" w:hAnsi="Georgia"/>
              </w:rPr>
              <w:t>PB5</w:t>
            </w:r>
          </w:p>
        </w:tc>
        <w:tc>
          <w:tcPr>
            <w:tcW w:w="1224" w:type="dxa"/>
          </w:tcPr>
          <w:p w14:paraId="7A6E4CD7" w14:textId="77777777" w:rsidR="00C20544" w:rsidRPr="00E4288C" w:rsidRDefault="00C20544"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C20544" w:rsidRPr="00E4288C" w:rsidRDefault="00C20544" w:rsidP="0053648F">
            <w:pPr>
              <w:pStyle w:val="Liststycke"/>
              <w:widowControl w:val="0"/>
              <w:numPr>
                <w:ilvl w:val="0"/>
                <w:numId w:val="32"/>
              </w:numPr>
              <w:spacing w:line="240" w:lineRule="auto"/>
              <w:contextualSpacing w:val="0"/>
            </w:pPr>
            <w:r w:rsidRPr="00E4288C">
              <w:t>Ersatt termen PDL-enhet med vårdenhet (i löpande text)</w:t>
            </w:r>
          </w:p>
          <w:p w14:paraId="743264F1" w14:textId="77777777" w:rsidR="00C20544" w:rsidRPr="00E4288C" w:rsidRDefault="00C20544" w:rsidP="0053648F">
            <w:pPr>
              <w:numPr>
                <w:ilvl w:val="0"/>
                <w:numId w:val="32"/>
              </w:numPr>
            </w:pPr>
            <w:r w:rsidRPr="00E4288C">
              <w:t>Uppdaterat avsnittet om informationssäkerhet efter CeHis-granskning</w:t>
            </w:r>
          </w:p>
        </w:tc>
        <w:tc>
          <w:tcPr>
            <w:tcW w:w="1980" w:type="dxa"/>
          </w:tcPr>
          <w:p w14:paraId="4C576F81" w14:textId="77777777" w:rsidR="00C20544" w:rsidRPr="00E4288C" w:rsidRDefault="00C20544" w:rsidP="0053648F">
            <w:pPr>
              <w:pStyle w:val="Innehll1"/>
            </w:pPr>
            <w:r w:rsidRPr="00E4288C">
              <w:t>Johan Eltes</w:t>
            </w:r>
          </w:p>
        </w:tc>
      </w:tr>
      <w:tr w:rsidR="00C20544" w:rsidRPr="00E4288C" w14:paraId="7F45F621" w14:textId="77777777" w:rsidTr="00C20544">
        <w:tc>
          <w:tcPr>
            <w:tcW w:w="1162" w:type="dxa"/>
          </w:tcPr>
          <w:p w14:paraId="7E29402D" w14:textId="6B31C08F" w:rsidR="00C20544" w:rsidRPr="00E4288C" w:rsidRDefault="007C77FE" w:rsidP="0053648F">
            <w:pPr>
              <w:pStyle w:val="TableText"/>
              <w:rPr>
                <w:rFonts w:ascii="Georgia" w:hAnsi="Georgia"/>
              </w:rPr>
            </w:pPr>
            <w:r>
              <w:rPr>
                <w:rFonts w:ascii="Georgia" w:hAnsi="Georgia"/>
              </w:rPr>
              <w:t>-</w:t>
            </w:r>
          </w:p>
        </w:tc>
        <w:tc>
          <w:tcPr>
            <w:tcW w:w="766" w:type="dxa"/>
          </w:tcPr>
          <w:p w14:paraId="0F8FE767" w14:textId="77777777" w:rsidR="00C20544" w:rsidRPr="00E4288C" w:rsidRDefault="00C20544" w:rsidP="0053648F">
            <w:pPr>
              <w:pStyle w:val="TableText"/>
              <w:rPr>
                <w:rFonts w:ascii="Georgia" w:hAnsi="Georgia"/>
                <w:szCs w:val="22"/>
              </w:rPr>
            </w:pPr>
            <w:r w:rsidRPr="00E4288C">
              <w:rPr>
                <w:rFonts w:ascii="Georgia" w:hAnsi="Georgia"/>
              </w:rPr>
              <w:t>PB6</w:t>
            </w:r>
          </w:p>
        </w:tc>
        <w:tc>
          <w:tcPr>
            <w:tcW w:w="1224" w:type="dxa"/>
          </w:tcPr>
          <w:p w14:paraId="1EAD0102" w14:textId="77777777" w:rsidR="00C20544" w:rsidRPr="00E4288C" w:rsidRDefault="00C20544"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C20544" w:rsidRPr="00E4288C" w:rsidRDefault="00C20544"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C20544" w:rsidRPr="00E4288C" w:rsidRDefault="00C20544" w:rsidP="0053648F">
            <w:pPr>
              <w:pStyle w:val="Innehll1"/>
            </w:pPr>
            <w:r w:rsidRPr="00E4288C">
              <w:t>Johan Eltes</w:t>
            </w:r>
          </w:p>
        </w:tc>
      </w:tr>
      <w:tr w:rsidR="00C20544" w:rsidRPr="00E4288C" w14:paraId="390564AA" w14:textId="77777777" w:rsidTr="00C20544">
        <w:tc>
          <w:tcPr>
            <w:tcW w:w="1162" w:type="dxa"/>
          </w:tcPr>
          <w:p w14:paraId="3A0053DD" w14:textId="6EB51D24" w:rsidR="00C20544" w:rsidRPr="00E4288C" w:rsidRDefault="007C77FE" w:rsidP="0053648F">
            <w:pPr>
              <w:pStyle w:val="TableText"/>
              <w:rPr>
                <w:rFonts w:ascii="Georgia" w:hAnsi="Georgia"/>
              </w:rPr>
            </w:pPr>
            <w:r>
              <w:rPr>
                <w:rFonts w:ascii="Georgia" w:hAnsi="Georgia"/>
              </w:rPr>
              <w:t>-</w:t>
            </w:r>
          </w:p>
        </w:tc>
        <w:tc>
          <w:tcPr>
            <w:tcW w:w="766" w:type="dxa"/>
          </w:tcPr>
          <w:p w14:paraId="399E1323" w14:textId="77777777" w:rsidR="00C20544" w:rsidRPr="00E4288C" w:rsidRDefault="00C20544" w:rsidP="0053648F">
            <w:pPr>
              <w:pStyle w:val="TableText"/>
              <w:rPr>
                <w:rFonts w:ascii="Georgia" w:hAnsi="Georgia"/>
                <w:szCs w:val="22"/>
              </w:rPr>
            </w:pPr>
            <w:r w:rsidRPr="00E4288C">
              <w:rPr>
                <w:rFonts w:ascii="Georgia" w:hAnsi="Georgia"/>
              </w:rPr>
              <w:t>PB7</w:t>
            </w:r>
          </w:p>
        </w:tc>
        <w:tc>
          <w:tcPr>
            <w:tcW w:w="1224" w:type="dxa"/>
          </w:tcPr>
          <w:p w14:paraId="0050F4FE" w14:textId="77777777" w:rsidR="00C20544" w:rsidRPr="00E4288C" w:rsidRDefault="00C20544"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C20544" w:rsidRPr="00E4288C" w:rsidRDefault="00C20544" w:rsidP="0053648F">
            <w:pPr>
              <w:pStyle w:val="Liststycke"/>
              <w:widowControl w:val="0"/>
              <w:numPr>
                <w:ilvl w:val="0"/>
                <w:numId w:val="32"/>
              </w:numPr>
              <w:spacing w:line="240" w:lineRule="auto"/>
              <w:contextualSpacing w:val="0"/>
            </w:pPr>
            <w:r w:rsidRPr="00E4288C">
              <w:t>Lagt till tjänstekontrakt för Diagnos</w:t>
            </w:r>
          </w:p>
          <w:p w14:paraId="1642B6C9" w14:textId="77777777" w:rsidR="00C20544" w:rsidRPr="00E4288C" w:rsidRDefault="00C20544" w:rsidP="0053648F">
            <w:pPr>
              <w:numPr>
                <w:ilvl w:val="0"/>
                <w:numId w:val="32"/>
              </w:numPr>
            </w:pPr>
            <w:r w:rsidRPr="00E4288C">
              <w:t>Lagt till tjänstekontrakt för Uppmärksamhetsinformation</w:t>
            </w:r>
          </w:p>
        </w:tc>
        <w:tc>
          <w:tcPr>
            <w:tcW w:w="1980" w:type="dxa"/>
          </w:tcPr>
          <w:p w14:paraId="186B0B2C" w14:textId="77777777" w:rsidR="00C20544" w:rsidRPr="00E4288C" w:rsidRDefault="00C20544" w:rsidP="0053648F">
            <w:pPr>
              <w:pStyle w:val="Innehll1"/>
            </w:pPr>
            <w:r w:rsidRPr="00E4288C">
              <w:t>Björn Genfors</w:t>
            </w:r>
          </w:p>
        </w:tc>
      </w:tr>
      <w:tr w:rsidR="00C20544" w:rsidRPr="00E4288C" w14:paraId="727E83EE" w14:textId="77777777" w:rsidTr="00C20544">
        <w:tc>
          <w:tcPr>
            <w:tcW w:w="1162" w:type="dxa"/>
          </w:tcPr>
          <w:p w14:paraId="1EF3AE45" w14:textId="352BDD33" w:rsidR="00C20544" w:rsidRPr="00E4288C" w:rsidRDefault="007C77FE" w:rsidP="0053648F">
            <w:pPr>
              <w:pStyle w:val="TableText"/>
              <w:rPr>
                <w:rFonts w:ascii="Georgia" w:hAnsi="Georgia"/>
              </w:rPr>
            </w:pPr>
            <w:r>
              <w:rPr>
                <w:rFonts w:ascii="Georgia" w:hAnsi="Georgia"/>
              </w:rPr>
              <w:t>-</w:t>
            </w:r>
          </w:p>
        </w:tc>
        <w:tc>
          <w:tcPr>
            <w:tcW w:w="766" w:type="dxa"/>
          </w:tcPr>
          <w:p w14:paraId="05713EBF" w14:textId="77777777" w:rsidR="00C20544" w:rsidRPr="00E4288C" w:rsidRDefault="00C20544" w:rsidP="0053648F">
            <w:pPr>
              <w:pStyle w:val="TableText"/>
              <w:rPr>
                <w:rFonts w:ascii="Georgia" w:hAnsi="Georgia"/>
                <w:szCs w:val="22"/>
              </w:rPr>
            </w:pPr>
            <w:r w:rsidRPr="00E4288C">
              <w:rPr>
                <w:rFonts w:ascii="Georgia" w:hAnsi="Georgia"/>
              </w:rPr>
              <w:t>PB8</w:t>
            </w:r>
          </w:p>
        </w:tc>
        <w:tc>
          <w:tcPr>
            <w:tcW w:w="1224" w:type="dxa"/>
          </w:tcPr>
          <w:p w14:paraId="6480E945" w14:textId="77777777" w:rsidR="00C20544" w:rsidRPr="00E4288C" w:rsidRDefault="00C20544"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C20544" w:rsidRPr="00E4288C" w:rsidRDefault="00C20544" w:rsidP="0053648F">
            <w:pPr>
              <w:numPr>
                <w:ilvl w:val="0"/>
                <w:numId w:val="32"/>
              </w:numPr>
            </w:pPr>
            <w:r w:rsidRPr="00E4288C">
              <w:t>Rättat namn på typer och djup på element för GetAlertInformation</w:t>
            </w:r>
          </w:p>
        </w:tc>
        <w:tc>
          <w:tcPr>
            <w:tcW w:w="1980" w:type="dxa"/>
          </w:tcPr>
          <w:p w14:paraId="53399173" w14:textId="77777777" w:rsidR="00C20544" w:rsidRPr="00E4288C" w:rsidRDefault="00C20544" w:rsidP="0053648F">
            <w:pPr>
              <w:pStyle w:val="Innehll1"/>
            </w:pPr>
            <w:r w:rsidRPr="00E4288C">
              <w:t>Khaled Daham</w:t>
            </w:r>
          </w:p>
        </w:tc>
      </w:tr>
      <w:tr w:rsidR="00C20544" w:rsidRPr="00E4288C" w14:paraId="20E12D0D" w14:textId="77777777" w:rsidTr="00C20544">
        <w:tc>
          <w:tcPr>
            <w:tcW w:w="1162" w:type="dxa"/>
          </w:tcPr>
          <w:p w14:paraId="7A98421C" w14:textId="6ED1AF63" w:rsidR="00C20544" w:rsidRPr="00E4288C" w:rsidRDefault="007C77FE" w:rsidP="0053648F">
            <w:pPr>
              <w:pStyle w:val="TableText"/>
              <w:rPr>
                <w:rFonts w:ascii="Georgia" w:hAnsi="Georgia"/>
              </w:rPr>
            </w:pPr>
            <w:r>
              <w:rPr>
                <w:rFonts w:ascii="Georgia" w:hAnsi="Georgia"/>
              </w:rPr>
              <w:t>-</w:t>
            </w:r>
          </w:p>
        </w:tc>
        <w:tc>
          <w:tcPr>
            <w:tcW w:w="766" w:type="dxa"/>
          </w:tcPr>
          <w:p w14:paraId="3E2D27BB" w14:textId="77777777" w:rsidR="00C20544" w:rsidRPr="00E4288C" w:rsidRDefault="00C20544" w:rsidP="0053648F">
            <w:pPr>
              <w:pStyle w:val="TableText"/>
              <w:rPr>
                <w:rFonts w:ascii="Georgia" w:hAnsi="Georgia"/>
                <w:szCs w:val="22"/>
              </w:rPr>
            </w:pPr>
            <w:r w:rsidRPr="00E4288C">
              <w:rPr>
                <w:rFonts w:ascii="Georgia" w:hAnsi="Georgia"/>
              </w:rPr>
              <w:t>PB9</w:t>
            </w:r>
          </w:p>
        </w:tc>
        <w:tc>
          <w:tcPr>
            <w:tcW w:w="1224" w:type="dxa"/>
          </w:tcPr>
          <w:p w14:paraId="6559F8A3" w14:textId="77777777" w:rsidR="00C20544" w:rsidRPr="00E4288C" w:rsidRDefault="00C20544"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C20544" w:rsidRPr="00E4288C" w:rsidRDefault="00C20544" w:rsidP="0053648F">
            <w:pPr>
              <w:numPr>
                <w:ilvl w:val="0"/>
                <w:numId w:val="32"/>
              </w:numPr>
            </w:pPr>
            <w:r w:rsidRPr="00E4288C">
              <w:t>Rättat versalisering på två element i diagnoskontraktet</w:t>
            </w:r>
          </w:p>
        </w:tc>
        <w:tc>
          <w:tcPr>
            <w:tcW w:w="1980" w:type="dxa"/>
          </w:tcPr>
          <w:p w14:paraId="0CA516CC" w14:textId="77777777" w:rsidR="00C20544" w:rsidRPr="00E4288C" w:rsidRDefault="00C20544" w:rsidP="0053648F">
            <w:pPr>
              <w:pStyle w:val="Innehll1"/>
            </w:pPr>
            <w:r w:rsidRPr="00E4288C">
              <w:t>Björn Genfors</w:t>
            </w:r>
          </w:p>
        </w:tc>
      </w:tr>
      <w:tr w:rsidR="00C20544" w:rsidRPr="00E4288C" w14:paraId="51B47C80" w14:textId="77777777" w:rsidTr="00C20544">
        <w:tc>
          <w:tcPr>
            <w:tcW w:w="1162" w:type="dxa"/>
          </w:tcPr>
          <w:p w14:paraId="798A16F3" w14:textId="7D425C33" w:rsidR="00C20544" w:rsidRPr="00E4288C" w:rsidRDefault="007C77FE" w:rsidP="0053648F">
            <w:pPr>
              <w:pStyle w:val="TableText"/>
              <w:rPr>
                <w:rFonts w:ascii="Georgia" w:hAnsi="Georgia"/>
              </w:rPr>
            </w:pPr>
            <w:r>
              <w:rPr>
                <w:rFonts w:ascii="Georgia" w:hAnsi="Georgia"/>
              </w:rPr>
              <w:t>-</w:t>
            </w:r>
          </w:p>
        </w:tc>
        <w:tc>
          <w:tcPr>
            <w:tcW w:w="766" w:type="dxa"/>
          </w:tcPr>
          <w:p w14:paraId="419F5034" w14:textId="77777777" w:rsidR="00C20544" w:rsidRPr="00E4288C" w:rsidRDefault="00C20544" w:rsidP="0053648F">
            <w:pPr>
              <w:pStyle w:val="TableText"/>
              <w:rPr>
                <w:rFonts w:ascii="Georgia" w:hAnsi="Georgia"/>
                <w:szCs w:val="22"/>
              </w:rPr>
            </w:pPr>
            <w:r w:rsidRPr="00E4288C">
              <w:rPr>
                <w:rFonts w:ascii="Georgia" w:hAnsi="Georgia"/>
              </w:rPr>
              <w:t>PB10</w:t>
            </w:r>
          </w:p>
        </w:tc>
        <w:tc>
          <w:tcPr>
            <w:tcW w:w="1224" w:type="dxa"/>
          </w:tcPr>
          <w:p w14:paraId="17D4B256" w14:textId="77777777" w:rsidR="00C20544" w:rsidRPr="00E4288C" w:rsidRDefault="00C20544"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C20544" w:rsidRPr="00E4288C" w:rsidRDefault="00C20544" w:rsidP="0053648F">
            <w:pPr>
              <w:pStyle w:val="Liststycke"/>
              <w:widowControl w:val="0"/>
              <w:numPr>
                <w:ilvl w:val="0"/>
                <w:numId w:val="32"/>
              </w:numPr>
              <w:spacing w:line="240" w:lineRule="auto"/>
              <w:contextualSpacing w:val="0"/>
            </w:pPr>
            <w:r w:rsidRPr="00E4288C">
              <w:t>Infört nytt element: chronicDiagnosis i GetDiagnosis</w:t>
            </w:r>
          </w:p>
          <w:p w14:paraId="4AFC4632" w14:textId="77777777" w:rsidR="00C20544" w:rsidRPr="00E4288C" w:rsidRDefault="00C20544" w:rsidP="0053648F">
            <w:pPr>
              <w:pStyle w:val="Liststycke"/>
              <w:widowControl w:val="0"/>
              <w:numPr>
                <w:ilvl w:val="0"/>
                <w:numId w:val="32"/>
              </w:numPr>
              <w:spacing w:line="240" w:lineRule="auto"/>
              <w:contextualSpacing w:val="0"/>
            </w:pPr>
            <w:r w:rsidRPr="00E4288C">
              <w:t>Ändrat elementnamn på relaterad diagnos-id i GetDiagnosis</w:t>
            </w:r>
          </w:p>
          <w:p w14:paraId="4B1DD4C3" w14:textId="77777777" w:rsidR="00C20544" w:rsidRPr="00E4288C" w:rsidRDefault="00C20544" w:rsidP="0053648F">
            <w:pPr>
              <w:pStyle w:val="Liststycke"/>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C20544" w:rsidRPr="00E4288C" w:rsidRDefault="00C20544" w:rsidP="0053648F">
            <w:pPr>
              <w:pStyle w:val="Liststycke"/>
              <w:widowControl w:val="0"/>
              <w:numPr>
                <w:ilvl w:val="0"/>
                <w:numId w:val="32"/>
              </w:numPr>
              <w:spacing w:line="240" w:lineRule="auto"/>
              <w:contextualSpacing w:val="0"/>
            </w:pPr>
            <w:r w:rsidRPr="00E4288C">
              <w:t xml:space="preserve">Ändrat namn på ett fåtal element i GetAlertInformation (treatmentDescription, communicableDiseaseCode och </w:t>
            </w:r>
            <w:r w:rsidRPr="00E4288C">
              <w:lastRenderedPageBreak/>
              <w:t>restrictionOfCareComment är nya namnen)</w:t>
            </w:r>
          </w:p>
          <w:p w14:paraId="67523D1E" w14:textId="77777777" w:rsidR="00C20544" w:rsidRPr="00E4288C" w:rsidRDefault="00C20544" w:rsidP="0053648F">
            <w:pPr>
              <w:numPr>
                <w:ilvl w:val="0"/>
                <w:numId w:val="32"/>
              </w:numPr>
            </w:pPr>
            <w:r w:rsidRPr="00E4288C">
              <w:t>Beskrivningar av ett fåtal fält har åtgärdats.</w:t>
            </w:r>
          </w:p>
        </w:tc>
        <w:tc>
          <w:tcPr>
            <w:tcW w:w="1980" w:type="dxa"/>
          </w:tcPr>
          <w:p w14:paraId="58FF9990" w14:textId="77777777" w:rsidR="00C20544" w:rsidRPr="00E4288C" w:rsidRDefault="00C20544" w:rsidP="0053648F">
            <w:pPr>
              <w:pStyle w:val="Innehll1"/>
            </w:pPr>
            <w:r w:rsidRPr="00E4288C">
              <w:lastRenderedPageBreak/>
              <w:t>Björn Genfors</w:t>
            </w:r>
          </w:p>
        </w:tc>
      </w:tr>
      <w:tr w:rsidR="00C20544" w:rsidRPr="00E4288C" w14:paraId="47164F08" w14:textId="77777777" w:rsidTr="00C20544">
        <w:tc>
          <w:tcPr>
            <w:tcW w:w="1162" w:type="dxa"/>
          </w:tcPr>
          <w:p w14:paraId="14190CC6" w14:textId="75D81ED0" w:rsidR="00C20544" w:rsidRPr="00E4288C" w:rsidRDefault="007C77FE" w:rsidP="0053648F">
            <w:pPr>
              <w:pStyle w:val="TableText"/>
              <w:rPr>
                <w:rFonts w:ascii="Georgia" w:hAnsi="Georgia"/>
              </w:rPr>
            </w:pPr>
            <w:r>
              <w:rPr>
                <w:rFonts w:ascii="Georgia" w:hAnsi="Georgia"/>
              </w:rPr>
              <w:t>-</w:t>
            </w:r>
          </w:p>
        </w:tc>
        <w:tc>
          <w:tcPr>
            <w:tcW w:w="766" w:type="dxa"/>
          </w:tcPr>
          <w:p w14:paraId="200BCC57" w14:textId="77777777" w:rsidR="00C20544" w:rsidRPr="00E4288C" w:rsidRDefault="00C20544" w:rsidP="0053648F">
            <w:pPr>
              <w:pStyle w:val="TableText"/>
              <w:rPr>
                <w:rFonts w:ascii="Georgia" w:hAnsi="Georgia"/>
                <w:szCs w:val="22"/>
              </w:rPr>
            </w:pPr>
            <w:r w:rsidRPr="00E4288C">
              <w:rPr>
                <w:rFonts w:ascii="Georgia" w:hAnsi="Georgia"/>
              </w:rPr>
              <w:t>PB11</w:t>
            </w:r>
          </w:p>
        </w:tc>
        <w:tc>
          <w:tcPr>
            <w:tcW w:w="1224" w:type="dxa"/>
          </w:tcPr>
          <w:p w14:paraId="7FAAF939" w14:textId="77777777" w:rsidR="00C20544" w:rsidRPr="00E4288C" w:rsidRDefault="00C20544"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C20544" w:rsidRPr="00E4288C" w:rsidRDefault="00C20544" w:rsidP="0053648F">
            <w:pPr>
              <w:numPr>
                <w:ilvl w:val="0"/>
                <w:numId w:val="32"/>
              </w:numPr>
            </w:pPr>
            <w:r w:rsidRPr="00E4288C">
              <w:t>Bytt namn på elementet diagnosisType till typeOfDiagnosis</w:t>
            </w:r>
          </w:p>
        </w:tc>
        <w:tc>
          <w:tcPr>
            <w:tcW w:w="1980" w:type="dxa"/>
          </w:tcPr>
          <w:p w14:paraId="60E7F288" w14:textId="77777777" w:rsidR="00C20544" w:rsidRPr="00E4288C" w:rsidRDefault="00C20544" w:rsidP="0053648F">
            <w:pPr>
              <w:pStyle w:val="Innehll1"/>
            </w:pPr>
            <w:r w:rsidRPr="00E4288C">
              <w:t>Björn Genfors</w:t>
            </w:r>
          </w:p>
        </w:tc>
      </w:tr>
      <w:tr w:rsidR="00C20544" w:rsidRPr="00E4288C" w14:paraId="0579C3F9" w14:textId="77777777" w:rsidTr="00C20544">
        <w:tc>
          <w:tcPr>
            <w:tcW w:w="1162" w:type="dxa"/>
          </w:tcPr>
          <w:p w14:paraId="3DE2C883" w14:textId="7F230F5D" w:rsidR="00C20544" w:rsidRPr="00E4288C" w:rsidRDefault="007C77FE" w:rsidP="0053648F">
            <w:pPr>
              <w:pStyle w:val="TableText"/>
              <w:rPr>
                <w:rFonts w:ascii="Georgia" w:hAnsi="Georgia"/>
              </w:rPr>
            </w:pPr>
            <w:r>
              <w:rPr>
                <w:rFonts w:ascii="Georgia" w:hAnsi="Georgia"/>
              </w:rPr>
              <w:t>-</w:t>
            </w:r>
          </w:p>
        </w:tc>
        <w:tc>
          <w:tcPr>
            <w:tcW w:w="766" w:type="dxa"/>
          </w:tcPr>
          <w:p w14:paraId="403324EE" w14:textId="77777777" w:rsidR="00C20544" w:rsidRPr="00E4288C" w:rsidRDefault="00C20544" w:rsidP="0053648F">
            <w:pPr>
              <w:pStyle w:val="TableText"/>
              <w:rPr>
                <w:rFonts w:ascii="Georgia" w:hAnsi="Georgia"/>
                <w:szCs w:val="22"/>
              </w:rPr>
            </w:pPr>
            <w:r w:rsidRPr="00E4288C">
              <w:rPr>
                <w:rFonts w:ascii="Georgia" w:hAnsi="Georgia"/>
              </w:rPr>
              <w:t>PB12</w:t>
            </w:r>
          </w:p>
        </w:tc>
        <w:tc>
          <w:tcPr>
            <w:tcW w:w="1224" w:type="dxa"/>
          </w:tcPr>
          <w:p w14:paraId="051C820D" w14:textId="77777777" w:rsidR="00C20544" w:rsidRPr="00E4288C" w:rsidRDefault="00C20544"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C20544" w:rsidRPr="00E4288C" w:rsidRDefault="00C20544" w:rsidP="0053648F">
            <w:pPr>
              <w:numPr>
                <w:ilvl w:val="0"/>
                <w:numId w:val="32"/>
              </w:numPr>
            </w:pPr>
            <w:r w:rsidRPr="00E4288C">
              <w:t>Förtydligat beskrivning av tidsparametern i begäran för GetAlertInformation</w:t>
            </w:r>
          </w:p>
        </w:tc>
        <w:tc>
          <w:tcPr>
            <w:tcW w:w="1980" w:type="dxa"/>
          </w:tcPr>
          <w:p w14:paraId="287B20CE" w14:textId="77777777" w:rsidR="00C20544" w:rsidRPr="00E4288C" w:rsidRDefault="00C20544" w:rsidP="0053648F">
            <w:pPr>
              <w:pStyle w:val="Innehll1"/>
            </w:pPr>
            <w:r w:rsidRPr="00E4288C">
              <w:t>Björn Genfors</w:t>
            </w:r>
          </w:p>
        </w:tc>
      </w:tr>
      <w:tr w:rsidR="00C20544" w:rsidRPr="00E4288C" w14:paraId="5BB43AAC" w14:textId="77777777" w:rsidTr="00C20544">
        <w:tc>
          <w:tcPr>
            <w:tcW w:w="1162" w:type="dxa"/>
          </w:tcPr>
          <w:p w14:paraId="2B5FE114" w14:textId="7F116216" w:rsidR="00C20544" w:rsidRPr="00E4288C" w:rsidRDefault="007C77FE" w:rsidP="0053648F">
            <w:pPr>
              <w:pStyle w:val="TableText"/>
              <w:rPr>
                <w:rFonts w:ascii="Georgia" w:hAnsi="Georgia"/>
              </w:rPr>
            </w:pPr>
            <w:r>
              <w:rPr>
                <w:rFonts w:ascii="Georgia" w:hAnsi="Georgia"/>
              </w:rPr>
              <w:t>-</w:t>
            </w:r>
          </w:p>
        </w:tc>
        <w:tc>
          <w:tcPr>
            <w:tcW w:w="766" w:type="dxa"/>
          </w:tcPr>
          <w:p w14:paraId="184A89E5" w14:textId="77777777" w:rsidR="00C20544" w:rsidRPr="00E4288C" w:rsidRDefault="00C20544" w:rsidP="0053648F">
            <w:pPr>
              <w:pStyle w:val="TableText"/>
              <w:rPr>
                <w:rFonts w:ascii="Georgia" w:hAnsi="Georgia"/>
                <w:szCs w:val="22"/>
              </w:rPr>
            </w:pPr>
            <w:r w:rsidRPr="00E4288C">
              <w:rPr>
                <w:rFonts w:ascii="Georgia" w:hAnsi="Georgia"/>
              </w:rPr>
              <w:t>PB13</w:t>
            </w:r>
          </w:p>
        </w:tc>
        <w:tc>
          <w:tcPr>
            <w:tcW w:w="1224" w:type="dxa"/>
          </w:tcPr>
          <w:p w14:paraId="7E98D08F" w14:textId="77777777" w:rsidR="00C20544" w:rsidRPr="00E4288C" w:rsidRDefault="00C20544"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C20544" w:rsidRPr="00E4288C" w:rsidRDefault="00C20544" w:rsidP="0053648F">
            <w:pPr>
              <w:pStyle w:val="Liststycke"/>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C20544" w:rsidRPr="00E4288C" w:rsidRDefault="00C20544" w:rsidP="0053648F">
            <w:pPr>
              <w:pStyle w:val="Liststycke"/>
              <w:widowControl w:val="0"/>
              <w:numPr>
                <w:ilvl w:val="0"/>
                <w:numId w:val="32"/>
              </w:numPr>
              <w:spacing w:line="240" w:lineRule="auto"/>
              <w:contextualSpacing w:val="0"/>
            </w:pPr>
            <w:r w:rsidRPr="00E4288C">
              <w:t>Ersatt beskrivningen av generella klasser med en referens till bilaga</w:t>
            </w:r>
          </w:p>
          <w:p w14:paraId="181A5657" w14:textId="77777777" w:rsidR="00C20544" w:rsidRPr="00E4288C" w:rsidRDefault="00C20544"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C20544" w:rsidRPr="00E4288C" w:rsidRDefault="00C20544" w:rsidP="0053648F">
            <w:pPr>
              <w:pStyle w:val="Innehll1"/>
            </w:pPr>
            <w:r w:rsidRPr="00E4288C">
              <w:t>Johan Eltes</w:t>
            </w:r>
          </w:p>
        </w:tc>
      </w:tr>
      <w:tr w:rsidR="00C20544" w:rsidRPr="00E4288C" w14:paraId="12BCD03A" w14:textId="77777777" w:rsidTr="00C20544">
        <w:tc>
          <w:tcPr>
            <w:tcW w:w="1162" w:type="dxa"/>
          </w:tcPr>
          <w:p w14:paraId="2C3BC894" w14:textId="58ECD735" w:rsidR="00C20544" w:rsidRPr="00E4288C" w:rsidRDefault="007C77FE" w:rsidP="0053648F">
            <w:pPr>
              <w:pStyle w:val="TableText"/>
              <w:rPr>
                <w:rFonts w:ascii="Georgia" w:hAnsi="Georgia"/>
              </w:rPr>
            </w:pPr>
            <w:r>
              <w:rPr>
                <w:rFonts w:ascii="Georgia" w:hAnsi="Georgia"/>
              </w:rPr>
              <w:t>-</w:t>
            </w:r>
          </w:p>
        </w:tc>
        <w:tc>
          <w:tcPr>
            <w:tcW w:w="766" w:type="dxa"/>
          </w:tcPr>
          <w:p w14:paraId="0C8AA56B" w14:textId="77777777" w:rsidR="00C20544" w:rsidRPr="00E4288C" w:rsidRDefault="00C20544" w:rsidP="0053648F">
            <w:pPr>
              <w:pStyle w:val="TableText"/>
              <w:rPr>
                <w:rFonts w:ascii="Georgia" w:hAnsi="Georgia"/>
                <w:szCs w:val="22"/>
              </w:rPr>
            </w:pPr>
            <w:r w:rsidRPr="00E4288C">
              <w:rPr>
                <w:rFonts w:ascii="Georgia" w:hAnsi="Georgia"/>
              </w:rPr>
              <w:t>PB14</w:t>
            </w:r>
          </w:p>
        </w:tc>
        <w:tc>
          <w:tcPr>
            <w:tcW w:w="1224" w:type="dxa"/>
          </w:tcPr>
          <w:p w14:paraId="3DF8B092" w14:textId="77777777" w:rsidR="00C20544" w:rsidRPr="00E4288C" w:rsidRDefault="00C20544"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C20544" w:rsidRPr="00E4288C" w:rsidRDefault="00C20544" w:rsidP="0053648F">
            <w:pPr>
              <w:numPr>
                <w:ilvl w:val="0"/>
                <w:numId w:val="32"/>
              </w:numPr>
            </w:pPr>
            <w:r w:rsidRPr="00E4288C">
              <w:t>Lagt till det nya kontraktet för reumatismdata.</w:t>
            </w:r>
          </w:p>
        </w:tc>
        <w:tc>
          <w:tcPr>
            <w:tcW w:w="1980" w:type="dxa"/>
          </w:tcPr>
          <w:p w14:paraId="2E4A260D" w14:textId="77777777" w:rsidR="00C20544" w:rsidRPr="00E4288C" w:rsidRDefault="00C20544" w:rsidP="0053648F">
            <w:pPr>
              <w:pStyle w:val="Innehll1"/>
            </w:pPr>
            <w:r w:rsidRPr="00E4288C">
              <w:t>Björn Genfors</w:t>
            </w:r>
          </w:p>
        </w:tc>
      </w:tr>
      <w:tr w:rsidR="00C20544" w:rsidRPr="00E4288C" w14:paraId="7C44D41A" w14:textId="77777777" w:rsidTr="00C20544">
        <w:tc>
          <w:tcPr>
            <w:tcW w:w="1162" w:type="dxa"/>
          </w:tcPr>
          <w:p w14:paraId="708D0986" w14:textId="1108F7C7" w:rsidR="00C20544" w:rsidRPr="00E4288C" w:rsidRDefault="007C77FE" w:rsidP="0053648F">
            <w:pPr>
              <w:pStyle w:val="TableText"/>
              <w:rPr>
                <w:rFonts w:ascii="Georgia" w:hAnsi="Georgia"/>
              </w:rPr>
            </w:pPr>
            <w:r>
              <w:rPr>
                <w:rFonts w:ascii="Georgia" w:hAnsi="Georgia"/>
              </w:rPr>
              <w:t>-</w:t>
            </w:r>
          </w:p>
        </w:tc>
        <w:tc>
          <w:tcPr>
            <w:tcW w:w="766" w:type="dxa"/>
          </w:tcPr>
          <w:p w14:paraId="6DB34C51" w14:textId="77777777" w:rsidR="00C20544" w:rsidRPr="00E4288C" w:rsidRDefault="00C20544" w:rsidP="0053648F">
            <w:pPr>
              <w:pStyle w:val="TableText"/>
              <w:rPr>
                <w:rFonts w:ascii="Georgia" w:hAnsi="Georgia"/>
                <w:szCs w:val="22"/>
              </w:rPr>
            </w:pPr>
            <w:r w:rsidRPr="00E4288C">
              <w:rPr>
                <w:rFonts w:ascii="Georgia" w:hAnsi="Georgia"/>
              </w:rPr>
              <w:t>PB15</w:t>
            </w:r>
          </w:p>
        </w:tc>
        <w:tc>
          <w:tcPr>
            <w:tcW w:w="1224" w:type="dxa"/>
          </w:tcPr>
          <w:p w14:paraId="1283BC56" w14:textId="77777777" w:rsidR="00C20544" w:rsidRPr="00E4288C" w:rsidRDefault="00C20544"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C20544" w:rsidRPr="00E4288C" w:rsidRDefault="00C20544" w:rsidP="0053648F">
            <w:pPr>
              <w:numPr>
                <w:ilvl w:val="0"/>
                <w:numId w:val="32"/>
              </w:numPr>
            </w:pPr>
            <w:r w:rsidRPr="00E4288C">
              <w:t>Kontraktet för reumatismdata är flyttat till en egen domän: clinicalprocess.healthcond.rheuma</w:t>
            </w:r>
          </w:p>
        </w:tc>
        <w:tc>
          <w:tcPr>
            <w:tcW w:w="1980" w:type="dxa"/>
          </w:tcPr>
          <w:p w14:paraId="4DC78BF7" w14:textId="77777777" w:rsidR="00C20544" w:rsidRPr="00E4288C" w:rsidRDefault="00C20544" w:rsidP="0053648F">
            <w:pPr>
              <w:pStyle w:val="Innehll1"/>
            </w:pPr>
            <w:r w:rsidRPr="00E4288C">
              <w:t>Björn Genfors</w:t>
            </w:r>
          </w:p>
        </w:tc>
      </w:tr>
      <w:tr w:rsidR="00C20544" w:rsidRPr="00E4288C" w14:paraId="5A4CDE60" w14:textId="77777777" w:rsidTr="00C20544">
        <w:tc>
          <w:tcPr>
            <w:tcW w:w="1162" w:type="dxa"/>
          </w:tcPr>
          <w:p w14:paraId="7789F08A" w14:textId="201659DF" w:rsidR="00C20544" w:rsidRPr="00E4288C" w:rsidRDefault="007C77FE" w:rsidP="0053648F">
            <w:pPr>
              <w:pStyle w:val="TableText"/>
              <w:rPr>
                <w:rFonts w:ascii="Georgia" w:hAnsi="Georgia"/>
              </w:rPr>
            </w:pPr>
            <w:r>
              <w:rPr>
                <w:rFonts w:ascii="Georgia" w:hAnsi="Georgia"/>
              </w:rPr>
              <w:t>-</w:t>
            </w:r>
          </w:p>
        </w:tc>
        <w:tc>
          <w:tcPr>
            <w:tcW w:w="766" w:type="dxa"/>
          </w:tcPr>
          <w:p w14:paraId="01DDCB28" w14:textId="77777777" w:rsidR="00C20544" w:rsidRPr="00E4288C" w:rsidRDefault="00C20544" w:rsidP="0053648F">
            <w:pPr>
              <w:pStyle w:val="TableText"/>
              <w:rPr>
                <w:rFonts w:ascii="Georgia" w:hAnsi="Georgia"/>
                <w:szCs w:val="22"/>
              </w:rPr>
            </w:pPr>
            <w:r w:rsidRPr="00E4288C">
              <w:rPr>
                <w:rFonts w:ascii="Georgia" w:hAnsi="Georgia"/>
              </w:rPr>
              <w:t>PB16</w:t>
            </w:r>
          </w:p>
        </w:tc>
        <w:tc>
          <w:tcPr>
            <w:tcW w:w="1224" w:type="dxa"/>
          </w:tcPr>
          <w:p w14:paraId="34C77C19" w14:textId="77777777" w:rsidR="00C20544" w:rsidRPr="00E4288C" w:rsidRDefault="00C20544"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C20544" w:rsidRPr="00E4288C" w:rsidRDefault="00C20544"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C20544" w:rsidRPr="00E4288C" w:rsidRDefault="00C20544" w:rsidP="0053648F">
            <w:pPr>
              <w:pStyle w:val="Innehll1"/>
            </w:pPr>
            <w:r w:rsidRPr="00E4288C">
              <w:t>Khaled Daham</w:t>
            </w:r>
          </w:p>
        </w:tc>
      </w:tr>
      <w:tr w:rsidR="00C20544" w:rsidRPr="00E4288C" w14:paraId="499487AE" w14:textId="77777777" w:rsidTr="00C20544">
        <w:tc>
          <w:tcPr>
            <w:tcW w:w="1162" w:type="dxa"/>
          </w:tcPr>
          <w:p w14:paraId="51FBE842" w14:textId="14828BEB" w:rsidR="00C20544" w:rsidRPr="00E4288C" w:rsidRDefault="007C77FE" w:rsidP="0053648F">
            <w:pPr>
              <w:pStyle w:val="TableText"/>
              <w:rPr>
                <w:rFonts w:ascii="Georgia" w:hAnsi="Georgia"/>
              </w:rPr>
            </w:pPr>
            <w:r>
              <w:rPr>
                <w:rFonts w:ascii="Georgia" w:hAnsi="Georgia"/>
              </w:rPr>
              <w:t>-</w:t>
            </w:r>
          </w:p>
        </w:tc>
        <w:tc>
          <w:tcPr>
            <w:tcW w:w="766" w:type="dxa"/>
          </w:tcPr>
          <w:p w14:paraId="480A0E95" w14:textId="77777777" w:rsidR="00C20544" w:rsidRPr="00E4288C" w:rsidRDefault="00C20544" w:rsidP="0053648F">
            <w:pPr>
              <w:pStyle w:val="TableText"/>
              <w:rPr>
                <w:rFonts w:ascii="Georgia" w:hAnsi="Georgia"/>
                <w:szCs w:val="22"/>
              </w:rPr>
            </w:pPr>
            <w:r w:rsidRPr="00E4288C">
              <w:rPr>
                <w:rFonts w:ascii="Georgia" w:hAnsi="Georgia"/>
              </w:rPr>
              <w:t>2.1.RC2</w:t>
            </w:r>
          </w:p>
        </w:tc>
        <w:tc>
          <w:tcPr>
            <w:tcW w:w="1224" w:type="dxa"/>
          </w:tcPr>
          <w:p w14:paraId="44DE4577" w14:textId="77777777" w:rsidR="00C20544" w:rsidRPr="00E4288C" w:rsidRDefault="00C20544"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C20544" w:rsidRPr="00E4288C" w:rsidRDefault="00C20544" w:rsidP="0053648F">
            <w:pPr>
              <w:numPr>
                <w:ilvl w:val="0"/>
                <w:numId w:val="32"/>
              </w:numPr>
            </w:pPr>
            <w:r w:rsidRPr="00E4288C">
              <w:t>Bytt dokumentationen till ny mall</w:t>
            </w:r>
          </w:p>
          <w:p w14:paraId="2C0E4868" w14:textId="77777777" w:rsidR="00C20544" w:rsidRPr="00E4288C" w:rsidRDefault="00C20544" w:rsidP="0053648F">
            <w:pPr>
              <w:numPr>
                <w:ilvl w:val="0"/>
                <w:numId w:val="32"/>
              </w:numPr>
            </w:pPr>
            <w:r w:rsidRPr="00E4288C">
              <w:t>Lagt till MIM-ar</w:t>
            </w:r>
          </w:p>
          <w:p w14:paraId="3AFC9380" w14:textId="77777777" w:rsidR="00C20544" w:rsidRPr="00E4288C" w:rsidRDefault="00C20544" w:rsidP="0053648F">
            <w:pPr>
              <w:numPr>
                <w:ilvl w:val="0"/>
                <w:numId w:val="32"/>
              </w:numPr>
            </w:pPr>
            <w:r w:rsidRPr="00E4288C">
              <w:t>Lagt till V-TIM-mappning</w:t>
            </w:r>
          </w:p>
          <w:p w14:paraId="06B3678D" w14:textId="77777777" w:rsidR="00C20544" w:rsidRPr="00E4288C" w:rsidRDefault="00C20544" w:rsidP="0053648F">
            <w:pPr>
              <w:numPr>
                <w:ilvl w:val="0"/>
                <w:numId w:val="32"/>
              </w:numPr>
            </w:pPr>
            <w:r w:rsidRPr="00E4288C">
              <w:t>Uppdaterat arbetsflödesdiagram</w:t>
            </w:r>
          </w:p>
          <w:p w14:paraId="2B983BBB" w14:textId="77777777" w:rsidR="00C20544" w:rsidRPr="00E4288C" w:rsidRDefault="00C20544" w:rsidP="0053648F">
            <w:pPr>
              <w:numPr>
                <w:ilvl w:val="0"/>
                <w:numId w:val="32"/>
              </w:numPr>
            </w:pPr>
            <w:r w:rsidRPr="00E4288C">
              <w:t>Uppdaterat några av fältregelbeskrivningarna i GetDiagnosis och GetAlertInformation för att harmoniera med GetCareDocumentation</w:t>
            </w:r>
          </w:p>
          <w:p w14:paraId="0A382E8F" w14:textId="77777777" w:rsidR="00C20544" w:rsidRPr="00E4288C" w:rsidRDefault="00C20544" w:rsidP="0053648F">
            <w:pPr>
              <w:numPr>
                <w:ilvl w:val="0"/>
                <w:numId w:val="32"/>
              </w:numPr>
            </w:pPr>
            <w:r w:rsidRPr="00E4288C">
              <w:t>Förtydligat beskrivningen av vad diagnoskontraktet är tänkt att returnera (definitionen av ”diagnos”).</w:t>
            </w:r>
          </w:p>
          <w:p w14:paraId="285ECB37" w14:textId="77777777" w:rsidR="00C20544" w:rsidRPr="00E4288C" w:rsidRDefault="00C20544" w:rsidP="0053648F">
            <w:pPr>
              <w:numPr>
                <w:ilvl w:val="0"/>
                <w:numId w:val="32"/>
              </w:numPr>
            </w:pPr>
            <w:r w:rsidRPr="00E4288C">
              <w:t>Ändrat ISO-referens för angivande av tid- och datumformat.</w:t>
            </w:r>
          </w:p>
        </w:tc>
        <w:tc>
          <w:tcPr>
            <w:tcW w:w="1980" w:type="dxa"/>
          </w:tcPr>
          <w:p w14:paraId="57A6B759" w14:textId="77777777" w:rsidR="00C20544" w:rsidRPr="00E4288C" w:rsidRDefault="00C20544" w:rsidP="0053648F">
            <w:pPr>
              <w:pStyle w:val="Innehll1"/>
            </w:pPr>
            <w:r w:rsidRPr="00E4288C">
              <w:t>Björn Genfors</w:t>
            </w:r>
          </w:p>
        </w:tc>
      </w:tr>
      <w:tr w:rsidR="00C20544" w:rsidRPr="00E4288C" w14:paraId="30178EB5" w14:textId="77777777" w:rsidTr="00C20544">
        <w:tc>
          <w:tcPr>
            <w:tcW w:w="1162" w:type="dxa"/>
          </w:tcPr>
          <w:p w14:paraId="6225E88A" w14:textId="6F3E69EB" w:rsidR="00C20544" w:rsidRPr="00E4288C" w:rsidRDefault="007C77FE" w:rsidP="0053648F">
            <w:pPr>
              <w:pStyle w:val="TableText"/>
              <w:rPr>
                <w:rFonts w:ascii="Georgia" w:hAnsi="Georgia"/>
              </w:rPr>
            </w:pPr>
            <w:r>
              <w:rPr>
                <w:rFonts w:ascii="Georgia" w:hAnsi="Georgia"/>
              </w:rPr>
              <w:t>-</w:t>
            </w:r>
          </w:p>
        </w:tc>
        <w:tc>
          <w:tcPr>
            <w:tcW w:w="766" w:type="dxa"/>
          </w:tcPr>
          <w:p w14:paraId="6356D72A" w14:textId="77777777" w:rsidR="00C20544" w:rsidRPr="00E4288C" w:rsidRDefault="00C20544" w:rsidP="0053648F">
            <w:pPr>
              <w:pStyle w:val="TableText"/>
              <w:rPr>
                <w:rFonts w:ascii="Georgia" w:hAnsi="Georgia"/>
              </w:rPr>
            </w:pPr>
            <w:r w:rsidRPr="00E4288C">
              <w:rPr>
                <w:rFonts w:ascii="Georgia" w:hAnsi="Georgia"/>
              </w:rPr>
              <w:t>2.1.RC3</w:t>
            </w:r>
          </w:p>
        </w:tc>
        <w:tc>
          <w:tcPr>
            <w:tcW w:w="1224" w:type="dxa"/>
          </w:tcPr>
          <w:p w14:paraId="158948B7" w14:textId="77777777" w:rsidR="00C20544" w:rsidRPr="00E4288C" w:rsidRDefault="00C20544" w:rsidP="0053648F">
            <w:pPr>
              <w:pStyle w:val="TableText"/>
              <w:rPr>
                <w:rFonts w:ascii="Georgia" w:hAnsi="Georgia"/>
              </w:rPr>
            </w:pPr>
            <w:r w:rsidRPr="00E4288C">
              <w:rPr>
                <w:rFonts w:ascii="Georgia" w:hAnsi="Georgia"/>
              </w:rPr>
              <w:t>2014-03-17</w:t>
            </w:r>
          </w:p>
        </w:tc>
        <w:tc>
          <w:tcPr>
            <w:tcW w:w="4140" w:type="dxa"/>
          </w:tcPr>
          <w:p w14:paraId="4EB761E1" w14:textId="77777777" w:rsidR="00C20544" w:rsidRPr="00E4288C" w:rsidRDefault="00C20544" w:rsidP="0053648F">
            <w:pPr>
              <w:numPr>
                <w:ilvl w:val="0"/>
                <w:numId w:val="32"/>
              </w:numPr>
            </w:pPr>
            <w:r w:rsidRPr="00E4288C">
              <w:t>Lagt till resultType för alla kontrakt i tabellen för fältregler</w:t>
            </w:r>
          </w:p>
          <w:p w14:paraId="6C32E6ED" w14:textId="77777777" w:rsidR="00C20544" w:rsidRPr="00E4288C" w:rsidRDefault="00C20544" w:rsidP="0053648F">
            <w:pPr>
              <w:numPr>
                <w:ilvl w:val="0"/>
                <w:numId w:val="32"/>
              </w:numPr>
            </w:pPr>
            <w:r w:rsidRPr="00E4288C">
              <w:t xml:space="preserve">Lagt till en beskrivning för logiska fel i </w:t>
            </w:r>
            <w:r w:rsidRPr="00E4288C">
              <w:lastRenderedPageBreak/>
              <w:t>kap 4.4</w:t>
            </w:r>
          </w:p>
          <w:p w14:paraId="77D20B67" w14:textId="77777777" w:rsidR="00C20544" w:rsidRPr="00E4288C" w:rsidRDefault="00C20544" w:rsidP="0053648F">
            <w:pPr>
              <w:numPr>
                <w:ilvl w:val="0"/>
                <w:numId w:val="32"/>
              </w:numPr>
            </w:pPr>
            <w:r w:rsidRPr="00E4288C">
              <w:t>Förtydligat text kring adressering i kap 3.3</w:t>
            </w:r>
          </w:p>
          <w:p w14:paraId="500C719E" w14:textId="77777777" w:rsidR="00C20544" w:rsidRPr="00E4288C" w:rsidRDefault="00C20544" w:rsidP="0053648F">
            <w:pPr>
              <w:numPr>
                <w:ilvl w:val="0"/>
                <w:numId w:val="32"/>
              </w:numPr>
            </w:pPr>
            <w:r w:rsidRPr="00E4288C">
              <w:t>Uppdaterat versionsnummer samt kompabilitetstabellen</w:t>
            </w:r>
          </w:p>
        </w:tc>
        <w:tc>
          <w:tcPr>
            <w:tcW w:w="1980" w:type="dxa"/>
          </w:tcPr>
          <w:p w14:paraId="086F9657" w14:textId="77777777" w:rsidR="00C20544" w:rsidRPr="00E4288C" w:rsidRDefault="00C20544" w:rsidP="0053648F">
            <w:pPr>
              <w:pStyle w:val="Innehll1"/>
            </w:pPr>
            <w:r w:rsidRPr="00E4288C">
              <w:lastRenderedPageBreak/>
              <w:t>Khaled Daham</w:t>
            </w:r>
          </w:p>
        </w:tc>
      </w:tr>
      <w:tr w:rsidR="00C20544" w:rsidRPr="00E4288C" w14:paraId="214C6A80" w14:textId="77777777" w:rsidTr="00C20544">
        <w:tc>
          <w:tcPr>
            <w:tcW w:w="1162" w:type="dxa"/>
          </w:tcPr>
          <w:p w14:paraId="209FEC2E" w14:textId="4BFF3356" w:rsidR="00C20544" w:rsidRPr="00E4288C" w:rsidRDefault="00C20544" w:rsidP="0053648F">
            <w:pPr>
              <w:pStyle w:val="TableText"/>
              <w:rPr>
                <w:rFonts w:ascii="Georgia" w:hAnsi="Georgia"/>
              </w:rPr>
            </w:pPr>
            <w:r w:rsidRPr="00E4288C">
              <w:rPr>
                <w:rFonts w:ascii="Georgia" w:hAnsi="Georgia"/>
              </w:rPr>
              <w:t>2.1</w:t>
            </w:r>
          </w:p>
        </w:tc>
        <w:tc>
          <w:tcPr>
            <w:tcW w:w="766" w:type="dxa"/>
          </w:tcPr>
          <w:p w14:paraId="323469C4" w14:textId="260E9237" w:rsidR="00C20544" w:rsidRPr="00E4288C" w:rsidRDefault="00C20544" w:rsidP="0053648F">
            <w:pPr>
              <w:pStyle w:val="TableText"/>
              <w:rPr>
                <w:rFonts w:ascii="Georgia" w:hAnsi="Georgia"/>
              </w:rPr>
            </w:pPr>
            <w:r w:rsidRPr="00E4288C">
              <w:rPr>
                <w:rFonts w:ascii="Georgia" w:hAnsi="Georgia"/>
              </w:rPr>
              <w:t>RC4</w:t>
            </w:r>
          </w:p>
        </w:tc>
        <w:tc>
          <w:tcPr>
            <w:tcW w:w="1224" w:type="dxa"/>
          </w:tcPr>
          <w:p w14:paraId="1FCA61DE" w14:textId="165D31F5" w:rsidR="00C20544" w:rsidRPr="00E4288C" w:rsidRDefault="00C20544" w:rsidP="0053648F">
            <w:pPr>
              <w:pStyle w:val="TableText"/>
              <w:rPr>
                <w:rFonts w:ascii="Georgia" w:hAnsi="Georgia"/>
              </w:rPr>
            </w:pPr>
            <w:r>
              <w:rPr>
                <w:rFonts w:ascii="Georgia" w:hAnsi="Georgia"/>
              </w:rPr>
              <w:t>2014-09-15</w:t>
            </w:r>
          </w:p>
        </w:tc>
        <w:tc>
          <w:tcPr>
            <w:tcW w:w="4140" w:type="dxa"/>
          </w:tcPr>
          <w:p w14:paraId="5608A97B" w14:textId="26C07905" w:rsidR="00C20544" w:rsidRPr="00E4288C" w:rsidRDefault="00C20544" w:rsidP="0053648F">
            <w:pPr>
              <w:numPr>
                <w:ilvl w:val="0"/>
                <w:numId w:val="32"/>
              </w:numPr>
            </w:pPr>
            <w:r w:rsidRPr="00E4288C">
              <w:t>Bytt dokumentationsmall</w:t>
            </w:r>
          </w:p>
          <w:p w14:paraId="0647844C" w14:textId="3F4BB26C" w:rsidR="00C20544" w:rsidRDefault="00C20544" w:rsidP="0053648F">
            <w:pPr>
              <w:numPr>
                <w:ilvl w:val="0"/>
                <w:numId w:val="32"/>
              </w:numPr>
            </w:pPr>
            <w:r w:rsidRPr="00E4288C">
              <w:t>Korrigerat GCD att vara bakåtkompatibel med v 2.0 (elementnamnet sourceSystemHSAid behöver ett gement i).</w:t>
            </w:r>
          </w:p>
          <w:p w14:paraId="216E6E9D" w14:textId="24964305" w:rsidR="00C20544" w:rsidRPr="00E4288C" w:rsidRDefault="00C20544" w:rsidP="0053648F">
            <w:pPr>
              <w:numPr>
                <w:ilvl w:val="0"/>
                <w:numId w:val="32"/>
              </w:numPr>
            </w:pPr>
            <w:r>
              <w:t>Förtydligat dokumentation om begäran i GetDiagnosis och GetAlertInformation.</w:t>
            </w:r>
          </w:p>
          <w:p w14:paraId="32193713" w14:textId="0CFDF909" w:rsidR="00C20544" w:rsidRPr="00E4288C" w:rsidRDefault="00C20544" w:rsidP="0053648F">
            <w:pPr>
              <w:numPr>
                <w:ilvl w:val="0"/>
                <w:numId w:val="32"/>
              </w:numPr>
            </w:pPr>
            <w:r w:rsidRPr="00E4288C">
              <w:t>Lagt till kontraktet GetFunctionalStatus</w:t>
            </w:r>
          </w:p>
        </w:tc>
        <w:tc>
          <w:tcPr>
            <w:tcW w:w="1980" w:type="dxa"/>
          </w:tcPr>
          <w:p w14:paraId="0C629AF0" w14:textId="0577875C" w:rsidR="00C20544" w:rsidRPr="00E4288C" w:rsidRDefault="00C20544" w:rsidP="0053648F">
            <w:pPr>
              <w:pStyle w:val="Innehll1"/>
            </w:pPr>
            <w:r>
              <w:t>Björn Genfors</w:t>
            </w:r>
          </w:p>
        </w:tc>
      </w:tr>
      <w:tr w:rsidR="00C20544" w:rsidRPr="00E4288C" w14:paraId="3D67A3AF" w14:textId="77777777" w:rsidTr="00C20544">
        <w:tc>
          <w:tcPr>
            <w:tcW w:w="1162" w:type="dxa"/>
          </w:tcPr>
          <w:p w14:paraId="03437545" w14:textId="18613E04" w:rsidR="00C20544" w:rsidRPr="00E4288C" w:rsidRDefault="00C20544" w:rsidP="0053648F">
            <w:pPr>
              <w:pStyle w:val="TableText"/>
              <w:rPr>
                <w:rFonts w:ascii="Georgia" w:hAnsi="Georgia"/>
              </w:rPr>
            </w:pPr>
            <w:r>
              <w:rPr>
                <w:rFonts w:ascii="Georgia" w:hAnsi="Georgia"/>
              </w:rPr>
              <w:t>2.1</w:t>
            </w:r>
          </w:p>
        </w:tc>
        <w:tc>
          <w:tcPr>
            <w:tcW w:w="766" w:type="dxa"/>
          </w:tcPr>
          <w:p w14:paraId="4DF6955B" w14:textId="6594D5C6" w:rsidR="00C20544" w:rsidRPr="00E4288C" w:rsidRDefault="00C20544" w:rsidP="0053648F">
            <w:pPr>
              <w:pStyle w:val="TableText"/>
              <w:rPr>
                <w:rFonts w:ascii="Georgia" w:hAnsi="Georgia"/>
              </w:rPr>
            </w:pPr>
            <w:r>
              <w:rPr>
                <w:rFonts w:ascii="Georgia" w:hAnsi="Georgia"/>
              </w:rPr>
              <w:t>RC4</w:t>
            </w:r>
          </w:p>
        </w:tc>
        <w:tc>
          <w:tcPr>
            <w:tcW w:w="1224" w:type="dxa"/>
          </w:tcPr>
          <w:p w14:paraId="07CCB43B" w14:textId="19DA0139" w:rsidR="00C20544" w:rsidRPr="00E4288C" w:rsidRDefault="00C20544" w:rsidP="0053648F">
            <w:pPr>
              <w:pStyle w:val="TableText"/>
              <w:rPr>
                <w:rFonts w:ascii="Georgia" w:hAnsi="Georgia"/>
              </w:rPr>
            </w:pPr>
            <w:r>
              <w:rPr>
                <w:rFonts w:ascii="Georgia" w:hAnsi="Georgia"/>
              </w:rPr>
              <w:t>2014-09-16</w:t>
            </w:r>
          </w:p>
        </w:tc>
        <w:tc>
          <w:tcPr>
            <w:tcW w:w="4140" w:type="dxa"/>
          </w:tcPr>
          <w:p w14:paraId="532B02B1" w14:textId="491ED003" w:rsidR="00C20544" w:rsidRPr="00E4288C" w:rsidRDefault="00C20544" w:rsidP="0053648F">
            <w:pPr>
              <w:numPr>
                <w:ilvl w:val="0"/>
                <w:numId w:val="32"/>
              </w:numPr>
            </w:pPr>
            <w:r>
              <w:t>Uppdaterat MIM för GetFunctionalStatus, samt referredInformation.type till string från URN</w:t>
            </w:r>
          </w:p>
        </w:tc>
        <w:tc>
          <w:tcPr>
            <w:tcW w:w="1980" w:type="dxa"/>
          </w:tcPr>
          <w:p w14:paraId="3413102D" w14:textId="3DFBF1C9" w:rsidR="00C20544" w:rsidRPr="00E4288C" w:rsidRDefault="00C20544" w:rsidP="0053648F">
            <w:pPr>
              <w:pStyle w:val="Innehll1"/>
            </w:pPr>
            <w:r>
              <w:t>Khaled Daham</w:t>
            </w:r>
          </w:p>
        </w:tc>
      </w:tr>
      <w:tr w:rsidR="00C20544" w:rsidRPr="00E4288C" w14:paraId="26BCB237" w14:textId="77777777" w:rsidTr="00C20544">
        <w:tc>
          <w:tcPr>
            <w:tcW w:w="1162" w:type="dxa"/>
          </w:tcPr>
          <w:p w14:paraId="48E5358B" w14:textId="300DAF04" w:rsidR="00C20544" w:rsidRDefault="00C20544" w:rsidP="0053648F">
            <w:pPr>
              <w:pStyle w:val="TableText"/>
              <w:rPr>
                <w:rFonts w:ascii="Georgia" w:hAnsi="Georgia"/>
              </w:rPr>
            </w:pPr>
            <w:r>
              <w:rPr>
                <w:rFonts w:ascii="Georgia" w:hAnsi="Georgia"/>
              </w:rPr>
              <w:t>2.1</w:t>
            </w:r>
          </w:p>
        </w:tc>
        <w:tc>
          <w:tcPr>
            <w:tcW w:w="766" w:type="dxa"/>
          </w:tcPr>
          <w:p w14:paraId="1C43FA34" w14:textId="17FFE76D" w:rsidR="00C20544" w:rsidRDefault="00C20544" w:rsidP="0053648F">
            <w:pPr>
              <w:pStyle w:val="TableText"/>
              <w:rPr>
                <w:rFonts w:ascii="Georgia" w:hAnsi="Georgia"/>
              </w:rPr>
            </w:pPr>
            <w:r>
              <w:rPr>
                <w:rFonts w:ascii="Georgia" w:hAnsi="Georgia"/>
              </w:rPr>
              <w:t>RC5</w:t>
            </w:r>
          </w:p>
        </w:tc>
        <w:tc>
          <w:tcPr>
            <w:tcW w:w="1224" w:type="dxa"/>
          </w:tcPr>
          <w:p w14:paraId="76E262CC" w14:textId="4F5DF233" w:rsidR="00C20544" w:rsidRDefault="00C20544" w:rsidP="0053648F">
            <w:pPr>
              <w:pStyle w:val="TableText"/>
              <w:rPr>
                <w:rFonts w:ascii="Georgia" w:hAnsi="Georgia"/>
              </w:rPr>
            </w:pPr>
            <w:r>
              <w:rPr>
                <w:rFonts w:ascii="Georgia" w:hAnsi="Georgia"/>
              </w:rPr>
              <w:t>2014-09-18</w:t>
            </w:r>
          </w:p>
        </w:tc>
        <w:tc>
          <w:tcPr>
            <w:tcW w:w="4140" w:type="dxa"/>
          </w:tcPr>
          <w:p w14:paraId="65F51801" w14:textId="622171CE" w:rsidR="00C20544" w:rsidRDefault="00C20544" w:rsidP="0053648F">
            <w:pPr>
              <w:numPr>
                <w:ilvl w:val="0"/>
                <w:numId w:val="32"/>
              </w:numPr>
            </w:pPr>
            <w:r>
              <w:t>Rättat småfel i fältregellistan, bl.a kardinalitet för referredInformation från 0..* till 1..*</w:t>
            </w:r>
          </w:p>
        </w:tc>
        <w:tc>
          <w:tcPr>
            <w:tcW w:w="1980" w:type="dxa"/>
          </w:tcPr>
          <w:p w14:paraId="06A6CDC9" w14:textId="3817DF87" w:rsidR="00C20544" w:rsidRDefault="00C20544" w:rsidP="0053648F">
            <w:pPr>
              <w:pStyle w:val="Innehll1"/>
            </w:pPr>
            <w:r>
              <w:t>Khaled Daham</w:t>
            </w:r>
          </w:p>
        </w:tc>
      </w:tr>
      <w:tr w:rsidR="00C20544" w:rsidRPr="00E4288C" w14:paraId="41799DE1" w14:textId="77777777" w:rsidTr="00C20544">
        <w:tc>
          <w:tcPr>
            <w:tcW w:w="1162" w:type="dxa"/>
          </w:tcPr>
          <w:p w14:paraId="546C5EBB" w14:textId="71AA88D1" w:rsidR="00C20544" w:rsidRDefault="00C20544" w:rsidP="0053648F">
            <w:pPr>
              <w:pStyle w:val="TableText"/>
              <w:rPr>
                <w:rFonts w:ascii="Georgia" w:hAnsi="Georgia"/>
              </w:rPr>
            </w:pPr>
            <w:r>
              <w:rPr>
                <w:rFonts w:ascii="Georgia" w:hAnsi="Georgia"/>
              </w:rPr>
              <w:t>2.1</w:t>
            </w:r>
          </w:p>
        </w:tc>
        <w:tc>
          <w:tcPr>
            <w:tcW w:w="766" w:type="dxa"/>
          </w:tcPr>
          <w:p w14:paraId="5C7AFE0E" w14:textId="364FB017" w:rsidR="00C20544" w:rsidRDefault="00C20544" w:rsidP="0053648F">
            <w:pPr>
              <w:pStyle w:val="TableText"/>
              <w:rPr>
                <w:rFonts w:ascii="Georgia" w:hAnsi="Georgia"/>
              </w:rPr>
            </w:pPr>
            <w:r>
              <w:rPr>
                <w:rFonts w:ascii="Georgia" w:hAnsi="Georgia"/>
              </w:rPr>
              <w:t>RC6</w:t>
            </w:r>
          </w:p>
        </w:tc>
        <w:tc>
          <w:tcPr>
            <w:tcW w:w="1224" w:type="dxa"/>
          </w:tcPr>
          <w:p w14:paraId="75713BEB" w14:textId="2A232711" w:rsidR="00C20544" w:rsidRDefault="00C20544" w:rsidP="0053648F">
            <w:pPr>
              <w:pStyle w:val="TableText"/>
              <w:rPr>
                <w:rFonts w:ascii="Georgia" w:hAnsi="Georgia"/>
              </w:rPr>
            </w:pPr>
            <w:r>
              <w:rPr>
                <w:rFonts w:ascii="Georgia" w:hAnsi="Georgia"/>
              </w:rPr>
              <w:t>2014-10-02</w:t>
            </w:r>
          </w:p>
        </w:tc>
        <w:tc>
          <w:tcPr>
            <w:tcW w:w="4140" w:type="dxa"/>
          </w:tcPr>
          <w:p w14:paraId="1414A899" w14:textId="219E804F" w:rsidR="00C20544" w:rsidRDefault="00C20544" w:rsidP="0053648F">
            <w:pPr>
              <w:numPr>
                <w:ilvl w:val="0"/>
                <w:numId w:val="32"/>
              </w:numPr>
            </w:pPr>
            <w:r>
              <w:t>Åtgärdat kommentarer efter VIS-granskning.</w:t>
            </w:r>
          </w:p>
        </w:tc>
        <w:tc>
          <w:tcPr>
            <w:tcW w:w="1980" w:type="dxa"/>
          </w:tcPr>
          <w:p w14:paraId="7794C3BB" w14:textId="58AD14F7" w:rsidR="00C20544" w:rsidRDefault="00C20544" w:rsidP="0053648F">
            <w:pPr>
              <w:pStyle w:val="Innehll1"/>
            </w:pPr>
            <w:r>
              <w:t>Khaled Daham</w:t>
            </w:r>
          </w:p>
        </w:tc>
      </w:tr>
      <w:tr w:rsidR="00C20544" w:rsidRPr="00E4288C" w14:paraId="575E4777" w14:textId="77777777" w:rsidTr="00C20544">
        <w:tc>
          <w:tcPr>
            <w:tcW w:w="1162" w:type="dxa"/>
          </w:tcPr>
          <w:p w14:paraId="71B3695C" w14:textId="2344A2FC" w:rsidR="00C20544" w:rsidRDefault="00C20544" w:rsidP="0053648F">
            <w:pPr>
              <w:pStyle w:val="TableText"/>
              <w:rPr>
                <w:rFonts w:ascii="Georgia" w:hAnsi="Georgia"/>
              </w:rPr>
            </w:pPr>
            <w:r>
              <w:rPr>
                <w:rFonts w:ascii="Georgia" w:hAnsi="Georgia"/>
              </w:rPr>
              <w:t>2.1</w:t>
            </w:r>
          </w:p>
        </w:tc>
        <w:tc>
          <w:tcPr>
            <w:tcW w:w="766" w:type="dxa"/>
          </w:tcPr>
          <w:p w14:paraId="0ADDED81" w14:textId="1B2D5DB0" w:rsidR="00C20544" w:rsidRDefault="00C20544" w:rsidP="0053648F">
            <w:pPr>
              <w:pStyle w:val="TableText"/>
              <w:rPr>
                <w:rFonts w:ascii="Georgia" w:hAnsi="Georgia"/>
              </w:rPr>
            </w:pPr>
            <w:r>
              <w:rPr>
                <w:rFonts w:ascii="Georgia" w:hAnsi="Georgia"/>
              </w:rPr>
              <w:t>RC7</w:t>
            </w:r>
          </w:p>
        </w:tc>
        <w:tc>
          <w:tcPr>
            <w:tcW w:w="1224" w:type="dxa"/>
          </w:tcPr>
          <w:p w14:paraId="7EED23BC" w14:textId="366FEEFF" w:rsidR="00C20544" w:rsidRDefault="00C20544" w:rsidP="0053648F">
            <w:pPr>
              <w:pStyle w:val="TableText"/>
              <w:rPr>
                <w:rFonts w:ascii="Georgia" w:hAnsi="Georgia"/>
              </w:rPr>
            </w:pPr>
            <w:r>
              <w:rPr>
                <w:rFonts w:ascii="Georgia" w:hAnsi="Georgia"/>
              </w:rPr>
              <w:t>2014-11-18</w:t>
            </w:r>
          </w:p>
        </w:tc>
        <w:tc>
          <w:tcPr>
            <w:tcW w:w="4140" w:type="dxa"/>
          </w:tcPr>
          <w:p w14:paraId="3029DAD8" w14:textId="30F3CB1B" w:rsidR="00C20544" w:rsidRDefault="00C20544" w:rsidP="0053648F">
            <w:pPr>
              <w:numPr>
                <w:ilvl w:val="0"/>
                <w:numId w:val="32"/>
              </w:numPr>
            </w:pPr>
            <w:r>
              <w:t>Fixat stavfel</w:t>
            </w:r>
          </w:p>
          <w:p w14:paraId="31696A9F" w14:textId="77777777" w:rsidR="00C20544" w:rsidRDefault="00C20544" w:rsidP="0053648F">
            <w:pPr>
              <w:numPr>
                <w:ilvl w:val="0"/>
                <w:numId w:val="32"/>
              </w:numPr>
            </w:pPr>
            <w:r>
              <w:t>Lagt till Ineras HSAid för aggregerande tjänster.</w:t>
            </w:r>
          </w:p>
          <w:p w14:paraId="6A80D423" w14:textId="368486A8" w:rsidR="00C20544" w:rsidRDefault="00C20544" w:rsidP="0053648F">
            <w:pPr>
              <w:numPr>
                <w:ilvl w:val="0"/>
                <w:numId w:val="32"/>
              </w:numPr>
            </w:pPr>
            <w:r>
              <w:rPr>
                <w:szCs w:val="20"/>
              </w:rPr>
              <w:t>sourceSystemHSAId krävs vid begäran på reservnummer</w:t>
            </w:r>
          </w:p>
        </w:tc>
        <w:tc>
          <w:tcPr>
            <w:tcW w:w="1980" w:type="dxa"/>
          </w:tcPr>
          <w:p w14:paraId="6B5731D5" w14:textId="2D72C2C8" w:rsidR="00C20544" w:rsidRDefault="00C20544" w:rsidP="0053648F">
            <w:pPr>
              <w:pStyle w:val="Innehll1"/>
            </w:pPr>
            <w:r>
              <w:t>Khaled Daham</w:t>
            </w:r>
          </w:p>
        </w:tc>
      </w:tr>
      <w:tr w:rsidR="00C20544" w:rsidRPr="00E4288C" w14:paraId="4C520E8D" w14:textId="77777777" w:rsidTr="00C20544">
        <w:tc>
          <w:tcPr>
            <w:tcW w:w="1162" w:type="dxa"/>
          </w:tcPr>
          <w:p w14:paraId="7118B98E" w14:textId="03050BD2" w:rsidR="00C20544" w:rsidRDefault="00C20544" w:rsidP="0053648F">
            <w:pPr>
              <w:pStyle w:val="TableText"/>
              <w:rPr>
                <w:rFonts w:ascii="Georgia" w:hAnsi="Georgia"/>
              </w:rPr>
            </w:pPr>
            <w:r>
              <w:rPr>
                <w:rFonts w:ascii="Georgia" w:hAnsi="Georgia"/>
              </w:rPr>
              <w:t>2.1</w:t>
            </w:r>
          </w:p>
        </w:tc>
        <w:tc>
          <w:tcPr>
            <w:tcW w:w="766" w:type="dxa"/>
          </w:tcPr>
          <w:p w14:paraId="5C937572" w14:textId="73A32D89" w:rsidR="00C20544" w:rsidRDefault="00C20544" w:rsidP="0053648F">
            <w:pPr>
              <w:pStyle w:val="TableText"/>
              <w:rPr>
                <w:rFonts w:ascii="Georgia" w:hAnsi="Georgia"/>
              </w:rPr>
            </w:pPr>
            <w:r>
              <w:rPr>
                <w:rFonts w:ascii="Georgia" w:hAnsi="Georgia"/>
              </w:rPr>
              <w:t>Rc7</w:t>
            </w:r>
          </w:p>
        </w:tc>
        <w:tc>
          <w:tcPr>
            <w:tcW w:w="1224" w:type="dxa"/>
          </w:tcPr>
          <w:p w14:paraId="200D6FCE" w14:textId="5616CE17" w:rsidR="00C20544" w:rsidRDefault="00C20544" w:rsidP="0053648F">
            <w:pPr>
              <w:pStyle w:val="TableText"/>
              <w:rPr>
                <w:rFonts w:ascii="Georgia" w:hAnsi="Georgia"/>
              </w:rPr>
            </w:pPr>
            <w:r>
              <w:rPr>
                <w:rFonts w:ascii="Georgia" w:hAnsi="Georgia"/>
              </w:rPr>
              <w:t>2014-11-25</w:t>
            </w:r>
          </w:p>
        </w:tc>
        <w:tc>
          <w:tcPr>
            <w:tcW w:w="4140" w:type="dxa"/>
          </w:tcPr>
          <w:p w14:paraId="7CEF31CC" w14:textId="77777777" w:rsidR="00C20544" w:rsidRPr="00ED7FDF" w:rsidRDefault="00C20544" w:rsidP="00367542">
            <w:pPr>
              <w:numPr>
                <w:ilvl w:val="0"/>
                <w:numId w:val="32"/>
              </w:numPr>
            </w:pPr>
            <w:r w:rsidRPr="007E7489">
              <w:t>Tagit bort alternativet att använda GetUpdates(index-pull) för EI då den inte är implementerad och det pågår diskussioner om att den skall tas bort ifrån TKB för EI.</w:t>
            </w:r>
          </w:p>
          <w:p w14:paraId="5634BFDD" w14:textId="77777777" w:rsidR="00C20544" w:rsidRPr="00E34246" w:rsidRDefault="00C20544" w:rsidP="00367542">
            <w:pPr>
              <w:numPr>
                <w:ilvl w:val="0"/>
                <w:numId w:val="32"/>
              </w:numPr>
            </w:pPr>
            <w:r w:rsidRPr="00ED7FDF">
              <w:rPr>
                <w:lang w:val="en-US"/>
              </w:rPr>
              <w:t>Uppdaterat sekvensdiagram.</w:t>
            </w:r>
          </w:p>
          <w:p w14:paraId="67715C04" w14:textId="77777777" w:rsidR="00C20544" w:rsidRPr="006452D4" w:rsidRDefault="00C20544" w:rsidP="00367542">
            <w:pPr>
              <w:numPr>
                <w:ilvl w:val="0"/>
                <w:numId w:val="32"/>
              </w:numPr>
            </w:pPr>
            <w:r>
              <w:t xml:space="preserve">Ändrat skrivelse kring medarbetarens åtkomst till att peka på </w:t>
            </w:r>
            <w:r w:rsidRPr="007E7489">
              <w:t>SOSFS 2008:14 istället för PDL-i-praktiken.</w:t>
            </w:r>
          </w:p>
          <w:p w14:paraId="3E870010" w14:textId="10E4CD30" w:rsidR="00C20544" w:rsidRDefault="00C20544" w:rsidP="00367542">
            <w:pPr>
              <w:numPr>
                <w:ilvl w:val="0"/>
                <w:numId w:val="32"/>
              </w:numPr>
            </w:pPr>
            <w:r w:rsidRPr="007E7489">
              <w:t>Förtydligat sambandet mellan categorization och assessmentCategory för GetFunctionalStatus</w:t>
            </w:r>
          </w:p>
        </w:tc>
        <w:tc>
          <w:tcPr>
            <w:tcW w:w="1980" w:type="dxa"/>
          </w:tcPr>
          <w:p w14:paraId="5C1A3190" w14:textId="2E3A6154" w:rsidR="00C20544" w:rsidRDefault="00C20544" w:rsidP="0053648F">
            <w:pPr>
              <w:pStyle w:val="Innehll1"/>
            </w:pPr>
            <w:r>
              <w:t>Khaled Daham</w:t>
            </w:r>
          </w:p>
        </w:tc>
      </w:tr>
      <w:tr w:rsidR="00C20544" w:rsidRPr="00E4288C" w14:paraId="19FE7A65" w14:textId="77777777" w:rsidTr="00C20544">
        <w:tc>
          <w:tcPr>
            <w:tcW w:w="1162" w:type="dxa"/>
          </w:tcPr>
          <w:p w14:paraId="1D1DFB47" w14:textId="52AA3C8C" w:rsidR="00C20544" w:rsidRDefault="00C20544" w:rsidP="0053648F">
            <w:pPr>
              <w:pStyle w:val="TableText"/>
              <w:rPr>
                <w:rFonts w:ascii="Georgia" w:hAnsi="Georgia"/>
              </w:rPr>
            </w:pPr>
            <w:r>
              <w:rPr>
                <w:rFonts w:ascii="Georgia" w:hAnsi="Georgia"/>
              </w:rPr>
              <w:lastRenderedPageBreak/>
              <w:t>2.1</w:t>
            </w:r>
          </w:p>
        </w:tc>
        <w:tc>
          <w:tcPr>
            <w:tcW w:w="766" w:type="dxa"/>
          </w:tcPr>
          <w:p w14:paraId="223D89DE" w14:textId="48725B60" w:rsidR="00C20544" w:rsidRDefault="007C77FE" w:rsidP="0053648F">
            <w:pPr>
              <w:pStyle w:val="TableText"/>
              <w:rPr>
                <w:rFonts w:ascii="Georgia" w:hAnsi="Georgia"/>
              </w:rPr>
            </w:pPr>
            <w:r>
              <w:rPr>
                <w:rFonts w:ascii="Georgia" w:hAnsi="Georgia"/>
              </w:rPr>
              <w:t>-</w:t>
            </w:r>
          </w:p>
        </w:tc>
        <w:tc>
          <w:tcPr>
            <w:tcW w:w="1224" w:type="dxa"/>
          </w:tcPr>
          <w:p w14:paraId="2DDED088" w14:textId="2F9B8921" w:rsidR="00C20544" w:rsidRDefault="00C20544" w:rsidP="0053648F">
            <w:pPr>
              <w:pStyle w:val="TableText"/>
              <w:rPr>
                <w:rFonts w:ascii="Georgia" w:hAnsi="Georgia"/>
              </w:rPr>
            </w:pPr>
            <w:r>
              <w:rPr>
                <w:rFonts w:ascii="Georgia" w:hAnsi="Georgia"/>
              </w:rPr>
              <w:t>2015-03-16</w:t>
            </w:r>
          </w:p>
        </w:tc>
        <w:tc>
          <w:tcPr>
            <w:tcW w:w="4140" w:type="dxa"/>
          </w:tcPr>
          <w:p w14:paraId="56FB57E5" w14:textId="77777777" w:rsidR="00C20544" w:rsidRDefault="00C20544" w:rsidP="00367542">
            <w:pPr>
              <w:numPr>
                <w:ilvl w:val="0"/>
                <w:numId w:val="32"/>
              </w:numPr>
            </w:pPr>
            <w:r>
              <w:t>Uppdaterat V-TIM-mappningskapitlet med korrigerade V-TIM-mappningar, och mappning mot NPÖ.</w:t>
            </w:r>
          </w:p>
          <w:p w14:paraId="57F2C4CD" w14:textId="7E7D22C9" w:rsidR="00C20544" w:rsidRPr="007E7489" w:rsidRDefault="00C20544" w:rsidP="007E7489">
            <w:pPr>
              <w:numPr>
                <w:ilvl w:val="0"/>
                <w:numId w:val="32"/>
              </w:numPr>
            </w:pPr>
            <w:r>
              <w:t>Korrigerat beskrivninge n av fältet padl/assessment i GFS.</w:t>
            </w:r>
          </w:p>
        </w:tc>
        <w:tc>
          <w:tcPr>
            <w:tcW w:w="1980" w:type="dxa"/>
          </w:tcPr>
          <w:p w14:paraId="1774CCAF" w14:textId="67E1A81D" w:rsidR="00C20544" w:rsidRDefault="00C20544" w:rsidP="0053648F">
            <w:pPr>
              <w:pStyle w:val="Innehll1"/>
            </w:pPr>
            <w:r>
              <w:t>Björn Genfors</w:t>
            </w:r>
          </w:p>
        </w:tc>
      </w:tr>
      <w:tr w:rsidR="00C20544" w:rsidRPr="00E4288C" w14:paraId="7DD223D9" w14:textId="77777777" w:rsidTr="00C20544">
        <w:tc>
          <w:tcPr>
            <w:tcW w:w="1162" w:type="dxa"/>
          </w:tcPr>
          <w:p w14:paraId="396DD241" w14:textId="01B63E83" w:rsidR="00C20544" w:rsidRDefault="00C20544" w:rsidP="0053648F">
            <w:pPr>
              <w:pStyle w:val="TableText"/>
              <w:rPr>
                <w:rFonts w:ascii="Georgia" w:hAnsi="Georgia"/>
              </w:rPr>
            </w:pPr>
            <w:r>
              <w:rPr>
                <w:rFonts w:ascii="Georgia" w:hAnsi="Georgia"/>
              </w:rPr>
              <w:t>2.1.1</w:t>
            </w:r>
          </w:p>
        </w:tc>
        <w:tc>
          <w:tcPr>
            <w:tcW w:w="766" w:type="dxa"/>
          </w:tcPr>
          <w:p w14:paraId="4527CF78" w14:textId="66284737" w:rsidR="00C20544" w:rsidRDefault="007C77FE" w:rsidP="0053648F">
            <w:pPr>
              <w:pStyle w:val="TableText"/>
              <w:rPr>
                <w:rFonts w:ascii="Georgia" w:hAnsi="Georgia"/>
              </w:rPr>
            </w:pPr>
            <w:r>
              <w:rPr>
                <w:rFonts w:ascii="Georgia" w:hAnsi="Georgia"/>
              </w:rPr>
              <w:t>-</w:t>
            </w:r>
          </w:p>
        </w:tc>
        <w:tc>
          <w:tcPr>
            <w:tcW w:w="1224" w:type="dxa"/>
          </w:tcPr>
          <w:p w14:paraId="234F0FDA" w14:textId="4788D2AC" w:rsidR="00C20544" w:rsidRDefault="00C20544" w:rsidP="0053648F">
            <w:pPr>
              <w:pStyle w:val="TableText"/>
              <w:rPr>
                <w:rFonts w:ascii="Georgia" w:hAnsi="Georgia"/>
              </w:rPr>
            </w:pPr>
            <w:r>
              <w:rPr>
                <w:rFonts w:ascii="Georgia" w:hAnsi="Georgia"/>
              </w:rPr>
              <w:t>2015-03-31</w:t>
            </w:r>
          </w:p>
        </w:tc>
        <w:tc>
          <w:tcPr>
            <w:tcW w:w="4140" w:type="dxa"/>
          </w:tcPr>
          <w:p w14:paraId="2B1FEF32" w14:textId="2E760E11" w:rsidR="00C20544" w:rsidRDefault="00C20544" w:rsidP="001F1AB8">
            <w:pPr>
              <w:numPr>
                <w:ilvl w:val="0"/>
                <w:numId w:val="32"/>
              </w:numPr>
            </w:pPr>
            <w:r>
              <w:t>Tagit bort relation ifrån GetFunctionalStatus efter beslut av Inera</w:t>
            </w:r>
          </w:p>
        </w:tc>
        <w:tc>
          <w:tcPr>
            <w:tcW w:w="1980" w:type="dxa"/>
          </w:tcPr>
          <w:p w14:paraId="03281235" w14:textId="11E4DD79" w:rsidR="00C20544" w:rsidRDefault="00C20544" w:rsidP="0053648F">
            <w:pPr>
              <w:pStyle w:val="Innehll1"/>
            </w:pPr>
            <w:r>
              <w:t>Khaled Daham</w:t>
            </w:r>
          </w:p>
        </w:tc>
      </w:tr>
      <w:tr w:rsidR="00C20544" w:rsidRPr="00E4288C" w14:paraId="6C07CCDE" w14:textId="77777777" w:rsidTr="00C20544">
        <w:tc>
          <w:tcPr>
            <w:tcW w:w="1162" w:type="dxa"/>
          </w:tcPr>
          <w:p w14:paraId="1BDA6B29" w14:textId="024B4DAC" w:rsidR="00C20544" w:rsidRDefault="00C20544" w:rsidP="0053648F">
            <w:pPr>
              <w:pStyle w:val="TableText"/>
              <w:rPr>
                <w:rFonts w:ascii="Georgia" w:hAnsi="Georgia"/>
              </w:rPr>
            </w:pPr>
            <w:r>
              <w:rPr>
                <w:rFonts w:ascii="Georgia" w:hAnsi="Georgia"/>
              </w:rPr>
              <w:t>2.1.2</w:t>
            </w:r>
          </w:p>
        </w:tc>
        <w:tc>
          <w:tcPr>
            <w:tcW w:w="766" w:type="dxa"/>
          </w:tcPr>
          <w:p w14:paraId="254DC6A8" w14:textId="324104EA" w:rsidR="00C20544" w:rsidRDefault="007C77FE" w:rsidP="0053648F">
            <w:pPr>
              <w:pStyle w:val="TableText"/>
              <w:rPr>
                <w:rFonts w:ascii="Georgia" w:hAnsi="Georgia"/>
              </w:rPr>
            </w:pPr>
            <w:r>
              <w:rPr>
                <w:rFonts w:ascii="Georgia" w:hAnsi="Georgia"/>
              </w:rPr>
              <w:t>-</w:t>
            </w:r>
          </w:p>
        </w:tc>
        <w:tc>
          <w:tcPr>
            <w:tcW w:w="1224" w:type="dxa"/>
          </w:tcPr>
          <w:p w14:paraId="33CAEECD" w14:textId="1DEF7E0D" w:rsidR="00C20544" w:rsidRDefault="00C20544" w:rsidP="0053648F">
            <w:pPr>
              <w:pStyle w:val="TableText"/>
              <w:rPr>
                <w:rFonts w:ascii="Georgia" w:hAnsi="Georgia"/>
              </w:rPr>
            </w:pPr>
            <w:r>
              <w:rPr>
                <w:rFonts w:ascii="Georgia" w:hAnsi="Georgia"/>
              </w:rPr>
              <w:t>2015-05-13</w:t>
            </w:r>
          </w:p>
        </w:tc>
        <w:tc>
          <w:tcPr>
            <w:tcW w:w="4140" w:type="dxa"/>
          </w:tcPr>
          <w:p w14:paraId="0B380B2A" w14:textId="653FA2A7" w:rsidR="00C20544" w:rsidRDefault="00C20544" w:rsidP="001F1AB8">
            <w:pPr>
              <w:numPr>
                <w:ilvl w:val="0"/>
                <w:numId w:val="32"/>
              </w:numPr>
            </w:pPr>
            <w:r>
              <w:t xml:space="preserve">Korrigerat HSA-id som skall användas vid addressering till Inera.  </w:t>
            </w:r>
          </w:p>
        </w:tc>
        <w:tc>
          <w:tcPr>
            <w:tcW w:w="1980" w:type="dxa"/>
          </w:tcPr>
          <w:p w14:paraId="0010F1D3" w14:textId="554FC705" w:rsidR="00C20544" w:rsidRDefault="00C20544" w:rsidP="0053648F">
            <w:pPr>
              <w:pStyle w:val="Innehll1"/>
            </w:pPr>
            <w:r>
              <w:t>Khaled Daham</w:t>
            </w:r>
          </w:p>
        </w:tc>
      </w:tr>
      <w:tr w:rsidR="00C20544" w:rsidRPr="00E4288C" w14:paraId="6572CF0E" w14:textId="77777777" w:rsidTr="00C20544">
        <w:tc>
          <w:tcPr>
            <w:tcW w:w="1162" w:type="dxa"/>
          </w:tcPr>
          <w:p w14:paraId="376ACB43" w14:textId="007E3C8F" w:rsidR="00C20544" w:rsidRDefault="00C20544" w:rsidP="0053648F">
            <w:pPr>
              <w:pStyle w:val="TableText"/>
              <w:rPr>
                <w:rFonts w:ascii="Georgia" w:hAnsi="Georgia"/>
              </w:rPr>
            </w:pPr>
            <w:r>
              <w:rPr>
                <w:rFonts w:ascii="Georgia" w:hAnsi="Georgia"/>
              </w:rPr>
              <w:t>2.1.3</w:t>
            </w:r>
          </w:p>
        </w:tc>
        <w:tc>
          <w:tcPr>
            <w:tcW w:w="766" w:type="dxa"/>
          </w:tcPr>
          <w:p w14:paraId="170495FF" w14:textId="0366491F" w:rsidR="00C20544" w:rsidRDefault="007C77FE" w:rsidP="0053648F">
            <w:pPr>
              <w:pStyle w:val="TableText"/>
              <w:rPr>
                <w:rFonts w:ascii="Georgia" w:hAnsi="Georgia"/>
              </w:rPr>
            </w:pPr>
            <w:r>
              <w:rPr>
                <w:rFonts w:ascii="Georgia" w:hAnsi="Georgia"/>
              </w:rPr>
              <w:t>-</w:t>
            </w:r>
          </w:p>
        </w:tc>
        <w:tc>
          <w:tcPr>
            <w:tcW w:w="1224" w:type="dxa"/>
          </w:tcPr>
          <w:p w14:paraId="25FB0425" w14:textId="05E5DFB8" w:rsidR="00C20544" w:rsidRDefault="00C20544" w:rsidP="0053648F">
            <w:pPr>
              <w:pStyle w:val="TableText"/>
              <w:rPr>
                <w:rFonts w:ascii="Georgia" w:hAnsi="Georgia"/>
              </w:rPr>
            </w:pPr>
            <w:r>
              <w:rPr>
                <w:rFonts w:ascii="Georgia" w:hAnsi="Georgia"/>
              </w:rPr>
              <w:t>2015-07-02</w:t>
            </w:r>
          </w:p>
        </w:tc>
        <w:tc>
          <w:tcPr>
            <w:tcW w:w="4140" w:type="dxa"/>
          </w:tcPr>
          <w:p w14:paraId="29DAD53C" w14:textId="5EC437F0" w:rsidR="00C20544" w:rsidRDefault="00C20544" w:rsidP="001F1AB8">
            <w:pPr>
              <w:numPr>
                <w:ilvl w:val="0"/>
                <w:numId w:val="32"/>
              </w:numPr>
            </w:pPr>
            <w:r>
              <w:t>Uppdaterat beskrivning av authorTime i headern.</w:t>
            </w:r>
          </w:p>
        </w:tc>
        <w:tc>
          <w:tcPr>
            <w:tcW w:w="1980" w:type="dxa"/>
          </w:tcPr>
          <w:p w14:paraId="4B3337D0" w14:textId="28A2C9F7" w:rsidR="00C20544" w:rsidRDefault="00C20544" w:rsidP="0053648F">
            <w:pPr>
              <w:pStyle w:val="Innehll1"/>
            </w:pPr>
            <w:r>
              <w:t>Khaled Daham</w:t>
            </w:r>
          </w:p>
        </w:tc>
      </w:tr>
      <w:tr w:rsidR="00C20544" w:rsidRPr="00E4288C" w14:paraId="4C886934" w14:textId="77777777" w:rsidTr="00C20544">
        <w:trPr>
          <w:trHeight w:val="904"/>
        </w:trPr>
        <w:tc>
          <w:tcPr>
            <w:tcW w:w="1162" w:type="dxa"/>
          </w:tcPr>
          <w:p w14:paraId="083A6600" w14:textId="0F1866BE" w:rsidR="00C20544" w:rsidRDefault="00C20544" w:rsidP="0053648F">
            <w:pPr>
              <w:pStyle w:val="TableText"/>
              <w:rPr>
                <w:rFonts w:ascii="Georgia" w:hAnsi="Georgia"/>
              </w:rPr>
            </w:pPr>
            <w:r>
              <w:rPr>
                <w:rFonts w:ascii="Georgia" w:hAnsi="Georgia"/>
              </w:rPr>
              <w:t>2.1.4</w:t>
            </w:r>
          </w:p>
        </w:tc>
        <w:tc>
          <w:tcPr>
            <w:tcW w:w="766" w:type="dxa"/>
          </w:tcPr>
          <w:p w14:paraId="4367BDE1" w14:textId="060FE203" w:rsidR="00C20544" w:rsidRDefault="007C77FE" w:rsidP="0053648F">
            <w:pPr>
              <w:pStyle w:val="TableText"/>
              <w:rPr>
                <w:rFonts w:ascii="Georgia" w:hAnsi="Georgia"/>
              </w:rPr>
            </w:pPr>
            <w:r>
              <w:rPr>
                <w:rFonts w:ascii="Georgia" w:hAnsi="Georgia"/>
              </w:rPr>
              <w:t>-</w:t>
            </w:r>
          </w:p>
        </w:tc>
        <w:tc>
          <w:tcPr>
            <w:tcW w:w="1224" w:type="dxa"/>
          </w:tcPr>
          <w:p w14:paraId="7DEC3D32" w14:textId="01CC30AA" w:rsidR="00C20544" w:rsidRDefault="00C20544" w:rsidP="0053648F">
            <w:pPr>
              <w:pStyle w:val="TableText"/>
              <w:rPr>
                <w:rFonts w:ascii="Georgia" w:hAnsi="Georgia"/>
              </w:rPr>
            </w:pPr>
            <w:r>
              <w:rPr>
                <w:rFonts w:ascii="Georgia" w:hAnsi="Georgia"/>
              </w:rPr>
              <w:t>2015-09-16</w:t>
            </w:r>
          </w:p>
        </w:tc>
        <w:tc>
          <w:tcPr>
            <w:tcW w:w="4140" w:type="dxa"/>
          </w:tcPr>
          <w:p w14:paraId="6AF4ACE9" w14:textId="4D9421F5" w:rsidR="00C20544" w:rsidRDefault="00C20544" w:rsidP="001F1AB8">
            <w:pPr>
              <w:numPr>
                <w:ilvl w:val="0"/>
                <w:numId w:val="32"/>
              </w:numPr>
            </w:pPr>
            <w:r>
              <w:t>Korrigerat NPÖ-mappningar för två fält i GD och GAI</w:t>
            </w:r>
          </w:p>
        </w:tc>
        <w:tc>
          <w:tcPr>
            <w:tcW w:w="1980" w:type="dxa"/>
          </w:tcPr>
          <w:p w14:paraId="479A4953" w14:textId="6F1F6DCD" w:rsidR="00C20544" w:rsidRDefault="00C20544" w:rsidP="0053648F">
            <w:pPr>
              <w:pStyle w:val="Innehll1"/>
            </w:pPr>
            <w:r>
              <w:t>Björn Genfors</w:t>
            </w:r>
          </w:p>
        </w:tc>
      </w:tr>
      <w:tr w:rsidR="00C20544" w:rsidRPr="00E4288C" w14:paraId="625A84C4" w14:textId="77777777" w:rsidTr="00C20544">
        <w:tc>
          <w:tcPr>
            <w:tcW w:w="1162" w:type="dxa"/>
          </w:tcPr>
          <w:p w14:paraId="6F2DA880" w14:textId="45A4319D" w:rsidR="00C20544" w:rsidRDefault="00C20544" w:rsidP="0053648F">
            <w:pPr>
              <w:pStyle w:val="TableText"/>
              <w:rPr>
                <w:rFonts w:ascii="Georgia" w:hAnsi="Georgia"/>
              </w:rPr>
            </w:pPr>
            <w:r>
              <w:rPr>
                <w:rFonts w:ascii="Georgia" w:hAnsi="Georgia"/>
              </w:rPr>
              <w:t>2.1.4</w:t>
            </w:r>
          </w:p>
        </w:tc>
        <w:tc>
          <w:tcPr>
            <w:tcW w:w="766" w:type="dxa"/>
          </w:tcPr>
          <w:p w14:paraId="45A61EE0" w14:textId="2A5E45F6" w:rsidR="00C20544" w:rsidRDefault="007C77FE" w:rsidP="0053648F">
            <w:pPr>
              <w:pStyle w:val="TableText"/>
              <w:rPr>
                <w:rFonts w:ascii="Georgia" w:hAnsi="Georgia"/>
              </w:rPr>
            </w:pPr>
            <w:r>
              <w:rPr>
                <w:rFonts w:ascii="Georgia" w:hAnsi="Georgia"/>
              </w:rPr>
              <w:t>-</w:t>
            </w:r>
          </w:p>
        </w:tc>
        <w:tc>
          <w:tcPr>
            <w:tcW w:w="1224" w:type="dxa"/>
          </w:tcPr>
          <w:p w14:paraId="10FB5244" w14:textId="471028C7" w:rsidR="00C20544" w:rsidRDefault="00C20544" w:rsidP="0053648F">
            <w:pPr>
              <w:pStyle w:val="TableText"/>
              <w:rPr>
                <w:rFonts w:ascii="Georgia" w:hAnsi="Georgia"/>
              </w:rPr>
            </w:pPr>
            <w:r>
              <w:rPr>
                <w:rFonts w:ascii="Georgia" w:hAnsi="Georgia"/>
              </w:rPr>
              <w:t>2015-09-21</w:t>
            </w:r>
          </w:p>
        </w:tc>
        <w:tc>
          <w:tcPr>
            <w:tcW w:w="4140" w:type="dxa"/>
          </w:tcPr>
          <w:p w14:paraId="148FBAD8" w14:textId="49FCC83E" w:rsidR="00C20544" w:rsidRDefault="00C20544" w:rsidP="001F1AB8">
            <w:pPr>
              <w:numPr>
                <w:ilvl w:val="0"/>
                <w:numId w:val="32"/>
              </w:numPr>
            </w:pPr>
            <w:r>
              <w:t>Förtydligat att användning av clinicalDocumentTypeCode endast skall användas av 13606-adapters.</w:t>
            </w:r>
          </w:p>
        </w:tc>
        <w:tc>
          <w:tcPr>
            <w:tcW w:w="1980" w:type="dxa"/>
          </w:tcPr>
          <w:p w14:paraId="68FFB686" w14:textId="367F6AB9" w:rsidR="00C20544" w:rsidRDefault="00C20544" w:rsidP="0053648F">
            <w:pPr>
              <w:pStyle w:val="Innehll1"/>
            </w:pPr>
            <w:r>
              <w:t>Khaled Daham</w:t>
            </w:r>
          </w:p>
        </w:tc>
      </w:tr>
      <w:tr w:rsidR="00C20544" w:rsidRPr="00E4288C" w14:paraId="203C239B" w14:textId="77777777" w:rsidTr="00C20544">
        <w:tc>
          <w:tcPr>
            <w:tcW w:w="1162" w:type="dxa"/>
          </w:tcPr>
          <w:p w14:paraId="137339C1" w14:textId="3E2EBB0A" w:rsidR="00C20544" w:rsidRDefault="00C20544" w:rsidP="0053648F">
            <w:pPr>
              <w:pStyle w:val="TableText"/>
              <w:rPr>
                <w:rFonts w:ascii="Georgia" w:hAnsi="Georgia"/>
              </w:rPr>
            </w:pPr>
            <w:r>
              <w:rPr>
                <w:rFonts w:ascii="Georgia" w:hAnsi="Georgia"/>
              </w:rPr>
              <w:t>2.1.4</w:t>
            </w:r>
          </w:p>
        </w:tc>
        <w:tc>
          <w:tcPr>
            <w:tcW w:w="766" w:type="dxa"/>
          </w:tcPr>
          <w:p w14:paraId="467B5B2F" w14:textId="7DAEC308" w:rsidR="00C20544" w:rsidRDefault="007C77FE" w:rsidP="0053648F">
            <w:pPr>
              <w:pStyle w:val="TableText"/>
              <w:rPr>
                <w:rFonts w:ascii="Georgia" w:hAnsi="Georgia"/>
              </w:rPr>
            </w:pPr>
            <w:r>
              <w:rPr>
                <w:rFonts w:ascii="Georgia" w:hAnsi="Georgia"/>
              </w:rPr>
              <w:t>-</w:t>
            </w:r>
          </w:p>
        </w:tc>
        <w:tc>
          <w:tcPr>
            <w:tcW w:w="1224" w:type="dxa"/>
          </w:tcPr>
          <w:p w14:paraId="0565F6A7" w14:textId="21CA3E49" w:rsidR="00C20544" w:rsidRDefault="00C20544" w:rsidP="0053648F">
            <w:pPr>
              <w:pStyle w:val="TableText"/>
              <w:rPr>
                <w:rFonts w:ascii="Georgia" w:hAnsi="Georgia"/>
              </w:rPr>
            </w:pPr>
            <w:r>
              <w:rPr>
                <w:rFonts w:ascii="Georgia" w:hAnsi="Georgia"/>
              </w:rPr>
              <w:t>2015-10-13</w:t>
            </w:r>
          </w:p>
        </w:tc>
        <w:tc>
          <w:tcPr>
            <w:tcW w:w="4140" w:type="dxa"/>
          </w:tcPr>
          <w:p w14:paraId="762241EB" w14:textId="07AF60CA" w:rsidR="00C20544" w:rsidRDefault="00C20544" w:rsidP="00CF37C3">
            <w:pPr>
              <w:numPr>
                <w:ilvl w:val="0"/>
                <w:numId w:val="32"/>
              </w:numPr>
              <w:rPr>
                <w:lang w:val="en-US"/>
              </w:rPr>
            </w:pPr>
            <w:r>
              <w:t xml:space="preserve">Ändrad/rättat kardinalitet på </w:t>
            </w:r>
            <w:r w:rsidRPr="00780159">
              <w:t xml:space="preserve">pharmaceuticalTreatment från 0..1 till 0..* </w:t>
            </w:r>
            <w:r>
              <w:rPr>
                <w:lang w:val="en-US"/>
              </w:rPr>
              <w:t>i fältregellistan samt i schemat.</w:t>
            </w:r>
          </w:p>
          <w:p w14:paraId="458675AC" w14:textId="715FC9C1" w:rsidR="00C20544" w:rsidRPr="00780159" w:rsidRDefault="00C20544" w:rsidP="00CF37C3">
            <w:pPr>
              <w:numPr>
                <w:ilvl w:val="0"/>
                <w:numId w:val="32"/>
              </w:numPr>
            </w:pPr>
            <w:r w:rsidRPr="00780159">
              <w:t>Svarstider för SLA ändrat ifrån 15 sekunder till 30 sekunder</w:t>
            </w:r>
          </w:p>
          <w:p w14:paraId="33B414EC" w14:textId="034D570F" w:rsidR="00C20544" w:rsidRDefault="00C20544" w:rsidP="00CF37C3">
            <w:pPr>
              <w:ind w:left="388"/>
            </w:pPr>
          </w:p>
        </w:tc>
        <w:tc>
          <w:tcPr>
            <w:tcW w:w="1980" w:type="dxa"/>
          </w:tcPr>
          <w:p w14:paraId="1E937AAD" w14:textId="77A5E660" w:rsidR="00C20544" w:rsidRDefault="00C20544" w:rsidP="0053648F">
            <w:pPr>
              <w:pStyle w:val="Innehll1"/>
            </w:pPr>
            <w:r>
              <w:t>Khaled Daham</w:t>
            </w:r>
          </w:p>
        </w:tc>
      </w:tr>
      <w:tr w:rsidR="00C20544" w:rsidRPr="00E4288C" w14:paraId="6AA5CE03" w14:textId="77777777" w:rsidTr="00C20544">
        <w:tc>
          <w:tcPr>
            <w:tcW w:w="1162" w:type="dxa"/>
          </w:tcPr>
          <w:p w14:paraId="3DB90263" w14:textId="75DD3150" w:rsidR="00C20544" w:rsidRDefault="00C20544" w:rsidP="0053648F">
            <w:pPr>
              <w:pStyle w:val="TableText"/>
              <w:rPr>
                <w:rFonts w:ascii="Georgia" w:hAnsi="Georgia"/>
              </w:rPr>
            </w:pPr>
            <w:r>
              <w:rPr>
                <w:rFonts w:ascii="Georgia" w:hAnsi="Georgia"/>
              </w:rPr>
              <w:t>2.1.4</w:t>
            </w:r>
          </w:p>
        </w:tc>
        <w:tc>
          <w:tcPr>
            <w:tcW w:w="766" w:type="dxa"/>
          </w:tcPr>
          <w:p w14:paraId="7D9D63F5" w14:textId="347D13DA" w:rsidR="00C20544" w:rsidRDefault="007C77FE" w:rsidP="0053648F">
            <w:pPr>
              <w:pStyle w:val="TableText"/>
              <w:rPr>
                <w:rFonts w:ascii="Georgia" w:hAnsi="Georgia"/>
              </w:rPr>
            </w:pPr>
            <w:r>
              <w:rPr>
                <w:rFonts w:ascii="Georgia" w:hAnsi="Georgia"/>
              </w:rPr>
              <w:t>-</w:t>
            </w:r>
          </w:p>
        </w:tc>
        <w:tc>
          <w:tcPr>
            <w:tcW w:w="1224" w:type="dxa"/>
          </w:tcPr>
          <w:p w14:paraId="1A109F99" w14:textId="41B9BD4D" w:rsidR="00C20544" w:rsidRDefault="00C20544" w:rsidP="0053648F">
            <w:pPr>
              <w:pStyle w:val="TableText"/>
              <w:rPr>
                <w:rFonts w:ascii="Georgia" w:hAnsi="Georgia"/>
              </w:rPr>
            </w:pPr>
            <w:r>
              <w:rPr>
                <w:rFonts w:ascii="Georgia" w:hAnsi="Georgia"/>
              </w:rPr>
              <w:t>2015-10-20</w:t>
            </w:r>
          </w:p>
        </w:tc>
        <w:tc>
          <w:tcPr>
            <w:tcW w:w="4140" w:type="dxa"/>
          </w:tcPr>
          <w:p w14:paraId="0DA01AE7" w14:textId="77777777" w:rsidR="00C20544" w:rsidRDefault="00C20544" w:rsidP="00CF37C3">
            <w:pPr>
              <w:numPr>
                <w:ilvl w:val="0"/>
                <w:numId w:val="32"/>
              </w:numPr>
            </w:pPr>
            <w:r>
              <w:t>Uppdaterat text kring KV Befattning för GetFunctionalStatus</w:t>
            </w:r>
          </w:p>
          <w:p w14:paraId="0AC77226" w14:textId="5FCAE1C8" w:rsidR="00C20544" w:rsidRDefault="00C20544" w:rsidP="00CF37C3">
            <w:pPr>
              <w:numPr>
                <w:ilvl w:val="0"/>
                <w:numId w:val="32"/>
              </w:numPr>
            </w:pPr>
            <w:r>
              <w:t xml:space="preserve">Uppdaterat regelverk för inbäddade binära bilagor </w:t>
            </w:r>
          </w:p>
        </w:tc>
        <w:tc>
          <w:tcPr>
            <w:tcW w:w="1980" w:type="dxa"/>
          </w:tcPr>
          <w:p w14:paraId="2072CCCF" w14:textId="05449DE3" w:rsidR="00C20544" w:rsidRDefault="00C20544" w:rsidP="0053648F">
            <w:pPr>
              <w:pStyle w:val="Innehll1"/>
            </w:pPr>
            <w:r>
              <w:t>Khaled Daham</w:t>
            </w:r>
          </w:p>
        </w:tc>
      </w:tr>
      <w:tr w:rsidR="00C20544" w:rsidRPr="00E4288C" w14:paraId="6EF48D92" w14:textId="77777777" w:rsidTr="00C20544">
        <w:tc>
          <w:tcPr>
            <w:tcW w:w="1162" w:type="dxa"/>
          </w:tcPr>
          <w:p w14:paraId="3A6017D8" w14:textId="1509A7EF" w:rsidR="00C20544" w:rsidRDefault="00C20544" w:rsidP="0053648F">
            <w:pPr>
              <w:pStyle w:val="TableText"/>
              <w:rPr>
                <w:rFonts w:ascii="Georgia" w:hAnsi="Georgia"/>
              </w:rPr>
            </w:pPr>
            <w:r>
              <w:rPr>
                <w:rFonts w:ascii="Georgia" w:hAnsi="Georgia"/>
              </w:rPr>
              <w:t>2.1.5</w:t>
            </w:r>
          </w:p>
        </w:tc>
        <w:tc>
          <w:tcPr>
            <w:tcW w:w="766" w:type="dxa"/>
          </w:tcPr>
          <w:p w14:paraId="137F915D" w14:textId="3D6F551B" w:rsidR="00C20544" w:rsidRDefault="007C77FE" w:rsidP="0053648F">
            <w:pPr>
              <w:pStyle w:val="TableText"/>
              <w:rPr>
                <w:rFonts w:ascii="Georgia" w:hAnsi="Georgia"/>
              </w:rPr>
            </w:pPr>
            <w:r>
              <w:rPr>
                <w:rFonts w:ascii="Georgia" w:hAnsi="Georgia"/>
              </w:rPr>
              <w:t>-</w:t>
            </w:r>
          </w:p>
        </w:tc>
        <w:tc>
          <w:tcPr>
            <w:tcW w:w="1224" w:type="dxa"/>
          </w:tcPr>
          <w:p w14:paraId="1FF852BC" w14:textId="36E816F2" w:rsidR="00C20544" w:rsidRDefault="00C20544" w:rsidP="0053648F">
            <w:pPr>
              <w:pStyle w:val="TableText"/>
              <w:rPr>
                <w:rFonts w:ascii="Georgia" w:hAnsi="Georgia"/>
              </w:rPr>
            </w:pPr>
            <w:r>
              <w:rPr>
                <w:rFonts w:ascii="Georgia" w:hAnsi="Georgia"/>
              </w:rPr>
              <w:t>2015-11-27</w:t>
            </w:r>
          </w:p>
        </w:tc>
        <w:tc>
          <w:tcPr>
            <w:tcW w:w="4140" w:type="dxa"/>
          </w:tcPr>
          <w:p w14:paraId="148AC7BF" w14:textId="27A88537" w:rsidR="00C20544" w:rsidRDefault="00C20544" w:rsidP="00780159">
            <w:pPr>
              <w:numPr>
                <w:ilvl w:val="0"/>
                <w:numId w:val="32"/>
              </w:numPr>
            </w:pPr>
            <w:r>
              <w:t>Uppdaterat fältet allvarlighetsgrad i GAI med information om att det föreslagna kodverket allvarlighetsgrad finns i två versioner.</w:t>
            </w:r>
          </w:p>
        </w:tc>
        <w:tc>
          <w:tcPr>
            <w:tcW w:w="1980" w:type="dxa"/>
          </w:tcPr>
          <w:p w14:paraId="2B1DAEDF" w14:textId="239B9A3D" w:rsidR="00C20544" w:rsidRDefault="00C20544" w:rsidP="0053648F">
            <w:pPr>
              <w:pStyle w:val="Innehll1"/>
            </w:pPr>
            <w:r>
              <w:t>Björn Genfors</w:t>
            </w:r>
          </w:p>
        </w:tc>
      </w:tr>
      <w:tr w:rsidR="00C20544" w:rsidRPr="00E4288C" w14:paraId="583DC568" w14:textId="77777777" w:rsidTr="00C20544">
        <w:tc>
          <w:tcPr>
            <w:tcW w:w="1162" w:type="dxa"/>
          </w:tcPr>
          <w:p w14:paraId="5A5500C9" w14:textId="3F3DA546" w:rsidR="00C20544" w:rsidRDefault="00C20544" w:rsidP="0053648F">
            <w:pPr>
              <w:pStyle w:val="TableText"/>
              <w:rPr>
                <w:rFonts w:ascii="Georgia" w:hAnsi="Georgia"/>
              </w:rPr>
            </w:pPr>
            <w:r>
              <w:rPr>
                <w:rFonts w:ascii="Georgia" w:hAnsi="Georgia"/>
              </w:rPr>
              <w:t>2.1.6</w:t>
            </w:r>
          </w:p>
        </w:tc>
        <w:tc>
          <w:tcPr>
            <w:tcW w:w="766" w:type="dxa"/>
          </w:tcPr>
          <w:p w14:paraId="0A0C0527" w14:textId="1BF481CF" w:rsidR="00C20544" w:rsidRDefault="007C77FE" w:rsidP="0053648F">
            <w:pPr>
              <w:pStyle w:val="TableText"/>
              <w:rPr>
                <w:rFonts w:ascii="Georgia" w:hAnsi="Georgia"/>
              </w:rPr>
            </w:pPr>
            <w:r>
              <w:rPr>
                <w:rFonts w:ascii="Georgia" w:hAnsi="Georgia"/>
              </w:rPr>
              <w:t>-</w:t>
            </w:r>
          </w:p>
        </w:tc>
        <w:tc>
          <w:tcPr>
            <w:tcW w:w="1224" w:type="dxa"/>
          </w:tcPr>
          <w:p w14:paraId="0A2E4C63" w14:textId="635CFBB3" w:rsidR="00C20544" w:rsidRDefault="00C20544" w:rsidP="0053648F">
            <w:pPr>
              <w:pStyle w:val="TableText"/>
              <w:rPr>
                <w:rFonts w:ascii="Georgia" w:hAnsi="Georgia"/>
              </w:rPr>
            </w:pPr>
            <w:r>
              <w:rPr>
                <w:rFonts w:ascii="Georgia" w:hAnsi="Georgia"/>
              </w:rPr>
              <w:t>2016-02-23</w:t>
            </w:r>
          </w:p>
        </w:tc>
        <w:tc>
          <w:tcPr>
            <w:tcW w:w="4140" w:type="dxa"/>
          </w:tcPr>
          <w:p w14:paraId="39EE627E" w14:textId="0BCEDF0D" w:rsidR="00C20544" w:rsidRPr="0084544F" w:rsidRDefault="00C20544" w:rsidP="0084544F">
            <w:pPr>
              <w:numPr>
                <w:ilvl w:val="0"/>
                <w:numId w:val="32"/>
              </w:numPr>
            </w:pPr>
            <w:r>
              <w:t xml:space="preserve">Uppdaterat beskrivningen för </w:t>
            </w:r>
            <w:r w:rsidRPr="0084544F">
              <w:rPr>
                <w:szCs w:val="20"/>
              </w:rPr>
              <w:t>legalAuthenticator (n</w:t>
            </w:r>
            <w:r>
              <w:rPr>
                <w:szCs w:val="20"/>
              </w:rPr>
              <w:t>är informationen har låsts utan signering</w:t>
            </w:r>
            <w:r w:rsidRPr="0084544F">
              <w:rPr>
                <w:szCs w:val="20"/>
              </w:rPr>
              <w:t>)</w:t>
            </w:r>
          </w:p>
          <w:p w14:paraId="2D3533AE" w14:textId="7121D4D2" w:rsidR="00C20544" w:rsidRDefault="00C20544" w:rsidP="0084544F">
            <w:pPr>
              <w:numPr>
                <w:ilvl w:val="0"/>
                <w:numId w:val="32"/>
              </w:numPr>
            </w:pPr>
          </w:p>
        </w:tc>
        <w:tc>
          <w:tcPr>
            <w:tcW w:w="1980" w:type="dxa"/>
          </w:tcPr>
          <w:p w14:paraId="6D0C5926" w14:textId="702907B1" w:rsidR="00C20544" w:rsidRDefault="00C20544" w:rsidP="0053648F">
            <w:pPr>
              <w:pStyle w:val="Innehll1"/>
            </w:pPr>
            <w:r>
              <w:t>Ranjdar Fallyih</w:t>
            </w:r>
          </w:p>
        </w:tc>
      </w:tr>
      <w:tr w:rsidR="00C20544" w:rsidRPr="00E4288C" w14:paraId="779DC804" w14:textId="77777777" w:rsidTr="00C20544">
        <w:tc>
          <w:tcPr>
            <w:tcW w:w="1162" w:type="dxa"/>
          </w:tcPr>
          <w:p w14:paraId="3FBD81BA" w14:textId="7B0F2973" w:rsidR="00C20544" w:rsidRDefault="00C20544" w:rsidP="0053648F">
            <w:pPr>
              <w:pStyle w:val="TableText"/>
              <w:rPr>
                <w:rFonts w:ascii="Georgia" w:hAnsi="Georgia"/>
              </w:rPr>
            </w:pPr>
            <w:r>
              <w:rPr>
                <w:rFonts w:ascii="Georgia" w:hAnsi="Georgia"/>
              </w:rPr>
              <w:t>2.1.7</w:t>
            </w:r>
          </w:p>
        </w:tc>
        <w:tc>
          <w:tcPr>
            <w:tcW w:w="766" w:type="dxa"/>
          </w:tcPr>
          <w:p w14:paraId="64268759" w14:textId="0E249202" w:rsidR="00C20544" w:rsidRDefault="007C77FE" w:rsidP="0053648F">
            <w:pPr>
              <w:pStyle w:val="TableText"/>
              <w:rPr>
                <w:rFonts w:ascii="Georgia" w:hAnsi="Georgia"/>
              </w:rPr>
            </w:pPr>
            <w:r>
              <w:rPr>
                <w:rFonts w:ascii="Georgia" w:hAnsi="Georgia"/>
              </w:rPr>
              <w:t>-</w:t>
            </w:r>
          </w:p>
        </w:tc>
        <w:tc>
          <w:tcPr>
            <w:tcW w:w="1224" w:type="dxa"/>
          </w:tcPr>
          <w:p w14:paraId="352345D0" w14:textId="0FB6257B" w:rsidR="00C20544" w:rsidRDefault="00C20544" w:rsidP="0053648F">
            <w:pPr>
              <w:pStyle w:val="TableText"/>
              <w:rPr>
                <w:rFonts w:ascii="Georgia" w:hAnsi="Georgia"/>
              </w:rPr>
            </w:pPr>
            <w:r>
              <w:rPr>
                <w:rFonts w:ascii="Georgia" w:hAnsi="Georgia"/>
              </w:rPr>
              <w:t>2017-04-18</w:t>
            </w:r>
          </w:p>
        </w:tc>
        <w:tc>
          <w:tcPr>
            <w:tcW w:w="4140" w:type="dxa"/>
          </w:tcPr>
          <w:p w14:paraId="253A064B" w14:textId="0DE79D99" w:rsidR="00C20544" w:rsidRDefault="00C20544" w:rsidP="0084544F">
            <w:pPr>
              <w:numPr>
                <w:ilvl w:val="0"/>
                <w:numId w:val="32"/>
              </w:numPr>
            </w:pPr>
            <w:r>
              <w:t xml:space="preserve">Förtydligat i kap 7.1.4 att nullified och nullifiedReason inte används </w:t>
            </w:r>
            <w:hyperlink r:id="rId8" w:history="1">
              <w:r w:rsidRPr="004321E8">
                <w:rPr>
                  <w:rStyle w:val="Hyperlnk"/>
                </w:rPr>
                <w:t>https://bitbucket.org/rivta-domains/riv.clinicalprocess.healthcond.d</w:t>
              </w:r>
              <w:r w:rsidRPr="004321E8">
                <w:rPr>
                  <w:rStyle w:val="Hyperlnk"/>
                </w:rPr>
                <w:lastRenderedPageBreak/>
                <w:t>escription/issues/358/gcd-21-tkb-saknar-f-lten-om-makulering-i-f</w:t>
              </w:r>
            </w:hyperlink>
          </w:p>
        </w:tc>
        <w:tc>
          <w:tcPr>
            <w:tcW w:w="1980" w:type="dxa"/>
          </w:tcPr>
          <w:p w14:paraId="3E103AE5" w14:textId="7CF67241" w:rsidR="00C20544" w:rsidRDefault="00C20544" w:rsidP="0053648F">
            <w:pPr>
              <w:pStyle w:val="Innehll1"/>
            </w:pPr>
            <w:r>
              <w:lastRenderedPageBreak/>
              <w:t>Khaled Daham</w:t>
            </w:r>
          </w:p>
        </w:tc>
      </w:tr>
      <w:tr w:rsidR="00C20544" w:rsidRPr="00E4288C" w14:paraId="5C45784F" w14:textId="77777777" w:rsidTr="00C20544">
        <w:tc>
          <w:tcPr>
            <w:tcW w:w="1162" w:type="dxa"/>
          </w:tcPr>
          <w:p w14:paraId="000345A4" w14:textId="78D85E12" w:rsidR="00C20544" w:rsidRDefault="00C20544" w:rsidP="0053648F">
            <w:pPr>
              <w:pStyle w:val="TableText"/>
              <w:rPr>
                <w:rFonts w:ascii="Georgia" w:hAnsi="Georgia"/>
              </w:rPr>
            </w:pPr>
            <w:r>
              <w:rPr>
                <w:rFonts w:ascii="Georgia" w:hAnsi="Georgia"/>
              </w:rPr>
              <w:t>2.1.7</w:t>
            </w:r>
          </w:p>
        </w:tc>
        <w:tc>
          <w:tcPr>
            <w:tcW w:w="766" w:type="dxa"/>
          </w:tcPr>
          <w:p w14:paraId="189341BA" w14:textId="2C0205DC" w:rsidR="00C20544" w:rsidRDefault="007C77FE" w:rsidP="0053648F">
            <w:pPr>
              <w:pStyle w:val="TableText"/>
              <w:rPr>
                <w:rFonts w:ascii="Georgia" w:hAnsi="Georgia"/>
              </w:rPr>
            </w:pPr>
            <w:r>
              <w:rPr>
                <w:rFonts w:ascii="Georgia" w:hAnsi="Georgia"/>
              </w:rPr>
              <w:t>-</w:t>
            </w:r>
          </w:p>
        </w:tc>
        <w:tc>
          <w:tcPr>
            <w:tcW w:w="1224" w:type="dxa"/>
          </w:tcPr>
          <w:p w14:paraId="644D494C" w14:textId="1F9DDDFD" w:rsidR="00C20544" w:rsidRDefault="00C20544" w:rsidP="0053648F">
            <w:pPr>
              <w:pStyle w:val="TableText"/>
              <w:rPr>
                <w:rFonts w:ascii="Georgia" w:hAnsi="Georgia"/>
              </w:rPr>
            </w:pPr>
            <w:r>
              <w:rPr>
                <w:rFonts w:ascii="Georgia" w:hAnsi="Georgia"/>
              </w:rPr>
              <w:t>2017-04-19</w:t>
            </w:r>
          </w:p>
        </w:tc>
        <w:tc>
          <w:tcPr>
            <w:tcW w:w="4140" w:type="dxa"/>
          </w:tcPr>
          <w:p w14:paraId="0401D047" w14:textId="0659F9B9" w:rsidR="00C20544" w:rsidRDefault="00C20544" w:rsidP="0084544F">
            <w:pPr>
              <w:numPr>
                <w:ilvl w:val="0"/>
                <w:numId w:val="32"/>
              </w:numPr>
            </w:pPr>
            <w:r>
              <w:t>Testsviter uppdaterade</w:t>
            </w:r>
          </w:p>
        </w:tc>
        <w:tc>
          <w:tcPr>
            <w:tcW w:w="1980" w:type="dxa"/>
          </w:tcPr>
          <w:p w14:paraId="549FDF8D" w14:textId="44CDD445" w:rsidR="00C20544" w:rsidRDefault="00C20544" w:rsidP="0053648F">
            <w:pPr>
              <w:pStyle w:val="Innehll1"/>
            </w:pPr>
            <w:r>
              <w:t>Björn Pettersson</w:t>
            </w:r>
          </w:p>
        </w:tc>
      </w:tr>
      <w:tr w:rsidR="00C20544" w:rsidRPr="00E4288C" w14:paraId="21CA5FA7" w14:textId="77777777" w:rsidTr="00C20544">
        <w:tc>
          <w:tcPr>
            <w:tcW w:w="1162" w:type="dxa"/>
          </w:tcPr>
          <w:p w14:paraId="3B9924FC" w14:textId="6BC45C9C" w:rsidR="00C20544" w:rsidRDefault="00C20544" w:rsidP="0053648F">
            <w:pPr>
              <w:pStyle w:val="TableText"/>
              <w:rPr>
                <w:rFonts w:ascii="Georgia" w:hAnsi="Georgia"/>
              </w:rPr>
            </w:pPr>
            <w:r>
              <w:rPr>
                <w:rFonts w:ascii="Georgia" w:hAnsi="Georgia"/>
              </w:rPr>
              <w:t>2.1.8</w:t>
            </w:r>
          </w:p>
        </w:tc>
        <w:tc>
          <w:tcPr>
            <w:tcW w:w="766" w:type="dxa"/>
          </w:tcPr>
          <w:p w14:paraId="7D2CA34C" w14:textId="64A78610" w:rsidR="00C20544" w:rsidRDefault="007C77FE" w:rsidP="0053648F">
            <w:pPr>
              <w:pStyle w:val="TableText"/>
              <w:rPr>
                <w:rFonts w:ascii="Georgia" w:hAnsi="Georgia"/>
              </w:rPr>
            </w:pPr>
            <w:r>
              <w:rPr>
                <w:rFonts w:ascii="Georgia" w:hAnsi="Georgia"/>
              </w:rPr>
              <w:t>-</w:t>
            </w:r>
          </w:p>
        </w:tc>
        <w:tc>
          <w:tcPr>
            <w:tcW w:w="1224" w:type="dxa"/>
          </w:tcPr>
          <w:p w14:paraId="34818CF3" w14:textId="6721CFCB" w:rsidR="00C20544" w:rsidRDefault="00C20544" w:rsidP="0053648F">
            <w:pPr>
              <w:pStyle w:val="TableText"/>
              <w:rPr>
                <w:rFonts w:ascii="Georgia" w:hAnsi="Georgia"/>
              </w:rPr>
            </w:pPr>
            <w:r>
              <w:rPr>
                <w:rFonts w:ascii="Georgia" w:hAnsi="Georgia"/>
              </w:rPr>
              <w:t>2017-06-21</w:t>
            </w:r>
          </w:p>
        </w:tc>
        <w:tc>
          <w:tcPr>
            <w:tcW w:w="4140" w:type="dxa"/>
          </w:tcPr>
          <w:p w14:paraId="6909274F" w14:textId="172D9A28" w:rsidR="00C20544" w:rsidRDefault="00C20544" w:rsidP="0084544F">
            <w:pPr>
              <w:numPr>
                <w:ilvl w:val="0"/>
                <w:numId w:val="32"/>
              </w:numPr>
            </w:pPr>
            <w:r>
              <w:t>Testsviter och självdeklaration uppdaterade</w:t>
            </w:r>
          </w:p>
        </w:tc>
        <w:tc>
          <w:tcPr>
            <w:tcW w:w="1980" w:type="dxa"/>
          </w:tcPr>
          <w:p w14:paraId="1F35E428" w14:textId="4B7FAA3A" w:rsidR="00C20544" w:rsidRDefault="00C20544" w:rsidP="0053648F">
            <w:pPr>
              <w:pStyle w:val="Innehll1"/>
            </w:pPr>
            <w:r>
              <w:t>Magnus Söderlind</w:t>
            </w:r>
          </w:p>
        </w:tc>
      </w:tr>
      <w:tr w:rsidR="00C20544" w:rsidRPr="00E4288C" w14:paraId="0B30F381" w14:textId="77777777" w:rsidTr="00C20544">
        <w:tc>
          <w:tcPr>
            <w:tcW w:w="1162" w:type="dxa"/>
          </w:tcPr>
          <w:p w14:paraId="27168E64" w14:textId="6FFA55C8" w:rsidR="00C20544" w:rsidRDefault="00C20544" w:rsidP="0053648F">
            <w:pPr>
              <w:pStyle w:val="TableText"/>
              <w:rPr>
                <w:rFonts w:ascii="Georgia" w:hAnsi="Georgia"/>
              </w:rPr>
            </w:pPr>
            <w:r>
              <w:rPr>
                <w:rFonts w:ascii="Georgia" w:hAnsi="Georgia"/>
              </w:rPr>
              <w:t>2.1.9</w:t>
            </w:r>
          </w:p>
        </w:tc>
        <w:tc>
          <w:tcPr>
            <w:tcW w:w="766" w:type="dxa"/>
          </w:tcPr>
          <w:p w14:paraId="27615398" w14:textId="09CEF60C" w:rsidR="00C20544" w:rsidRDefault="007C77FE" w:rsidP="0053648F">
            <w:pPr>
              <w:pStyle w:val="TableText"/>
              <w:rPr>
                <w:rFonts w:ascii="Georgia" w:hAnsi="Georgia"/>
              </w:rPr>
            </w:pPr>
            <w:r>
              <w:rPr>
                <w:rFonts w:ascii="Georgia" w:hAnsi="Georgia"/>
              </w:rPr>
              <w:t>-</w:t>
            </w:r>
          </w:p>
        </w:tc>
        <w:tc>
          <w:tcPr>
            <w:tcW w:w="1224" w:type="dxa"/>
          </w:tcPr>
          <w:p w14:paraId="5BD0A9B6" w14:textId="71B9C327" w:rsidR="00C20544" w:rsidRDefault="00C20544" w:rsidP="0053648F">
            <w:pPr>
              <w:pStyle w:val="TableText"/>
              <w:rPr>
                <w:rFonts w:ascii="Georgia" w:hAnsi="Georgia"/>
              </w:rPr>
            </w:pPr>
            <w:r>
              <w:rPr>
                <w:rFonts w:ascii="Georgia" w:hAnsi="Georgia"/>
              </w:rPr>
              <w:t>2017-08-07</w:t>
            </w:r>
          </w:p>
        </w:tc>
        <w:tc>
          <w:tcPr>
            <w:tcW w:w="4140" w:type="dxa"/>
          </w:tcPr>
          <w:p w14:paraId="6F0B8D7F" w14:textId="5D02A44C" w:rsidR="00C20544" w:rsidRDefault="00C20544" w:rsidP="0084544F">
            <w:pPr>
              <w:numPr>
                <w:ilvl w:val="0"/>
                <w:numId w:val="32"/>
              </w:numPr>
            </w:pPr>
            <w:r>
              <w:t xml:space="preserve">Uppdaterat beskrivning av fält clinicalDocumentNoteText samt multimediaEntry </w:t>
            </w:r>
            <w:hyperlink r:id="rId9" w:history="1">
              <w:r w:rsidRPr="00404867">
                <w:rPr>
                  <w:rStyle w:val="Hyperlnk"/>
                </w:rPr>
                <w:t>https://bitbucket.org/rivta-domains/riv.clinicalprocess.healthcond.description/issues/374/getcaredocumentation-tvetydig-semi</w:t>
              </w:r>
            </w:hyperlink>
          </w:p>
        </w:tc>
        <w:tc>
          <w:tcPr>
            <w:tcW w:w="1980" w:type="dxa"/>
          </w:tcPr>
          <w:p w14:paraId="29402DEF" w14:textId="12C16E1B" w:rsidR="00C20544" w:rsidRDefault="00C20544" w:rsidP="0053648F">
            <w:pPr>
              <w:pStyle w:val="Innehll1"/>
            </w:pPr>
            <w:r>
              <w:t>Khaled Daham</w:t>
            </w:r>
          </w:p>
        </w:tc>
      </w:tr>
      <w:tr w:rsidR="00C20544" w:rsidRPr="00E4288C" w14:paraId="1E018976" w14:textId="77777777" w:rsidTr="00C20544">
        <w:tc>
          <w:tcPr>
            <w:tcW w:w="1162" w:type="dxa"/>
          </w:tcPr>
          <w:p w14:paraId="2BB7A665" w14:textId="3C0344B7" w:rsidR="00C20544" w:rsidRDefault="00C20544" w:rsidP="0053648F">
            <w:pPr>
              <w:pStyle w:val="TableText"/>
              <w:rPr>
                <w:rFonts w:ascii="Georgia" w:hAnsi="Georgia"/>
              </w:rPr>
            </w:pPr>
            <w:r>
              <w:rPr>
                <w:rFonts w:ascii="Georgia" w:hAnsi="Georgia"/>
              </w:rPr>
              <w:t>2.1.9</w:t>
            </w:r>
          </w:p>
        </w:tc>
        <w:tc>
          <w:tcPr>
            <w:tcW w:w="766" w:type="dxa"/>
          </w:tcPr>
          <w:p w14:paraId="3F774549" w14:textId="63C1E2DA" w:rsidR="00C20544" w:rsidRDefault="007C77FE" w:rsidP="0053648F">
            <w:pPr>
              <w:pStyle w:val="TableText"/>
              <w:rPr>
                <w:rFonts w:ascii="Georgia" w:hAnsi="Georgia"/>
              </w:rPr>
            </w:pPr>
            <w:r>
              <w:rPr>
                <w:rFonts w:ascii="Georgia" w:hAnsi="Georgia"/>
              </w:rPr>
              <w:t>-</w:t>
            </w:r>
          </w:p>
        </w:tc>
        <w:tc>
          <w:tcPr>
            <w:tcW w:w="1224" w:type="dxa"/>
          </w:tcPr>
          <w:p w14:paraId="5DA9DE21" w14:textId="0197F118" w:rsidR="00C20544" w:rsidRDefault="00C20544" w:rsidP="0053648F">
            <w:pPr>
              <w:pStyle w:val="TableText"/>
              <w:rPr>
                <w:rFonts w:ascii="Georgia" w:hAnsi="Georgia"/>
              </w:rPr>
            </w:pPr>
            <w:r>
              <w:rPr>
                <w:rFonts w:ascii="Georgia" w:hAnsi="Georgia"/>
              </w:rPr>
              <w:t>2017-08-11</w:t>
            </w:r>
          </w:p>
        </w:tc>
        <w:tc>
          <w:tcPr>
            <w:tcW w:w="4140" w:type="dxa"/>
          </w:tcPr>
          <w:p w14:paraId="498E11CF" w14:textId="77777777" w:rsidR="00C20544" w:rsidRPr="00C82EE8" w:rsidRDefault="00C20544" w:rsidP="007E3F4D">
            <w:pPr>
              <w:numPr>
                <w:ilvl w:val="0"/>
                <w:numId w:val="32"/>
              </w:numPr>
              <w:rPr>
                <w:rStyle w:val="Hyperlnk"/>
                <w:color w:val="auto"/>
                <w:u w:val="none"/>
              </w:rPr>
            </w:pPr>
            <w:r>
              <w:t xml:space="preserve">Förtydligat actSubstance och lagt till element som ej skall användas, </w:t>
            </w:r>
            <w:hyperlink r:id="rId10" w:history="1">
              <w:r w:rsidRPr="007E3F4D">
                <w:rPr>
                  <w:rStyle w:val="Hyperlnk"/>
                </w:rPr>
                <w:t>https://bitbucket.org/rivta-domains/riv.clinicalprocess.healthcond.description/issues/369/getalertinformation-20-felaktig-cvtype</w:t>
              </w:r>
            </w:hyperlink>
          </w:p>
          <w:p w14:paraId="0CD4A366" w14:textId="77777777" w:rsidR="00C20544" w:rsidRDefault="00C20544" w:rsidP="00C82EE8">
            <w:pPr>
              <w:numPr>
                <w:ilvl w:val="0"/>
                <w:numId w:val="32"/>
              </w:numPr>
              <w:rPr>
                <w:rStyle w:val="Hyperlnk"/>
                <w:color w:val="auto"/>
                <w:u w:val="none"/>
              </w:rPr>
            </w:pPr>
            <w:r>
              <w:rPr>
                <w:rStyle w:val="Hyperlnk"/>
                <w:color w:val="auto"/>
                <w:u w:val="none"/>
              </w:rPr>
              <w:t>Förtydligat att låsning skall signaleras på samma sätt som det görs i getCareDocumentation för getDiagnosis, getFunctionalStatus, getAlertInformation</w:t>
            </w:r>
          </w:p>
          <w:p w14:paraId="6DF015AF" w14:textId="77777777" w:rsidR="00C20544" w:rsidRDefault="00EE154E" w:rsidP="00C95211">
            <w:pPr>
              <w:ind w:left="388"/>
              <w:rPr>
                <w:rStyle w:val="Hyperlnk"/>
                <w:color w:val="auto"/>
                <w:u w:val="none"/>
              </w:rPr>
            </w:pPr>
            <w:hyperlink r:id="rId11" w:history="1">
              <w:r w:rsidR="00C20544" w:rsidRPr="00C82EE8">
                <w:rPr>
                  <w:rStyle w:val="Hyperlnk"/>
                </w:rPr>
                <w:t>https://bitbucket.org/rivta-domains/riv.clinicalprocess.healthcond.description/issues/377</w:t>
              </w:r>
            </w:hyperlink>
            <w:r w:rsidR="00C20544">
              <w:rPr>
                <w:rStyle w:val="Hyperlnk"/>
                <w:color w:val="auto"/>
                <w:u w:val="none"/>
              </w:rPr>
              <w:t xml:space="preserve"> </w:t>
            </w:r>
          </w:p>
          <w:p w14:paraId="58BB854F" w14:textId="0F88A15F" w:rsidR="00C20544" w:rsidRDefault="00C20544" w:rsidP="00C95211">
            <w:pPr>
              <w:ind w:left="388"/>
            </w:pPr>
            <w:r>
              <w:rPr>
                <w:rStyle w:val="Hyperlnk"/>
                <w:color w:val="auto"/>
                <w:u w:val="none"/>
              </w:rPr>
              <w:t xml:space="preserve">Förtydligat användning av relatedDiagnosis </w:t>
            </w:r>
            <w:hyperlink r:id="rId12" w:history="1">
              <w:r w:rsidRPr="00C95211">
                <w:rPr>
                  <w:rStyle w:val="Hyperlnk"/>
                </w:rPr>
                <w:t>https://bitbucket.org/rivta-domains/riv.clinicalprocess.healthcond.description/issues/373/fr-gor-ang-ende-tolkning-av</w:t>
              </w:r>
            </w:hyperlink>
          </w:p>
        </w:tc>
        <w:tc>
          <w:tcPr>
            <w:tcW w:w="1980" w:type="dxa"/>
          </w:tcPr>
          <w:p w14:paraId="2CF60210" w14:textId="646FF9F1" w:rsidR="00C20544" w:rsidRDefault="00C20544" w:rsidP="0053648F">
            <w:pPr>
              <w:pStyle w:val="Innehll1"/>
            </w:pPr>
            <w:r>
              <w:t>Khaled Daham</w:t>
            </w:r>
          </w:p>
        </w:tc>
      </w:tr>
      <w:tr w:rsidR="00C20544" w:rsidRPr="00E4288C" w14:paraId="1BDEA782" w14:textId="77777777" w:rsidTr="00C20544">
        <w:tc>
          <w:tcPr>
            <w:tcW w:w="1162" w:type="dxa"/>
          </w:tcPr>
          <w:p w14:paraId="2B9289B5" w14:textId="6991A396" w:rsidR="00C20544" w:rsidRDefault="00C20544" w:rsidP="00904B6E">
            <w:pPr>
              <w:pStyle w:val="TableText"/>
              <w:rPr>
                <w:rFonts w:ascii="Georgia" w:hAnsi="Georgia"/>
              </w:rPr>
            </w:pPr>
            <w:r>
              <w:rPr>
                <w:rFonts w:ascii="Georgia" w:hAnsi="Georgia"/>
              </w:rPr>
              <w:t>2.1.9</w:t>
            </w:r>
          </w:p>
        </w:tc>
        <w:tc>
          <w:tcPr>
            <w:tcW w:w="766" w:type="dxa"/>
          </w:tcPr>
          <w:p w14:paraId="2FB9AA10" w14:textId="2028C3C0" w:rsidR="00C20544" w:rsidRDefault="007C77FE" w:rsidP="00904B6E">
            <w:pPr>
              <w:pStyle w:val="TableText"/>
              <w:rPr>
                <w:rFonts w:ascii="Georgia" w:hAnsi="Georgia"/>
              </w:rPr>
            </w:pPr>
            <w:r>
              <w:rPr>
                <w:rFonts w:ascii="Georgia" w:hAnsi="Georgia"/>
              </w:rPr>
              <w:t>-</w:t>
            </w:r>
          </w:p>
        </w:tc>
        <w:tc>
          <w:tcPr>
            <w:tcW w:w="1224" w:type="dxa"/>
          </w:tcPr>
          <w:p w14:paraId="00BE0254" w14:textId="1561817D" w:rsidR="00C20544" w:rsidRDefault="00C20544" w:rsidP="00904B6E">
            <w:pPr>
              <w:pStyle w:val="TableText"/>
              <w:rPr>
                <w:rFonts w:ascii="Georgia" w:hAnsi="Georgia"/>
              </w:rPr>
            </w:pPr>
            <w:r>
              <w:rPr>
                <w:rFonts w:ascii="Georgia" w:hAnsi="Georgia"/>
              </w:rPr>
              <w:t>2017-08-11</w:t>
            </w:r>
          </w:p>
        </w:tc>
        <w:tc>
          <w:tcPr>
            <w:tcW w:w="4140" w:type="dxa"/>
          </w:tcPr>
          <w:p w14:paraId="146C142E" w14:textId="02CF0D47" w:rsidR="00C20544" w:rsidRDefault="00C20544" w:rsidP="00904B6E">
            <w:pPr>
              <w:numPr>
                <w:ilvl w:val="0"/>
                <w:numId w:val="32"/>
              </w:numPr>
            </w:pPr>
            <w:r>
              <w:t xml:space="preserve">Testsviter/självdeklarationer utökade och uppdaterade. </w:t>
            </w:r>
          </w:p>
        </w:tc>
        <w:tc>
          <w:tcPr>
            <w:tcW w:w="1980" w:type="dxa"/>
          </w:tcPr>
          <w:p w14:paraId="114EDD04" w14:textId="28C9F71E" w:rsidR="00C20544" w:rsidRDefault="00C20544" w:rsidP="00904B6E">
            <w:pPr>
              <w:pStyle w:val="Innehll1"/>
            </w:pPr>
            <w:r>
              <w:t>Magnus Söderlind</w:t>
            </w:r>
          </w:p>
        </w:tc>
      </w:tr>
      <w:tr w:rsidR="00C20544" w:rsidRPr="00E4288C" w14:paraId="6DA2B6B5" w14:textId="77777777" w:rsidTr="00C20544">
        <w:tc>
          <w:tcPr>
            <w:tcW w:w="1162" w:type="dxa"/>
          </w:tcPr>
          <w:p w14:paraId="2E6095A2" w14:textId="0FA2F10A" w:rsidR="00C20544" w:rsidRDefault="00C20544" w:rsidP="00904B6E">
            <w:pPr>
              <w:pStyle w:val="TableText"/>
              <w:rPr>
                <w:rFonts w:ascii="Georgia" w:hAnsi="Georgia"/>
              </w:rPr>
            </w:pPr>
            <w:r>
              <w:rPr>
                <w:rFonts w:ascii="Georgia" w:hAnsi="Georgia"/>
              </w:rPr>
              <w:t>2.1.10</w:t>
            </w:r>
          </w:p>
        </w:tc>
        <w:tc>
          <w:tcPr>
            <w:tcW w:w="766" w:type="dxa"/>
          </w:tcPr>
          <w:p w14:paraId="4A593434" w14:textId="56EA6E92" w:rsidR="00C20544" w:rsidRDefault="007C77FE" w:rsidP="00904B6E">
            <w:pPr>
              <w:pStyle w:val="TableText"/>
              <w:rPr>
                <w:rFonts w:ascii="Georgia" w:hAnsi="Georgia"/>
              </w:rPr>
            </w:pPr>
            <w:r>
              <w:rPr>
                <w:rFonts w:ascii="Georgia" w:hAnsi="Georgia"/>
              </w:rPr>
              <w:t>-</w:t>
            </w:r>
          </w:p>
        </w:tc>
        <w:tc>
          <w:tcPr>
            <w:tcW w:w="1224" w:type="dxa"/>
          </w:tcPr>
          <w:p w14:paraId="5B348C40" w14:textId="6D435326" w:rsidR="00C20544" w:rsidRDefault="00C20544" w:rsidP="00904B6E">
            <w:pPr>
              <w:pStyle w:val="TableText"/>
              <w:rPr>
                <w:rFonts w:ascii="Georgia" w:hAnsi="Georgia"/>
              </w:rPr>
            </w:pPr>
            <w:r>
              <w:rPr>
                <w:rFonts w:ascii="Georgia" w:hAnsi="Georgia"/>
              </w:rPr>
              <w:t>2018-01-19</w:t>
            </w:r>
          </w:p>
        </w:tc>
        <w:tc>
          <w:tcPr>
            <w:tcW w:w="4140" w:type="dxa"/>
          </w:tcPr>
          <w:p w14:paraId="09F55988" w14:textId="4D8DDD74" w:rsidR="00C20544" w:rsidRDefault="00C20544" w:rsidP="00E31784">
            <w:pPr>
              <w:pStyle w:val="Liststycke"/>
              <w:numPr>
                <w:ilvl w:val="0"/>
                <w:numId w:val="32"/>
              </w:numPr>
            </w:pPr>
            <w:r>
              <w:t xml:space="preserve">Rättat beskrivning av timePeriod i GetDiagnosis och datePeriod i GetFunctionalStatus </w:t>
            </w:r>
            <w:hyperlink r:id="rId13" w:history="1">
              <w:r w:rsidRPr="00907875">
                <w:rPr>
                  <w:rStyle w:val="Hyperlnk"/>
                </w:rPr>
                <w:t>https://bitbucket.org/rivta-domains/riv.clinicalprocess.healthcond.description/issues/380/felaktig-</w:t>
              </w:r>
              <w:r w:rsidRPr="00907875">
                <w:rPr>
                  <w:rStyle w:val="Hyperlnk"/>
                </w:rPr>
                <w:lastRenderedPageBreak/>
                <w:t>beskrivning-av-dateperiod-i-tkb</w:t>
              </w:r>
            </w:hyperlink>
            <w:r>
              <w:t xml:space="preserve"> </w:t>
            </w:r>
          </w:p>
        </w:tc>
        <w:tc>
          <w:tcPr>
            <w:tcW w:w="1980" w:type="dxa"/>
          </w:tcPr>
          <w:p w14:paraId="24786790" w14:textId="2805E52D" w:rsidR="00C20544" w:rsidRDefault="00C20544" w:rsidP="00904B6E">
            <w:pPr>
              <w:pStyle w:val="Innehll1"/>
            </w:pPr>
            <w:r>
              <w:lastRenderedPageBreak/>
              <w:t>Emmy Damberg</w:t>
            </w:r>
          </w:p>
        </w:tc>
      </w:tr>
      <w:tr w:rsidR="00C20544" w:rsidRPr="00E4288C" w14:paraId="6E20E00B" w14:textId="77777777" w:rsidTr="00C20544">
        <w:tc>
          <w:tcPr>
            <w:tcW w:w="1162" w:type="dxa"/>
          </w:tcPr>
          <w:p w14:paraId="122A7446" w14:textId="60510A6D" w:rsidR="00C20544" w:rsidRDefault="00C20544" w:rsidP="00904B6E">
            <w:pPr>
              <w:pStyle w:val="TableText"/>
              <w:rPr>
                <w:rFonts w:ascii="Georgia" w:hAnsi="Georgia"/>
              </w:rPr>
            </w:pPr>
            <w:r>
              <w:rPr>
                <w:rFonts w:ascii="Georgia" w:hAnsi="Georgia"/>
              </w:rPr>
              <w:t>2.1.10</w:t>
            </w:r>
          </w:p>
        </w:tc>
        <w:tc>
          <w:tcPr>
            <w:tcW w:w="766" w:type="dxa"/>
          </w:tcPr>
          <w:p w14:paraId="01BB6864" w14:textId="7AA0BE5D" w:rsidR="00C20544" w:rsidRDefault="007C77FE" w:rsidP="00904B6E">
            <w:pPr>
              <w:pStyle w:val="TableText"/>
              <w:rPr>
                <w:rFonts w:ascii="Georgia" w:hAnsi="Georgia"/>
              </w:rPr>
            </w:pPr>
            <w:r>
              <w:rPr>
                <w:rFonts w:ascii="Georgia" w:hAnsi="Georgia"/>
              </w:rPr>
              <w:t>-</w:t>
            </w:r>
          </w:p>
        </w:tc>
        <w:tc>
          <w:tcPr>
            <w:tcW w:w="1224" w:type="dxa"/>
          </w:tcPr>
          <w:p w14:paraId="0DA07855" w14:textId="40EDEDC2" w:rsidR="00C20544" w:rsidRPr="00AD283D" w:rsidRDefault="00C20544" w:rsidP="00904B6E">
            <w:pPr>
              <w:pStyle w:val="TableText"/>
              <w:rPr>
                <w:rFonts w:ascii="Georgia" w:hAnsi="Georgia"/>
              </w:rPr>
            </w:pPr>
            <w:r w:rsidRPr="00AD283D">
              <w:rPr>
                <w:rFonts w:ascii="Georgia" w:hAnsi="Georgia"/>
              </w:rPr>
              <w:t>2018-10-05</w:t>
            </w:r>
          </w:p>
        </w:tc>
        <w:tc>
          <w:tcPr>
            <w:tcW w:w="4140" w:type="dxa"/>
          </w:tcPr>
          <w:p w14:paraId="60350A9A" w14:textId="2A0F4FFC" w:rsidR="00C20544" w:rsidRPr="00AD283D" w:rsidRDefault="00C20544" w:rsidP="00E31784">
            <w:pPr>
              <w:pStyle w:val="Liststycke"/>
              <w:numPr>
                <w:ilvl w:val="0"/>
                <w:numId w:val="32"/>
              </w:numPr>
            </w:pPr>
            <w:r w:rsidRPr="00AD283D">
              <w:t>Uppdateringar i SJD och testförbättringar i testsviter, framförallt tidsfiltrering. Testsvit 7,8 tillkommer.</w:t>
            </w:r>
          </w:p>
        </w:tc>
        <w:tc>
          <w:tcPr>
            <w:tcW w:w="1980" w:type="dxa"/>
          </w:tcPr>
          <w:p w14:paraId="6DE4AFDA" w14:textId="2009E5D2" w:rsidR="00C20544" w:rsidRPr="00AD283D" w:rsidRDefault="00C20544" w:rsidP="00904B6E">
            <w:pPr>
              <w:pStyle w:val="Innehll1"/>
            </w:pPr>
            <w:r w:rsidRPr="00AD283D">
              <w:t>Magnus Söderlind</w:t>
            </w:r>
          </w:p>
        </w:tc>
      </w:tr>
      <w:tr w:rsidR="00C20544" w:rsidRPr="00E4288C" w14:paraId="30AD9E13" w14:textId="77777777" w:rsidTr="00C20544">
        <w:tc>
          <w:tcPr>
            <w:tcW w:w="1162" w:type="dxa"/>
          </w:tcPr>
          <w:p w14:paraId="03C243EF" w14:textId="7F52F26F" w:rsidR="00C20544" w:rsidRDefault="00C20544" w:rsidP="00904B6E">
            <w:pPr>
              <w:pStyle w:val="TableText"/>
              <w:rPr>
                <w:rFonts w:ascii="Georgia" w:hAnsi="Georgia"/>
              </w:rPr>
            </w:pPr>
            <w:r>
              <w:rPr>
                <w:rFonts w:ascii="Georgia" w:hAnsi="Georgia"/>
              </w:rPr>
              <w:t>2.1.10</w:t>
            </w:r>
          </w:p>
        </w:tc>
        <w:tc>
          <w:tcPr>
            <w:tcW w:w="766" w:type="dxa"/>
          </w:tcPr>
          <w:p w14:paraId="4EB4E916" w14:textId="03B3E223" w:rsidR="00C20544" w:rsidRDefault="007C77FE" w:rsidP="00904B6E">
            <w:pPr>
              <w:pStyle w:val="TableText"/>
              <w:rPr>
                <w:rFonts w:ascii="Georgia" w:hAnsi="Georgia"/>
              </w:rPr>
            </w:pPr>
            <w:r>
              <w:rPr>
                <w:rFonts w:ascii="Georgia" w:hAnsi="Georgia"/>
              </w:rPr>
              <w:t>-</w:t>
            </w:r>
          </w:p>
        </w:tc>
        <w:tc>
          <w:tcPr>
            <w:tcW w:w="1224" w:type="dxa"/>
          </w:tcPr>
          <w:p w14:paraId="0D5ED2DA" w14:textId="5401F66E" w:rsidR="00C20544" w:rsidRPr="00AD283D" w:rsidRDefault="00C20544" w:rsidP="00904B6E">
            <w:pPr>
              <w:pStyle w:val="TableText"/>
              <w:rPr>
                <w:rFonts w:ascii="Georgia" w:hAnsi="Georgia"/>
              </w:rPr>
            </w:pPr>
            <w:r w:rsidRPr="00AD283D">
              <w:rPr>
                <w:rFonts w:ascii="Georgia" w:hAnsi="Georgia"/>
              </w:rPr>
              <w:t>2019-03-25</w:t>
            </w:r>
          </w:p>
        </w:tc>
        <w:tc>
          <w:tcPr>
            <w:tcW w:w="4140" w:type="dxa"/>
          </w:tcPr>
          <w:p w14:paraId="09CBB137" w14:textId="1B4F2FA1" w:rsidR="00C20544" w:rsidRPr="00AD283D" w:rsidRDefault="00C20544" w:rsidP="00AD283D">
            <w:pPr>
              <w:pStyle w:val="Liststycke"/>
              <w:numPr>
                <w:ilvl w:val="0"/>
                <w:numId w:val="32"/>
              </w:numPr>
            </w:pPr>
            <w:r w:rsidRPr="00AD283D">
              <w:t>Lagt till SjD för konsument och uppdaterat mock</w:t>
            </w:r>
          </w:p>
        </w:tc>
        <w:tc>
          <w:tcPr>
            <w:tcW w:w="1980" w:type="dxa"/>
          </w:tcPr>
          <w:p w14:paraId="665A5169" w14:textId="41EAA170" w:rsidR="00C20544" w:rsidRPr="00AD283D" w:rsidRDefault="00C20544" w:rsidP="00904B6E">
            <w:pPr>
              <w:pStyle w:val="Innehll1"/>
            </w:pPr>
            <w:r w:rsidRPr="00AD283D">
              <w:t>Jan Söderman</w:t>
            </w:r>
          </w:p>
        </w:tc>
      </w:tr>
      <w:tr w:rsidR="00C20544" w:rsidRPr="00E4288C" w14:paraId="5E0318B5" w14:textId="77777777" w:rsidTr="00C20544">
        <w:tc>
          <w:tcPr>
            <w:tcW w:w="1162" w:type="dxa"/>
          </w:tcPr>
          <w:p w14:paraId="4731501E" w14:textId="43697313" w:rsidR="00C20544" w:rsidRDefault="00C20544" w:rsidP="00904B6E">
            <w:pPr>
              <w:pStyle w:val="TableText"/>
              <w:rPr>
                <w:rFonts w:ascii="Georgia" w:hAnsi="Georgia"/>
              </w:rPr>
            </w:pPr>
            <w:r>
              <w:rPr>
                <w:rFonts w:ascii="Georgia" w:hAnsi="Georgia"/>
              </w:rPr>
              <w:t>2.1.10</w:t>
            </w:r>
          </w:p>
        </w:tc>
        <w:tc>
          <w:tcPr>
            <w:tcW w:w="766" w:type="dxa"/>
          </w:tcPr>
          <w:p w14:paraId="49DB6451" w14:textId="26F6FF01" w:rsidR="00C20544" w:rsidRDefault="007C77FE" w:rsidP="00904B6E">
            <w:pPr>
              <w:pStyle w:val="TableText"/>
              <w:rPr>
                <w:rFonts w:ascii="Georgia" w:hAnsi="Georgia"/>
              </w:rPr>
            </w:pPr>
            <w:r>
              <w:rPr>
                <w:rFonts w:ascii="Georgia" w:hAnsi="Georgia"/>
              </w:rPr>
              <w:t>-</w:t>
            </w:r>
          </w:p>
        </w:tc>
        <w:tc>
          <w:tcPr>
            <w:tcW w:w="1224" w:type="dxa"/>
          </w:tcPr>
          <w:p w14:paraId="00A453F7" w14:textId="2D2DAB8D" w:rsidR="00C20544" w:rsidRDefault="00C20544" w:rsidP="00904B6E">
            <w:pPr>
              <w:pStyle w:val="TableText"/>
              <w:rPr>
                <w:rFonts w:ascii="Georgia" w:hAnsi="Georgia"/>
              </w:rPr>
            </w:pPr>
            <w:r>
              <w:rPr>
                <w:rFonts w:ascii="Georgia" w:hAnsi="Georgia"/>
              </w:rPr>
              <w:t>2019-04-03</w:t>
            </w:r>
          </w:p>
        </w:tc>
        <w:tc>
          <w:tcPr>
            <w:tcW w:w="4140" w:type="dxa"/>
          </w:tcPr>
          <w:p w14:paraId="1788F0D1" w14:textId="77777777" w:rsidR="00C20544" w:rsidRDefault="00C20544" w:rsidP="00E02023">
            <w:pPr>
              <w:pStyle w:val="Liststycke"/>
              <w:numPr>
                <w:ilvl w:val="0"/>
                <w:numId w:val="32"/>
              </w:numPr>
              <w:rPr>
                <w:szCs w:val="20"/>
              </w:rPr>
            </w:pPr>
            <w:r>
              <w:rPr>
                <w:szCs w:val="20"/>
              </w:rPr>
              <w:t xml:space="preserve">Rättat kardinalitet för </w:t>
            </w:r>
            <w:r w:rsidRPr="00AD283D">
              <w:rPr>
                <w:szCs w:val="20"/>
              </w:rPr>
              <w:t>../start och ../end</w:t>
            </w:r>
            <w:r>
              <w:rPr>
                <w:szCs w:val="20"/>
              </w:rPr>
              <w:t xml:space="preserve"> i GetFunctionalStatus</w:t>
            </w:r>
          </w:p>
          <w:p w14:paraId="116A5E28" w14:textId="77CEF55A" w:rsidR="00C20544" w:rsidRPr="00AD283D" w:rsidRDefault="00EE154E" w:rsidP="00950BA8">
            <w:pPr>
              <w:pStyle w:val="Liststycke"/>
              <w:ind w:left="388" w:firstLine="0"/>
              <w:rPr>
                <w:szCs w:val="20"/>
              </w:rPr>
            </w:pPr>
            <w:hyperlink r:id="rId14" w:history="1">
              <w:r w:rsidR="00C20544" w:rsidRPr="006C654E">
                <w:rPr>
                  <w:rStyle w:val="Hyperlnk"/>
                </w:rPr>
                <w:t>https://bitbucket.org/rivta-domains/riv.clinicalprocess.healthcond.description/issues/384/kardinalitet</w:t>
              </w:r>
            </w:hyperlink>
          </w:p>
          <w:p w14:paraId="3B35EAB8" w14:textId="5FD5354B" w:rsidR="00C20544" w:rsidRPr="00AD283D" w:rsidRDefault="00C20544" w:rsidP="00AD283D">
            <w:pPr>
              <w:rPr>
                <w:szCs w:val="20"/>
              </w:rPr>
            </w:pPr>
          </w:p>
        </w:tc>
        <w:tc>
          <w:tcPr>
            <w:tcW w:w="1980" w:type="dxa"/>
          </w:tcPr>
          <w:p w14:paraId="1E7A7355" w14:textId="65319203" w:rsidR="00C20544" w:rsidRDefault="00C20544" w:rsidP="00904B6E">
            <w:pPr>
              <w:pStyle w:val="Innehll1"/>
            </w:pPr>
            <w:r>
              <w:t xml:space="preserve">Malin Lindberg </w:t>
            </w:r>
          </w:p>
        </w:tc>
      </w:tr>
      <w:tr w:rsidR="00C20544" w:rsidRPr="00E4288C" w14:paraId="7839ADCB" w14:textId="77777777" w:rsidTr="00C20544">
        <w:tc>
          <w:tcPr>
            <w:tcW w:w="1162" w:type="dxa"/>
          </w:tcPr>
          <w:p w14:paraId="6D40A562" w14:textId="3BF0A49F" w:rsidR="00C20544" w:rsidRDefault="00C20544" w:rsidP="00904B6E">
            <w:pPr>
              <w:pStyle w:val="TableText"/>
              <w:rPr>
                <w:rFonts w:ascii="Georgia" w:hAnsi="Georgia"/>
              </w:rPr>
            </w:pPr>
            <w:r>
              <w:rPr>
                <w:rFonts w:ascii="Georgia" w:hAnsi="Georgia"/>
              </w:rPr>
              <w:t>2.1.11</w:t>
            </w:r>
          </w:p>
        </w:tc>
        <w:tc>
          <w:tcPr>
            <w:tcW w:w="766" w:type="dxa"/>
          </w:tcPr>
          <w:p w14:paraId="641591D1" w14:textId="6CA19C3B" w:rsidR="00C20544" w:rsidRDefault="007C77FE" w:rsidP="00904B6E">
            <w:pPr>
              <w:pStyle w:val="TableText"/>
              <w:rPr>
                <w:rFonts w:ascii="Georgia" w:hAnsi="Georgia"/>
              </w:rPr>
            </w:pPr>
            <w:r>
              <w:rPr>
                <w:rFonts w:ascii="Georgia" w:hAnsi="Georgia"/>
              </w:rPr>
              <w:t>-</w:t>
            </w:r>
          </w:p>
        </w:tc>
        <w:tc>
          <w:tcPr>
            <w:tcW w:w="1224" w:type="dxa"/>
          </w:tcPr>
          <w:p w14:paraId="2A87EA73" w14:textId="79F471F1" w:rsidR="00C20544" w:rsidRDefault="00C20544" w:rsidP="00B66E55">
            <w:pPr>
              <w:pStyle w:val="TableText"/>
              <w:rPr>
                <w:rFonts w:ascii="Georgia" w:hAnsi="Georgia"/>
              </w:rPr>
            </w:pPr>
            <w:r>
              <w:rPr>
                <w:rFonts w:ascii="Georgia" w:hAnsi="Georgia"/>
              </w:rPr>
              <w:t>2019-05-02</w:t>
            </w:r>
          </w:p>
        </w:tc>
        <w:tc>
          <w:tcPr>
            <w:tcW w:w="4140" w:type="dxa"/>
          </w:tcPr>
          <w:p w14:paraId="3B3A0A5B" w14:textId="15B759C6" w:rsidR="00C20544" w:rsidRDefault="00C20544" w:rsidP="00E02023">
            <w:pPr>
              <w:pStyle w:val="Liststycke"/>
              <w:numPr>
                <w:ilvl w:val="0"/>
                <w:numId w:val="32"/>
              </w:numPr>
              <w:rPr>
                <w:szCs w:val="20"/>
              </w:rPr>
            </w:pPr>
            <w:r>
              <w:rPr>
                <w:szCs w:val="20"/>
              </w:rPr>
              <w:t>Ny testsvit och självdeklaration</w:t>
            </w:r>
          </w:p>
        </w:tc>
        <w:tc>
          <w:tcPr>
            <w:tcW w:w="1980" w:type="dxa"/>
          </w:tcPr>
          <w:p w14:paraId="3CAC10F6" w14:textId="7E13379D" w:rsidR="00C20544" w:rsidRDefault="00C20544" w:rsidP="00904B6E">
            <w:pPr>
              <w:pStyle w:val="Innehll1"/>
            </w:pPr>
            <w:r>
              <w:t>Jan Söderman</w:t>
            </w:r>
          </w:p>
        </w:tc>
      </w:tr>
      <w:tr w:rsidR="00C20544" w:rsidRPr="00E4288C" w14:paraId="0578314B" w14:textId="77777777" w:rsidTr="00C20544">
        <w:tc>
          <w:tcPr>
            <w:tcW w:w="1162" w:type="dxa"/>
          </w:tcPr>
          <w:p w14:paraId="1A353DC8" w14:textId="1A6D62CB" w:rsidR="00C20544" w:rsidRDefault="00C20544" w:rsidP="00380B02">
            <w:pPr>
              <w:pStyle w:val="TableText"/>
              <w:rPr>
                <w:rFonts w:ascii="Georgia" w:hAnsi="Georgia"/>
              </w:rPr>
            </w:pPr>
            <w:r>
              <w:rPr>
                <w:rFonts w:ascii="Georgia" w:hAnsi="Georgia"/>
              </w:rPr>
              <w:t>2.1.12</w:t>
            </w:r>
          </w:p>
        </w:tc>
        <w:tc>
          <w:tcPr>
            <w:tcW w:w="766" w:type="dxa"/>
          </w:tcPr>
          <w:p w14:paraId="078FE133" w14:textId="0EF37F98" w:rsidR="00C20544" w:rsidRDefault="007C77FE" w:rsidP="00380B02">
            <w:pPr>
              <w:pStyle w:val="TableText"/>
              <w:rPr>
                <w:rFonts w:ascii="Georgia" w:hAnsi="Georgia"/>
              </w:rPr>
            </w:pPr>
            <w:r>
              <w:rPr>
                <w:rFonts w:ascii="Georgia" w:hAnsi="Georgia"/>
              </w:rPr>
              <w:t>-</w:t>
            </w:r>
          </w:p>
        </w:tc>
        <w:tc>
          <w:tcPr>
            <w:tcW w:w="1224" w:type="dxa"/>
          </w:tcPr>
          <w:p w14:paraId="35BF1634" w14:textId="663A452F" w:rsidR="00C20544" w:rsidRDefault="00C20544" w:rsidP="00380B02">
            <w:pPr>
              <w:pStyle w:val="TableText"/>
              <w:rPr>
                <w:rFonts w:ascii="Georgia" w:hAnsi="Georgia"/>
              </w:rPr>
            </w:pPr>
            <w:r>
              <w:rPr>
                <w:rFonts w:ascii="Georgia" w:hAnsi="Georgia"/>
              </w:rPr>
              <w:t>2020-03-30</w:t>
            </w:r>
          </w:p>
        </w:tc>
        <w:tc>
          <w:tcPr>
            <w:tcW w:w="4140" w:type="dxa"/>
          </w:tcPr>
          <w:p w14:paraId="57A8EDA6" w14:textId="77777777" w:rsidR="00C20544" w:rsidRPr="00000624" w:rsidRDefault="00C20544" w:rsidP="00F34188">
            <w:pPr>
              <w:pStyle w:val="Liststycke"/>
              <w:numPr>
                <w:ilvl w:val="0"/>
                <w:numId w:val="32"/>
              </w:numPr>
              <w:rPr>
                <w:spacing w:val="-1"/>
                <w:szCs w:val="20"/>
              </w:rPr>
            </w:pPr>
            <w:r w:rsidRPr="00463570">
              <w:rPr>
                <w:szCs w:val="20"/>
              </w:rPr>
              <w:t xml:space="preserve">Regelförtydligande av HSA-id för </w:t>
            </w:r>
          </w:p>
          <w:p w14:paraId="5D6AB4C4" w14:textId="77777777" w:rsidR="00C20544" w:rsidRDefault="00C20544" w:rsidP="0007776B">
            <w:pPr>
              <w:pStyle w:val="Liststycke"/>
              <w:ind w:left="388" w:firstLine="0"/>
              <w:rPr>
                <w:szCs w:val="20"/>
              </w:rPr>
            </w:pPr>
            <w:r w:rsidRPr="00463570">
              <w:rPr>
                <w:szCs w:val="20"/>
              </w:rPr>
              <w:t xml:space="preserve">vårdgivare och vårdenhet. </w:t>
            </w:r>
          </w:p>
          <w:p w14:paraId="717387CA" w14:textId="05232071" w:rsidR="00C20544" w:rsidRPr="0007776B" w:rsidRDefault="00C20544" w:rsidP="00F34188">
            <w:pPr>
              <w:pStyle w:val="Liststycke"/>
              <w:numPr>
                <w:ilvl w:val="0"/>
                <w:numId w:val="32"/>
              </w:numPr>
              <w:rPr>
                <w:szCs w:val="20"/>
              </w:rPr>
            </w:pPr>
            <w:r>
              <w:rPr>
                <w:szCs w:val="20"/>
              </w:rPr>
              <w:t xml:space="preserve">Rättning av kardinalitet  till 0..1 för elementen </w:t>
            </w:r>
            <w:r w:rsidRPr="0007776B">
              <w:rPr>
                <w:szCs w:val="20"/>
              </w:rPr>
              <w:t>healthcareProfessional</w:t>
            </w:r>
            <w:r w:rsidRPr="0007776B">
              <w:rPr>
                <w:spacing w:val="-1"/>
                <w:szCs w:val="20"/>
              </w:rPr>
              <w:t>CareUnitHSAId</w:t>
            </w:r>
            <w:r>
              <w:rPr>
                <w:spacing w:val="-1"/>
                <w:szCs w:val="20"/>
              </w:rPr>
              <w:t xml:space="preserve"> samt </w:t>
            </w:r>
            <w:r w:rsidRPr="0007776B">
              <w:rPr>
                <w:szCs w:val="20"/>
              </w:rPr>
              <w:t>healthcareProfessional</w:t>
            </w:r>
            <w:r w:rsidRPr="0007776B">
              <w:rPr>
                <w:spacing w:val="-1"/>
                <w:szCs w:val="20"/>
              </w:rPr>
              <w:t>Care</w:t>
            </w:r>
            <w:r>
              <w:rPr>
                <w:spacing w:val="-1"/>
                <w:szCs w:val="20"/>
              </w:rPr>
              <w:t>Giver</w:t>
            </w:r>
            <w:r w:rsidRPr="0007776B">
              <w:rPr>
                <w:spacing w:val="-1"/>
                <w:szCs w:val="20"/>
              </w:rPr>
              <w:t>HSAId</w:t>
            </w:r>
            <w:r>
              <w:rPr>
                <w:spacing w:val="-1"/>
                <w:szCs w:val="20"/>
              </w:rPr>
              <w:t xml:space="preserve"> i GCD som felaktigt var satt till 1..1 i TKB.</w:t>
            </w:r>
          </w:p>
          <w:p w14:paraId="7CA9CCE5" w14:textId="77777777" w:rsidR="00C20544" w:rsidRPr="008A237A" w:rsidRDefault="00C20544" w:rsidP="00F34188">
            <w:pPr>
              <w:pStyle w:val="Liststycke"/>
              <w:numPr>
                <w:ilvl w:val="0"/>
                <w:numId w:val="32"/>
              </w:numPr>
              <w:rPr>
                <w:spacing w:val="-1"/>
                <w:szCs w:val="20"/>
              </w:rPr>
            </w:pPr>
            <w:r>
              <w:rPr>
                <w:szCs w:val="20"/>
              </w:rPr>
              <w:t xml:space="preserve">Flyttat ut regler i fältreglerna till Övriga regler. </w:t>
            </w:r>
          </w:p>
          <w:p w14:paraId="0793AA47" w14:textId="77777777" w:rsidR="00C20544" w:rsidRDefault="00C20544" w:rsidP="00F34188">
            <w:pPr>
              <w:pStyle w:val="Liststycke"/>
              <w:numPr>
                <w:ilvl w:val="0"/>
                <w:numId w:val="32"/>
              </w:numPr>
              <w:rPr>
                <w:spacing w:val="-1"/>
                <w:szCs w:val="20"/>
              </w:rPr>
            </w:pPr>
            <w:r>
              <w:rPr>
                <w:spacing w:val="-1"/>
                <w:szCs w:val="20"/>
              </w:rPr>
              <w:t>Uppdaterar gamla länkar i referenslistan.</w:t>
            </w:r>
          </w:p>
          <w:p w14:paraId="4B6AE824" w14:textId="77777777" w:rsidR="00C20544" w:rsidRDefault="00C20544" w:rsidP="00F34188">
            <w:pPr>
              <w:numPr>
                <w:ilvl w:val="0"/>
                <w:numId w:val="32"/>
              </w:numPr>
              <w:spacing w:before="100" w:beforeAutospacing="1" w:after="100" w:afterAutospacing="1" w:line="240" w:lineRule="auto"/>
              <w:rPr>
                <w:rStyle w:val="placeholder-inline-tasks"/>
              </w:rPr>
            </w:pPr>
            <w:r>
              <w:rPr>
                <w:rStyle w:val="placeholder-inline-tasks"/>
                <w:szCs w:val="20"/>
              </w:rPr>
              <w:t>Tagit bort mappningar mot NPÖ och V-TIM från mappningstabellerna för respektive tjänstekontrakt samt övriga referenser till mappningen, efter A&amp;R beslut om att mappningar ska tas bort.</w:t>
            </w:r>
          </w:p>
          <w:p w14:paraId="43EABA51" w14:textId="77777777" w:rsidR="00C20544" w:rsidRPr="00F34188" w:rsidRDefault="00C20544" w:rsidP="00F34188">
            <w:pPr>
              <w:pStyle w:val="Liststycke"/>
              <w:numPr>
                <w:ilvl w:val="0"/>
                <w:numId w:val="32"/>
              </w:numPr>
              <w:rPr>
                <w:spacing w:val="-1"/>
                <w:szCs w:val="20"/>
              </w:rPr>
            </w:pPr>
            <w:r>
              <w:rPr>
                <w:spacing w:val="-1"/>
                <w:szCs w:val="20"/>
              </w:rPr>
              <w:t xml:space="preserve"> Förtydligat regel i GFS för elemten </w:t>
            </w:r>
            <w:r w:rsidRPr="00C60B91">
              <w:rPr>
                <w:szCs w:val="20"/>
              </w:rPr>
              <w:t>../../../disabilityAssessment</w:t>
            </w:r>
            <w:r>
              <w:rPr>
                <w:szCs w:val="20"/>
              </w:rPr>
              <w:t xml:space="preserve"> och </w:t>
            </w:r>
            <w:r w:rsidRPr="00C60B91">
              <w:rPr>
                <w:szCs w:val="20"/>
              </w:rPr>
              <w:t>../../../comment</w:t>
            </w:r>
          </w:p>
          <w:p w14:paraId="7EC396F6" w14:textId="1F0BC0B3" w:rsidR="00C20544" w:rsidRPr="00D33925" w:rsidRDefault="00C20544" w:rsidP="00F34188">
            <w:pPr>
              <w:pStyle w:val="Liststycke"/>
              <w:numPr>
                <w:ilvl w:val="0"/>
                <w:numId w:val="32"/>
              </w:numPr>
              <w:rPr>
                <w:spacing w:val="-1"/>
                <w:szCs w:val="20"/>
              </w:rPr>
            </w:pPr>
            <w:r>
              <w:t>Ändrat användning av vård- och omsorg (tex vård och omsorgspersonal) till hälso- och sjukvård (tex hälso- och sjukvårdspersonal).</w:t>
            </w:r>
          </w:p>
        </w:tc>
        <w:tc>
          <w:tcPr>
            <w:tcW w:w="1980" w:type="dxa"/>
          </w:tcPr>
          <w:p w14:paraId="2AFF323E" w14:textId="77777777" w:rsidR="00C20544" w:rsidRDefault="00C20544" w:rsidP="00380B02">
            <w:pPr>
              <w:pStyle w:val="Innehll1"/>
            </w:pPr>
            <w:r>
              <w:t>Maja Hedengren</w:t>
            </w:r>
          </w:p>
          <w:p w14:paraId="308365E9" w14:textId="75B43D3D" w:rsidR="00C20544" w:rsidRPr="00493994" w:rsidRDefault="00C20544" w:rsidP="00493994"/>
        </w:tc>
      </w:tr>
      <w:tr w:rsidR="00C20544" w:rsidRPr="00E4288C" w14:paraId="6D127435" w14:textId="77777777" w:rsidTr="00C20544">
        <w:tc>
          <w:tcPr>
            <w:tcW w:w="1162" w:type="dxa"/>
          </w:tcPr>
          <w:p w14:paraId="170F37C0" w14:textId="186266F2" w:rsidR="00C20544" w:rsidRDefault="00C20544" w:rsidP="00380B02">
            <w:pPr>
              <w:pStyle w:val="TableText"/>
              <w:rPr>
                <w:rFonts w:ascii="Georgia" w:hAnsi="Georgia"/>
              </w:rPr>
            </w:pPr>
            <w:r>
              <w:rPr>
                <w:rFonts w:ascii="Georgia" w:hAnsi="Georgia"/>
              </w:rPr>
              <w:t>2.1.13</w:t>
            </w:r>
          </w:p>
        </w:tc>
        <w:tc>
          <w:tcPr>
            <w:tcW w:w="766" w:type="dxa"/>
          </w:tcPr>
          <w:p w14:paraId="3DDA77F9" w14:textId="2E729CF2" w:rsidR="00C20544" w:rsidRDefault="007C77FE" w:rsidP="00380B02">
            <w:pPr>
              <w:pStyle w:val="TableText"/>
              <w:rPr>
                <w:rFonts w:ascii="Georgia" w:hAnsi="Georgia"/>
              </w:rPr>
            </w:pPr>
            <w:r>
              <w:rPr>
                <w:rFonts w:ascii="Georgia" w:hAnsi="Georgia"/>
              </w:rPr>
              <w:t>-</w:t>
            </w:r>
          </w:p>
        </w:tc>
        <w:tc>
          <w:tcPr>
            <w:tcW w:w="1224" w:type="dxa"/>
          </w:tcPr>
          <w:p w14:paraId="01396048" w14:textId="1F8DCBC1" w:rsidR="00C20544" w:rsidRDefault="00C20544" w:rsidP="00380B02">
            <w:pPr>
              <w:pStyle w:val="TableText"/>
              <w:rPr>
                <w:rFonts w:ascii="Georgia" w:hAnsi="Georgia"/>
              </w:rPr>
            </w:pPr>
            <w:r>
              <w:rPr>
                <w:rFonts w:ascii="Georgia" w:hAnsi="Georgia"/>
              </w:rPr>
              <w:t>2020-11-25</w:t>
            </w:r>
          </w:p>
        </w:tc>
        <w:tc>
          <w:tcPr>
            <w:tcW w:w="4140" w:type="dxa"/>
          </w:tcPr>
          <w:p w14:paraId="112F4EF3" w14:textId="4C9BF8DC" w:rsidR="00C20544" w:rsidRPr="00463570" w:rsidRDefault="00C20544" w:rsidP="00F34188">
            <w:pPr>
              <w:pStyle w:val="Liststycke"/>
              <w:numPr>
                <w:ilvl w:val="0"/>
                <w:numId w:val="32"/>
              </w:numPr>
              <w:rPr>
                <w:szCs w:val="20"/>
              </w:rPr>
            </w:pPr>
            <w:r>
              <w:rPr>
                <w:szCs w:val="20"/>
              </w:rPr>
              <w:t>Uppdaterat versionsnummer</w:t>
            </w:r>
          </w:p>
        </w:tc>
        <w:tc>
          <w:tcPr>
            <w:tcW w:w="1980" w:type="dxa"/>
          </w:tcPr>
          <w:p w14:paraId="5EF47ADF" w14:textId="1E5C0EFE" w:rsidR="00C20544" w:rsidRDefault="00C20544" w:rsidP="00380B02">
            <w:pPr>
              <w:pStyle w:val="Innehll1"/>
            </w:pPr>
            <w:r>
              <w:t>Claudia Ehrentraut</w:t>
            </w:r>
          </w:p>
        </w:tc>
      </w:tr>
      <w:tr w:rsidR="00C20544" w:rsidRPr="00E4288C" w14:paraId="12236496" w14:textId="77777777" w:rsidTr="00C20544">
        <w:tc>
          <w:tcPr>
            <w:tcW w:w="1162" w:type="dxa"/>
          </w:tcPr>
          <w:p w14:paraId="5285CEE3" w14:textId="4A8A5B5E" w:rsidR="00C20544" w:rsidRDefault="00C20544" w:rsidP="00380B02">
            <w:pPr>
              <w:pStyle w:val="TableText"/>
              <w:rPr>
                <w:rFonts w:ascii="Georgia" w:hAnsi="Georgia"/>
              </w:rPr>
            </w:pPr>
            <w:r>
              <w:rPr>
                <w:rFonts w:ascii="Georgia" w:hAnsi="Georgia"/>
              </w:rPr>
              <w:t>2.1.14</w:t>
            </w:r>
          </w:p>
        </w:tc>
        <w:tc>
          <w:tcPr>
            <w:tcW w:w="766" w:type="dxa"/>
          </w:tcPr>
          <w:p w14:paraId="725EBA5F" w14:textId="7DFBC8A0" w:rsidR="00C20544" w:rsidRDefault="007C77FE" w:rsidP="00380B02">
            <w:pPr>
              <w:pStyle w:val="TableText"/>
              <w:rPr>
                <w:rFonts w:ascii="Georgia" w:hAnsi="Georgia"/>
              </w:rPr>
            </w:pPr>
            <w:r>
              <w:rPr>
                <w:rFonts w:ascii="Georgia" w:hAnsi="Georgia"/>
              </w:rPr>
              <w:t>-</w:t>
            </w:r>
          </w:p>
        </w:tc>
        <w:tc>
          <w:tcPr>
            <w:tcW w:w="1224" w:type="dxa"/>
          </w:tcPr>
          <w:p w14:paraId="0479BF42" w14:textId="77777777" w:rsidR="00C20544" w:rsidRDefault="00C20544" w:rsidP="00380B02">
            <w:pPr>
              <w:pStyle w:val="TableText"/>
              <w:rPr>
                <w:rFonts w:ascii="Georgia" w:hAnsi="Georgia"/>
              </w:rPr>
            </w:pPr>
            <w:r>
              <w:rPr>
                <w:rFonts w:ascii="Georgia" w:hAnsi="Georgia"/>
              </w:rPr>
              <w:t>2020-11-25</w:t>
            </w:r>
          </w:p>
          <w:p w14:paraId="3720BB89" w14:textId="6E34E712" w:rsidR="00C20544" w:rsidRDefault="00C20544" w:rsidP="00380B02">
            <w:pPr>
              <w:pStyle w:val="TableText"/>
              <w:rPr>
                <w:rFonts w:ascii="Georgia" w:hAnsi="Georgia"/>
              </w:rPr>
            </w:pPr>
            <w:r>
              <w:rPr>
                <w:rFonts w:ascii="Georgia" w:hAnsi="Georgia"/>
              </w:rPr>
              <w:t>2020-12-02</w:t>
            </w:r>
          </w:p>
        </w:tc>
        <w:tc>
          <w:tcPr>
            <w:tcW w:w="4140" w:type="dxa"/>
          </w:tcPr>
          <w:p w14:paraId="45601E03" w14:textId="77777777" w:rsidR="00C20544" w:rsidRDefault="00C20544" w:rsidP="00AC7D93">
            <w:pPr>
              <w:pStyle w:val="Liststycke"/>
              <w:numPr>
                <w:ilvl w:val="0"/>
                <w:numId w:val="32"/>
              </w:numPr>
              <w:spacing w:line="229" w:lineRule="exact"/>
              <w:rPr>
                <w:szCs w:val="20"/>
              </w:rPr>
            </w:pPr>
            <w:r>
              <w:rPr>
                <w:szCs w:val="20"/>
              </w:rPr>
              <w:t xml:space="preserve">Förtydligat information om DocBook-formatet under avsnitt </w:t>
            </w:r>
            <w:r>
              <w:rPr>
                <w:szCs w:val="20"/>
              </w:rPr>
              <w:fldChar w:fldCharType="begin"/>
            </w:r>
            <w:r>
              <w:rPr>
                <w:szCs w:val="20"/>
              </w:rPr>
              <w:instrText xml:space="preserve"> REF _Ref42260076 \r \h </w:instrText>
            </w:r>
            <w:r>
              <w:rPr>
                <w:szCs w:val="20"/>
              </w:rPr>
            </w:r>
            <w:r>
              <w:rPr>
                <w:szCs w:val="20"/>
              </w:rPr>
              <w:fldChar w:fldCharType="separate"/>
            </w:r>
            <w:r>
              <w:rPr>
                <w:szCs w:val="20"/>
              </w:rPr>
              <w:t>7.1.3</w:t>
            </w:r>
            <w:r>
              <w:rPr>
                <w:szCs w:val="20"/>
              </w:rPr>
              <w:fldChar w:fldCharType="end"/>
            </w:r>
            <w:r>
              <w:rPr>
                <w:szCs w:val="20"/>
              </w:rPr>
              <w:t xml:space="preserve"> och i beskrivningstexten för attributet </w:t>
            </w:r>
            <w:r>
              <w:rPr>
                <w:szCs w:val="20"/>
              </w:rPr>
              <w:lastRenderedPageBreak/>
              <w:t>clinicalDocumentNoteText samt uppdaterat referenser för DocBookformatet.</w:t>
            </w:r>
          </w:p>
          <w:p w14:paraId="136C2EE3" w14:textId="77777777" w:rsidR="00C20544" w:rsidRDefault="00C20544" w:rsidP="00AC7D93">
            <w:pPr>
              <w:pStyle w:val="Liststycke"/>
              <w:numPr>
                <w:ilvl w:val="0"/>
                <w:numId w:val="32"/>
              </w:numPr>
              <w:spacing w:line="229" w:lineRule="exact"/>
              <w:rPr>
                <w:szCs w:val="20"/>
              </w:rPr>
            </w:pPr>
            <w:r>
              <w:rPr>
                <w:rFonts w:eastAsia="Times New Roman"/>
                <w:szCs w:val="20"/>
                <w:lang w:eastAsia="sv-SE"/>
              </w:rPr>
              <w:t xml:space="preserve">Byt ut alla förekomster av skall till ska och förekomster av oid till OID. </w:t>
            </w:r>
          </w:p>
          <w:p w14:paraId="384F6D1E" w14:textId="77777777" w:rsidR="00C20544" w:rsidRPr="003D5C90" w:rsidRDefault="00C20544" w:rsidP="00AC7D93">
            <w:pPr>
              <w:pStyle w:val="Liststycke"/>
              <w:numPr>
                <w:ilvl w:val="0"/>
                <w:numId w:val="32"/>
              </w:numPr>
              <w:rPr>
                <w:rStyle w:val="Hyperlnk"/>
                <w:color w:val="auto"/>
                <w:szCs w:val="20"/>
                <w:u w:val="none"/>
              </w:rPr>
            </w:pPr>
            <w:r>
              <w:rPr>
                <w:rFonts w:eastAsia="Times New Roman"/>
                <w:szCs w:val="20"/>
                <w:lang w:eastAsia="sv-SE"/>
              </w:rPr>
              <w:t xml:space="preserve">Bytt ut </w:t>
            </w:r>
            <w:r>
              <w:t xml:space="preserve">SOAP-Exception till </w:t>
            </w:r>
            <w:r>
              <w:rPr>
                <w:rFonts w:cs="Segoe UI"/>
                <w:szCs w:val="20"/>
                <w:shd w:val="clear" w:color="auto" w:fill="FFFFFF"/>
              </w:rPr>
              <w:t>Soap Fault, enligt</w:t>
            </w:r>
            <w:r>
              <w:rPr>
                <w:rFonts w:cs="Segoe UI"/>
                <w:color w:val="172B4D"/>
                <w:szCs w:val="20"/>
                <w:shd w:val="clear" w:color="auto" w:fill="FFFFFF"/>
              </w:rPr>
              <w:t xml:space="preserve"> </w:t>
            </w:r>
            <w:hyperlink r:id="rId15" w:history="1">
              <w:r>
                <w:rPr>
                  <w:rStyle w:val="Hyperlnk"/>
                </w:rPr>
                <w:t>https://bitbucket.org/rivta-domains/riv.clinicalprocess.healthcond.description/issues/381/byt-till-soap-fault</w:t>
              </w:r>
            </w:hyperlink>
          </w:p>
          <w:p w14:paraId="5A19E9A5" w14:textId="77777777" w:rsidR="00C20544" w:rsidRPr="00BA5A05" w:rsidRDefault="00C20544" w:rsidP="00AC7D93">
            <w:pPr>
              <w:pStyle w:val="Liststycke"/>
              <w:numPr>
                <w:ilvl w:val="0"/>
                <w:numId w:val="32"/>
              </w:numPr>
              <w:rPr>
                <w:szCs w:val="20"/>
              </w:rPr>
            </w:pPr>
            <w:r>
              <w:rPr>
                <w:rFonts w:eastAsia="Times New Roman"/>
                <w:szCs w:val="20"/>
                <w:lang w:eastAsia="sv-SE"/>
              </w:rPr>
              <w:t>F</w:t>
            </w:r>
            <w:r w:rsidRPr="003D5C90">
              <w:rPr>
                <w:rFonts w:eastAsia="Times New Roman"/>
                <w:szCs w:val="20"/>
                <w:lang w:eastAsia="sv-SE"/>
              </w:rPr>
              <w:t>örtydligat skrivning under avsnitt 4.3 Icke funktionella krav om hur dubbletter i olika verksamhetssystem ska hanteras samt lagt till referens till ARK_0040</w:t>
            </w:r>
            <w:r>
              <w:rPr>
                <w:rFonts w:eastAsia="Times New Roman"/>
                <w:szCs w:val="20"/>
                <w:lang w:eastAsia="sv-SE"/>
              </w:rPr>
              <w:t>.</w:t>
            </w:r>
          </w:p>
          <w:p w14:paraId="2F253F4D" w14:textId="77777777" w:rsidR="00C20544" w:rsidRPr="00BA5A05" w:rsidRDefault="00C20544" w:rsidP="00AC7D93">
            <w:pPr>
              <w:pStyle w:val="Liststycke"/>
              <w:numPr>
                <w:ilvl w:val="0"/>
                <w:numId w:val="32"/>
              </w:numPr>
              <w:rPr>
                <w:szCs w:val="20"/>
              </w:rPr>
            </w:pPr>
            <w:r>
              <w:rPr>
                <w:rFonts w:eastAsia="Times New Roman"/>
                <w:szCs w:val="20"/>
                <w:lang w:eastAsia="sv-SE"/>
              </w:rPr>
              <w:t xml:space="preserve">Bytt namn av kodverket KV Befattning till Befattning, resp. KV Sambandstyp till KV Samband för att stämma överens med benämningarna på </w:t>
            </w:r>
            <w:hyperlink r:id="rId16" w:history="1">
              <w:r w:rsidRPr="005A4253">
                <w:rPr>
                  <w:rStyle w:val="Hyperlnk"/>
                  <w:rFonts w:eastAsia="Times New Roman"/>
                  <w:szCs w:val="20"/>
                  <w:lang w:eastAsia="sv-SE"/>
                </w:rPr>
                <w:t>https://inera.atlassian.net/wiki/spaces/KINT/pages/3615655/Kodverk+i+nationella+tj+nstekontrakt</w:t>
              </w:r>
            </w:hyperlink>
            <w:r>
              <w:rPr>
                <w:rFonts w:eastAsia="Times New Roman"/>
                <w:szCs w:val="20"/>
                <w:lang w:eastAsia="sv-SE"/>
              </w:rPr>
              <w:t xml:space="preserve"> OBS! Det är samma kodverk som avses i båda fall.</w:t>
            </w:r>
          </w:p>
          <w:p w14:paraId="42FA3714" w14:textId="77777777" w:rsidR="00C20544" w:rsidRPr="00542F65" w:rsidRDefault="00C20544" w:rsidP="00AC7D93">
            <w:pPr>
              <w:pStyle w:val="Liststycke"/>
              <w:numPr>
                <w:ilvl w:val="0"/>
                <w:numId w:val="32"/>
              </w:numPr>
              <w:rPr>
                <w:szCs w:val="20"/>
              </w:rPr>
            </w:pPr>
            <w:r>
              <w:rPr>
                <w:rFonts w:eastAsia="Times New Roman"/>
                <w:szCs w:val="20"/>
                <w:lang w:eastAsia="sv-SE"/>
              </w:rPr>
              <w:t xml:space="preserve">Uppdaterat länk för referens R13 till </w:t>
            </w:r>
            <w:hyperlink r:id="rId17" w:history="1">
              <w:r w:rsidRPr="005A4253">
                <w:rPr>
                  <w:rStyle w:val="Hyperlnk"/>
                  <w:rFonts w:eastAsia="Times New Roman"/>
                  <w:szCs w:val="20"/>
                  <w:lang w:eastAsia="sv-SE"/>
                </w:rPr>
                <w:t>https://inera.atlassian.net/wiki/spaces/KINT/pages/3615655/Kodverk+i+nationella+tj+nstekontrakt</w:t>
              </w:r>
            </w:hyperlink>
          </w:p>
          <w:p w14:paraId="141FC665" w14:textId="77777777" w:rsidR="00C20544" w:rsidRPr="00542F65" w:rsidRDefault="00C20544" w:rsidP="00AC7D93">
            <w:pPr>
              <w:pStyle w:val="Liststycke"/>
              <w:numPr>
                <w:ilvl w:val="0"/>
                <w:numId w:val="32"/>
              </w:numPr>
              <w:rPr>
                <w:szCs w:val="20"/>
              </w:rPr>
            </w:pPr>
            <w:r w:rsidRPr="00542F65">
              <w:rPr>
                <w:spacing w:val="-1"/>
                <w:szCs w:val="20"/>
              </w:rPr>
              <w:t>Lagt till referens till kodverkslistan</w:t>
            </w:r>
            <w:r>
              <w:rPr>
                <w:spacing w:val="-1"/>
                <w:szCs w:val="20"/>
              </w:rPr>
              <w:t xml:space="preserve"> [R13]</w:t>
            </w:r>
            <w:r w:rsidRPr="00542F65">
              <w:rPr>
                <w:spacing w:val="-1"/>
                <w:szCs w:val="20"/>
              </w:rPr>
              <w:t xml:space="preserve"> för Snomed, ICD10, och ATC, KV Samband</w:t>
            </w:r>
          </w:p>
          <w:p w14:paraId="220AD926" w14:textId="77777777" w:rsidR="00C20544" w:rsidRPr="00542F65" w:rsidRDefault="00C20544" w:rsidP="00AC7D93">
            <w:pPr>
              <w:pStyle w:val="Liststycke"/>
              <w:numPr>
                <w:ilvl w:val="0"/>
                <w:numId w:val="32"/>
              </w:numPr>
              <w:rPr>
                <w:szCs w:val="20"/>
              </w:rPr>
            </w:pPr>
            <w:r>
              <w:rPr>
                <w:szCs w:val="20"/>
              </w:rPr>
              <w:t xml:space="preserve">Tagit bort referens R14 </w:t>
            </w:r>
            <w:r w:rsidRPr="00542F65">
              <w:rPr>
                <w:i/>
                <w:iCs/>
              </w:rPr>
              <w:t>Internationell klassifikation av funktionstillstånd, funktionshinder och hälsa (ICF)</w:t>
            </w:r>
            <w:r>
              <w:rPr>
                <w:i/>
                <w:iCs/>
              </w:rPr>
              <w:t xml:space="preserve"> </w:t>
            </w:r>
            <w:r>
              <w:t>eftersom ICF listas på kodverkslistan som refereras till i R13.</w:t>
            </w:r>
          </w:p>
          <w:p w14:paraId="3362844F" w14:textId="77777777" w:rsidR="00C20544" w:rsidRPr="00FF022F" w:rsidRDefault="00C20544" w:rsidP="00AC7D93">
            <w:pPr>
              <w:pStyle w:val="Liststycke"/>
              <w:numPr>
                <w:ilvl w:val="0"/>
                <w:numId w:val="32"/>
              </w:numPr>
              <w:rPr>
                <w:szCs w:val="20"/>
              </w:rPr>
            </w:pPr>
            <w:r>
              <w:t xml:space="preserve">Lagt till ny R14 som är en referens till </w:t>
            </w:r>
            <w:r w:rsidRPr="00D65EF1">
              <w:t>Lista</w:t>
            </w:r>
            <w:r>
              <w:t>n</w:t>
            </w:r>
            <w:r w:rsidRPr="00D65EF1">
              <w:t xml:space="preserve"> över identifierare</w:t>
            </w:r>
            <w:r>
              <w:t>.</w:t>
            </w:r>
          </w:p>
          <w:p w14:paraId="657A8AB0" w14:textId="77777777" w:rsidR="00C20544" w:rsidRPr="00D64FD8" w:rsidRDefault="00C20544" w:rsidP="00AC7D93">
            <w:pPr>
              <w:pStyle w:val="Liststycke"/>
              <w:numPr>
                <w:ilvl w:val="0"/>
                <w:numId w:val="32"/>
              </w:numPr>
              <w:rPr>
                <w:szCs w:val="20"/>
              </w:rPr>
            </w:pPr>
            <w:r w:rsidRPr="00542F65">
              <w:rPr>
                <w:spacing w:val="-1"/>
                <w:szCs w:val="20"/>
              </w:rPr>
              <w:t xml:space="preserve">Lagt till referens till </w:t>
            </w:r>
            <w:r>
              <w:rPr>
                <w:spacing w:val="-1"/>
                <w:szCs w:val="20"/>
              </w:rPr>
              <w:t>L</w:t>
            </w:r>
            <w:r w:rsidRPr="00542F65">
              <w:rPr>
                <w:spacing w:val="-1"/>
                <w:szCs w:val="20"/>
              </w:rPr>
              <w:t>istan</w:t>
            </w:r>
            <w:r>
              <w:rPr>
                <w:spacing w:val="-1"/>
                <w:szCs w:val="20"/>
              </w:rPr>
              <w:t xml:space="preserve"> över identifierare [R14] för personnummer, samordningsnummer och SLL-reservnummer.</w:t>
            </w:r>
          </w:p>
          <w:p w14:paraId="542355C0" w14:textId="77777777" w:rsidR="00C20544" w:rsidRPr="00082B42" w:rsidRDefault="00C20544" w:rsidP="00AC7D93">
            <w:pPr>
              <w:pStyle w:val="Liststycke"/>
              <w:numPr>
                <w:ilvl w:val="0"/>
                <w:numId w:val="32"/>
              </w:numPr>
              <w:rPr>
                <w:szCs w:val="20"/>
              </w:rPr>
            </w:pPr>
            <w:r>
              <w:rPr>
                <w:spacing w:val="-1"/>
                <w:szCs w:val="20"/>
              </w:rPr>
              <w:t xml:space="preserve">Uppdaterat </w:t>
            </w:r>
            <w:r w:rsidRPr="00E4288C">
              <w:t>beskrivning av documentId i PatientSummaryHeader</w:t>
            </w:r>
          </w:p>
          <w:p w14:paraId="2240CCDB" w14:textId="77777777" w:rsidR="00C20544" w:rsidRPr="00D74D44" w:rsidRDefault="00C20544" w:rsidP="00AC7D93">
            <w:pPr>
              <w:pStyle w:val="Liststycke"/>
              <w:numPr>
                <w:ilvl w:val="0"/>
                <w:numId w:val="32"/>
              </w:numPr>
              <w:rPr>
                <w:szCs w:val="20"/>
              </w:rPr>
            </w:pPr>
            <w:r w:rsidRPr="00082B42">
              <w:rPr>
                <w:color w:val="000000" w:themeColor="text1"/>
                <w:szCs w:val="20"/>
              </w:rPr>
              <w:lastRenderedPageBreak/>
              <w:t xml:space="preserve">Ändrat multiplicitet för </w:t>
            </w:r>
            <w:r w:rsidRPr="00082B42">
              <w:rPr>
                <w:rFonts w:cs="Segoe UI"/>
                <w:color w:val="000000" w:themeColor="text1"/>
                <w:spacing w:val="-1"/>
                <w:szCs w:val="20"/>
                <w:shd w:val="clear" w:color="auto" w:fill="FFFFFF"/>
              </w:rPr>
              <w:t>orgUnitHSAId och orgUnitName från 0..1 till 1..1 för att stämma överens med schemat/testsviter</w:t>
            </w:r>
            <w:r>
              <w:rPr>
                <w:rFonts w:cs="Segoe UI"/>
                <w:color w:val="000000" w:themeColor="text1"/>
                <w:spacing w:val="-1"/>
                <w:szCs w:val="20"/>
                <w:shd w:val="clear" w:color="auto" w:fill="FFFFFF"/>
              </w:rPr>
              <w:t xml:space="preserve"> i GetDiagnosis, GetAlertInformation och GetFunctionalStatus (GetCareDocumentation var redan korrekt satt till 1..1), utifrån </w:t>
            </w:r>
            <w:hyperlink r:id="rId18" w:history="1">
              <w:r w:rsidRPr="00AE785F">
                <w:rPr>
                  <w:rStyle w:val="Hyperlnk"/>
                  <w:rFonts w:cs="Segoe UI"/>
                  <w:spacing w:val="-1"/>
                  <w:szCs w:val="20"/>
                  <w:shd w:val="clear" w:color="auto" w:fill="FFFFFF"/>
                </w:rPr>
                <w:t>https://bitbucket.org/rivta-domains/riv.clinicalprocess.healthcond.description/issues/387/uppt-ckt-fel-i-wsdl-och-soapui-testsvit-f</w:t>
              </w:r>
            </w:hyperlink>
            <w:r>
              <w:rPr>
                <w:rFonts w:cs="Segoe UI"/>
                <w:color w:val="000000" w:themeColor="text1"/>
                <w:spacing w:val="-1"/>
                <w:szCs w:val="20"/>
                <w:shd w:val="clear" w:color="auto" w:fill="FFFFFF"/>
              </w:rPr>
              <w:t xml:space="preserve"> </w:t>
            </w:r>
          </w:p>
          <w:p w14:paraId="7DC73555" w14:textId="080C2299" w:rsidR="00C20544" w:rsidRPr="00082B42" w:rsidRDefault="00C20544" w:rsidP="00AC7D93">
            <w:pPr>
              <w:pStyle w:val="Liststycke"/>
              <w:numPr>
                <w:ilvl w:val="0"/>
                <w:numId w:val="32"/>
              </w:numPr>
              <w:rPr>
                <w:szCs w:val="20"/>
              </w:rPr>
            </w:pPr>
            <w:r>
              <w:rPr>
                <w:color w:val="000000" w:themeColor="text1"/>
                <w:szCs w:val="20"/>
              </w:rPr>
              <w:t>Rättat rubriknivåer under 3.1 Flöden</w:t>
            </w:r>
          </w:p>
        </w:tc>
        <w:tc>
          <w:tcPr>
            <w:tcW w:w="1980" w:type="dxa"/>
          </w:tcPr>
          <w:p w14:paraId="5E55F16B" w14:textId="70D2189F" w:rsidR="00C20544" w:rsidRDefault="00C20544" w:rsidP="00380B02">
            <w:pPr>
              <w:pStyle w:val="Innehll1"/>
            </w:pPr>
            <w:r>
              <w:lastRenderedPageBreak/>
              <w:t>Claudia Ehrentraut</w:t>
            </w:r>
          </w:p>
        </w:tc>
      </w:tr>
      <w:tr w:rsidR="00C20544" w:rsidRPr="00E4288C" w14:paraId="2A6D9EA9" w14:textId="77777777" w:rsidTr="00C20544">
        <w:tc>
          <w:tcPr>
            <w:tcW w:w="1162" w:type="dxa"/>
          </w:tcPr>
          <w:p w14:paraId="188332A3" w14:textId="31405139" w:rsidR="00C20544" w:rsidRDefault="00C20544" w:rsidP="00380B02">
            <w:pPr>
              <w:pStyle w:val="TableText"/>
              <w:rPr>
                <w:rFonts w:ascii="Georgia" w:hAnsi="Georgia"/>
              </w:rPr>
            </w:pPr>
            <w:r>
              <w:rPr>
                <w:rFonts w:ascii="Georgia" w:hAnsi="Georgia"/>
              </w:rPr>
              <w:lastRenderedPageBreak/>
              <w:t>2.1.15</w:t>
            </w:r>
          </w:p>
        </w:tc>
        <w:tc>
          <w:tcPr>
            <w:tcW w:w="766" w:type="dxa"/>
          </w:tcPr>
          <w:p w14:paraId="7C3A43DE" w14:textId="3F4CA4BA" w:rsidR="00C20544" w:rsidRDefault="007C77FE" w:rsidP="00380B02">
            <w:pPr>
              <w:pStyle w:val="TableText"/>
              <w:rPr>
                <w:rFonts w:ascii="Georgia" w:hAnsi="Georgia"/>
              </w:rPr>
            </w:pPr>
            <w:r>
              <w:rPr>
                <w:rFonts w:ascii="Georgia" w:hAnsi="Georgia"/>
              </w:rPr>
              <w:t>-</w:t>
            </w:r>
          </w:p>
        </w:tc>
        <w:tc>
          <w:tcPr>
            <w:tcW w:w="1224" w:type="dxa"/>
          </w:tcPr>
          <w:p w14:paraId="624AA5BD" w14:textId="12A6D2A6" w:rsidR="00C20544" w:rsidRDefault="00C20544" w:rsidP="00380B02">
            <w:pPr>
              <w:pStyle w:val="TableText"/>
              <w:rPr>
                <w:rFonts w:ascii="Georgia" w:hAnsi="Georgia"/>
              </w:rPr>
            </w:pPr>
            <w:r>
              <w:rPr>
                <w:rFonts w:ascii="Georgia" w:hAnsi="Georgia"/>
              </w:rPr>
              <w:t>2021-02-01</w:t>
            </w:r>
          </w:p>
        </w:tc>
        <w:tc>
          <w:tcPr>
            <w:tcW w:w="4140" w:type="dxa"/>
          </w:tcPr>
          <w:p w14:paraId="6CF2221F" w14:textId="77777777" w:rsidR="00C20544" w:rsidRDefault="00C20544" w:rsidP="00AC7D93">
            <w:pPr>
              <w:pStyle w:val="Liststycke"/>
              <w:numPr>
                <w:ilvl w:val="0"/>
                <w:numId w:val="32"/>
              </w:numPr>
              <w:spacing w:line="229" w:lineRule="exact"/>
              <w:rPr>
                <w:szCs w:val="20"/>
              </w:rPr>
            </w:pPr>
            <w:r>
              <w:rPr>
                <w:szCs w:val="20"/>
              </w:rPr>
              <w:t>Förtydligat regel 2 för GetFunctionalStatus.</w:t>
            </w:r>
          </w:p>
          <w:p w14:paraId="5E759890" w14:textId="77777777" w:rsidR="00C20544" w:rsidRDefault="00C20544" w:rsidP="00AC7D93">
            <w:pPr>
              <w:pStyle w:val="Liststycke"/>
              <w:numPr>
                <w:ilvl w:val="0"/>
                <w:numId w:val="32"/>
              </w:numPr>
              <w:spacing w:line="229" w:lineRule="exact"/>
              <w:rPr>
                <w:szCs w:val="20"/>
              </w:rPr>
            </w:pPr>
            <w:r>
              <w:rPr>
                <w:szCs w:val="20"/>
              </w:rPr>
              <w:t>Uppdaterat attributbeskrivningen  för headerId (</w:t>
            </w:r>
            <w:r w:rsidRPr="00375D21">
              <w:rPr>
                <w:szCs w:val="20"/>
              </w:rPr>
              <w:t>dvs documentId i PatientSummaryHeaderType)</w:t>
            </w:r>
            <w:r>
              <w:rPr>
                <w:szCs w:val="20"/>
              </w:rPr>
              <w:t xml:space="preserve"> i samtliga tjänstekontrakt för domänen.</w:t>
            </w:r>
          </w:p>
          <w:p w14:paraId="64C53ADF" w14:textId="78EA2A78" w:rsidR="00C20544" w:rsidRDefault="00C20544" w:rsidP="00AC7D93">
            <w:pPr>
              <w:pStyle w:val="Liststycke"/>
              <w:numPr>
                <w:ilvl w:val="0"/>
                <w:numId w:val="32"/>
              </w:numPr>
              <w:spacing w:line="229" w:lineRule="exact"/>
              <w:rPr>
                <w:szCs w:val="20"/>
              </w:rPr>
            </w:pPr>
            <w:r>
              <w:rPr>
                <w:szCs w:val="20"/>
              </w:rPr>
              <w:t>Uppdaterat versionsinformation</w:t>
            </w:r>
          </w:p>
        </w:tc>
        <w:tc>
          <w:tcPr>
            <w:tcW w:w="1980" w:type="dxa"/>
          </w:tcPr>
          <w:p w14:paraId="7D705679" w14:textId="068B2F31" w:rsidR="00C20544" w:rsidRPr="005C20A5" w:rsidRDefault="00C20544" w:rsidP="005C20A5">
            <w:pPr>
              <w:pStyle w:val="Innehll1"/>
            </w:pPr>
            <w:r>
              <w:t>Tobias Blomberg</w:t>
            </w:r>
            <w:r>
              <w:br/>
              <w:t>Claudia Ehrentraut</w:t>
            </w:r>
          </w:p>
        </w:tc>
      </w:tr>
      <w:tr w:rsidR="00C20544" w:rsidRPr="00E4288C" w14:paraId="67A42014" w14:textId="77777777" w:rsidTr="00C20544">
        <w:tc>
          <w:tcPr>
            <w:tcW w:w="1162" w:type="dxa"/>
          </w:tcPr>
          <w:p w14:paraId="2224AF71" w14:textId="74A385FA" w:rsidR="00C20544" w:rsidRDefault="00C20544" w:rsidP="00380B02">
            <w:pPr>
              <w:pStyle w:val="TableText"/>
              <w:rPr>
                <w:rFonts w:ascii="Georgia" w:hAnsi="Georgia"/>
              </w:rPr>
            </w:pPr>
            <w:r>
              <w:rPr>
                <w:rFonts w:ascii="Georgia" w:hAnsi="Georgia"/>
              </w:rPr>
              <w:t>2.1.16</w:t>
            </w:r>
          </w:p>
        </w:tc>
        <w:tc>
          <w:tcPr>
            <w:tcW w:w="766" w:type="dxa"/>
          </w:tcPr>
          <w:p w14:paraId="746B5658" w14:textId="7A583E1F" w:rsidR="00C20544" w:rsidRDefault="007C77FE" w:rsidP="00380B02">
            <w:pPr>
              <w:pStyle w:val="TableText"/>
              <w:rPr>
                <w:rFonts w:ascii="Georgia" w:hAnsi="Georgia"/>
              </w:rPr>
            </w:pPr>
            <w:r>
              <w:rPr>
                <w:rFonts w:ascii="Georgia" w:hAnsi="Georgia"/>
              </w:rPr>
              <w:t>-</w:t>
            </w:r>
          </w:p>
        </w:tc>
        <w:tc>
          <w:tcPr>
            <w:tcW w:w="1224" w:type="dxa"/>
          </w:tcPr>
          <w:p w14:paraId="54DC5512" w14:textId="6B226746" w:rsidR="00C20544" w:rsidRDefault="00C20544" w:rsidP="00380B02">
            <w:pPr>
              <w:pStyle w:val="TableText"/>
              <w:rPr>
                <w:rFonts w:ascii="Georgia" w:hAnsi="Georgia"/>
              </w:rPr>
            </w:pPr>
            <w:r>
              <w:rPr>
                <w:rFonts w:ascii="Georgia" w:hAnsi="Georgia"/>
              </w:rPr>
              <w:t>2021-05-24</w:t>
            </w:r>
          </w:p>
        </w:tc>
        <w:tc>
          <w:tcPr>
            <w:tcW w:w="4140" w:type="dxa"/>
          </w:tcPr>
          <w:p w14:paraId="71326573" w14:textId="77777777" w:rsidR="00C20544" w:rsidRDefault="00C20544" w:rsidP="00AC7D93">
            <w:pPr>
              <w:pStyle w:val="Liststycke"/>
              <w:numPr>
                <w:ilvl w:val="0"/>
                <w:numId w:val="32"/>
              </w:numPr>
              <w:spacing w:line="229" w:lineRule="exact"/>
              <w:rPr>
                <w:szCs w:val="20"/>
              </w:rPr>
            </w:pPr>
            <w:r>
              <w:rPr>
                <w:szCs w:val="20"/>
              </w:rPr>
              <w:t>Uppdaterat beskrivningarna för domänen respektive varje tjänstekontrakt.</w:t>
            </w:r>
          </w:p>
          <w:p w14:paraId="774D547E" w14:textId="77777777" w:rsidR="00C20544" w:rsidRDefault="00C20544" w:rsidP="00AC7D93">
            <w:pPr>
              <w:pStyle w:val="Liststycke"/>
              <w:numPr>
                <w:ilvl w:val="0"/>
                <w:numId w:val="32"/>
              </w:numPr>
              <w:spacing w:line="229" w:lineRule="exact"/>
              <w:rPr>
                <w:szCs w:val="20"/>
              </w:rPr>
            </w:pPr>
            <w:r>
              <w:rPr>
                <w:szCs w:val="20"/>
              </w:rPr>
              <w:t>Uppdaterat beskrivningen för attributet MostRecentContent unde avsnitt 4.1</w:t>
            </w:r>
          </w:p>
          <w:p w14:paraId="23B86AFC" w14:textId="20121BCB" w:rsidR="00C20544" w:rsidRDefault="00C20544" w:rsidP="00AC7D93">
            <w:pPr>
              <w:pStyle w:val="Liststycke"/>
              <w:numPr>
                <w:ilvl w:val="0"/>
                <w:numId w:val="32"/>
              </w:numPr>
              <w:spacing w:line="229" w:lineRule="exact"/>
              <w:rPr>
                <w:szCs w:val="20"/>
              </w:rPr>
            </w:pPr>
            <w:r>
              <w:rPr>
                <w:szCs w:val="20"/>
              </w:rPr>
              <w:t>Uppdaterat beskrivningen av tidsfiltrering i samtliga tjänstekontrakt.</w:t>
            </w:r>
          </w:p>
        </w:tc>
        <w:tc>
          <w:tcPr>
            <w:tcW w:w="1980" w:type="dxa"/>
          </w:tcPr>
          <w:p w14:paraId="74ECF80C" w14:textId="3973CC27" w:rsidR="00C20544" w:rsidRDefault="00C20544" w:rsidP="005C20A5">
            <w:pPr>
              <w:pStyle w:val="Innehll1"/>
            </w:pPr>
            <w:r>
              <w:t>Tobias Blomberg</w:t>
            </w:r>
          </w:p>
        </w:tc>
      </w:tr>
      <w:tr w:rsidR="00C20544" w:rsidRPr="00E4288C" w14:paraId="72838F92" w14:textId="77777777" w:rsidTr="00C20544">
        <w:tc>
          <w:tcPr>
            <w:tcW w:w="1162" w:type="dxa"/>
          </w:tcPr>
          <w:p w14:paraId="6281CDC1" w14:textId="156E0AB5" w:rsidR="00C20544" w:rsidRDefault="00C20544" w:rsidP="00380B02">
            <w:pPr>
              <w:pStyle w:val="TableText"/>
              <w:rPr>
                <w:rFonts w:ascii="Georgia" w:hAnsi="Georgia"/>
              </w:rPr>
            </w:pPr>
            <w:r>
              <w:rPr>
                <w:rFonts w:ascii="Georgia" w:hAnsi="Georgia"/>
              </w:rPr>
              <w:t>2.1.17</w:t>
            </w:r>
          </w:p>
        </w:tc>
        <w:tc>
          <w:tcPr>
            <w:tcW w:w="766" w:type="dxa"/>
          </w:tcPr>
          <w:p w14:paraId="28BF3E34" w14:textId="5791F4ED" w:rsidR="00C20544" w:rsidRDefault="007C77FE" w:rsidP="00380B02">
            <w:pPr>
              <w:pStyle w:val="TableText"/>
              <w:rPr>
                <w:rFonts w:ascii="Georgia" w:hAnsi="Georgia"/>
              </w:rPr>
            </w:pPr>
            <w:r>
              <w:rPr>
                <w:rFonts w:ascii="Georgia" w:hAnsi="Georgia"/>
              </w:rPr>
              <w:t>RC1</w:t>
            </w:r>
          </w:p>
        </w:tc>
        <w:tc>
          <w:tcPr>
            <w:tcW w:w="1224" w:type="dxa"/>
          </w:tcPr>
          <w:p w14:paraId="3DC6351F" w14:textId="77777777" w:rsidR="00C20544" w:rsidRDefault="00C20544" w:rsidP="00380B02">
            <w:pPr>
              <w:pStyle w:val="TableText"/>
              <w:rPr>
                <w:rFonts w:ascii="Georgia" w:hAnsi="Georgia"/>
              </w:rPr>
            </w:pPr>
            <w:r>
              <w:rPr>
                <w:rFonts w:ascii="Georgia" w:hAnsi="Georgia"/>
              </w:rPr>
              <w:t>2022-01-11</w:t>
            </w:r>
          </w:p>
          <w:p w14:paraId="4BC2299B" w14:textId="29F83031" w:rsidR="00C20544" w:rsidRDefault="00C20544" w:rsidP="00380B02">
            <w:pPr>
              <w:pStyle w:val="TableText"/>
              <w:rPr>
                <w:rFonts w:ascii="Georgia" w:hAnsi="Georgia"/>
              </w:rPr>
            </w:pPr>
            <w:r>
              <w:rPr>
                <w:rFonts w:ascii="Georgia" w:hAnsi="Georgia"/>
              </w:rPr>
              <w:t>2022-03-18</w:t>
            </w:r>
          </w:p>
        </w:tc>
        <w:tc>
          <w:tcPr>
            <w:tcW w:w="4140" w:type="dxa"/>
          </w:tcPr>
          <w:p w14:paraId="6DDE5B77" w14:textId="77777777" w:rsidR="00C20544" w:rsidRDefault="00C20544" w:rsidP="00AC7D93">
            <w:pPr>
              <w:pStyle w:val="Liststycke"/>
              <w:numPr>
                <w:ilvl w:val="0"/>
                <w:numId w:val="32"/>
              </w:numPr>
              <w:spacing w:line="229" w:lineRule="exact"/>
              <w:rPr>
                <w:szCs w:val="20"/>
              </w:rPr>
            </w:pPr>
            <w:r>
              <w:rPr>
                <w:szCs w:val="20"/>
              </w:rPr>
              <w:t xml:space="preserve">Ändrat multiplicitet för </w:t>
            </w:r>
            <w:r w:rsidRPr="0024749E">
              <w:rPr>
                <w:szCs w:val="20"/>
              </w:rPr>
              <w:t>careDocumentation/careDocumentationHeader/documentTime i GCD till valfritt för att stämma överens med schemat.</w:t>
            </w:r>
          </w:p>
          <w:p w14:paraId="72C2FB8B" w14:textId="1471A369" w:rsidR="00C20544" w:rsidRDefault="00C20544" w:rsidP="00AC7D93">
            <w:pPr>
              <w:pStyle w:val="Liststycke"/>
              <w:numPr>
                <w:ilvl w:val="0"/>
                <w:numId w:val="32"/>
              </w:numPr>
              <w:spacing w:line="229" w:lineRule="exact"/>
              <w:rPr>
                <w:szCs w:val="20"/>
              </w:rPr>
            </w:pPr>
            <w:r>
              <w:rPr>
                <w:rFonts w:eastAsia="Times New Roman" w:cs="Arial"/>
                <w:szCs w:val="20"/>
                <w:lang w:eastAsia="sv-SE"/>
              </w:rPr>
              <w:t>Uppdaterat beskrivningen för elementet sourceSystemHSAId i begäran för samtliga kontrakt i domänen.</w:t>
            </w:r>
          </w:p>
        </w:tc>
        <w:tc>
          <w:tcPr>
            <w:tcW w:w="1980" w:type="dxa"/>
          </w:tcPr>
          <w:p w14:paraId="3D38F457" w14:textId="7C4548DF" w:rsidR="00C20544" w:rsidRDefault="00C20544" w:rsidP="005C20A5">
            <w:pPr>
              <w:pStyle w:val="Innehll1"/>
            </w:pPr>
            <w:r>
              <w:t>Tobias Blomberg</w:t>
            </w:r>
          </w:p>
        </w:tc>
      </w:tr>
      <w:tr w:rsidR="00E04C51" w:rsidRPr="00E4288C" w14:paraId="0C641183" w14:textId="77777777" w:rsidTr="00C20544">
        <w:tc>
          <w:tcPr>
            <w:tcW w:w="1162" w:type="dxa"/>
          </w:tcPr>
          <w:p w14:paraId="6EB2E6A7" w14:textId="3EF836CC" w:rsidR="00E04C51" w:rsidRDefault="00F1218F" w:rsidP="00380B02">
            <w:pPr>
              <w:pStyle w:val="TableText"/>
              <w:rPr>
                <w:rFonts w:ascii="Georgia" w:hAnsi="Georgia"/>
              </w:rPr>
            </w:pPr>
            <w:r>
              <w:rPr>
                <w:rFonts w:ascii="Georgia" w:hAnsi="Georgia"/>
              </w:rPr>
              <w:t>2.1.17</w:t>
            </w:r>
          </w:p>
        </w:tc>
        <w:tc>
          <w:tcPr>
            <w:tcW w:w="766" w:type="dxa"/>
          </w:tcPr>
          <w:p w14:paraId="60479219" w14:textId="535AFC50" w:rsidR="00E04C51" w:rsidRDefault="00F1218F" w:rsidP="00380B02">
            <w:pPr>
              <w:pStyle w:val="TableText"/>
              <w:rPr>
                <w:rFonts w:ascii="Georgia" w:hAnsi="Georgia"/>
              </w:rPr>
            </w:pPr>
            <w:r>
              <w:rPr>
                <w:rFonts w:ascii="Georgia" w:hAnsi="Georgia"/>
              </w:rPr>
              <w:t>-</w:t>
            </w:r>
          </w:p>
        </w:tc>
        <w:tc>
          <w:tcPr>
            <w:tcW w:w="1224" w:type="dxa"/>
          </w:tcPr>
          <w:p w14:paraId="34BCA59F" w14:textId="3632C163" w:rsidR="00E04C51" w:rsidRDefault="00F1218F" w:rsidP="00380B02">
            <w:pPr>
              <w:pStyle w:val="TableText"/>
              <w:rPr>
                <w:rFonts w:ascii="Georgia" w:hAnsi="Georgia"/>
              </w:rPr>
            </w:pPr>
            <w:r>
              <w:rPr>
                <w:rFonts w:ascii="Georgia" w:hAnsi="Georgia"/>
              </w:rPr>
              <w:t>2022-03-22</w:t>
            </w:r>
          </w:p>
        </w:tc>
        <w:tc>
          <w:tcPr>
            <w:tcW w:w="4140" w:type="dxa"/>
          </w:tcPr>
          <w:p w14:paraId="442A84C0" w14:textId="6D959936" w:rsidR="00E04C51" w:rsidRDefault="00F1218F" w:rsidP="00AC7D93">
            <w:pPr>
              <w:pStyle w:val="Liststycke"/>
              <w:numPr>
                <w:ilvl w:val="0"/>
                <w:numId w:val="32"/>
              </w:numPr>
              <w:spacing w:line="229" w:lineRule="exact"/>
              <w:rPr>
                <w:szCs w:val="20"/>
              </w:rPr>
            </w:pPr>
            <w:r>
              <w:rPr>
                <w:szCs w:val="20"/>
              </w:rPr>
              <w:t>Version godkänd</w:t>
            </w:r>
          </w:p>
        </w:tc>
        <w:tc>
          <w:tcPr>
            <w:tcW w:w="1980" w:type="dxa"/>
          </w:tcPr>
          <w:p w14:paraId="2E33983C" w14:textId="05AE7E64" w:rsidR="00E04C51" w:rsidRDefault="00F1218F" w:rsidP="005C20A5">
            <w:pPr>
              <w:pStyle w:val="Innehll1"/>
            </w:pPr>
            <w:r>
              <w:t>Tobias Blomberg</w:t>
            </w:r>
          </w:p>
        </w:tc>
      </w:tr>
      <w:tr w:rsidR="007B5994" w:rsidRPr="00E4288C" w14:paraId="04FF9EE5" w14:textId="77777777" w:rsidTr="00C20544">
        <w:tc>
          <w:tcPr>
            <w:tcW w:w="1162" w:type="dxa"/>
          </w:tcPr>
          <w:p w14:paraId="32BBFF7C" w14:textId="0744FE6D" w:rsidR="007B5994" w:rsidRDefault="007B5994" w:rsidP="00380B02">
            <w:pPr>
              <w:pStyle w:val="TableText"/>
              <w:rPr>
                <w:rFonts w:ascii="Georgia" w:hAnsi="Georgia"/>
              </w:rPr>
            </w:pPr>
            <w:r>
              <w:rPr>
                <w:rFonts w:ascii="Georgia" w:hAnsi="Georgia"/>
              </w:rPr>
              <w:t>2.1.18</w:t>
            </w:r>
          </w:p>
        </w:tc>
        <w:tc>
          <w:tcPr>
            <w:tcW w:w="766" w:type="dxa"/>
          </w:tcPr>
          <w:p w14:paraId="71450A17" w14:textId="595C3901" w:rsidR="007B5994" w:rsidRDefault="007B5994" w:rsidP="00380B02">
            <w:pPr>
              <w:pStyle w:val="TableText"/>
              <w:rPr>
                <w:rFonts w:ascii="Georgia" w:hAnsi="Georgia"/>
              </w:rPr>
            </w:pPr>
            <w:r>
              <w:rPr>
                <w:rFonts w:ascii="Georgia" w:hAnsi="Georgia"/>
              </w:rPr>
              <w:t>RC1</w:t>
            </w:r>
          </w:p>
        </w:tc>
        <w:tc>
          <w:tcPr>
            <w:tcW w:w="1224" w:type="dxa"/>
          </w:tcPr>
          <w:p w14:paraId="50D81667" w14:textId="77777777" w:rsidR="007B5994" w:rsidRDefault="007B5994" w:rsidP="00380B02">
            <w:pPr>
              <w:pStyle w:val="TableText"/>
              <w:rPr>
                <w:rFonts w:ascii="Georgia" w:hAnsi="Georgia"/>
              </w:rPr>
            </w:pPr>
            <w:r>
              <w:rPr>
                <w:rFonts w:ascii="Georgia" w:hAnsi="Georgia"/>
              </w:rPr>
              <w:t>2022-11-29</w:t>
            </w:r>
          </w:p>
          <w:p w14:paraId="00A11097" w14:textId="348C0C8F" w:rsidR="00B523A6" w:rsidRDefault="00B523A6" w:rsidP="00380B02">
            <w:pPr>
              <w:pStyle w:val="TableText"/>
              <w:rPr>
                <w:rFonts w:ascii="Georgia" w:hAnsi="Georgia"/>
              </w:rPr>
            </w:pPr>
            <w:r>
              <w:rPr>
                <w:rFonts w:ascii="Georgia" w:hAnsi="Georgia"/>
              </w:rPr>
              <w:t>2023-01-10</w:t>
            </w:r>
          </w:p>
        </w:tc>
        <w:tc>
          <w:tcPr>
            <w:tcW w:w="4140" w:type="dxa"/>
          </w:tcPr>
          <w:p w14:paraId="53EC7A5D" w14:textId="0BA61EBD" w:rsidR="007B5994" w:rsidRDefault="007B5994" w:rsidP="00AC7D93">
            <w:pPr>
              <w:pStyle w:val="Liststycke"/>
              <w:numPr>
                <w:ilvl w:val="0"/>
                <w:numId w:val="32"/>
              </w:numPr>
              <w:spacing w:line="229" w:lineRule="exact"/>
              <w:rPr>
                <w:szCs w:val="20"/>
              </w:rPr>
            </w:pPr>
            <w:r>
              <w:rPr>
                <w:szCs w:val="20"/>
              </w:rPr>
              <w:t xml:space="preserve">Uppdaterat beskrivningen för attributet </w:t>
            </w:r>
            <w:r w:rsidR="006A4BD8">
              <w:rPr>
                <w:szCs w:val="20"/>
              </w:rPr>
              <w:t xml:space="preserve">alertInformationType </w:t>
            </w:r>
            <w:r w:rsidR="007D672D">
              <w:rPr>
                <w:szCs w:val="20"/>
              </w:rPr>
              <w:t xml:space="preserve">i getAlertInformation </w:t>
            </w:r>
            <w:r w:rsidR="006A4BD8">
              <w:rPr>
                <w:szCs w:val="20"/>
              </w:rPr>
              <w:t>enligt TJN-</w:t>
            </w:r>
            <w:r w:rsidR="007D672D">
              <w:rPr>
                <w:szCs w:val="20"/>
              </w:rPr>
              <w:t>291</w:t>
            </w:r>
          </w:p>
          <w:p w14:paraId="5A29CBC2" w14:textId="77777777" w:rsidR="007D672D" w:rsidRDefault="007D672D" w:rsidP="00AC7D93">
            <w:pPr>
              <w:pStyle w:val="Liststycke"/>
              <w:numPr>
                <w:ilvl w:val="0"/>
                <w:numId w:val="32"/>
              </w:numPr>
              <w:spacing w:line="229" w:lineRule="exact"/>
              <w:rPr>
                <w:szCs w:val="20"/>
              </w:rPr>
            </w:pPr>
            <w:r>
              <w:rPr>
                <w:szCs w:val="20"/>
              </w:rPr>
              <w:t>Lagt till regel 2 under övriga regler i getAlertInformation</w:t>
            </w:r>
          </w:p>
          <w:p w14:paraId="1701A561" w14:textId="77777777" w:rsidR="007D672D" w:rsidRDefault="00BE4C67" w:rsidP="00AC7D93">
            <w:pPr>
              <w:pStyle w:val="Liststycke"/>
              <w:numPr>
                <w:ilvl w:val="0"/>
                <w:numId w:val="32"/>
              </w:numPr>
              <w:spacing w:line="229" w:lineRule="exact"/>
              <w:rPr>
                <w:szCs w:val="20"/>
              </w:rPr>
            </w:pPr>
            <w:r>
              <w:rPr>
                <w:szCs w:val="20"/>
              </w:rPr>
              <w:t>Tagit bort denna text</w:t>
            </w:r>
            <w:r w:rsidR="00A30CC6">
              <w:rPr>
                <w:szCs w:val="20"/>
              </w:rPr>
              <w:t xml:space="preserve"> från attributet legalAuthenticator ur samtliga tjänstekontrakt: </w:t>
            </w:r>
          </w:p>
          <w:p w14:paraId="039C5DDE" w14:textId="77777777" w:rsidR="00882C61" w:rsidRDefault="00A30CC6" w:rsidP="00882C61">
            <w:pPr>
              <w:spacing w:line="229" w:lineRule="exact"/>
              <w:ind w:left="395"/>
              <w:rPr>
                <w:szCs w:val="20"/>
              </w:rPr>
            </w:pPr>
            <w:r w:rsidRPr="00882C61">
              <w:rPr>
                <w:i/>
                <w:iCs/>
                <w:szCs w:val="20"/>
              </w:rPr>
              <w:t xml:space="preserve">”I de fall där informationen har låsts utan signering, representeras detta genom att signatureTime sätts till tidpunkten för låsning, och resterande </w:t>
            </w:r>
            <w:r w:rsidRPr="00882C61">
              <w:rPr>
                <w:i/>
                <w:iCs/>
                <w:szCs w:val="20"/>
              </w:rPr>
              <w:lastRenderedPageBreak/>
              <w:t>fält i LegalAuthenticatorType lämnas tomma.”</w:t>
            </w:r>
            <w:r w:rsidR="00882C61">
              <w:rPr>
                <w:szCs w:val="20"/>
              </w:rPr>
              <w:t xml:space="preserve">. </w:t>
            </w:r>
          </w:p>
          <w:p w14:paraId="353230F0" w14:textId="4FE0F178" w:rsidR="00A30CC6" w:rsidRPr="00882C61" w:rsidRDefault="00882C61" w:rsidP="00882C61">
            <w:pPr>
              <w:spacing w:line="229" w:lineRule="exact"/>
              <w:ind w:left="395"/>
              <w:rPr>
                <w:szCs w:val="20"/>
              </w:rPr>
            </w:pPr>
            <w:r>
              <w:rPr>
                <w:szCs w:val="20"/>
              </w:rPr>
              <w:t xml:space="preserve">Detta då det </w:t>
            </w:r>
            <w:r w:rsidRPr="00882C61">
              <w:rPr>
                <w:szCs w:val="20"/>
              </w:rPr>
              <w:t>enligt SOSFS 2016:40 ska det ej längre finnas möjlighet att låsa osignerade journalanteckningar</w:t>
            </w:r>
          </w:p>
          <w:p w14:paraId="3E062AA0" w14:textId="4A716D84" w:rsidR="00A30CC6" w:rsidRDefault="000F36D5" w:rsidP="00AC7D93">
            <w:pPr>
              <w:pStyle w:val="Liststycke"/>
              <w:numPr>
                <w:ilvl w:val="0"/>
                <w:numId w:val="32"/>
              </w:numPr>
              <w:spacing w:line="229" w:lineRule="exact"/>
              <w:rPr>
                <w:szCs w:val="20"/>
              </w:rPr>
            </w:pPr>
            <w:r>
              <w:rPr>
                <w:szCs w:val="20"/>
              </w:rPr>
              <w:t>Uppdaterat samtliga beskrivningar av CVType för att tydliggöra regler</w:t>
            </w:r>
            <w:r w:rsidR="00B523A6">
              <w:rPr>
                <w:szCs w:val="20"/>
              </w:rPr>
              <w:t xml:space="preserve"> gällande hur de olika elementen i typen relaterar till varandra. Reglerna finns redan beskrivna i schematron.</w:t>
            </w:r>
          </w:p>
        </w:tc>
        <w:tc>
          <w:tcPr>
            <w:tcW w:w="1980" w:type="dxa"/>
          </w:tcPr>
          <w:p w14:paraId="0D9E17B1" w14:textId="001AF130" w:rsidR="007B5994" w:rsidRDefault="007D672D" w:rsidP="005C20A5">
            <w:pPr>
              <w:pStyle w:val="Innehll1"/>
            </w:pPr>
            <w:r>
              <w:lastRenderedPageBreak/>
              <w:t>Tobias Blomberg</w:t>
            </w:r>
          </w:p>
        </w:tc>
      </w:tr>
      <w:tr w:rsidR="00520E50" w:rsidRPr="00E4288C" w14:paraId="44578D18" w14:textId="77777777" w:rsidTr="00C20544">
        <w:tc>
          <w:tcPr>
            <w:tcW w:w="1162" w:type="dxa"/>
          </w:tcPr>
          <w:p w14:paraId="2572C184" w14:textId="6CFF753B" w:rsidR="00520E50" w:rsidRDefault="00520E50" w:rsidP="00520E50">
            <w:pPr>
              <w:pStyle w:val="TableText"/>
              <w:rPr>
                <w:rFonts w:ascii="Georgia" w:hAnsi="Georgia"/>
              </w:rPr>
            </w:pPr>
            <w:r>
              <w:rPr>
                <w:rFonts w:ascii="Georgia" w:hAnsi="Georgia"/>
              </w:rPr>
              <w:t>2.1.1</w:t>
            </w:r>
            <w:r>
              <w:rPr>
                <w:rFonts w:ascii="Georgia" w:hAnsi="Georgia"/>
              </w:rPr>
              <w:t>8</w:t>
            </w:r>
          </w:p>
        </w:tc>
        <w:tc>
          <w:tcPr>
            <w:tcW w:w="766" w:type="dxa"/>
          </w:tcPr>
          <w:p w14:paraId="3E76A0AC" w14:textId="51BEBB89" w:rsidR="00520E50" w:rsidRDefault="00520E50" w:rsidP="00520E50">
            <w:pPr>
              <w:pStyle w:val="TableText"/>
              <w:rPr>
                <w:rFonts w:ascii="Georgia" w:hAnsi="Georgia"/>
              </w:rPr>
            </w:pPr>
            <w:r>
              <w:rPr>
                <w:rFonts w:ascii="Georgia" w:hAnsi="Georgia"/>
              </w:rPr>
              <w:t>-</w:t>
            </w:r>
          </w:p>
        </w:tc>
        <w:tc>
          <w:tcPr>
            <w:tcW w:w="1224" w:type="dxa"/>
          </w:tcPr>
          <w:p w14:paraId="67FEB768" w14:textId="0DABDE06" w:rsidR="00520E50" w:rsidRDefault="00520E50" w:rsidP="00520E50">
            <w:pPr>
              <w:pStyle w:val="TableText"/>
              <w:rPr>
                <w:rFonts w:ascii="Georgia" w:hAnsi="Georgia"/>
              </w:rPr>
            </w:pPr>
            <w:r>
              <w:rPr>
                <w:rFonts w:ascii="Georgia" w:hAnsi="Georgia"/>
              </w:rPr>
              <w:t>202</w:t>
            </w:r>
            <w:r>
              <w:rPr>
                <w:rFonts w:ascii="Georgia" w:hAnsi="Georgia"/>
              </w:rPr>
              <w:t>3</w:t>
            </w:r>
            <w:r>
              <w:rPr>
                <w:rFonts w:ascii="Georgia" w:hAnsi="Georgia"/>
              </w:rPr>
              <w:t>-0</w:t>
            </w:r>
            <w:r>
              <w:rPr>
                <w:rFonts w:ascii="Georgia" w:hAnsi="Georgia"/>
              </w:rPr>
              <w:t>2</w:t>
            </w:r>
            <w:r>
              <w:rPr>
                <w:rFonts w:ascii="Georgia" w:hAnsi="Georgia"/>
              </w:rPr>
              <w:t>-</w:t>
            </w:r>
            <w:r>
              <w:rPr>
                <w:rFonts w:ascii="Georgia" w:hAnsi="Georgia"/>
              </w:rPr>
              <w:t>03</w:t>
            </w:r>
          </w:p>
        </w:tc>
        <w:tc>
          <w:tcPr>
            <w:tcW w:w="4140" w:type="dxa"/>
          </w:tcPr>
          <w:p w14:paraId="31CEF137" w14:textId="6F54B883" w:rsidR="00520E50" w:rsidRDefault="00520E50" w:rsidP="00520E50">
            <w:pPr>
              <w:pStyle w:val="Liststycke"/>
              <w:numPr>
                <w:ilvl w:val="0"/>
                <w:numId w:val="32"/>
              </w:numPr>
              <w:spacing w:line="229" w:lineRule="exact"/>
              <w:rPr>
                <w:szCs w:val="20"/>
              </w:rPr>
            </w:pPr>
            <w:r>
              <w:rPr>
                <w:szCs w:val="20"/>
              </w:rPr>
              <w:t>Version godkänd</w:t>
            </w:r>
          </w:p>
        </w:tc>
        <w:tc>
          <w:tcPr>
            <w:tcW w:w="1980" w:type="dxa"/>
          </w:tcPr>
          <w:p w14:paraId="6B089C0D" w14:textId="2037730D" w:rsidR="00520E50" w:rsidRDefault="00520E50" w:rsidP="00520E50">
            <w:pPr>
              <w:pStyle w:val="Innehll1"/>
            </w:pPr>
            <w:r>
              <w:t>Tobias Blomberg</w:t>
            </w:r>
          </w:p>
        </w:tc>
      </w:tr>
    </w:tbl>
    <w:p w14:paraId="6DB30119" w14:textId="5234C0EC" w:rsidR="0039481C" w:rsidRDefault="0039481C" w:rsidP="0039481C">
      <w:pPr>
        <w:pStyle w:val="Innehll1"/>
        <w:ind w:left="720"/>
      </w:pPr>
    </w:p>
    <w:p w14:paraId="073E0FED" w14:textId="77777777" w:rsidR="0039481C" w:rsidRDefault="0039481C" w:rsidP="0039481C">
      <w:pPr>
        <w:rPr>
          <w:sz w:val="36"/>
        </w:rPr>
      </w:pPr>
    </w:p>
    <w:p w14:paraId="2B4BEA2E" w14:textId="77777777" w:rsidR="00CF4485" w:rsidRDefault="00CF4485">
      <w:pPr>
        <w:spacing w:line="240" w:lineRule="auto"/>
        <w:rPr>
          <w:b/>
        </w:rPr>
      </w:pPr>
      <w:r>
        <w:rPr>
          <w:b/>
        </w:rPr>
        <w:br w:type="page"/>
      </w:r>
    </w:p>
    <w:p w14:paraId="72F5A3AD" w14:textId="3C3729D0" w:rsidR="0039481C" w:rsidRDefault="0039481C" w:rsidP="00221404">
      <w:pPr>
        <w:outlineLvl w:val="0"/>
        <w:rPr>
          <w:b/>
        </w:rPr>
      </w:pPr>
      <w:bookmarkStart w:id="4" w:name="_Toc126307617"/>
      <w:r>
        <w:rPr>
          <w:b/>
        </w:rPr>
        <w:lastRenderedPageBreak/>
        <w:t>Referenser</w:t>
      </w:r>
      <w:bookmarkEnd w:id="4"/>
      <w:r>
        <w:rPr>
          <w:b/>
        </w:rPr>
        <w:t xml:space="preserve">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033"/>
        <w:gridCol w:w="2331"/>
        <w:gridCol w:w="3765"/>
      </w:tblGrid>
      <w:tr w:rsidR="00AC7D93" w:rsidRPr="003125EA" w14:paraId="1A776A4C" w14:textId="77777777" w:rsidTr="00116207">
        <w:tc>
          <w:tcPr>
            <w:tcW w:w="964" w:type="dxa"/>
            <w:shd w:val="clear" w:color="auto" w:fill="DDD9C3" w:themeFill="background2" w:themeFillShade="E6"/>
          </w:tcPr>
          <w:p w14:paraId="6CCA33CF" w14:textId="77777777" w:rsidR="00AC7D93" w:rsidRPr="003125EA" w:rsidRDefault="00AC7D93" w:rsidP="00116207">
            <w:pPr>
              <w:pStyle w:val="TableText"/>
              <w:rPr>
                <w:rFonts w:ascii="Georgia" w:hAnsi="Georgia"/>
              </w:rPr>
            </w:pPr>
            <w:r w:rsidRPr="003125EA">
              <w:rPr>
                <w:rFonts w:ascii="Georgia" w:hAnsi="Georgia"/>
              </w:rPr>
              <w:t>Namn</w:t>
            </w:r>
          </w:p>
        </w:tc>
        <w:tc>
          <w:tcPr>
            <w:tcW w:w="3033" w:type="dxa"/>
            <w:shd w:val="clear" w:color="auto" w:fill="DDD9C3" w:themeFill="background2" w:themeFillShade="E6"/>
          </w:tcPr>
          <w:p w14:paraId="243283C9" w14:textId="77777777" w:rsidR="00AC7D93" w:rsidRPr="003125EA" w:rsidRDefault="00AC7D93" w:rsidP="00116207">
            <w:pPr>
              <w:pStyle w:val="TableText"/>
              <w:rPr>
                <w:rFonts w:ascii="Georgia" w:hAnsi="Georgia"/>
              </w:rPr>
            </w:pPr>
            <w:r w:rsidRPr="003125EA">
              <w:rPr>
                <w:rFonts w:ascii="Georgia" w:hAnsi="Georgia"/>
              </w:rPr>
              <w:t>Dokument</w:t>
            </w:r>
          </w:p>
        </w:tc>
        <w:tc>
          <w:tcPr>
            <w:tcW w:w="2331" w:type="dxa"/>
            <w:shd w:val="clear" w:color="auto" w:fill="DDD9C3" w:themeFill="background2" w:themeFillShade="E6"/>
          </w:tcPr>
          <w:p w14:paraId="40F68BF6" w14:textId="77777777" w:rsidR="00AC7D93" w:rsidRPr="003125EA" w:rsidRDefault="00AC7D93" w:rsidP="00116207">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4D644351" w14:textId="77777777" w:rsidR="00AC7D93" w:rsidRPr="003125EA" w:rsidRDefault="00AC7D93" w:rsidP="00116207">
            <w:pPr>
              <w:pStyle w:val="TableText"/>
              <w:rPr>
                <w:rFonts w:ascii="Georgia" w:hAnsi="Georgia"/>
              </w:rPr>
            </w:pPr>
            <w:r w:rsidRPr="003125EA">
              <w:rPr>
                <w:rFonts w:ascii="Georgia" w:hAnsi="Georgia"/>
              </w:rPr>
              <w:t>Länk</w:t>
            </w:r>
          </w:p>
        </w:tc>
      </w:tr>
      <w:tr w:rsidR="00AC7D93" w:rsidRPr="003125EA" w14:paraId="1DA62859" w14:textId="77777777" w:rsidTr="00116207">
        <w:tc>
          <w:tcPr>
            <w:tcW w:w="964" w:type="dxa"/>
          </w:tcPr>
          <w:p w14:paraId="7235A05A" w14:textId="77777777" w:rsidR="00AC7D93" w:rsidRPr="00D65EF1" w:rsidRDefault="00AC7D93" w:rsidP="00116207">
            <w:pPr>
              <w:pStyle w:val="TableText"/>
              <w:rPr>
                <w:rFonts w:ascii="Georgia" w:hAnsi="Georgia"/>
              </w:rPr>
            </w:pPr>
            <w:bookmarkStart w:id="5" w:name="_Ref398292229"/>
            <w:r w:rsidRPr="00D65EF1">
              <w:rPr>
                <w:rFonts w:ascii="Georgia" w:hAnsi="Georgia"/>
              </w:rPr>
              <w:t>R</w:t>
            </w:r>
            <w:r w:rsidRPr="00D65EF1">
              <w:rPr>
                <w:rFonts w:ascii="Georgia" w:hAnsi="Georgia"/>
              </w:rPr>
              <w:fldChar w:fldCharType="begin"/>
            </w:r>
            <w:r w:rsidRPr="00D65EF1">
              <w:rPr>
                <w:rFonts w:ascii="Georgia" w:hAnsi="Georgia"/>
              </w:rPr>
              <w:instrText xml:space="preserve"> SEQ R \* ARABIC </w:instrText>
            </w:r>
            <w:r w:rsidRPr="00D65EF1">
              <w:rPr>
                <w:rFonts w:ascii="Georgia" w:hAnsi="Georgia"/>
              </w:rPr>
              <w:fldChar w:fldCharType="separate"/>
            </w:r>
            <w:r w:rsidRPr="00D65EF1">
              <w:rPr>
                <w:rFonts w:ascii="Georgia" w:hAnsi="Georgia"/>
                <w:noProof/>
              </w:rPr>
              <w:t>1</w:t>
            </w:r>
            <w:r w:rsidRPr="00D65EF1">
              <w:rPr>
                <w:rFonts w:ascii="Georgia" w:hAnsi="Georgia"/>
                <w:noProof/>
              </w:rPr>
              <w:fldChar w:fldCharType="end"/>
            </w:r>
            <w:bookmarkEnd w:id="5"/>
          </w:p>
        </w:tc>
        <w:tc>
          <w:tcPr>
            <w:tcW w:w="3033" w:type="dxa"/>
          </w:tcPr>
          <w:p w14:paraId="0E55861F" w14:textId="77777777" w:rsidR="00AC7D93" w:rsidRPr="00D65EF1" w:rsidRDefault="00AC7D93" w:rsidP="00116207">
            <w:pPr>
              <w:pStyle w:val="TableText"/>
              <w:rPr>
                <w:rFonts w:ascii="Georgia" w:hAnsi="Georgia"/>
              </w:rPr>
            </w:pPr>
            <w:r w:rsidRPr="00D65EF1">
              <w:rPr>
                <w:rFonts w:ascii="Georgia" w:hAnsi="Georgia"/>
              </w:rPr>
              <w:t>AB_</w:t>
            </w:r>
            <w:r w:rsidRPr="00D65EF1">
              <w:rPr>
                <w:rFonts w:ascii="Georgia" w:hAnsi="Georgia"/>
              </w:rPr>
              <w:fldChar w:fldCharType="begin"/>
            </w:r>
            <w:r w:rsidRPr="00D65EF1">
              <w:rPr>
                <w:rFonts w:ascii="Georgia" w:hAnsi="Georgia"/>
              </w:rPr>
              <w:instrText xml:space="preserve"> TITLE  \* MERGEFORMAT </w:instrText>
            </w:r>
            <w:r w:rsidRPr="00D65EF1">
              <w:rPr>
                <w:rFonts w:ascii="Georgia" w:hAnsi="Georgia"/>
              </w:rPr>
              <w:fldChar w:fldCharType="separate"/>
            </w:r>
            <w:r w:rsidRPr="00D65EF1">
              <w:rPr>
                <w:rFonts w:ascii="Georgia" w:hAnsi="Georgia"/>
              </w:rPr>
              <w:t>clinicalprocess_healthcond_description</w:t>
            </w:r>
            <w:r w:rsidRPr="00D65EF1">
              <w:rPr>
                <w:rFonts w:ascii="Georgia" w:hAnsi="Georgia"/>
              </w:rPr>
              <w:fldChar w:fldCharType="end"/>
            </w:r>
          </w:p>
        </w:tc>
        <w:tc>
          <w:tcPr>
            <w:tcW w:w="2331" w:type="dxa"/>
          </w:tcPr>
          <w:p w14:paraId="02071C9F" w14:textId="77777777" w:rsidR="00AC7D93" w:rsidRPr="003125EA" w:rsidRDefault="00AC7D93" w:rsidP="00116207">
            <w:pPr>
              <w:pStyle w:val="TableText"/>
              <w:rPr>
                <w:rFonts w:ascii="Georgia" w:hAnsi="Georgia"/>
              </w:rPr>
            </w:pPr>
            <w:r w:rsidRPr="003125EA">
              <w:rPr>
                <w:rFonts w:ascii="Georgia" w:hAnsi="Georgia"/>
              </w:rPr>
              <w:t>Obligatoriskt</w:t>
            </w:r>
          </w:p>
        </w:tc>
        <w:tc>
          <w:tcPr>
            <w:tcW w:w="3765" w:type="dxa"/>
          </w:tcPr>
          <w:p w14:paraId="65E1AC91" w14:textId="77777777" w:rsidR="00AC7D93" w:rsidRPr="003125EA" w:rsidRDefault="00AC7D93" w:rsidP="00116207">
            <w:pPr>
              <w:pStyle w:val="TableText"/>
              <w:rPr>
                <w:rFonts w:ascii="Georgia" w:hAnsi="Georgia"/>
              </w:rPr>
            </w:pPr>
            <w:r>
              <w:rPr>
                <w:rFonts w:ascii="Georgia" w:hAnsi="Georgia"/>
              </w:rPr>
              <w:t>Bilaga</w:t>
            </w:r>
          </w:p>
        </w:tc>
      </w:tr>
      <w:tr w:rsidR="00AC7D93" w:rsidRPr="003125EA" w14:paraId="63DB91BC" w14:textId="77777777" w:rsidTr="00116207">
        <w:tc>
          <w:tcPr>
            <w:tcW w:w="964" w:type="dxa"/>
          </w:tcPr>
          <w:p w14:paraId="0A669782" w14:textId="77777777" w:rsidR="00AC7D93" w:rsidRPr="00D65EF1" w:rsidRDefault="00AC7D93" w:rsidP="00116207">
            <w:pPr>
              <w:pStyle w:val="TableText"/>
              <w:rPr>
                <w:rFonts w:ascii="Georgia" w:hAnsi="Georgia"/>
              </w:rPr>
            </w:pPr>
            <w:bookmarkStart w:id="6" w:name="_Ref398292218"/>
            <w:r w:rsidRPr="00D65EF1">
              <w:rPr>
                <w:rFonts w:ascii="Georgia" w:hAnsi="Georgia"/>
              </w:rPr>
              <w:t>R</w:t>
            </w:r>
            <w:r w:rsidRPr="00D65EF1">
              <w:rPr>
                <w:rFonts w:ascii="Georgia" w:hAnsi="Georgia"/>
              </w:rPr>
              <w:fldChar w:fldCharType="begin"/>
            </w:r>
            <w:r w:rsidRPr="00D65EF1">
              <w:rPr>
                <w:rFonts w:ascii="Georgia" w:hAnsi="Georgia"/>
              </w:rPr>
              <w:instrText xml:space="preserve"> SEQ R \* ARABIC </w:instrText>
            </w:r>
            <w:r w:rsidRPr="00D65EF1">
              <w:rPr>
                <w:rFonts w:ascii="Georgia" w:hAnsi="Georgia"/>
              </w:rPr>
              <w:fldChar w:fldCharType="separate"/>
            </w:r>
            <w:r w:rsidRPr="00D65EF1">
              <w:rPr>
                <w:rFonts w:ascii="Georgia" w:hAnsi="Georgia"/>
                <w:noProof/>
              </w:rPr>
              <w:t>2</w:t>
            </w:r>
            <w:r w:rsidRPr="00D65EF1">
              <w:rPr>
                <w:rFonts w:ascii="Georgia" w:hAnsi="Georgia"/>
                <w:noProof/>
              </w:rPr>
              <w:fldChar w:fldCharType="end"/>
            </w:r>
            <w:bookmarkEnd w:id="6"/>
          </w:p>
        </w:tc>
        <w:tc>
          <w:tcPr>
            <w:tcW w:w="3033" w:type="dxa"/>
          </w:tcPr>
          <w:p w14:paraId="1CCEFA0B" w14:textId="77777777" w:rsidR="00AC7D93" w:rsidRPr="00D65EF1" w:rsidRDefault="00AC7D93" w:rsidP="00116207">
            <w:pPr>
              <w:pStyle w:val="TableText"/>
              <w:rPr>
                <w:rFonts w:ascii="Georgia" w:hAnsi="Georgia"/>
              </w:rPr>
            </w:pPr>
            <w:r w:rsidRPr="00D65EF1">
              <w:rPr>
                <w:rFonts w:ascii="Georgia" w:hAnsi="Georgia"/>
              </w:rPr>
              <w:t>RIVTA flera dokument</w:t>
            </w:r>
          </w:p>
        </w:tc>
        <w:tc>
          <w:tcPr>
            <w:tcW w:w="2331" w:type="dxa"/>
          </w:tcPr>
          <w:p w14:paraId="4B5B4B17" w14:textId="77777777" w:rsidR="00AC7D93" w:rsidRPr="003125EA" w:rsidRDefault="00AC7D93" w:rsidP="00116207">
            <w:pPr>
              <w:pStyle w:val="TableText"/>
              <w:rPr>
                <w:rFonts w:ascii="Georgia" w:hAnsi="Georgia"/>
              </w:rPr>
            </w:pPr>
            <w:r w:rsidRPr="003125EA">
              <w:rPr>
                <w:rFonts w:ascii="Georgia" w:hAnsi="Georgia"/>
              </w:rPr>
              <w:t>Finns på Webben</w:t>
            </w:r>
          </w:p>
        </w:tc>
        <w:tc>
          <w:tcPr>
            <w:tcW w:w="3765" w:type="dxa"/>
          </w:tcPr>
          <w:p w14:paraId="085C9C0F" w14:textId="77777777" w:rsidR="00AC7D93" w:rsidRPr="003125EA" w:rsidRDefault="00EE154E" w:rsidP="00116207">
            <w:pPr>
              <w:pStyle w:val="TableText"/>
              <w:rPr>
                <w:rFonts w:ascii="Georgia" w:hAnsi="Georgia"/>
              </w:rPr>
            </w:pPr>
            <w:hyperlink r:id="rId19" w:history="1">
              <w:r w:rsidR="00AC7D93" w:rsidRPr="003125EA">
                <w:rPr>
                  <w:rStyle w:val="Hyperlnk"/>
                  <w:rFonts w:ascii="Georgia" w:hAnsi="Georgia"/>
                </w:rPr>
                <w:t>http://rivta.se/</w:t>
              </w:r>
            </w:hyperlink>
            <w:r w:rsidR="00AC7D93" w:rsidRPr="003125EA">
              <w:rPr>
                <w:rFonts w:ascii="Georgia" w:hAnsi="Georgia"/>
              </w:rPr>
              <w:t xml:space="preserve"> </w:t>
            </w:r>
          </w:p>
        </w:tc>
      </w:tr>
      <w:tr w:rsidR="00AC7D93" w:rsidRPr="003125EA" w14:paraId="72728CC5" w14:textId="77777777" w:rsidTr="00116207">
        <w:tc>
          <w:tcPr>
            <w:tcW w:w="964" w:type="dxa"/>
          </w:tcPr>
          <w:p w14:paraId="7972D287" w14:textId="77777777" w:rsidR="00AC7D93" w:rsidRPr="00D65EF1" w:rsidRDefault="00AC7D93" w:rsidP="00116207">
            <w:pPr>
              <w:pStyle w:val="TableText"/>
              <w:rPr>
                <w:rFonts w:ascii="Georgia" w:hAnsi="Georgia"/>
              </w:rPr>
            </w:pPr>
            <w:bookmarkStart w:id="7" w:name="_Ref381187610"/>
            <w:r w:rsidRPr="00D65EF1">
              <w:rPr>
                <w:rFonts w:ascii="Georgia" w:hAnsi="Georgia"/>
              </w:rPr>
              <w:t>R</w:t>
            </w:r>
            <w:r w:rsidRPr="00D65EF1">
              <w:rPr>
                <w:rFonts w:ascii="Georgia" w:hAnsi="Georgia"/>
              </w:rPr>
              <w:fldChar w:fldCharType="begin"/>
            </w:r>
            <w:r w:rsidRPr="00D65EF1">
              <w:rPr>
                <w:rFonts w:ascii="Georgia" w:hAnsi="Georgia"/>
              </w:rPr>
              <w:instrText xml:space="preserve"> SEQ R \* ARABIC </w:instrText>
            </w:r>
            <w:r w:rsidRPr="00D65EF1">
              <w:rPr>
                <w:rFonts w:ascii="Georgia" w:hAnsi="Georgia"/>
              </w:rPr>
              <w:fldChar w:fldCharType="separate"/>
            </w:r>
            <w:r w:rsidRPr="00D65EF1">
              <w:rPr>
                <w:rFonts w:ascii="Georgia" w:hAnsi="Georgia"/>
                <w:noProof/>
              </w:rPr>
              <w:t>3</w:t>
            </w:r>
            <w:r w:rsidRPr="00D65EF1">
              <w:rPr>
                <w:rFonts w:ascii="Georgia" w:hAnsi="Georgia"/>
                <w:noProof/>
              </w:rPr>
              <w:fldChar w:fldCharType="end"/>
            </w:r>
            <w:bookmarkEnd w:id="7"/>
          </w:p>
        </w:tc>
        <w:tc>
          <w:tcPr>
            <w:tcW w:w="3033" w:type="dxa"/>
          </w:tcPr>
          <w:p w14:paraId="45038133" w14:textId="77777777" w:rsidR="00AC7D93" w:rsidRPr="00D65EF1" w:rsidRDefault="00AC7D93" w:rsidP="00116207">
            <w:pPr>
              <w:pStyle w:val="TableText"/>
              <w:rPr>
                <w:rFonts w:ascii="Georgia" w:hAnsi="Georgia"/>
              </w:rPr>
            </w:pPr>
            <w:r w:rsidRPr="00D65EF1">
              <w:rPr>
                <w:rFonts w:ascii="Georgia" w:hAnsi="Georgia"/>
              </w:rPr>
              <w:t>Bilaga Mappningar_GetCareDocumentation.xslx</w:t>
            </w:r>
          </w:p>
        </w:tc>
        <w:tc>
          <w:tcPr>
            <w:tcW w:w="2331" w:type="dxa"/>
          </w:tcPr>
          <w:p w14:paraId="32805A9E" w14:textId="399D76BB" w:rsidR="00AC7D93" w:rsidRPr="003125EA" w:rsidRDefault="007C77FE" w:rsidP="00116207">
            <w:pPr>
              <w:pStyle w:val="TableText"/>
              <w:rPr>
                <w:rFonts w:ascii="Georgia" w:hAnsi="Georgia"/>
              </w:rPr>
            </w:pPr>
            <w:r>
              <w:rPr>
                <w:rFonts w:ascii="Georgia" w:hAnsi="Georgia"/>
              </w:rPr>
              <w:t>-</w:t>
            </w:r>
          </w:p>
        </w:tc>
        <w:tc>
          <w:tcPr>
            <w:tcW w:w="3765" w:type="dxa"/>
          </w:tcPr>
          <w:p w14:paraId="0121381E" w14:textId="77777777" w:rsidR="00AC7D93" w:rsidRPr="003125EA" w:rsidRDefault="00AC7D93" w:rsidP="00116207">
            <w:pPr>
              <w:pStyle w:val="TableText"/>
              <w:rPr>
                <w:rFonts w:ascii="Georgia" w:hAnsi="Georgia"/>
              </w:rPr>
            </w:pPr>
            <w:r w:rsidRPr="003125EA">
              <w:rPr>
                <w:rFonts w:ascii="Georgia" w:hAnsi="Georgia"/>
              </w:rPr>
              <w:t>Bilaga</w:t>
            </w:r>
          </w:p>
        </w:tc>
      </w:tr>
      <w:tr w:rsidR="00AC7D93" w:rsidRPr="003125EA" w14:paraId="64F52C1C" w14:textId="77777777" w:rsidTr="00116207">
        <w:tc>
          <w:tcPr>
            <w:tcW w:w="964" w:type="dxa"/>
          </w:tcPr>
          <w:p w14:paraId="2F8F5269" w14:textId="77777777" w:rsidR="00AC7D93" w:rsidRPr="00D65EF1" w:rsidRDefault="00AC7D93" w:rsidP="00116207">
            <w:pPr>
              <w:pStyle w:val="TableText"/>
              <w:rPr>
                <w:rFonts w:ascii="Georgia" w:hAnsi="Georgia"/>
              </w:rPr>
            </w:pPr>
            <w:bookmarkStart w:id="8" w:name="_Ref381187525"/>
            <w:r w:rsidRPr="00D65EF1">
              <w:rPr>
                <w:rFonts w:ascii="Georgia" w:hAnsi="Georgia"/>
              </w:rPr>
              <w:t>R</w:t>
            </w:r>
            <w:r w:rsidRPr="00D65EF1">
              <w:rPr>
                <w:rFonts w:ascii="Georgia" w:hAnsi="Georgia"/>
              </w:rPr>
              <w:fldChar w:fldCharType="begin"/>
            </w:r>
            <w:r w:rsidRPr="00D65EF1">
              <w:rPr>
                <w:rFonts w:ascii="Georgia" w:hAnsi="Georgia"/>
              </w:rPr>
              <w:instrText xml:space="preserve"> SEQ R \* ARABIC </w:instrText>
            </w:r>
            <w:r w:rsidRPr="00D65EF1">
              <w:rPr>
                <w:rFonts w:ascii="Georgia" w:hAnsi="Georgia"/>
              </w:rPr>
              <w:fldChar w:fldCharType="separate"/>
            </w:r>
            <w:r w:rsidRPr="00D65EF1">
              <w:rPr>
                <w:rFonts w:ascii="Georgia" w:hAnsi="Georgia"/>
                <w:noProof/>
              </w:rPr>
              <w:t>4</w:t>
            </w:r>
            <w:r w:rsidRPr="00D65EF1">
              <w:rPr>
                <w:rFonts w:ascii="Georgia" w:hAnsi="Georgia"/>
              </w:rPr>
              <w:fldChar w:fldCharType="end"/>
            </w:r>
            <w:bookmarkEnd w:id="8"/>
          </w:p>
        </w:tc>
        <w:tc>
          <w:tcPr>
            <w:tcW w:w="3033" w:type="dxa"/>
          </w:tcPr>
          <w:p w14:paraId="28595A4A" w14:textId="77777777" w:rsidR="00AC7D93" w:rsidRPr="00D65EF1" w:rsidRDefault="00AC7D93" w:rsidP="00116207">
            <w:pPr>
              <w:pStyle w:val="TableText"/>
              <w:rPr>
                <w:rFonts w:ascii="Georgia" w:hAnsi="Georgia"/>
              </w:rPr>
            </w:pPr>
            <w:r w:rsidRPr="00D65EF1">
              <w:rPr>
                <w:rFonts w:ascii="Georgia" w:hAnsi="Georgia"/>
              </w:rPr>
              <w:t>Bilaga Mappningar_GetDiagnosis.xslx</w:t>
            </w:r>
          </w:p>
        </w:tc>
        <w:tc>
          <w:tcPr>
            <w:tcW w:w="2331" w:type="dxa"/>
          </w:tcPr>
          <w:p w14:paraId="06E9A20D" w14:textId="68E0A784" w:rsidR="00AC7D93" w:rsidRPr="003125EA" w:rsidRDefault="007C77FE" w:rsidP="00116207">
            <w:pPr>
              <w:pStyle w:val="TableText"/>
              <w:rPr>
                <w:rFonts w:ascii="Georgia" w:hAnsi="Georgia"/>
              </w:rPr>
            </w:pPr>
            <w:r>
              <w:rPr>
                <w:rFonts w:ascii="Georgia" w:hAnsi="Georgia"/>
              </w:rPr>
              <w:t>-</w:t>
            </w:r>
          </w:p>
        </w:tc>
        <w:tc>
          <w:tcPr>
            <w:tcW w:w="3765" w:type="dxa"/>
          </w:tcPr>
          <w:p w14:paraId="4BFA860B" w14:textId="77777777" w:rsidR="00AC7D93" w:rsidRPr="003125EA" w:rsidRDefault="00AC7D93" w:rsidP="00116207">
            <w:pPr>
              <w:pStyle w:val="TableText"/>
              <w:rPr>
                <w:rFonts w:ascii="Georgia" w:hAnsi="Georgia"/>
              </w:rPr>
            </w:pPr>
            <w:r w:rsidRPr="003125EA">
              <w:rPr>
                <w:rFonts w:ascii="Georgia" w:hAnsi="Georgia"/>
              </w:rPr>
              <w:t>Bilaga</w:t>
            </w:r>
          </w:p>
        </w:tc>
      </w:tr>
      <w:tr w:rsidR="00AC7D93" w:rsidRPr="003125EA" w14:paraId="5E448946" w14:textId="77777777" w:rsidTr="00116207">
        <w:tc>
          <w:tcPr>
            <w:tcW w:w="964" w:type="dxa"/>
          </w:tcPr>
          <w:p w14:paraId="2CAA1F64" w14:textId="77777777" w:rsidR="00AC7D93" w:rsidRPr="00D65EF1" w:rsidRDefault="00AC7D93" w:rsidP="00116207">
            <w:pPr>
              <w:pStyle w:val="TableText"/>
              <w:rPr>
                <w:rFonts w:ascii="Georgia" w:hAnsi="Georgia"/>
              </w:rPr>
            </w:pPr>
            <w:r w:rsidRPr="00D65EF1">
              <w:rPr>
                <w:rFonts w:ascii="Georgia" w:hAnsi="Georgia"/>
              </w:rPr>
              <w:t>R</w:t>
            </w:r>
            <w:r w:rsidRPr="00D65EF1">
              <w:rPr>
                <w:rFonts w:ascii="Georgia" w:hAnsi="Georgia"/>
              </w:rPr>
              <w:fldChar w:fldCharType="begin"/>
            </w:r>
            <w:r w:rsidRPr="00D65EF1">
              <w:rPr>
                <w:rFonts w:ascii="Georgia" w:hAnsi="Georgia"/>
              </w:rPr>
              <w:instrText xml:space="preserve"> SEQ R \* ARABIC </w:instrText>
            </w:r>
            <w:r w:rsidRPr="00D65EF1">
              <w:rPr>
                <w:rFonts w:ascii="Georgia" w:hAnsi="Georgia"/>
              </w:rPr>
              <w:fldChar w:fldCharType="separate"/>
            </w:r>
            <w:r w:rsidRPr="00D65EF1">
              <w:rPr>
                <w:rFonts w:ascii="Georgia" w:hAnsi="Georgia"/>
                <w:noProof/>
              </w:rPr>
              <w:t>5</w:t>
            </w:r>
            <w:r w:rsidRPr="00D65EF1">
              <w:rPr>
                <w:rFonts w:ascii="Georgia" w:hAnsi="Georgia"/>
              </w:rPr>
              <w:fldChar w:fldCharType="end"/>
            </w:r>
          </w:p>
        </w:tc>
        <w:tc>
          <w:tcPr>
            <w:tcW w:w="3033" w:type="dxa"/>
          </w:tcPr>
          <w:p w14:paraId="1583046A" w14:textId="77777777" w:rsidR="00AC7D93" w:rsidRPr="00D65EF1" w:rsidRDefault="00AC7D93" w:rsidP="00116207">
            <w:pPr>
              <w:pStyle w:val="TableText"/>
              <w:rPr>
                <w:rFonts w:ascii="Georgia" w:hAnsi="Georgia"/>
              </w:rPr>
            </w:pPr>
            <w:r w:rsidRPr="00D65EF1">
              <w:rPr>
                <w:rFonts w:ascii="Georgia" w:hAnsi="Georgia"/>
              </w:rPr>
              <w:t>Bilaga Mappningar_GetAlertInformation.xslx</w:t>
            </w:r>
          </w:p>
        </w:tc>
        <w:tc>
          <w:tcPr>
            <w:tcW w:w="2331" w:type="dxa"/>
          </w:tcPr>
          <w:p w14:paraId="5E4D1C1D" w14:textId="0D876D04" w:rsidR="00AC7D93" w:rsidRPr="003125EA" w:rsidRDefault="007C77FE" w:rsidP="00116207">
            <w:pPr>
              <w:pStyle w:val="TableText"/>
              <w:rPr>
                <w:rFonts w:ascii="Georgia" w:hAnsi="Georgia"/>
              </w:rPr>
            </w:pPr>
            <w:r>
              <w:rPr>
                <w:rFonts w:ascii="Georgia" w:hAnsi="Georgia"/>
              </w:rPr>
              <w:t>-</w:t>
            </w:r>
          </w:p>
        </w:tc>
        <w:tc>
          <w:tcPr>
            <w:tcW w:w="3765" w:type="dxa"/>
          </w:tcPr>
          <w:p w14:paraId="4F3C7AEC" w14:textId="77777777" w:rsidR="00AC7D93" w:rsidRPr="003125EA" w:rsidRDefault="00AC7D93" w:rsidP="00116207">
            <w:pPr>
              <w:pStyle w:val="TableText"/>
              <w:rPr>
                <w:rFonts w:ascii="Georgia" w:hAnsi="Georgia"/>
              </w:rPr>
            </w:pPr>
            <w:r w:rsidRPr="003125EA">
              <w:rPr>
                <w:rFonts w:ascii="Georgia" w:hAnsi="Georgia"/>
              </w:rPr>
              <w:t>Bilaga</w:t>
            </w:r>
          </w:p>
        </w:tc>
      </w:tr>
      <w:tr w:rsidR="00AC7D93" w:rsidRPr="003125EA" w14:paraId="2B283A8C" w14:textId="77777777" w:rsidTr="00116207">
        <w:tc>
          <w:tcPr>
            <w:tcW w:w="964" w:type="dxa"/>
          </w:tcPr>
          <w:p w14:paraId="06531E98" w14:textId="77777777" w:rsidR="00AC7D93" w:rsidRPr="00D65EF1" w:rsidRDefault="00AC7D93" w:rsidP="00116207">
            <w:pPr>
              <w:pStyle w:val="TableText"/>
              <w:jc w:val="left"/>
              <w:rPr>
                <w:rFonts w:ascii="Georgia" w:hAnsi="Georgia"/>
              </w:rPr>
            </w:pPr>
            <w:r w:rsidRPr="00D65EF1">
              <w:rPr>
                <w:rFonts w:ascii="Georgia" w:hAnsi="Georgia"/>
              </w:rPr>
              <w:t>R</w:t>
            </w:r>
            <w:r w:rsidRPr="00D65EF1">
              <w:rPr>
                <w:rFonts w:ascii="Georgia" w:hAnsi="Georgia"/>
              </w:rPr>
              <w:fldChar w:fldCharType="begin"/>
            </w:r>
            <w:r w:rsidRPr="00D65EF1">
              <w:rPr>
                <w:rFonts w:ascii="Georgia" w:hAnsi="Georgia"/>
              </w:rPr>
              <w:instrText xml:space="preserve"> SEQ R \* ARABIC </w:instrText>
            </w:r>
            <w:r w:rsidRPr="00D65EF1">
              <w:rPr>
                <w:rFonts w:ascii="Georgia" w:hAnsi="Georgia"/>
              </w:rPr>
              <w:fldChar w:fldCharType="separate"/>
            </w:r>
            <w:r w:rsidRPr="00D65EF1">
              <w:rPr>
                <w:rFonts w:ascii="Georgia" w:hAnsi="Georgia"/>
                <w:noProof/>
              </w:rPr>
              <w:t>6</w:t>
            </w:r>
            <w:r w:rsidRPr="00D65EF1">
              <w:rPr>
                <w:rFonts w:ascii="Georgia" w:hAnsi="Georgia"/>
              </w:rPr>
              <w:fldChar w:fldCharType="end"/>
            </w:r>
          </w:p>
        </w:tc>
        <w:tc>
          <w:tcPr>
            <w:tcW w:w="3033" w:type="dxa"/>
          </w:tcPr>
          <w:p w14:paraId="3DC970BB" w14:textId="77777777" w:rsidR="00AC7D93" w:rsidRPr="00D65EF1" w:rsidRDefault="00AC7D93" w:rsidP="00116207">
            <w:pPr>
              <w:pStyle w:val="TableText"/>
              <w:jc w:val="left"/>
              <w:rPr>
                <w:rFonts w:ascii="Georgia" w:hAnsi="Georgia"/>
              </w:rPr>
            </w:pPr>
            <w:r w:rsidRPr="00D65EF1">
              <w:rPr>
                <w:rFonts w:ascii="Georgia" w:hAnsi="Georgia"/>
              </w:rPr>
              <w:t>ISO8601-standarden för tidsformat</w:t>
            </w:r>
          </w:p>
        </w:tc>
        <w:tc>
          <w:tcPr>
            <w:tcW w:w="2331" w:type="dxa"/>
          </w:tcPr>
          <w:p w14:paraId="73F682A8" w14:textId="77777777" w:rsidR="00AC7D93" w:rsidRPr="003125EA" w:rsidRDefault="00AC7D93" w:rsidP="00116207">
            <w:pPr>
              <w:pStyle w:val="TableText"/>
              <w:rPr>
                <w:rFonts w:ascii="Georgia" w:hAnsi="Georgia"/>
              </w:rPr>
            </w:pPr>
            <w:r w:rsidRPr="003125EA">
              <w:rPr>
                <w:rFonts w:ascii="Georgia" w:hAnsi="Georgia"/>
              </w:rPr>
              <w:t>Finns på Webben</w:t>
            </w:r>
          </w:p>
        </w:tc>
        <w:tc>
          <w:tcPr>
            <w:tcW w:w="3765" w:type="dxa"/>
          </w:tcPr>
          <w:p w14:paraId="52FF673C" w14:textId="77777777" w:rsidR="00AC7D93" w:rsidRPr="002C63C7" w:rsidRDefault="00EE154E" w:rsidP="00116207">
            <w:pPr>
              <w:pStyle w:val="TableText"/>
              <w:rPr>
                <w:rFonts w:ascii="Georgia" w:hAnsi="Georgia"/>
              </w:rPr>
            </w:pPr>
            <w:hyperlink r:id="rId20" w:history="1">
              <w:r w:rsidR="00AC7D93" w:rsidRPr="002C63C7">
                <w:rPr>
                  <w:rStyle w:val="Hyperlnk"/>
                  <w:rFonts w:ascii="Georgia" w:hAnsi="Georgia"/>
                </w:rPr>
                <w:t>http://en.wikipedia.org/wiki/ISO_8601</w:t>
              </w:r>
            </w:hyperlink>
          </w:p>
        </w:tc>
      </w:tr>
      <w:tr w:rsidR="00AC7D93" w:rsidRPr="003125EA" w14:paraId="2ED3E97C" w14:textId="77777777" w:rsidTr="00116207">
        <w:tc>
          <w:tcPr>
            <w:tcW w:w="964" w:type="dxa"/>
          </w:tcPr>
          <w:p w14:paraId="415AC6DB" w14:textId="77777777" w:rsidR="00AC7D93" w:rsidRPr="00D65EF1" w:rsidRDefault="00AC7D93" w:rsidP="00116207">
            <w:pPr>
              <w:pStyle w:val="TableText"/>
              <w:rPr>
                <w:rFonts w:ascii="Georgia" w:hAnsi="Georgia"/>
              </w:rPr>
            </w:pPr>
            <w:bookmarkStart w:id="9" w:name="_Ref398292187"/>
            <w:r w:rsidRPr="00D65EF1">
              <w:rPr>
                <w:rFonts w:ascii="Georgia" w:hAnsi="Georgia"/>
              </w:rPr>
              <w:t>R</w:t>
            </w:r>
            <w:r w:rsidRPr="00D65EF1">
              <w:rPr>
                <w:rFonts w:ascii="Georgia" w:hAnsi="Georgia"/>
              </w:rPr>
              <w:fldChar w:fldCharType="begin"/>
            </w:r>
            <w:r w:rsidRPr="00D65EF1">
              <w:rPr>
                <w:rFonts w:ascii="Georgia" w:hAnsi="Georgia"/>
              </w:rPr>
              <w:instrText xml:space="preserve"> SEQ R \* ARABIC </w:instrText>
            </w:r>
            <w:r w:rsidRPr="00D65EF1">
              <w:rPr>
                <w:rFonts w:ascii="Georgia" w:hAnsi="Georgia"/>
              </w:rPr>
              <w:fldChar w:fldCharType="separate"/>
            </w:r>
            <w:r w:rsidRPr="00D65EF1">
              <w:rPr>
                <w:rFonts w:ascii="Georgia" w:hAnsi="Georgia"/>
                <w:noProof/>
              </w:rPr>
              <w:t>7</w:t>
            </w:r>
            <w:r w:rsidRPr="00D65EF1">
              <w:rPr>
                <w:rFonts w:ascii="Georgia" w:hAnsi="Georgia"/>
              </w:rPr>
              <w:fldChar w:fldCharType="end"/>
            </w:r>
            <w:bookmarkEnd w:id="9"/>
          </w:p>
        </w:tc>
        <w:tc>
          <w:tcPr>
            <w:tcW w:w="3033" w:type="dxa"/>
          </w:tcPr>
          <w:p w14:paraId="528B89A9" w14:textId="77777777" w:rsidR="00AC7D93" w:rsidRPr="00D65EF1" w:rsidRDefault="00AC7D93" w:rsidP="00116207">
            <w:pPr>
              <w:pStyle w:val="TableText"/>
              <w:rPr>
                <w:rFonts w:ascii="Georgia" w:hAnsi="Georgia"/>
              </w:rPr>
            </w:pPr>
            <w:r w:rsidRPr="00D65EF1">
              <w:rPr>
                <w:rFonts w:ascii="Georgia" w:hAnsi="Georgia"/>
              </w:rPr>
              <w:t>RIV Tekniska  Anvisningar</w:t>
            </w:r>
          </w:p>
          <w:p w14:paraId="4E2D0AE2" w14:textId="77777777" w:rsidR="00AC7D93" w:rsidRPr="00D65EF1" w:rsidRDefault="00AC7D93" w:rsidP="00116207">
            <w:pPr>
              <w:pStyle w:val="TableText"/>
              <w:rPr>
                <w:rFonts w:ascii="Georgia" w:hAnsi="Georgia"/>
              </w:rPr>
            </w:pPr>
            <w:r w:rsidRPr="00D65EF1">
              <w:rPr>
                <w:rFonts w:ascii="Georgia" w:hAnsi="Georgia"/>
              </w:rPr>
              <w:t>Översikt. Version 2.0.4</w:t>
            </w:r>
          </w:p>
        </w:tc>
        <w:tc>
          <w:tcPr>
            <w:tcW w:w="2331" w:type="dxa"/>
          </w:tcPr>
          <w:p w14:paraId="31076EEC" w14:textId="77777777" w:rsidR="00AC7D93" w:rsidRPr="00C71042" w:rsidRDefault="00AC7D93" w:rsidP="00116207">
            <w:pPr>
              <w:pStyle w:val="TableText"/>
              <w:rPr>
                <w:rFonts w:ascii="Georgia" w:hAnsi="Georgia"/>
              </w:rPr>
            </w:pPr>
            <w:r w:rsidRPr="00C71042">
              <w:rPr>
                <w:rFonts w:ascii="Georgia" w:hAnsi="Georgia"/>
              </w:rPr>
              <w:t>Finns på Webben</w:t>
            </w:r>
          </w:p>
        </w:tc>
        <w:tc>
          <w:tcPr>
            <w:tcW w:w="3765" w:type="dxa"/>
          </w:tcPr>
          <w:p w14:paraId="05372004" w14:textId="77777777" w:rsidR="00AC7D93" w:rsidRPr="002C63C7" w:rsidRDefault="00EE154E" w:rsidP="00116207">
            <w:pPr>
              <w:spacing w:line="240" w:lineRule="auto"/>
              <w:rPr>
                <w:rFonts w:cs="Segoe UI"/>
                <w:szCs w:val="20"/>
                <w:lang w:eastAsia="sv-SE"/>
              </w:rPr>
            </w:pPr>
            <w:hyperlink r:id="rId21" w:history="1">
              <w:r w:rsidR="00AC7D93" w:rsidRPr="005A4253">
                <w:rPr>
                  <w:rStyle w:val="Hyperlnk"/>
                  <w:rFonts w:cs="Segoe UI"/>
                  <w:szCs w:val="20"/>
                  <w:lang w:eastAsia="sv-SE"/>
                </w:rPr>
                <w:t>http://rivta.se/documents/ARK_0001/</w:t>
              </w:r>
            </w:hyperlink>
            <w:r w:rsidR="00AC7D93">
              <w:rPr>
                <w:rFonts w:cs="Segoe UI"/>
                <w:szCs w:val="20"/>
                <w:lang w:eastAsia="sv-SE"/>
              </w:rPr>
              <w:t xml:space="preserve"> </w:t>
            </w:r>
          </w:p>
        </w:tc>
      </w:tr>
      <w:tr w:rsidR="00AC7D93" w:rsidRPr="003125EA" w14:paraId="4EF10FA5" w14:textId="77777777" w:rsidTr="00116207">
        <w:tc>
          <w:tcPr>
            <w:tcW w:w="964" w:type="dxa"/>
          </w:tcPr>
          <w:p w14:paraId="12B0FE16" w14:textId="77777777" w:rsidR="00AC7D93" w:rsidRPr="00D65EF1" w:rsidRDefault="00AC7D93" w:rsidP="00116207">
            <w:pPr>
              <w:pStyle w:val="TableText"/>
              <w:rPr>
                <w:rFonts w:ascii="Georgia" w:hAnsi="Georgia"/>
              </w:rPr>
            </w:pPr>
            <w:r w:rsidRPr="00D65EF1">
              <w:rPr>
                <w:rFonts w:ascii="Georgia" w:hAnsi="Georgia"/>
              </w:rPr>
              <w:t>R</w:t>
            </w:r>
            <w:r w:rsidRPr="00D65EF1">
              <w:rPr>
                <w:rFonts w:ascii="Georgia" w:hAnsi="Georgia"/>
              </w:rPr>
              <w:fldChar w:fldCharType="begin"/>
            </w:r>
            <w:r w:rsidRPr="00D65EF1">
              <w:rPr>
                <w:rFonts w:ascii="Georgia" w:hAnsi="Georgia"/>
              </w:rPr>
              <w:instrText xml:space="preserve"> SEQ R \* ARABIC </w:instrText>
            </w:r>
            <w:r w:rsidRPr="00D65EF1">
              <w:rPr>
                <w:rFonts w:ascii="Georgia" w:hAnsi="Georgia"/>
              </w:rPr>
              <w:fldChar w:fldCharType="separate"/>
            </w:r>
            <w:r w:rsidRPr="00D65EF1">
              <w:rPr>
                <w:rFonts w:ascii="Georgia" w:hAnsi="Georgia"/>
                <w:noProof/>
              </w:rPr>
              <w:t>8</w:t>
            </w:r>
            <w:r w:rsidRPr="00D65EF1">
              <w:rPr>
                <w:rFonts w:ascii="Georgia" w:hAnsi="Georgia"/>
              </w:rPr>
              <w:fldChar w:fldCharType="end"/>
            </w:r>
          </w:p>
        </w:tc>
        <w:tc>
          <w:tcPr>
            <w:tcW w:w="3033" w:type="dxa"/>
          </w:tcPr>
          <w:p w14:paraId="2B1042C6" w14:textId="77777777" w:rsidR="00AC7D93" w:rsidRPr="00D65EF1" w:rsidRDefault="00AC7D93" w:rsidP="00116207">
            <w:pPr>
              <w:pStyle w:val="TableText"/>
              <w:jc w:val="left"/>
              <w:rPr>
                <w:rFonts w:ascii="Georgia" w:hAnsi="Georgia"/>
              </w:rPr>
            </w:pPr>
            <w:r w:rsidRPr="00D65EF1">
              <w:rPr>
                <w:rFonts w:ascii="Georgia" w:hAnsi="Georgia"/>
              </w:rPr>
              <w:t>Tabell över godkända tjänstedomäner</w:t>
            </w:r>
          </w:p>
        </w:tc>
        <w:tc>
          <w:tcPr>
            <w:tcW w:w="2331" w:type="dxa"/>
          </w:tcPr>
          <w:p w14:paraId="29DE62EC" w14:textId="77777777" w:rsidR="00AC7D93" w:rsidRPr="003125EA" w:rsidRDefault="00AC7D93" w:rsidP="00116207">
            <w:pPr>
              <w:pStyle w:val="TableText"/>
              <w:rPr>
                <w:rFonts w:ascii="Georgia" w:hAnsi="Georgia"/>
              </w:rPr>
            </w:pPr>
            <w:r w:rsidRPr="003125EA">
              <w:rPr>
                <w:rFonts w:ascii="Georgia" w:hAnsi="Georgia"/>
              </w:rPr>
              <w:t>Finns på Webben</w:t>
            </w:r>
          </w:p>
        </w:tc>
        <w:tc>
          <w:tcPr>
            <w:tcW w:w="3765" w:type="dxa"/>
          </w:tcPr>
          <w:p w14:paraId="5385CC07" w14:textId="77777777" w:rsidR="00AC7D93" w:rsidRPr="002C63C7" w:rsidRDefault="00EE154E" w:rsidP="00116207">
            <w:pPr>
              <w:pStyle w:val="TableText"/>
              <w:rPr>
                <w:rFonts w:ascii="Georgia" w:hAnsi="Georgia"/>
              </w:rPr>
            </w:pPr>
            <w:hyperlink r:id="rId22" w:history="1">
              <w:r w:rsidR="00AC7D93" w:rsidRPr="002C63C7">
                <w:rPr>
                  <w:rStyle w:val="Hyperlnk"/>
                  <w:rFonts w:ascii="Georgia" w:hAnsi="Georgia"/>
                </w:rPr>
                <w:t>http://rivta.se/domains/</w:t>
              </w:r>
            </w:hyperlink>
          </w:p>
        </w:tc>
      </w:tr>
      <w:tr w:rsidR="00AC7D93" w:rsidRPr="003125EA" w14:paraId="7F8B642B" w14:textId="77777777" w:rsidTr="00116207">
        <w:tc>
          <w:tcPr>
            <w:tcW w:w="964" w:type="dxa"/>
          </w:tcPr>
          <w:p w14:paraId="10F20463" w14:textId="77777777" w:rsidR="00AC7D93" w:rsidRPr="00D65EF1" w:rsidRDefault="00AC7D93" w:rsidP="00116207">
            <w:pPr>
              <w:pStyle w:val="TableText"/>
              <w:rPr>
                <w:rFonts w:ascii="Georgia" w:hAnsi="Georgia"/>
              </w:rPr>
            </w:pPr>
            <w:r w:rsidRPr="00D65EF1">
              <w:rPr>
                <w:rFonts w:ascii="Georgia" w:hAnsi="Georgia"/>
              </w:rPr>
              <w:t>R9</w:t>
            </w:r>
          </w:p>
        </w:tc>
        <w:tc>
          <w:tcPr>
            <w:tcW w:w="3033" w:type="dxa"/>
          </w:tcPr>
          <w:p w14:paraId="2F9EFC78" w14:textId="77777777" w:rsidR="00AC7D93" w:rsidRPr="00D65EF1" w:rsidRDefault="00AC7D93" w:rsidP="00116207">
            <w:pPr>
              <w:pStyle w:val="TableText"/>
              <w:jc w:val="left"/>
              <w:rPr>
                <w:rFonts w:ascii="Georgia" w:hAnsi="Georgia"/>
              </w:rPr>
            </w:pPr>
            <w:r w:rsidRPr="00D65EF1">
              <w:rPr>
                <w:rFonts w:ascii="Georgia" w:hAnsi="Georgia"/>
              </w:rPr>
              <w:t>Senaste version av SOSFS 2016:40 Socialstyrelsens föreskrifter och allmänna råd om journalföring och behandling av personuppgifter i hälso- och sjukvården</w:t>
            </w:r>
          </w:p>
        </w:tc>
        <w:tc>
          <w:tcPr>
            <w:tcW w:w="2331" w:type="dxa"/>
          </w:tcPr>
          <w:p w14:paraId="01484B68" w14:textId="77777777" w:rsidR="00AC7D93" w:rsidRPr="003125EA" w:rsidRDefault="00AC7D93" w:rsidP="00116207">
            <w:pPr>
              <w:pStyle w:val="TableText"/>
              <w:rPr>
                <w:rFonts w:ascii="Georgia" w:hAnsi="Georgia"/>
              </w:rPr>
            </w:pPr>
            <w:r w:rsidRPr="003125EA">
              <w:rPr>
                <w:rFonts w:ascii="Georgia" w:hAnsi="Georgia"/>
              </w:rPr>
              <w:t>Finns på Webben</w:t>
            </w:r>
          </w:p>
        </w:tc>
        <w:tc>
          <w:tcPr>
            <w:tcW w:w="3765" w:type="dxa"/>
          </w:tcPr>
          <w:p w14:paraId="00CBB749" w14:textId="66D1B478" w:rsidR="00AC7D93" w:rsidRDefault="00EE154E" w:rsidP="00116207">
            <w:pPr>
              <w:pStyle w:val="TableText"/>
            </w:pPr>
            <w:hyperlink r:id="rId23" w:history="1">
              <w:r w:rsidR="00BB0B55" w:rsidRPr="00553A96">
                <w:rPr>
                  <w:rStyle w:val="Hyperlnk"/>
                </w:rPr>
                <w:t>https://www.socialstyrelsen.se/kunskapsstod-och-regler/regler-och-riktlinjer/foreskrifter-och-allmanna-rad/konsoliderade-foreskrifter/201640-om-journalforing-och-behandling-av-personuppgifter-i-halso--och-sjukvarden/</w:t>
              </w:r>
            </w:hyperlink>
          </w:p>
          <w:p w14:paraId="4D819704" w14:textId="06E1000D" w:rsidR="00BB0B55" w:rsidRPr="002C63C7" w:rsidRDefault="00BB0B55" w:rsidP="00116207">
            <w:pPr>
              <w:pStyle w:val="TableText"/>
              <w:rPr>
                <w:rFonts w:ascii="Georgia" w:hAnsi="Georgia"/>
              </w:rPr>
            </w:pPr>
          </w:p>
        </w:tc>
      </w:tr>
      <w:tr w:rsidR="00AC7D93" w:rsidRPr="003125EA" w14:paraId="0EE39C86" w14:textId="77777777" w:rsidTr="00116207">
        <w:tc>
          <w:tcPr>
            <w:tcW w:w="964" w:type="dxa"/>
          </w:tcPr>
          <w:p w14:paraId="218ECA9F" w14:textId="77777777" w:rsidR="00AC7D93" w:rsidRPr="00D65EF1" w:rsidRDefault="00AC7D93" w:rsidP="00116207">
            <w:pPr>
              <w:pStyle w:val="TableText"/>
              <w:rPr>
                <w:rFonts w:ascii="Georgia" w:hAnsi="Georgia"/>
              </w:rPr>
            </w:pPr>
            <w:r w:rsidRPr="00D65EF1">
              <w:rPr>
                <w:rFonts w:ascii="Georgia" w:hAnsi="Georgia"/>
              </w:rPr>
              <w:t>R10</w:t>
            </w:r>
          </w:p>
        </w:tc>
        <w:tc>
          <w:tcPr>
            <w:tcW w:w="3033" w:type="dxa"/>
          </w:tcPr>
          <w:p w14:paraId="7DFFF91E" w14:textId="77777777" w:rsidR="00AC7D93" w:rsidRPr="00D65EF1" w:rsidRDefault="00AC7D93" w:rsidP="00116207">
            <w:pPr>
              <w:pStyle w:val="TableText"/>
              <w:jc w:val="left"/>
              <w:rPr>
                <w:rFonts w:ascii="Georgia" w:hAnsi="Georgia"/>
              </w:rPr>
            </w:pPr>
            <w:r w:rsidRPr="00D65EF1">
              <w:rPr>
                <w:rFonts w:ascii="Georgia" w:hAnsi="Georgia"/>
              </w:rPr>
              <w:t>Journalföring och behandling av personuppgifter i hälso- och sjukvården - Handbok vid tillämpningen av Socialstyrelsens föreskrifter och allmänna råd (HSLF-FS 2016:40) om journalföring och behandling av personuppgifter i hälso- och sjukvården.</w:t>
            </w:r>
          </w:p>
        </w:tc>
        <w:tc>
          <w:tcPr>
            <w:tcW w:w="2331" w:type="dxa"/>
          </w:tcPr>
          <w:p w14:paraId="6004FF6A" w14:textId="77777777" w:rsidR="00AC7D93" w:rsidRPr="003125EA" w:rsidRDefault="00AC7D93" w:rsidP="00116207">
            <w:pPr>
              <w:pStyle w:val="TableText"/>
              <w:rPr>
                <w:rFonts w:ascii="Georgia" w:hAnsi="Georgia"/>
              </w:rPr>
            </w:pPr>
            <w:r w:rsidRPr="003125EA">
              <w:rPr>
                <w:rFonts w:ascii="Georgia" w:hAnsi="Georgia"/>
              </w:rPr>
              <w:t>Finns på Webben</w:t>
            </w:r>
          </w:p>
        </w:tc>
        <w:tc>
          <w:tcPr>
            <w:tcW w:w="3765" w:type="dxa"/>
          </w:tcPr>
          <w:p w14:paraId="3AC767BD" w14:textId="77777777" w:rsidR="00AC7D93" w:rsidRPr="002C63C7" w:rsidRDefault="00EE154E" w:rsidP="00116207">
            <w:pPr>
              <w:pStyle w:val="TableText"/>
              <w:rPr>
                <w:rFonts w:ascii="Georgia" w:hAnsi="Georgia"/>
              </w:rPr>
            </w:pPr>
            <w:hyperlink r:id="rId24" w:history="1">
              <w:r w:rsidR="00AC7D93" w:rsidRPr="002C63C7">
                <w:rPr>
                  <w:rStyle w:val="Hyperlnk"/>
                  <w:rFonts w:ascii="Georgia" w:hAnsi="Georgia"/>
                </w:rPr>
                <w:t>https://www.socialstyrelsen.se/globalassets/sharepoint-dokument/artikelkatalog/foreskrifter-och-allmanna-rad/2016-4-44.pdf</w:t>
              </w:r>
            </w:hyperlink>
          </w:p>
        </w:tc>
      </w:tr>
      <w:tr w:rsidR="00AC7D93" w:rsidRPr="003125EA" w14:paraId="36C2ACF5" w14:textId="77777777" w:rsidTr="00116207">
        <w:tc>
          <w:tcPr>
            <w:tcW w:w="964" w:type="dxa"/>
          </w:tcPr>
          <w:p w14:paraId="4CF87282" w14:textId="77777777" w:rsidR="00AC7D93" w:rsidRPr="00D65EF1" w:rsidRDefault="00AC7D93" w:rsidP="00116207">
            <w:pPr>
              <w:pStyle w:val="TableText"/>
              <w:rPr>
                <w:rFonts w:ascii="Georgia" w:hAnsi="Georgia"/>
              </w:rPr>
            </w:pPr>
            <w:r w:rsidRPr="00D65EF1">
              <w:rPr>
                <w:rFonts w:ascii="Georgia" w:hAnsi="Georgia"/>
              </w:rPr>
              <w:t>R11</w:t>
            </w:r>
          </w:p>
        </w:tc>
        <w:tc>
          <w:tcPr>
            <w:tcW w:w="3033" w:type="dxa"/>
          </w:tcPr>
          <w:p w14:paraId="724DB70C" w14:textId="77777777" w:rsidR="00AC7D93" w:rsidRPr="00D65EF1" w:rsidRDefault="00AC7D93" w:rsidP="00116207">
            <w:pPr>
              <w:pStyle w:val="TableText"/>
              <w:jc w:val="left"/>
              <w:rPr>
                <w:rFonts w:ascii="Georgia" w:hAnsi="Georgia"/>
              </w:rPr>
            </w:pPr>
            <w:r w:rsidRPr="00D65EF1">
              <w:rPr>
                <w:rFonts w:ascii="Georgia" w:hAnsi="Georgia"/>
              </w:rPr>
              <w:t>DocBook</w:t>
            </w:r>
          </w:p>
        </w:tc>
        <w:tc>
          <w:tcPr>
            <w:tcW w:w="2331" w:type="dxa"/>
          </w:tcPr>
          <w:p w14:paraId="2A742EB0" w14:textId="77777777" w:rsidR="00AC7D93" w:rsidRPr="003125EA" w:rsidRDefault="00AC7D93" w:rsidP="00116207">
            <w:pPr>
              <w:pStyle w:val="TableText"/>
              <w:rPr>
                <w:rFonts w:ascii="Georgia" w:hAnsi="Georgia"/>
              </w:rPr>
            </w:pPr>
            <w:r w:rsidRPr="003125EA">
              <w:rPr>
                <w:rFonts w:ascii="Georgia" w:hAnsi="Georgia"/>
              </w:rPr>
              <w:t>Finns på Webben</w:t>
            </w:r>
          </w:p>
        </w:tc>
        <w:tc>
          <w:tcPr>
            <w:tcW w:w="3765" w:type="dxa"/>
          </w:tcPr>
          <w:p w14:paraId="462FDBFF" w14:textId="77777777" w:rsidR="00AC7D93" w:rsidRPr="002C63C7" w:rsidRDefault="00EE154E" w:rsidP="00116207">
            <w:pPr>
              <w:pStyle w:val="TableText"/>
              <w:rPr>
                <w:rStyle w:val="Hyperlnk"/>
                <w:rFonts w:ascii="Georgia" w:hAnsi="Georgia" w:cs="Segoe UI"/>
                <w:spacing w:val="-1"/>
                <w:shd w:val="clear" w:color="auto" w:fill="FFFFFF"/>
              </w:rPr>
            </w:pPr>
            <w:hyperlink r:id="rId25" w:history="1">
              <w:r w:rsidR="00AC7D93" w:rsidRPr="002C63C7">
                <w:rPr>
                  <w:rStyle w:val="Hyperlnk"/>
                  <w:rFonts w:ascii="Georgia" w:hAnsi="Georgia" w:cs="Segoe UI"/>
                  <w:spacing w:val="-1"/>
                  <w:shd w:val="clear" w:color="auto" w:fill="FFFFFF"/>
                </w:rPr>
                <w:t>https://docbook.org/</w:t>
              </w:r>
            </w:hyperlink>
          </w:p>
          <w:p w14:paraId="3517991C" w14:textId="77777777" w:rsidR="00AC7D93" w:rsidRPr="002C63C7" w:rsidRDefault="00EE154E" w:rsidP="00116207">
            <w:pPr>
              <w:pStyle w:val="TableText"/>
              <w:rPr>
                <w:rFonts w:ascii="Georgia" w:hAnsi="Georgia"/>
              </w:rPr>
            </w:pPr>
            <w:hyperlink r:id="rId26" w:history="1">
              <w:r w:rsidR="00AC7D93" w:rsidRPr="002C63C7">
                <w:rPr>
                  <w:rStyle w:val="Hyperlnk"/>
                  <w:rFonts w:ascii="Georgia" w:hAnsi="Georgia"/>
                </w:rPr>
                <w:t>https://docbook.org/schemas/</w:t>
              </w:r>
            </w:hyperlink>
            <w:r w:rsidR="00AC7D93" w:rsidRPr="002C63C7">
              <w:rPr>
                <w:rFonts w:ascii="Georgia" w:hAnsi="Georgia"/>
              </w:rPr>
              <w:t xml:space="preserve"> </w:t>
            </w:r>
          </w:p>
          <w:p w14:paraId="655987FC" w14:textId="77777777" w:rsidR="00AC7D93" w:rsidRPr="002C63C7" w:rsidRDefault="00EE154E" w:rsidP="00116207">
            <w:pPr>
              <w:pStyle w:val="TableText"/>
              <w:rPr>
                <w:rFonts w:ascii="Georgia" w:hAnsi="Georgia"/>
              </w:rPr>
            </w:pPr>
            <w:hyperlink r:id="rId27" w:history="1">
              <w:r w:rsidR="00AC7D93" w:rsidRPr="002C63C7">
                <w:rPr>
                  <w:rStyle w:val="Hyperlnk"/>
                  <w:rFonts w:ascii="Georgia" w:hAnsi="Georgia"/>
                </w:rPr>
                <w:t>https://docbook.org/tools/</w:t>
              </w:r>
            </w:hyperlink>
          </w:p>
        </w:tc>
      </w:tr>
      <w:tr w:rsidR="00AC7D93" w:rsidRPr="003125EA" w14:paraId="59E27DF3" w14:textId="77777777" w:rsidTr="00116207">
        <w:tc>
          <w:tcPr>
            <w:tcW w:w="964" w:type="dxa"/>
          </w:tcPr>
          <w:p w14:paraId="657207BF" w14:textId="77777777" w:rsidR="00AC7D93" w:rsidRPr="00D65EF1" w:rsidRDefault="00AC7D93" w:rsidP="00116207">
            <w:pPr>
              <w:pStyle w:val="TableText"/>
              <w:rPr>
                <w:rFonts w:ascii="Georgia" w:hAnsi="Georgia"/>
              </w:rPr>
            </w:pPr>
            <w:r w:rsidRPr="00D65EF1">
              <w:rPr>
                <w:rFonts w:ascii="Georgia" w:hAnsi="Georgia"/>
              </w:rPr>
              <w:t>R12</w:t>
            </w:r>
          </w:p>
        </w:tc>
        <w:tc>
          <w:tcPr>
            <w:tcW w:w="3033" w:type="dxa"/>
          </w:tcPr>
          <w:p w14:paraId="62A014EF" w14:textId="77777777" w:rsidR="00AC7D93" w:rsidRPr="00D65EF1" w:rsidRDefault="00AC7D93" w:rsidP="00116207">
            <w:pPr>
              <w:pStyle w:val="TableText"/>
              <w:jc w:val="left"/>
              <w:rPr>
                <w:rFonts w:ascii="Georgia" w:hAnsi="Georgia"/>
              </w:rPr>
            </w:pPr>
            <w:r w:rsidRPr="00D65EF1">
              <w:rPr>
                <w:rFonts w:ascii="Georgia" w:hAnsi="Georgia" w:cs="Segoe UI"/>
                <w:spacing w:val="-1"/>
              </w:rPr>
              <w:t>Apache Commons Text StringEscapeUtils</w:t>
            </w:r>
          </w:p>
        </w:tc>
        <w:tc>
          <w:tcPr>
            <w:tcW w:w="2331" w:type="dxa"/>
          </w:tcPr>
          <w:p w14:paraId="324FF9E7" w14:textId="77777777" w:rsidR="00AC7D93" w:rsidRPr="003125EA" w:rsidRDefault="00AC7D93" w:rsidP="00116207">
            <w:pPr>
              <w:pStyle w:val="TableText"/>
              <w:rPr>
                <w:rFonts w:ascii="Georgia" w:hAnsi="Georgia"/>
              </w:rPr>
            </w:pPr>
            <w:r w:rsidRPr="003125EA">
              <w:rPr>
                <w:rFonts w:ascii="Georgia" w:hAnsi="Georgia"/>
              </w:rPr>
              <w:t>Finns på Webben</w:t>
            </w:r>
          </w:p>
        </w:tc>
        <w:tc>
          <w:tcPr>
            <w:tcW w:w="3765" w:type="dxa"/>
          </w:tcPr>
          <w:p w14:paraId="4132EE08" w14:textId="77777777" w:rsidR="00AC7D93" w:rsidRPr="002C63C7" w:rsidRDefault="00EE154E" w:rsidP="00116207">
            <w:pPr>
              <w:pStyle w:val="TableText"/>
              <w:rPr>
                <w:rFonts w:ascii="Georgia" w:hAnsi="Georgia"/>
              </w:rPr>
            </w:pPr>
            <w:hyperlink r:id="rId28" w:history="1">
              <w:r w:rsidR="00AC7D93" w:rsidRPr="002C63C7">
                <w:rPr>
                  <w:rStyle w:val="Hyperlnk"/>
                  <w:rFonts w:ascii="Georgia" w:hAnsi="Georgia"/>
                </w:rPr>
                <w:t>https://commons.apache.org/proper/commons-text/apidocs/org/apache/commons/text/StringEscapeUtils.html</w:t>
              </w:r>
            </w:hyperlink>
            <w:r w:rsidR="00AC7D93" w:rsidRPr="002C63C7">
              <w:rPr>
                <w:rFonts w:ascii="Georgia" w:hAnsi="Georgia"/>
              </w:rPr>
              <w:t xml:space="preserve"> </w:t>
            </w:r>
          </w:p>
        </w:tc>
      </w:tr>
      <w:tr w:rsidR="00AC7D93" w:rsidRPr="003125EA" w14:paraId="2F5489E5" w14:textId="77777777" w:rsidTr="00116207">
        <w:tc>
          <w:tcPr>
            <w:tcW w:w="964" w:type="dxa"/>
          </w:tcPr>
          <w:p w14:paraId="6106B355" w14:textId="77777777" w:rsidR="00AC7D93" w:rsidRPr="00D65EF1" w:rsidRDefault="00AC7D93" w:rsidP="00116207">
            <w:pPr>
              <w:pStyle w:val="TableText"/>
              <w:rPr>
                <w:rFonts w:ascii="Georgia" w:hAnsi="Georgia"/>
              </w:rPr>
            </w:pPr>
            <w:bookmarkStart w:id="10" w:name="_Ref398297463"/>
            <w:r w:rsidRPr="00D65EF1">
              <w:rPr>
                <w:rFonts w:ascii="Georgia" w:hAnsi="Georgia"/>
              </w:rPr>
              <w:t>R</w:t>
            </w:r>
            <w:bookmarkEnd w:id="10"/>
            <w:r w:rsidRPr="00D65EF1">
              <w:rPr>
                <w:rFonts w:ascii="Georgia" w:hAnsi="Georgia"/>
              </w:rPr>
              <w:t>13</w:t>
            </w:r>
          </w:p>
        </w:tc>
        <w:tc>
          <w:tcPr>
            <w:tcW w:w="3033" w:type="dxa"/>
          </w:tcPr>
          <w:p w14:paraId="591ABED6" w14:textId="77777777" w:rsidR="00AC7D93" w:rsidRPr="00D65EF1" w:rsidRDefault="00AC7D93" w:rsidP="00116207">
            <w:pPr>
              <w:pStyle w:val="TableText"/>
              <w:ind w:left="0"/>
              <w:jc w:val="left"/>
              <w:rPr>
                <w:rFonts w:ascii="Georgia" w:hAnsi="Georgia"/>
              </w:rPr>
            </w:pPr>
            <w:r>
              <w:rPr>
                <w:rFonts w:ascii="Georgia" w:hAnsi="Georgia"/>
              </w:rPr>
              <w:t>Kodverkslistan</w:t>
            </w:r>
          </w:p>
        </w:tc>
        <w:tc>
          <w:tcPr>
            <w:tcW w:w="2331" w:type="dxa"/>
          </w:tcPr>
          <w:p w14:paraId="7217F45A" w14:textId="77777777" w:rsidR="00AC7D93" w:rsidRPr="003125EA" w:rsidRDefault="00AC7D93" w:rsidP="00116207">
            <w:pPr>
              <w:pStyle w:val="TableText"/>
              <w:rPr>
                <w:rFonts w:ascii="Georgia" w:hAnsi="Georgia"/>
              </w:rPr>
            </w:pPr>
            <w:r w:rsidRPr="003125EA">
              <w:rPr>
                <w:rFonts w:ascii="Georgia" w:hAnsi="Georgia"/>
              </w:rPr>
              <w:t>Finns på Webben</w:t>
            </w:r>
          </w:p>
        </w:tc>
        <w:tc>
          <w:tcPr>
            <w:tcW w:w="3765" w:type="dxa"/>
          </w:tcPr>
          <w:p w14:paraId="1C060E05" w14:textId="335FE57C" w:rsidR="000B1465" w:rsidRPr="000B1465" w:rsidRDefault="00EE154E" w:rsidP="000B1465">
            <w:pPr>
              <w:pStyle w:val="TableText"/>
            </w:pPr>
            <w:hyperlink r:id="rId29" w:history="1">
              <w:r w:rsidR="000B1465" w:rsidRPr="00553A96">
                <w:rPr>
                  <w:rStyle w:val="Hyperlnk"/>
                </w:rPr>
                <w:t>https://inera.atlassian.net/wiki/spaces/KINT/pages/2648506471/Kodverk+och+urval+i+de+nationella+tj+nstekontrakten</w:t>
              </w:r>
            </w:hyperlink>
          </w:p>
        </w:tc>
      </w:tr>
      <w:tr w:rsidR="00AC7D93" w:rsidRPr="003125EA" w14:paraId="629E3AB0" w14:textId="77777777" w:rsidTr="00116207">
        <w:tc>
          <w:tcPr>
            <w:tcW w:w="964" w:type="dxa"/>
          </w:tcPr>
          <w:p w14:paraId="593AD2E2" w14:textId="77777777" w:rsidR="00AC7D93" w:rsidRPr="00D65EF1" w:rsidRDefault="00AC7D93" w:rsidP="00116207">
            <w:pPr>
              <w:pStyle w:val="TableText"/>
              <w:rPr>
                <w:rFonts w:ascii="Georgia" w:hAnsi="Georgia"/>
              </w:rPr>
            </w:pPr>
            <w:bookmarkStart w:id="11" w:name="_Ref398296437"/>
            <w:r w:rsidRPr="00D65EF1">
              <w:rPr>
                <w:rFonts w:ascii="Georgia" w:hAnsi="Georgia"/>
              </w:rPr>
              <w:t>R</w:t>
            </w:r>
            <w:bookmarkEnd w:id="11"/>
            <w:r w:rsidRPr="00D65EF1">
              <w:rPr>
                <w:rFonts w:ascii="Georgia" w:hAnsi="Georgia"/>
              </w:rPr>
              <w:t>1</w:t>
            </w:r>
            <w:r>
              <w:rPr>
                <w:rFonts w:ascii="Georgia" w:hAnsi="Georgia"/>
              </w:rPr>
              <w:t>4</w:t>
            </w:r>
          </w:p>
        </w:tc>
        <w:tc>
          <w:tcPr>
            <w:tcW w:w="3033" w:type="dxa"/>
          </w:tcPr>
          <w:p w14:paraId="40B906E3" w14:textId="77777777" w:rsidR="00AC7D93" w:rsidRPr="00D65EF1" w:rsidRDefault="00AC7D93" w:rsidP="00116207">
            <w:pPr>
              <w:pStyle w:val="TableText"/>
              <w:jc w:val="left"/>
              <w:rPr>
                <w:rFonts w:ascii="Georgia" w:hAnsi="Georgia"/>
              </w:rPr>
            </w:pPr>
            <w:r w:rsidRPr="00D65EF1">
              <w:rPr>
                <w:rFonts w:ascii="Georgia" w:hAnsi="Georgia"/>
              </w:rPr>
              <w:t>Lista över identifierare</w:t>
            </w:r>
          </w:p>
        </w:tc>
        <w:tc>
          <w:tcPr>
            <w:tcW w:w="2331" w:type="dxa"/>
          </w:tcPr>
          <w:p w14:paraId="154A03B1" w14:textId="77777777" w:rsidR="00AC7D93" w:rsidRPr="003125EA" w:rsidRDefault="00AC7D93" w:rsidP="00116207">
            <w:pPr>
              <w:pStyle w:val="TableText"/>
              <w:rPr>
                <w:rFonts w:ascii="Georgia" w:hAnsi="Georgia"/>
              </w:rPr>
            </w:pPr>
            <w:r w:rsidRPr="00862D24">
              <w:rPr>
                <w:rFonts w:ascii="Georgia" w:hAnsi="Georgia"/>
              </w:rPr>
              <w:t>Finns på Webben</w:t>
            </w:r>
          </w:p>
        </w:tc>
        <w:tc>
          <w:tcPr>
            <w:tcW w:w="3765" w:type="dxa"/>
          </w:tcPr>
          <w:p w14:paraId="537C4CE1" w14:textId="77777777" w:rsidR="00AC7D93" w:rsidRPr="002C63C7" w:rsidRDefault="00EE154E" w:rsidP="00116207">
            <w:pPr>
              <w:pStyle w:val="TableText"/>
              <w:rPr>
                <w:rFonts w:ascii="Georgia" w:hAnsi="Georgia"/>
              </w:rPr>
            </w:pPr>
            <w:hyperlink r:id="rId30" w:history="1">
              <w:r w:rsidR="00AC7D93" w:rsidRPr="005A4253">
                <w:rPr>
                  <w:rStyle w:val="Hyperlnk"/>
                  <w:rFonts w:ascii="Georgia" w:hAnsi="Georgia"/>
                </w:rPr>
                <w:t>https://inera.atlassian.net/wiki/spaces/KINT/pages/468746902/Identifierare+i</w:t>
              </w:r>
              <w:r w:rsidR="00AC7D93" w:rsidRPr="005A4253">
                <w:rPr>
                  <w:rStyle w:val="Hyperlnk"/>
                  <w:rFonts w:ascii="Georgia" w:hAnsi="Georgia"/>
                </w:rPr>
                <w:lastRenderedPageBreak/>
                <w:t>+nationella+tj+nstekontrakt</w:t>
              </w:r>
            </w:hyperlink>
            <w:r w:rsidR="00AC7D93">
              <w:rPr>
                <w:rFonts w:ascii="Georgia" w:hAnsi="Georgia"/>
              </w:rPr>
              <w:t xml:space="preserve"> </w:t>
            </w:r>
          </w:p>
        </w:tc>
      </w:tr>
      <w:tr w:rsidR="00AC7D93" w:rsidRPr="003125EA" w14:paraId="5FC493A5" w14:textId="77777777" w:rsidTr="00116207">
        <w:tc>
          <w:tcPr>
            <w:tcW w:w="964" w:type="dxa"/>
          </w:tcPr>
          <w:p w14:paraId="6B3E61CE" w14:textId="77777777" w:rsidR="00AC7D93" w:rsidRPr="00D65EF1" w:rsidRDefault="00AC7D93" w:rsidP="00116207">
            <w:pPr>
              <w:pStyle w:val="TableText"/>
              <w:rPr>
                <w:rFonts w:ascii="Georgia" w:hAnsi="Georgia"/>
              </w:rPr>
            </w:pPr>
            <w:r w:rsidRPr="00D65EF1">
              <w:rPr>
                <w:rFonts w:ascii="Georgia" w:hAnsi="Georgia"/>
              </w:rPr>
              <w:lastRenderedPageBreak/>
              <w:t>R1</w:t>
            </w:r>
            <w:r>
              <w:rPr>
                <w:rFonts w:ascii="Georgia" w:hAnsi="Georgia"/>
              </w:rPr>
              <w:t>5</w:t>
            </w:r>
          </w:p>
        </w:tc>
        <w:tc>
          <w:tcPr>
            <w:tcW w:w="3033" w:type="dxa"/>
          </w:tcPr>
          <w:p w14:paraId="533AFCF1" w14:textId="77777777" w:rsidR="00AC7D93" w:rsidRPr="00D65EF1" w:rsidRDefault="00AC7D93" w:rsidP="00116207">
            <w:pPr>
              <w:pStyle w:val="TableText"/>
              <w:jc w:val="left"/>
              <w:rPr>
                <w:rFonts w:ascii="Georgia" w:hAnsi="Georgia"/>
              </w:rPr>
            </w:pPr>
            <w:r w:rsidRPr="00D65EF1">
              <w:rPr>
                <w:rFonts w:ascii="Georgia" w:hAnsi="Georgia"/>
              </w:rPr>
              <w:t>Bilaga Gemensamma_typer_7.pdf</w:t>
            </w:r>
          </w:p>
        </w:tc>
        <w:tc>
          <w:tcPr>
            <w:tcW w:w="2331" w:type="dxa"/>
          </w:tcPr>
          <w:p w14:paraId="190692FA" w14:textId="1F6DE1CF" w:rsidR="00AC7D93" w:rsidRPr="00862D24" w:rsidRDefault="007C77FE" w:rsidP="00116207">
            <w:pPr>
              <w:pStyle w:val="TableText"/>
              <w:rPr>
                <w:rFonts w:ascii="Georgia" w:hAnsi="Georgia"/>
              </w:rPr>
            </w:pPr>
            <w:r>
              <w:rPr>
                <w:rFonts w:ascii="Georgia" w:hAnsi="Georgia"/>
              </w:rPr>
              <w:t>-</w:t>
            </w:r>
          </w:p>
        </w:tc>
        <w:tc>
          <w:tcPr>
            <w:tcW w:w="3765" w:type="dxa"/>
          </w:tcPr>
          <w:p w14:paraId="2C414A1A" w14:textId="77777777" w:rsidR="00AC7D93" w:rsidRDefault="00AC7D93" w:rsidP="00116207">
            <w:pPr>
              <w:pStyle w:val="TableText"/>
            </w:pPr>
            <w:r w:rsidRPr="003125EA">
              <w:rPr>
                <w:rFonts w:ascii="Georgia" w:hAnsi="Georgia"/>
              </w:rPr>
              <w:t>Bilaga</w:t>
            </w:r>
          </w:p>
        </w:tc>
      </w:tr>
      <w:tr w:rsidR="00AC7D93" w:rsidRPr="003125EA" w14:paraId="1CC1509E" w14:textId="77777777" w:rsidTr="00116207">
        <w:trPr>
          <w:trHeight w:val="219"/>
        </w:trPr>
        <w:tc>
          <w:tcPr>
            <w:tcW w:w="964" w:type="dxa"/>
          </w:tcPr>
          <w:p w14:paraId="136116BB" w14:textId="77777777" w:rsidR="00AC7D93" w:rsidRPr="00D65EF1" w:rsidRDefault="00AC7D93" w:rsidP="00116207">
            <w:pPr>
              <w:pStyle w:val="TableText"/>
              <w:rPr>
                <w:rFonts w:ascii="Georgia" w:hAnsi="Georgia"/>
              </w:rPr>
            </w:pPr>
            <w:r w:rsidRPr="00D65EF1">
              <w:rPr>
                <w:rFonts w:ascii="Georgia" w:hAnsi="Georgia"/>
              </w:rPr>
              <w:t>R1</w:t>
            </w:r>
            <w:r>
              <w:rPr>
                <w:rFonts w:ascii="Georgia" w:hAnsi="Georgia"/>
              </w:rPr>
              <w:t>6</w:t>
            </w:r>
          </w:p>
        </w:tc>
        <w:tc>
          <w:tcPr>
            <w:tcW w:w="3033" w:type="dxa"/>
          </w:tcPr>
          <w:p w14:paraId="0EB1CC18" w14:textId="77777777" w:rsidR="00AC7D93" w:rsidRPr="00D65EF1" w:rsidRDefault="00AC7D93" w:rsidP="00116207">
            <w:pPr>
              <w:pStyle w:val="TableText"/>
              <w:jc w:val="left"/>
              <w:rPr>
                <w:rFonts w:ascii="Georgia" w:hAnsi="Georgia"/>
              </w:rPr>
            </w:pPr>
            <w:r w:rsidRPr="00D65EF1">
              <w:rPr>
                <w:rFonts w:ascii="Georgia" w:hAnsi="Georgia"/>
              </w:rPr>
              <w:t>RIV Tekniska Anvisningar - Binära bilagor</w:t>
            </w:r>
          </w:p>
        </w:tc>
        <w:tc>
          <w:tcPr>
            <w:tcW w:w="2331" w:type="dxa"/>
          </w:tcPr>
          <w:p w14:paraId="55EF651F" w14:textId="77777777" w:rsidR="00AC7D93" w:rsidRPr="00862D24" w:rsidRDefault="00AC7D93" w:rsidP="00116207">
            <w:pPr>
              <w:pStyle w:val="TableText"/>
              <w:rPr>
                <w:rFonts w:ascii="Georgia" w:hAnsi="Georgia"/>
              </w:rPr>
            </w:pPr>
            <w:r>
              <w:rPr>
                <w:rFonts w:ascii="Georgia" w:hAnsi="Georgia"/>
              </w:rPr>
              <w:t>Finns på Webben</w:t>
            </w:r>
          </w:p>
        </w:tc>
        <w:tc>
          <w:tcPr>
            <w:tcW w:w="3765" w:type="dxa"/>
          </w:tcPr>
          <w:p w14:paraId="5C073D23" w14:textId="77777777" w:rsidR="00AC7D93" w:rsidRPr="003125EA" w:rsidRDefault="00EE154E" w:rsidP="00116207">
            <w:pPr>
              <w:pStyle w:val="TableText"/>
              <w:rPr>
                <w:rFonts w:ascii="Georgia" w:hAnsi="Georgia"/>
              </w:rPr>
            </w:pPr>
            <w:hyperlink r:id="rId31" w:history="1">
              <w:r w:rsidR="00AC7D93" w:rsidRPr="00293600">
                <w:rPr>
                  <w:rStyle w:val="Hyperlnk"/>
                  <w:rFonts w:ascii="Georgia" w:hAnsi="Georgia"/>
                </w:rPr>
                <w:t>http://rivta.se/documents/ARK_0038/</w:t>
              </w:r>
            </w:hyperlink>
          </w:p>
        </w:tc>
      </w:tr>
      <w:tr w:rsidR="00AC7D93" w:rsidRPr="003125EA" w14:paraId="5D3875A9" w14:textId="77777777" w:rsidTr="00116207">
        <w:trPr>
          <w:trHeight w:val="219"/>
        </w:trPr>
        <w:tc>
          <w:tcPr>
            <w:tcW w:w="964" w:type="dxa"/>
          </w:tcPr>
          <w:p w14:paraId="3F3E7C43" w14:textId="77777777" w:rsidR="00AC7D93" w:rsidRPr="00D65EF1" w:rsidRDefault="00AC7D93" w:rsidP="00116207">
            <w:pPr>
              <w:pStyle w:val="TableText"/>
              <w:rPr>
                <w:rFonts w:ascii="Georgia" w:hAnsi="Georgia"/>
              </w:rPr>
            </w:pPr>
            <w:r w:rsidRPr="00D65EF1">
              <w:rPr>
                <w:rFonts w:ascii="Georgia" w:hAnsi="Georgia"/>
              </w:rPr>
              <w:t>R1</w:t>
            </w:r>
            <w:r>
              <w:rPr>
                <w:rFonts w:ascii="Georgia" w:hAnsi="Georgia"/>
              </w:rPr>
              <w:t>7</w:t>
            </w:r>
          </w:p>
        </w:tc>
        <w:tc>
          <w:tcPr>
            <w:tcW w:w="3033" w:type="dxa"/>
          </w:tcPr>
          <w:p w14:paraId="5B31FF63" w14:textId="77777777" w:rsidR="00AC7D93" w:rsidRPr="00D65EF1" w:rsidRDefault="00AC7D93" w:rsidP="00116207">
            <w:r w:rsidRPr="00D65EF1">
              <w:t>RIV Tekniska Anvisningar - Parallella huvudversioner av ett tjänstekontrakt</w:t>
            </w:r>
          </w:p>
        </w:tc>
        <w:tc>
          <w:tcPr>
            <w:tcW w:w="2331" w:type="dxa"/>
          </w:tcPr>
          <w:p w14:paraId="281F6C22" w14:textId="77777777" w:rsidR="00AC7D93" w:rsidRPr="00D65EF1" w:rsidRDefault="00AC7D93" w:rsidP="00116207">
            <w:pPr>
              <w:pStyle w:val="TableText"/>
              <w:rPr>
                <w:rFonts w:ascii="Georgia" w:hAnsi="Georgia"/>
              </w:rPr>
            </w:pPr>
            <w:r w:rsidRPr="00D65EF1">
              <w:rPr>
                <w:rFonts w:ascii="Georgia" w:hAnsi="Georgia"/>
              </w:rPr>
              <w:t>Finns på Webben</w:t>
            </w:r>
          </w:p>
        </w:tc>
        <w:tc>
          <w:tcPr>
            <w:tcW w:w="3765" w:type="dxa"/>
          </w:tcPr>
          <w:p w14:paraId="58840ECB" w14:textId="77777777" w:rsidR="00AC7D93" w:rsidRPr="00D65EF1" w:rsidRDefault="00EE154E" w:rsidP="00116207">
            <w:pPr>
              <w:pStyle w:val="TableText"/>
              <w:rPr>
                <w:rFonts w:ascii="Georgia" w:hAnsi="Georgia"/>
              </w:rPr>
            </w:pPr>
            <w:hyperlink r:id="rId32" w:history="1">
              <w:r w:rsidR="00AC7D93" w:rsidRPr="00D65EF1">
                <w:rPr>
                  <w:rStyle w:val="Hyperlnk"/>
                  <w:rFonts w:ascii="Georgia" w:hAnsi="Georgia"/>
                </w:rPr>
                <w:t>http://rivta.se/documents/ARK_0040/</w:t>
              </w:r>
            </w:hyperlink>
            <w:r w:rsidR="00AC7D93" w:rsidRPr="00D65EF1">
              <w:rPr>
                <w:rFonts w:ascii="Georgia" w:hAnsi="Georgia"/>
              </w:rPr>
              <w:t xml:space="preserve"> </w:t>
            </w:r>
          </w:p>
        </w:tc>
      </w:tr>
      <w:tr w:rsidR="00F5756F" w:rsidRPr="003125EA" w14:paraId="17BD9AB6" w14:textId="77777777" w:rsidTr="00116207">
        <w:trPr>
          <w:trHeight w:val="219"/>
        </w:trPr>
        <w:tc>
          <w:tcPr>
            <w:tcW w:w="964" w:type="dxa"/>
          </w:tcPr>
          <w:p w14:paraId="7F52AF72" w14:textId="1D53BA7C" w:rsidR="00F5756F" w:rsidRPr="00D65EF1" w:rsidRDefault="00F5756F" w:rsidP="00116207">
            <w:pPr>
              <w:pStyle w:val="TableText"/>
              <w:rPr>
                <w:rFonts w:ascii="Georgia" w:hAnsi="Georgia"/>
              </w:rPr>
            </w:pPr>
            <w:r>
              <w:rPr>
                <w:rFonts w:ascii="Georgia" w:hAnsi="Georgia"/>
              </w:rPr>
              <w:t>R18</w:t>
            </w:r>
          </w:p>
        </w:tc>
        <w:tc>
          <w:tcPr>
            <w:tcW w:w="3033" w:type="dxa"/>
          </w:tcPr>
          <w:p w14:paraId="2221B488" w14:textId="7E6D9191" w:rsidR="00F5756F" w:rsidRPr="00D65EF1" w:rsidRDefault="00F5756F" w:rsidP="00116207">
            <w:r w:rsidRPr="00F5756F">
              <w:t>ADL-Taxonomin® – en bedömning av aktivitetsförmåga</w:t>
            </w:r>
          </w:p>
        </w:tc>
        <w:tc>
          <w:tcPr>
            <w:tcW w:w="2331" w:type="dxa"/>
          </w:tcPr>
          <w:p w14:paraId="021792A9" w14:textId="557C943F" w:rsidR="00F5756F" w:rsidRPr="00D65EF1" w:rsidRDefault="007C77FE" w:rsidP="00116207">
            <w:pPr>
              <w:pStyle w:val="TableText"/>
              <w:rPr>
                <w:rFonts w:ascii="Georgia" w:hAnsi="Georgia"/>
              </w:rPr>
            </w:pPr>
            <w:r>
              <w:rPr>
                <w:rFonts w:ascii="Georgia" w:hAnsi="Georgia"/>
              </w:rPr>
              <w:t>-</w:t>
            </w:r>
          </w:p>
        </w:tc>
        <w:tc>
          <w:tcPr>
            <w:tcW w:w="3765" w:type="dxa"/>
          </w:tcPr>
          <w:p w14:paraId="5D621B49" w14:textId="09F20283" w:rsidR="00F5756F" w:rsidRDefault="00EE154E" w:rsidP="00F5756F">
            <w:pPr>
              <w:pStyle w:val="TableText"/>
            </w:pPr>
            <w:hyperlink r:id="rId33" w:history="1">
              <w:r w:rsidR="00F5756F" w:rsidRPr="00572A2E">
                <w:rPr>
                  <w:rStyle w:val="Hyperlnk"/>
                </w:rPr>
                <w:t>https://www.arbetsterapeuterna.se/foerbundet/webbutik-och-gratismaterial/adl-taxonomin-en-bedoemning-av-aktivitetsfoermaaga/?gclid=CjwKCAiAi_D_BRApEiwASslbJydARYULhS7YIycf5gdsOw9jqCQRMO27Npd8ouxMFl5u_QrHhqbUahoC0gAQAvD_BwE</w:t>
              </w:r>
            </w:hyperlink>
          </w:p>
        </w:tc>
      </w:tr>
    </w:tbl>
    <w:p w14:paraId="05A5DAF0" w14:textId="77777777" w:rsidR="0098665A" w:rsidRDefault="0098665A" w:rsidP="005055A8"/>
    <w:p w14:paraId="66B891FD" w14:textId="095E6719" w:rsidR="0039481C" w:rsidRPr="00030D6C" w:rsidRDefault="0039481C" w:rsidP="00221404">
      <w:pPr>
        <w:spacing w:line="240" w:lineRule="auto"/>
        <w:outlineLvl w:val="0"/>
        <w:rPr>
          <w:rFonts w:eastAsia="Times New Roman"/>
          <w:bCs/>
          <w:sz w:val="30"/>
          <w:szCs w:val="28"/>
        </w:rPr>
      </w:pPr>
      <w:bookmarkStart w:id="12" w:name="_Toc126307618"/>
      <w:r>
        <w:rPr>
          <w:b/>
        </w:rPr>
        <w:t>Förkortningar</w:t>
      </w:r>
      <w:bookmarkEnd w:id="12"/>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1D4DCBAE" w:rsidR="003125EA" w:rsidRPr="003125EA" w:rsidRDefault="00C71042" w:rsidP="0039481C">
            <w:pPr>
              <w:pStyle w:val="TableText"/>
              <w:rPr>
                <w:rFonts w:ascii="Georgia" w:hAnsi="Georgia"/>
              </w:rPr>
            </w:pPr>
            <w:r>
              <w:rPr>
                <w:rFonts w:ascii="Georgia" w:hAnsi="Georgia"/>
              </w:rPr>
              <w:t>K</w:t>
            </w:r>
          </w:p>
        </w:tc>
        <w:tc>
          <w:tcPr>
            <w:tcW w:w="3827" w:type="dxa"/>
          </w:tcPr>
          <w:p w14:paraId="05AD642E" w14:textId="1214B3A6" w:rsidR="003125EA" w:rsidRPr="003125EA" w:rsidRDefault="00C71042" w:rsidP="00607BD3">
            <w:pPr>
              <w:pStyle w:val="TableText"/>
              <w:jc w:val="left"/>
              <w:rPr>
                <w:rFonts w:ascii="Georgia" w:hAnsi="Georgia"/>
              </w:rPr>
            </w:pPr>
            <w:r>
              <w:rPr>
                <w:rFonts w:ascii="Georgia" w:hAnsi="Georgia"/>
              </w:rPr>
              <w:t>Tjänstekonsument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006B2010" w:rsidRPr="003125EA">
              <w:rPr>
                <w:rFonts w:ascii="Georgia" w:hAnsi="Georgia"/>
              </w:rPr>
              <w:t>R</w:t>
            </w:r>
            <w:r w:rsidR="006B2010">
              <w:rPr>
                <w:rFonts w:ascii="Georgia" w:hAnsi="Georgia"/>
                <w:noProof/>
              </w:rPr>
              <w:t>7</w:t>
            </w:r>
            <w:r>
              <w:rPr>
                <w:rFonts w:ascii="Georgia" w:hAnsi="Georgia"/>
              </w:rPr>
              <w:fldChar w:fldCharType="end"/>
            </w:r>
          </w:p>
        </w:tc>
      </w:tr>
      <w:tr w:rsidR="003125EA" w:rsidRPr="003125EA" w14:paraId="102757F5" w14:textId="77777777" w:rsidTr="000C2908">
        <w:tc>
          <w:tcPr>
            <w:tcW w:w="1588" w:type="dxa"/>
          </w:tcPr>
          <w:p w14:paraId="027BCC54" w14:textId="11AEEBFB" w:rsidR="003125EA" w:rsidRPr="003125EA" w:rsidRDefault="00C71042" w:rsidP="0039481C">
            <w:pPr>
              <w:pStyle w:val="TableText"/>
              <w:rPr>
                <w:rFonts w:ascii="Georgia" w:hAnsi="Georgia"/>
              </w:rPr>
            </w:pPr>
            <w:r>
              <w:rPr>
                <w:rFonts w:ascii="Georgia" w:hAnsi="Georgia"/>
              </w:rPr>
              <w:t>P</w:t>
            </w:r>
          </w:p>
        </w:tc>
        <w:tc>
          <w:tcPr>
            <w:tcW w:w="3827" w:type="dxa"/>
          </w:tcPr>
          <w:p w14:paraId="625A5727" w14:textId="0CCD54A4" w:rsidR="003125EA" w:rsidRPr="003125EA" w:rsidRDefault="00C71042" w:rsidP="00607BD3">
            <w:pPr>
              <w:pStyle w:val="TableText"/>
              <w:jc w:val="left"/>
              <w:rPr>
                <w:rFonts w:ascii="Georgia" w:hAnsi="Georgia"/>
              </w:rPr>
            </w:pPr>
            <w:r>
              <w:rPr>
                <w:rFonts w:ascii="Georgia" w:hAnsi="Georgia"/>
              </w:rPr>
              <w:t>Tjänsteproducent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006B2010" w:rsidRPr="003125EA">
              <w:rPr>
                <w:rFonts w:ascii="Georgia" w:hAnsi="Georgia"/>
              </w:rPr>
              <w:t>R</w:t>
            </w:r>
            <w:r w:rsidR="006B2010">
              <w:rPr>
                <w:rFonts w:ascii="Georgia" w:hAnsi="Georgia"/>
                <w:noProof/>
              </w:rPr>
              <w:t>7</w:t>
            </w:r>
            <w:r>
              <w:rPr>
                <w:rFonts w:ascii="Georgia" w:hAnsi="Georgia"/>
              </w:rPr>
              <w:fldChar w:fldCharType="end"/>
            </w:r>
          </w:p>
        </w:tc>
      </w:tr>
    </w:tbl>
    <w:p w14:paraId="47C3BE48" w14:textId="4F35ECE3" w:rsidR="0039481C" w:rsidRDefault="0039481C" w:rsidP="005055A8"/>
    <w:p w14:paraId="7B836512" w14:textId="77777777" w:rsidR="00CF4485" w:rsidRDefault="00CF4485">
      <w:pPr>
        <w:spacing w:line="240" w:lineRule="auto"/>
        <w:rPr>
          <w:rFonts w:eastAsia="Times New Roman"/>
          <w:bCs/>
          <w:sz w:val="30"/>
          <w:szCs w:val="28"/>
        </w:rPr>
      </w:pPr>
      <w:bookmarkStart w:id="13" w:name="_Toc357754843"/>
      <w:bookmarkStart w:id="14" w:name="_Toc243452541"/>
      <w:bookmarkStart w:id="15" w:name="_Toc56009655"/>
      <w:r>
        <w:br w:type="page"/>
      </w:r>
    </w:p>
    <w:p w14:paraId="04A853E2" w14:textId="1A63A37B" w:rsidR="00AC7D93" w:rsidRDefault="00AC7D93" w:rsidP="00AC7D93">
      <w:pPr>
        <w:pStyle w:val="Rubrik1"/>
      </w:pPr>
      <w:bookmarkStart w:id="16" w:name="_Toc126307619"/>
      <w:r>
        <w:lastRenderedPageBreak/>
        <w:t>Inledning</w:t>
      </w:r>
      <w:bookmarkEnd w:id="13"/>
      <w:bookmarkEnd w:id="14"/>
      <w:bookmarkEnd w:id="15"/>
      <w:bookmarkEnd w:id="16"/>
    </w:p>
    <w:p w14:paraId="48A6B402" w14:textId="77777777" w:rsidR="00AC7D93" w:rsidRPr="007E3F3B" w:rsidRDefault="00AC7D93" w:rsidP="00AC7D93">
      <w:pPr>
        <w:tabs>
          <w:tab w:val="left" w:pos="2552"/>
        </w:tabs>
        <w:spacing w:line="240" w:lineRule="auto"/>
        <w:rPr>
          <w:i/>
        </w:rPr>
      </w:pPr>
      <w:r w:rsidRPr="007E3F3B">
        <w:rPr>
          <w:i/>
        </w:rPr>
        <w:t xml:space="preserve">Detta är beskrivningen av tjänstekontrakten i tjänstedomänen </w:t>
      </w:r>
    </w:p>
    <w:p w14:paraId="3E547F54" w14:textId="77777777" w:rsidR="00AC7D93" w:rsidRPr="003D6708" w:rsidRDefault="00AC7D93" w:rsidP="00AC7D93">
      <w:pPr>
        <w:tabs>
          <w:tab w:val="left" w:pos="2552"/>
        </w:tabs>
        <w:spacing w:line="240" w:lineRule="auto"/>
        <w:rPr>
          <w:color w:val="76923C" w:themeColor="accent3" w:themeShade="BF"/>
          <w:sz w:val="48"/>
          <w:szCs w:val="48"/>
        </w:rPr>
      </w:pPr>
      <w:r w:rsidRPr="00344F4D">
        <w:rPr>
          <w:color w:val="76923C" w:themeColor="accent3" w:themeShade="BF"/>
        </w:rPr>
        <w:fldChar w:fldCharType="begin"/>
      </w:r>
      <w:r>
        <w:rPr>
          <w:color w:val="76923C" w:themeColor="accent3" w:themeShade="BF"/>
        </w:rPr>
        <w:instrText xml:space="preserve"> DOCPROPERTY "D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Pr="006B2010">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Pr>
          <w:color w:val="76923C" w:themeColor="accent3" w:themeShade="BF"/>
        </w:rPr>
        <w:instrText>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Pr="006B2010">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Pr>
          <w:color w:val="76923C" w:themeColor="accent3" w:themeShade="BF"/>
        </w:rPr>
        <w:instrText>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Pr="00975999">
        <w:rPr>
          <w:b/>
          <w:color w:val="76923C" w:themeColor="accent3" w:themeShade="BF"/>
        </w:rPr>
        <w:t>description</w:t>
      </w:r>
      <w:r w:rsidRPr="00344F4D">
        <w:rPr>
          <w:color w:val="76923C" w:themeColor="accent3" w:themeShade="BF"/>
        </w:rPr>
        <w:fldChar w:fldCharType="end"/>
      </w:r>
    </w:p>
    <w:p w14:paraId="4AA581BF" w14:textId="77777777" w:rsidR="00AC7D93" w:rsidRDefault="00AC7D93" w:rsidP="00AC7D93">
      <w:r w:rsidRPr="007E3F3B">
        <w:rPr>
          <w:i/>
        </w:rPr>
        <w:t>Tjänstekontrak</w:t>
      </w:r>
      <w:r>
        <w:rPr>
          <w:i/>
        </w:rPr>
        <w:t xml:space="preserve">ten är baserade på RIVTA 2.1 </w:t>
      </w:r>
      <w:r w:rsidRPr="00E82E7B">
        <w:rPr>
          <w:i/>
        </w:rPr>
        <w:t>[</w:t>
      </w:r>
      <w:r w:rsidRPr="00E82E7B">
        <w:rPr>
          <w:i/>
        </w:rPr>
        <w:fldChar w:fldCharType="begin"/>
      </w:r>
      <w:r w:rsidRPr="00E82E7B">
        <w:rPr>
          <w:i/>
        </w:rPr>
        <w:instrText xml:space="preserve"> REF _Ref398292218 \h  \* MERGEFORMAT </w:instrText>
      </w:r>
      <w:r w:rsidRPr="00E82E7B">
        <w:rPr>
          <w:i/>
        </w:rPr>
      </w:r>
      <w:r w:rsidRPr="00E82E7B">
        <w:rPr>
          <w:i/>
        </w:rPr>
        <w:fldChar w:fldCharType="separate"/>
      </w:r>
      <w:r w:rsidRPr="006B2010">
        <w:rPr>
          <w:i/>
          <w:szCs w:val="20"/>
        </w:rPr>
        <w:t>R2</w:t>
      </w:r>
      <w:r w:rsidRPr="00E82E7B">
        <w:rPr>
          <w:i/>
        </w:rPr>
        <w:fldChar w:fldCharType="end"/>
      </w:r>
      <w:r w:rsidRPr="00E82E7B">
        <w:rPr>
          <w:i/>
        </w:rPr>
        <w:t>] och reglerade genom arkitekturella beslut [</w:t>
      </w:r>
      <w:r w:rsidRPr="00E82E7B">
        <w:rPr>
          <w:i/>
        </w:rPr>
        <w:fldChar w:fldCharType="begin"/>
      </w:r>
      <w:r w:rsidRPr="00E82E7B">
        <w:rPr>
          <w:i/>
        </w:rPr>
        <w:instrText xml:space="preserve"> REF _Ref398292229 \h  \* MERGEFORMAT </w:instrText>
      </w:r>
      <w:r w:rsidRPr="00E82E7B">
        <w:rPr>
          <w:i/>
        </w:rPr>
      </w:r>
      <w:r w:rsidRPr="00E82E7B">
        <w:rPr>
          <w:i/>
        </w:rPr>
        <w:fldChar w:fldCharType="separate"/>
      </w:r>
      <w:r w:rsidRPr="006B2010">
        <w:rPr>
          <w:i/>
          <w:szCs w:val="20"/>
        </w:rPr>
        <w:t>R1</w:t>
      </w:r>
      <w:r w:rsidRPr="00E82E7B">
        <w:rPr>
          <w:i/>
        </w:rPr>
        <w:fldChar w:fldCharType="end"/>
      </w:r>
      <w:r w:rsidRPr="00E82E7B">
        <w:rPr>
          <w:i/>
        </w:rPr>
        <w:t>].</w:t>
      </w:r>
      <w:r>
        <w:t xml:space="preserve"> </w:t>
      </w:r>
    </w:p>
    <w:p w14:paraId="4A6F5A1F" w14:textId="77777777" w:rsidR="00AC7D93" w:rsidRDefault="00AC7D93" w:rsidP="00AC7D93"/>
    <w:p w14:paraId="2CE13A05" w14:textId="77777777" w:rsidR="00AC7D93" w:rsidRPr="007E3F3B" w:rsidRDefault="00AC7D93" w:rsidP="00AC7D93">
      <w:pPr>
        <w:rPr>
          <w:i/>
        </w:rPr>
      </w:pPr>
      <w:r w:rsidRPr="007E3F3B">
        <w:rPr>
          <w:i/>
        </w:rPr>
        <w:t xml:space="preserve">Tjänstekontraktsbeskrivningen är en kravspecifikation. Den </w:t>
      </w:r>
      <w:r>
        <w:rPr>
          <w:i/>
        </w:rPr>
        <w:t>ska</w:t>
      </w:r>
      <w:r w:rsidRPr="007E3F3B">
        <w:rPr>
          <w:i/>
        </w:rPr>
        <w:t xml:space="preserve">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577B94BA" w14:textId="77777777" w:rsidR="00AC7D93" w:rsidRPr="007E3F3B" w:rsidRDefault="00AC7D93" w:rsidP="00AC7D93">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3B058547" w14:textId="77777777" w:rsidR="00AC7D93" w:rsidRDefault="00AC7D93" w:rsidP="00AC7D93"/>
    <w:p w14:paraId="5DD6C93C" w14:textId="77777777" w:rsidR="00AC7D93" w:rsidRDefault="00AC7D93" w:rsidP="00AC7D93">
      <w:pPr>
        <w:pStyle w:val="Rubrik2"/>
      </w:pPr>
      <w:bookmarkStart w:id="17" w:name="_Toc56009656"/>
      <w:bookmarkStart w:id="18" w:name="_Toc269040962"/>
      <w:bookmarkStart w:id="19" w:name="_Toc126307620"/>
      <w:r>
        <w:t>Svenskt namn</w:t>
      </w:r>
      <w:bookmarkEnd w:id="17"/>
      <w:bookmarkEnd w:id="19"/>
    </w:p>
    <w:p w14:paraId="13F2F7D6" w14:textId="77777777" w:rsidR="00AC7D93" w:rsidRDefault="00AC7D93" w:rsidP="00AC7D93">
      <w:pPr>
        <w:rPr>
          <w:color w:val="76923C" w:themeColor="accent3" w:themeShade="BF"/>
        </w:rPr>
      </w:pPr>
      <w:r w:rsidRPr="00344F4D">
        <w:rPr>
          <w:color w:val="76923C" w:themeColor="accent3" w:themeShade="BF"/>
        </w:rPr>
        <w:fldChar w:fldCharType="begin"/>
      </w:r>
      <w:r>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Pr="006B2010">
        <w:rPr>
          <w:b/>
          <w:color w:val="76923C" w:themeColor="accent3" w:themeShade="BF"/>
        </w:rPr>
        <w:t>Vård-</w:t>
      </w:r>
      <w:r>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6B1A9BF0" w14:textId="77777777" w:rsidR="00AC7D93" w:rsidRPr="009D67C9" w:rsidRDefault="00AC7D93" w:rsidP="009D67C9">
      <w:pPr>
        <w:rPr>
          <w:color w:val="76923C" w:themeColor="accent3" w:themeShade="BF"/>
        </w:rPr>
      </w:pPr>
      <w:r w:rsidRPr="009D67C9">
        <w:rPr>
          <w:color w:val="76923C" w:themeColor="accent3" w:themeShade="BF"/>
        </w:rPr>
        <w:fldChar w:fldCharType="begin"/>
      </w:r>
      <w:r w:rsidRPr="009D67C9">
        <w:rPr>
          <w:color w:val="76923C" w:themeColor="accent3" w:themeShade="BF"/>
        </w:rPr>
        <w:instrText xml:space="preserve"> DOCPROPERTY "svekortnamn" \* MERGEFORMAT </w:instrText>
      </w:r>
      <w:r w:rsidRPr="009D67C9">
        <w:rPr>
          <w:color w:val="76923C" w:themeColor="accent3" w:themeShade="BF"/>
        </w:rPr>
        <w:fldChar w:fldCharType="separate"/>
      </w:r>
      <w:bookmarkStart w:id="20" w:name="_Toc56009657"/>
      <w:r w:rsidRPr="009D67C9">
        <w:rPr>
          <w:color w:val="76923C" w:themeColor="accent3" w:themeShade="BF"/>
        </w:rPr>
        <w:t>Tillståndsbeskrivning</w:t>
      </w:r>
      <w:bookmarkEnd w:id="20"/>
      <w:r w:rsidRPr="009D67C9">
        <w:rPr>
          <w:color w:val="76923C" w:themeColor="accent3" w:themeShade="BF"/>
        </w:rPr>
        <w:fldChar w:fldCharType="end"/>
      </w:r>
      <w:r w:rsidRPr="009D67C9">
        <w:rPr>
          <w:color w:val="76923C" w:themeColor="accent3" w:themeShade="BF"/>
        </w:rPr>
        <w:t xml:space="preserve"> </w:t>
      </w:r>
    </w:p>
    <w:p w14:paraId="76DD4629" w14:textId="77777777" w:rsidR="00AC7D93" w:rsidRPr="003D6708" w:rsidRDefault="00AC7D93" w:rsidP="00AC7D93"/>
    <w:p w14:paraId="21D99C64" w14:textId="5BBDE96D" w:rsidR="00AC7D93" w:rsidRDefault="00B22956" w:rsidP="00AC7D93">
      <w:pPr>
        <w:pStyle w:val="Rubrik2"/>
      </w:pPr>
      <w:bookmarkStart w:id="21" w:name="_Toc56009658"/>
      <w:bookmarkStart w:id="22" w:name="_Toc126307621"/>
      <w:r>
        <w:t>B</w:t>
      </w:r>
      <w:r w:rsidR="00AC7D93">
        <w:t>eskrivning</w:t>
      </w:r>
      <w:bookmarkEnd w:id="18"/>
      <w:bookmarkEnd w:id="21"/>
      <w:bookmarkEnd w:id="22"/>
    </w:p>
    <w:p w14:paraId="345167CB" w14:textId="160258E7" w:rsidR="00AC7D93" w:rsidRPr="00313078" w:rsidRDefault="00B22956" w:rsidP="00AC7D93">
      <w:pPr>
        <w:spacing w:before="100" w:beforeAutospacing="1" w:after="100" w:afterAutospacing="1" w:line="240" w:lineRule="auto"/>
        <w:rPr>
          <w:rFonts w:ascii="Times New Roman" w:eastAsia="Times New Roman" w:hAnsi="Times New Roman"/>
          <w:sz w:val="24"/>
          <w:szCs w:val="24"/>
          <w:lang w:eastAsia="sv-SE"/>
        </w:rPr>
      </w:pPr>
      <w:r w:rsidRPr="00B22956">
        <w:rPr>
          <w:rFonts w:ascii="Times New Roman" w:eastAsia="Times New Roman" w:hAnsi="Times New Roman"/>
          <w:sz w:val="24"/>
          <w:szCs w:val="24"/>
          <w:lang w:eastAsia="sv-SE"/>
        </w:rPr>
        <w:t>Denna domän hantera information som beskriver patientens hälsotillstånd, till exempel vårdanteckningar, diagnoser, uppmärksamhetsinformation och funktionsstatus.</w:t>
      </w:r>
      <w:r>
        <w:rPr>
          <w:rFonts w:ascii="Times New Roman" w:eastAsia="Times New Roman" w:hAnsi="Times New Roman"/>
          <w:sz w:val="24"/>
          <w:szCs w:val="24"/>
          <w:lang w:eastAsia="sv-SE"/>
        </w:rPr>
        <w:t xml:space="preserve"> </w:t>
      </w:r>
      <w:r w:rsidR="00AC7D93" w:rsidRPr="00313078">
        <w:rPr>
          <w:rFonts w:ascii="Times New Roman" w:eastAsia="Times New Roman" w:hAnsi="Times New Roman"/>
          <w:sz w:val="24"/>
          <w:szCs w:val="24"/>
          <w:lang w:eastAsia="sv-SE"/>
        </w:rPr>
        <w:t xml:space="preserve">Domänen syftar till att tillmötesgå vårdprofessionens </w:t>
      </w:r>
      <w:r w:rsidR="00AC7D93">
        <w:rPr>
          <w:rFonts w:ascii="Times New Roman" w:eastAsia="Times New Roman" w:hAnsi="Times New Roman"/>
          <w:sz w:val="24"/>
          <w:szCs w:val="24"/>
          <w:lang w:eastAsia="sv-SE"/>
        </w:rPr>
        <w:t xml:space="preserve">behov av </w:t>
      </w:r>
      <w:r w:rsidR="00AC7D93"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3207AAD1" w14:textId="77777777" w:rsidR="00AC7D93" w:rsidRPr="00313078" w:rsidRDefault="00AC7D93" w:rsidP="00AC7D93">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6B30E61F" w14:textId="77777777" w:rsidR="00AC7D93" w:rsidRPr="00C1259D" w:rsidRDefault="00AC7D93" w:rsidP="00AC7D93">
      <w:pPr>
        <w:tabs>
          <w:tab w:val="left" w:pos="7110"/>
        </w:tabs>
      </w:pPr>
    </w:p>
    <w:p w14:paraId="4DF91711" w14:textId="77777777" w:rsidR="00AC7D93" w:rsidRDefault="00AC7D93" w:rsidP="00AC7D93">
      <w:pPr>
        <w:spacing w:line="240" w:lineRule="auto"/>
        <w:rPr>
          <w:rFonts w:eastAsia="Times New Roman"/>
          <w:bCs/>
          <w:sz w:val="30"/>
          <w:szCs w:val="28"/>
        </w:rPr>
      </w:pPr>
      <w:bookmarkStart w:id="23" w:name="_Toc198086678"/>
      <w:bookmarkStart w:id="24" w:name="_Toc224960918"/>
      <w:bookmarkStart w:id="25" w:name="_Toc357754844"/>
      <w:bookmarkStart w:id="26" w:name="_Toc243452542"/>
      <w:bookmarkStart w:id="27" w:name="_Toc163300578"/>
      <w:bookmarkStart w:id="28" w:name="_Toc163300880"/>
      <w:bookmarkStart w:id="29" w:name="_Toc198366954"/>
      <w:r>
        <w:br w:type="page"/>
      </w:r>
    </w:p>
    <w:p w14:paraId="67F6BEEA" w14:textId="77777777" w:rsidR="00AC7D93" w:rsidRDefault="00AC7D93" w:rsidP="00AC7D93">
      <w:pPr>
        <w:pStyle w:val="Rubrik1"/>
      </w:pPr>
      <w:bookmarkStart w:id="30" w:name="_Toc56009659"/>
      <w:bookmarkStart w:id="31" w:name="_Toc126307622"/>
      <w:r>
        <w:lastRenderedPageBreak/>
        <w:t>Versionsinformation</w:t>
      </w:r>
      <w:bookmarkEnd w:id="23"/>
      <w:bookmarkEnd w:id="24"/>
      <w:bookmarkEnd w:id="25"/>
      <w:bookmarkEnd w:id="26"/>
      <w:bookmarkEnd w:id="30"/>
      <w:bookmarkEnd w:id="31"/>
    </w:p>
    <w:p w14:paraId="00070BC0" w14:textId="77777777" w:rsidR="00AC7D93" w:rsidRDefault="00AC7D93" w:rsidP="00AC7D93">
      <w:r w:rsidRPr="007E3F3B">
        <w:rPr>
          <w:i/>
        </w:rPr>
        <w:t>Denna revision av tjänstekontraktsbeskrivningen handlar om</w:t>
      </w:r>
      <w:r>
        <w:rPr>
          <w:i/>
        </w:rPr>
        <w:t xml:space="preserve"> domänen</w:t>
      </w:r>
      <w:r>
        <w:t xml:space="preserve"> </w:t>
      </w:r>
      <w:r w:rsidRPr="00344F4D">
        <w:rPr>
          <w:color w:val="76923C" w:themeColor="accent3" w:themeShade="BF"/>
        </w:rPr>
        <w:fldChar w:fldCharType="begin"/>
      </w:r>
      <w:r>
        <w:rPr>
          <w:color w:val="76923C" w:themeColor="accent3" w:themeShade="BF"/>
        </w:rPr>
        <w:instrText xml:space="preserve"> DOCPROPERTY "D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Pr="006B2010">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Pr>
          <w:color w:val="76923C" w:themeColor="accent3" w:themeShade="BF"/>
        </w:rPr>
        <w:instrText>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Pr="006B2010">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Pr>
          <w:color w:val="76923C" w:themeColor="accent3" w:themeShade="BF"/>
        </w:rPr>
        <w:instrText>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Pr="006B2010">
        <w:rPr>
          <w:b/>
          <w:color w:val="76923C" w:themeColor="accent3" w:themeShade="BF"/>
        </w:rPr>
        <w:t>description</w:t>
      </w:r>
      <w:r w:rsidRPr="00344F4D">
        <w:rPr>
          <w:color w:val="76923C" w:themeColor="accent3" w:themeShade="BF"/>
        </w:rPr>
        <w:fldChar w:fldCharType="end"/>
      </w:r>
      <w:r>
        <w:rPr>
          <w:color w:val="76923C" w:themeColor="accent3" w:themeShade="BF"/>
        </w:rPr>
        <w:t xml:space="preserve">. </w:t>
      </w:r>
      <w:r w:rsidRPr="007E3F3B">
        <w:rPr>
          <w:i/>
        </w:rPr>
        <w:t xml:space="preserve">Observera att version för detta dokument och domänen måste vara lika. Detta för att spårbarheten inte </w:t>
      </w:r>
      <w:r>
        <w:rPr>
          <w:i/>
        </w:rPr>
        <w:t>ska</w:t>
      </w:r>
      <w:r w:rsidRPr="007E3F3B">
        <w:rPr>
          <w:i/>
        </w:rPr>
        <w:t xml:space="preserve"> brytas.</w:t>
      </w:r>
      <w:r>
        <w:t xml:space="preserve"> </w:t>
      </w:r>
    </w:p>
    <w:p w14:paraId="295A7814" w14:textId="77777777" w:rsidR="00AC7D93" w:rsidRDefault="00AC7D93" w:rsidP="00AC7D93"/>
    <w:p w14:paraId="0EBD5B01" w14:textId="60AF1521" w:rsidR="00AC7D93" w:rsidRDefault="00AC7D93" w:rsidP="00AC7D93">
      <w:pPr>
        <w:pStyle w:val="Rubrik2"/>
      </w:pPr>
      <w:bookmarkStart w:id="32" w:name="_Toc357754845"/>
      <w:bookmarkStart w:id="33" w:name="_Toc243452543"/>
      <w:bookmarkStart w:id="34" w:name="_Toc56009660"/>
      <w:bookmarkStart w:id="35" w:name="_Toc163300882"/>
      <w:bookmarkStart w:id="36" w:name="_Toc126307623"/>
      <w:r>
        <w:t xml:space="preserve">Version </w:t>
      </w:r>
      <w:bookmarkEnd w:id="32"/>
      <w:bookmarkEnd w:id="33"/>
      <w:r>
        <w:rPr>
          <w:color w:val="008000"/>
        </w:rPr>
        <w:fldChar w:fldCharType="begin"/>
      </w:r>
      <w:r>
        <w:rPr>
          <w:color w:val="008000"/>
        </w:rPr>
        <w:instrText xml:space="preserve"> DOCPROPERTY "version" \* MERGEFORMAT </w:instrText>
      </w:r>
      <w:r>
        <w:rPr>
          <w:color w:val="008000"/>
        </w:rPr>
        <w:fldChar w:fldCharType="separate"/>
      </w:r>
      <w:r>
        <w:rPr>
          <w:color w:val="008000"/>
        </w:rPr>
        <w:t>2.1.1</w:t>
      </w:r>
      <w:r>
        <w:rPr>
          <w:color w:val="008000"/>
        </w:rPr>
        <w:fldChar w:fldCharType="end"/>
      </w:r>
      <w:bookmarkEnd w:id="34"/>
      <w:r w:rsidR="00C629C5">
        <w:rPr>
          <w:color w:val="008000"/>
        </w:rPr>
        <w:t>8</w:t>
      </w:r>
      <w:bookmarkEnd w:id="36"/>
    </w:p>
    <w:p w14:paraId="1158FE46" w14:textId="77777777" w:rsidR="00AC7D93" w:rsidRDefault="00AC7D93" w:rsidP="00AC7D93">
      <w:pPr>
        <w:pStyle w:val="Rubrik3"/>
      </w:pPr>
      <w:bookmarkStart w:id="37" w:name="_Toc243452544"/>
      <w:bookmarkStart w:id="38" w:name="_Toc56009661"/>
      <w:bookmarkStart w:id="39" w:name="_Toc126307624"/>
      <w:r>
        <w:t>Oförändrade tjänstekontrakt</w:t>
      </w:r>
      <w:bookmarkEnd w:id="37"/>
      <w:bookmarkEnd w:id="38"/>
      <w:bookmarkEnd w:id="39"/>
    </w:p>
    <w:p w14:paraId="1E1F6CCB" w14:textId="77777777" w:rsidR="00AC7D93" w:rsidRDefault="00AC7D93" w:rsidP="00AC7D93">
      <w:bookmarkStart w:id="40" w:name="_Toc243452545"/>
      <w:r>
        <w:t>Följande tjänstekontrakt är oförändrade från föregående version:</w:t>
      </w:r>
    </w:p>
    <w:p w14:paraId="369D656A" w14:textId="77777777" w:rsidR="00AC7D93" w:rsidRDefault="00AC7D93" w:rsidP="00AC7D93">
      <w:pPr>
        <w:numPr>
          <w:ilvl w:val="0"/>
          <w:numId w:val="27"/>
        </w:numPr>
      </w:pPr>
      <w:r w:rsidRPr="00A568B0">
        <w:t>Get</w:t>
      </w:r>
      <w:r>
        <w:t>CareDocumentation</w:t>
      </w:r>
      <w:r w:rsidRPr="00A568B0">
        <w:t xml:space="preserve">, version </w:t>
      </w:r>
      <w:r>
        <w:t>2</w:t>
      </w:r>
      <w:r w:rsidRPr="00A568B0">
        <w:t>.</w:t>
      </w:r>
      <w:r>
        <w:t>1</w:t>
      </w:r>
    </w:p>
    <w:p w14:paraId="4F4859CA" w14:textId="77777777" w:rsidR="00AC7D93" w:rsidRDefault="00AC7D93" w:rsidP="00AC7D93">
      <w:pPr>
        <w:numPr>
          <w:ilvl w:val="0"/>
          <w:numId w:val="29"/>
        </w:numPr>
      </w:pPr>
      <w:r>
        <w:t>GetDiagnosis, version 2.0</w:t>
      </w:r>
    </w:p>
    <w:p w14:paraId="25A982C3" w14:textId="77777777" w:rsidR="00AC7D93" w:rsidRDefault="00AC7D93" w:rsidP="00AC7D93">
      <w:pPr>
        <w:numPr>
          <w:ilvl w:val="0"/>
          <w:numId w:val="29"/>
        </w:numPr>
      </w:pPr>
      <w:r w:rsidRPr="00A568B0">
        <w:t>Get</w:t>
      </w:r>
      <w:r>
        <w:t>AlertInformation</w:t>
      </w:r>
      <w:r w:rsidRPr="00A568B0">
        <w:t xml:space="preserve">, version </w:t>
      </w:r>
      <w:r>
        <w:t>2</w:t>
      </w:r>
      <w:r w:rsidRPr="00A568B0">
        <w:t>.0</w:t>
      </w:r>
    </w:p>
    <w:p w14:paraId="730A2749" w14:textId="77777777" w:rsidR="00AC7D93" w:rsidRPr="00703BD5" w:rsidRDefault="00AC7D93" w:rsidP="00AC7D93">
      <w:pPr>
        <w:numPr>
          <w:ilvl w:val="0"/>
          <w:numId w:val="29"/>
        </w:numPr>
      </w:pPr>
      <w:r>
        <w:t>GetFunctionalStatus, version 2.0</w:t>
      </w:r>
    </w:p>
    <w:p w14:paraId="6792216A" w14:textId="77777777" w:rsidR="00AC7D93" w:rsidRDefault="00AC7D93" w:rsidP="00AC7D93"/>
    <w:p w14:paraId="6C18D01F" w14:textId="77777777" w:rsidR="00AC7D93" w:rsidRDefault="00AC7D93" w:rsidP="00AC7D93">
      <w:pPr>
        <w:pStyle w:val="Rubrik3"/>
      </w:pPr>
      <w:bookmarkStart w:id="41" w:name="_Toc56009662"/>
      <w:bookmarkStart w:id="42" w:name="_Toc126307625"/>
      <w:r>
        <w:t>Nya tjänstekontrakt</w:t>
      </w:r>
      <w:bookmarkEnd w:id="40"/>
      <w:bookmarkEnd w:id="41"/>
      <w:bookmarkEnd w:id="42"/>
    </w:p>
    <w:p w14:paraId="0EF535B1" w14:textId="77777777" w:rsidR="00AC7D93" w:rsidRDefault="00AC7D93" w:rsidP="00AC7D93">
      <w:r w:rsidRPr="0098665A">
        <w:t>Följande nya tjänstekontrakt finns från och med denna version:</w:t>
      </w:r>
    </w:p>
    <w:p w14:paraId="701987A9" w14:textId="77777777" w:rsidR="00AC7D93" w:rsidRPr="0098665A" w:rsidRDefault="00AC7D93" w:rsidP="00AC7D93">
      <w:pPr>
        <w:rPr>
          <w:i/>
        </w:rPr>
      </w:pPr>
      <w:r w:rsidRPr="0098665A">
        <w:rPr>
          <w:i/>
        </w:rPr>
        <w:t>Inga nya kontrakt har tillkommit i denna version</w:t>
      </w:r>
    </w:p>
    <w:p w14:paraId="1E765FB9" w14:textId="77777777" w:rsidR="00AC7D93" w:rsidRPr="00DC5529" w:rsidRDefault="00AC7D93" w:rsidP="00AC7D93">
      <w:pPr>
        <w:rPr>
          <w:highlight w:val="yellow"/>
        </w:rPr>
      </w:pPr>
    </w:p>
    <w:p w14:paraId="3E430377" w14:textId="77777777" w:rsidR="00AC7D93" w:rsidRDefault="00AC7D93" w:rsidP="00AC7D93">
      <w:pPr>
        <w:pStyle w:val="Rubrik3"/>
      </w:pPr>
      <w:bookmarkStart w:id="43" w:name="_Toc243452546"/>
      <w:bookmarkStart w:id="44" w:name="_Toc56009663"/>
      <w:bookmarkStart w:id="45" w:name="_Toc126307626"/>
      <w:r>
        <w:t>Förändrade tjänstekontrakt</w:t>
      </w:r>
      <w:bookmarkEnd w:id="43"/>
      <w:bookmarkEnd w:id="44"/>
      <w:bookmarkEnd w:id="45"/>
    </w:p>
    <w:p w14:paraId="2BE8BC1B" w14:textId="77777777" w:rsidR="00AC7D93" w:rsidRDefault="00AC7D93" w:rsidP="00AC7D93">
      <w:r w:rsidRPr="0098665A">
        <w:t xml:space="preserve">Följande </w:t>
      </w:r>
      <w:r>
        <w:t>förändrade</w:t>
      </w:r>
      <w:r w:rsidRPr="0098665A">
        <w:t xml:space="preserve"> tjänstekontrakt finns från och med denna version:</w:t>
      </w:r>
    </w:p>
    <w:p w14:paraId="1A85236A" w14:textId="77777777" w:rsidR="00AC7D93" w:rsidRPr="0098665A" w:rsidRDefault="00AC7D93" w:rsidP="00AC7D93">
      <w:pPr>
        <w:rPr>
          <w:i/>
        </w:rPr>
      </w:pPr>
      <w:r w:rsidRPr="0098665A">
        <w:rPr>
          <w:i/>
        </w:rPr>
        <w:t>Inga tjänstekontrakt har förändrats i denna vesion</w:t>
      </w:r>
    </w:p>
    <w:p w14:paraId="00AC578D" w14:textId="77777777" w:rsidR="00AC7D93" w:rsidRPr="0098665A" w:rsidRDefault="00AC7D93" w:rsidP="00AC7D93"/>
    <w:p w14:paraId="6EA77EFB" w14:textId="77777777" w:rsidR="00AC7D93" w:rsidRDefault="00AC7D93" w:rsidP="00AC7D93">
      <w:pPr>
        <w:ind w:left="720"/>
      </w:pPr>
    </w:p>
    <w:p w14:paraId="2ABF5D52" w14:textId="77777777" w:rsidR="00AC7D93" w:rsidRDefault="00AC7D93" w:rsidP="00AC7D93">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34" w:history="1">
        <w:r>
          <w:rPr>
            <w:rStyle w:val="Hyperlnk"/>
          </w:rPr>
          <w:t>RIV Tekniska Anvisningar, Översikt.</w:t>
        </w:r>
      </w:hyperlink>
      <w:r>
        <w:t xml:space="preserve"> Tabellen nedan avviker från anvisningarna. Se Arkitekturella Beslut [R1]. </w:t>
      </w:r>
    </w:p>
    <w:p w14:paraId="0A6BD4A8" w14:textId="77777777" w:rsidR="00AC7D93" w:rsidRDefault="00AC7D93" w:rsidP="00AC7D93">
      <w:pPr>
        <w:ind w:left="360"/>
      </w:pPr>
    </w:p>
    <w:tbl>
      <w:tblPr>
        <w:tblpPr w:leftFromText="141" w:rightFromText="141" w:vertAnchor="text" w:tblpY="1"/>
        <w:tblOverlap w:val="never"/>
        <w:tblW w:w="0" w:type="auto"/>
        <w:tblCellMar>
          <w:left w:w="0" w:type="dxa"/>
          <w:right w:w="0" w:type="dxa"/>
        </w:tblCellMar>
        <w:tblLook w:val="04A0" w:firstRow="1" w:lastRow="0" w:firstColumn="1" w:lastColumn="0" w:noHBand="0" w:noVBand="1"/>
      </w:tblPr>
      <w:tblGrid>
        <w:gridCol w:w="2365"/>
        <w:gridCol w:w="1729"/>
        <w:gridCol w:w="1641"/>
        <w:gridCol w:w="2588"/>
      </w:tblGrid>
      <w:tr w:rsidR="00AC7D93" w14:paraId="7BA69FFE" w14:textId="77777777" w:rsidTr="00116207">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5C9D78B" w14:textId="77777777" w:rsidR="00AC7D93" w:rsidRDefault="00AC7D93" w:rsidP="00116207">
            <w:pPr>
              <w:spacing w:before="100" w:beforeAutospacing="1" w:after="100" w:afterAutospacing="1"/>
              <w:rPr>
                <w:rFonts w:eastAsia="Times New Roman" w:cs="Arial"/>
                <w:b/>
                <w:sz w:val="24"/>
                <w:lang w:eastAsia="sv-SE"/>
              </w:rPr>
            </w:pPr>
            <w:r>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B5ED746" w14:textId="77777777" w:rsidR="00AC7D93" w:rsidRDefault="00AC7D93" w:rsidP="00116207">
            <w:pPr>
              <w:spacing w:before="100" w:beforeAutospacing="1" w:after="100" w:afterAutospacing="1"/>
              <w:rPr>
                <w:rFonts w:eastAsia="Times New Roman" w:cs="Arial"/>
                <w:b/>
                <w:sz w:val="24"/>
                <w:lang w:eastAsia="sv-SE"/>
              </w:rPr>
            </w:pPr>
            <w:r>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7561DC" w14:textId="77777777" w:rsidR="00AC7D93" w:rsidRDefault="00AC7D93" w:rsidP="00116207">
            <w:pPr>
              <w:spacing w:before="100" w:beforeAutospacing="1" w:after="100" w:afterAutospacing="1"/>
              <w:rPr>
                <w:rFonts w:eastAsia="Times New Roman" w:cs="Arial"/>
                <w:b/>
                <w:sz w:val="24"/>
                <w:lang w:eastAsia="sv-SE"/>
              </w:rPr>
            </w:pPr>
            <w:r>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2380F10" w14:textId="77777777" w:rsidR="00AC7D93" w:rsidRDefault="00AC7D93" w:rsidP="00116207">
            <w:pPr>
              <w:spacing w:before="100" w:beforeAutospacing="1" w:after="100" w:afterAutospacing="1"/>
              <w:rPr>
                <w:rFonts w:eastAsia="Times New Roman" w:cs="Arial"/>
                <w:b/>
                <w:sz w:val="24"/>
                <w:lang w:eastAsia="sv-SE"/>
              </w:rPr>
            </w:pPr>
            <w:r>
              <w:rPr>
                <w:rFonts w:eastAsia="Times New Roman" w:cs="Arial"/>
                <w:b/>
                <w:sz w:val="24"/>
                <w:lang w:eastAsia="sv-SE"/>
              </w:rPr>
              <w:t>Kompatibilitet</w:t>
            </w:r>
          </w:p>
        </w:tc>
      </w:tr>
      <w:tr w:rsidR="00AC7D93" w14:paraId="2E393A1C" w14:textId="77777777" w:rsidTr="00116207">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54C28B" w14:textId="77777777" w:rsidR="00AC7D93" w:rsidRDefault="00AC7D93" w:rsidP="00116207">
            <w:pPr>
              <w:spacing w:before="100" w:beforeAutospacing="1" w:after="100" w:afterAutospacing="1"/>
              <w:rPr>
                <w:rFonts w:eastAsia="Times New Roman" w:cs="Arial"/>
                <w:sz w:val="24"/>
                <w:lang w:eastAsia="sv-SE"/>
              </w:rPr>
            </w:pPr>
            <w:r>
              <w:t>GetCareDocumentation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B81E4B" w14:textId="77777777" w:rsidR="00AC7D93" w:rsidRDefault="00AC7D93" w:rsidP="00116207">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6F0E3E" w14:textId="77777777" w:rsidR="00AC7D93" w:rsidRDefault="00AC7D93" w:rsidP="00116207">
            <w:pPr>
              <w:spacing w:before="100" w:beforeAutospacing="1" w:after="100" w:afterAutospacing="1"/>
              <w:rPr>
                <w:rFonts w:eastAsia="Times New Roman" w:cs="Arial"/>
                <w:szCs w:val="20"/>
                <w:lang w:eastAsia="sv-SE"/>
              </w:rPr>
            </w:pPr>
            <w:r>
              <w:rPr>
                <w:rFonts w:eastAsia="Times New Roman" w:cs="Arial"/>
                <w:szCs w:val="20"/>
                <w:lang w:eastAsia="sv-SE"/>
              </w:rPr>
              <w:t>2.0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182490C" w14:textId="77777777" w:rsidR="00AC7D93" w:rsidRDefault="00AC7D93" w:rsidP="00116207">
            <w:pPr>
              <w:spacing w:before="100" w:beforeAutospacing="1" w:after="100" w:afterAutospacing="1"/>
              <w:rPr>
                <w:rFonts w:eastAsia="Times New Roman" w:cs="Arial"/>
                <w:szCs w:val="20"/>
                <w:lang w:eastAsia="sv-SE"/>
              </w:rPr>
            </w:pPr>
            <w:r>
              <w:rPr>
                <w:rFonts w:eastAsia="Times New Roman" w:cs="Arial"/>
                <w:szCs w:val="20"/>
                <w:lang w:eastAsia="sv-SE"/>
              </w:rPr>
              <w:t>OK</w:t>
            </w:r>
          </w:p>
        </w:tc>
      </w:tr>
      <w:tr w:rsidR="00AC7D93" w14:paraId="486C1857" w14:textId="77777777" w:rsidTr="00116207">
        <w:tc>
          <w:tcPr>
            <w:tcW w:w="0" w:type="auto"/>
            <w:vMerge/>
            <w:tcBorders>
              <w:top w:val="nil"/>
              <w:left w:val="single" w:sz="8" w:space="0" w:color="auto"/>
              <w:bottom w:val="single" w:sz="8" w:space="0" w:color="auto"/>
              <w:right w:val="single" w:sz="8" w:space="0" w:color="auto"/>
            </w:tcBorders>
            <w:vAlign w:val="center"/>
            <w:hideMark/>
          </w:tcPr>
          <w:p w14:paraId="64771B9C" w14:textId="77777777" w:rsidR="00AC7D93" w:rsidRDefault="00AC7D93" w:rsidP="00116207">
            <w:pPr>
              <w:spacing w:line="240" w:lineRule="auto"/>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6B2EE6" w14:textId="77777777" w:rsidR="00AC7D93" w:rsidRDefault="00AC7D93" w:rsidP="00116207">
            <w:pPr>
              <w:spacing w:before="100" w:beforeAutospacing="1" w:after="100" w:afterAutospacing="1"/>
              <w:rPr>
                <w:rFonts w:eastAsia="Times New Roman" w:cs="Arial"/>
                <w:szCs w:val="20"/>
                <w:lang w:eastAsia="sv-SE"/>
              </w:rPr>
            </w:pPr>
            <w:r>
              <w:rPr>
                <w:rFonts w:eastAsia="Times New Roman" w:cs="Arial"/>
                <w:szCs w:val="20"/>
                <w:lang w:eastAsia="sv-SE"/>
              </w:rPr>
              <w:t>2.0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F317BA" w14:textId="77777777" w:rsidR="00AC7D93" w:rsidRDefault="00AC7D93" w:rsidP="00116207">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E2232B" w14:textId="77777777" w:rsidR="00AC7D93" w:rsidRDefault="00AC7D93" w:rsidP="00116207">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75EE94C6" w14:textId="77777777" w:rsidR="00AC7D93" w:rsidRPr="0038515C" w:rsidRDefault="00AC7D93" w:rsidP="00AC7D93">
      <w:r>
        <w:br w:type="textWrapping" w:clear="all"/>
      </w:r>
    </w:p>
    <w:p w14:paraId="5CCE6198" w14:textId="77777777" w:rsidR="00AC7D93" w:rsidRDefault="00AC7D93" w:rsidP="00AC7D93">
      <w:pPr>
        <w:pStyle w:val="Rubrik3"/>
      </w:pPr>
      <w:bookmarkStart w:id="46" w:name="_Toc243452547"/>
      <w:bookmarkStart w:id="47" w:name="_Toc56009664"/>
      <w:bookmarkStart w:id="48" w:name="_Toc126307627"/>
      <w:r>
        <w:t>Utgångna tjänstekontrakt</w:t>
      </w:r>
      <w:bookmarkEnd w:id="46"/>
      <w:bookmarkEnd w:id="47"/>
      <w:bookmarkEnd w:id="48"/>
    </w:p>
    <w:p w14:paraId="7482F32F" w14:textId="77777777" w:rsidR="00AC7D93" w:rsidRPr="00A568B0" w:rsidRDefault="00AC7D93" w:rsidP="00AC7D93">
      <w:r w:rsidRPr="00A568B0">
        <w:t>Inga tjänstekontrakt har utgått.</w:t>
      </w:r>
    </w:p>
    <w:p w14:paraId="5EB852A6" w14:textId="77777777" w:rsidR="00AC7D93" w:rsidRPr="0028759B" w:rsidRDefault="00AC7D93" w:rsidP="00AC7D93">
      <w:pPr>
        <w:rPr>
          <w:color w:val="4F81BD" w:themeColor="accent1"/>
        </w:rPr>
      </w:pPr>
    </w:p>
    <w:p w14:paraId="60479ED1" w14:textId="77777777" w:rsidR="00AC7D93" w:rsidRPr="0028759B" w:rsidRDefault="00AC7D93" w:rsidP="00AC7D93">
      <w:pPr>
        <w:pStyle w:val="Rubrik2"/>
      </w:pPr>
      <w:bookmarkStart w:id="49" w:name="_Toc357754846"/>
      <w:bookmarkStart w:id="50" w:name="_Toc243452548"/>
      <w:bookmarkStart w:id="51" w:name="_Toc56009665"/>
      <w:bookmarkStart w:id="52" w:name="_Toc126307628"/>
      <w:r w:rsidRPr="0028759B">
        <w:t>Version tidigare</w:t>
      </w:r>
      <w:bookmarkEnd w:id="49"/>
      <w:bookmarkEnd w:id="50"/>
      <w:bookmarkEnd w:id="51"/>
      <w:bookmarkEnd w:id="52"/>
    </w:p>
    <w:p w14:paraId="36A4A313" w14:textId="7063DD25" w:rsidR="00AC7D93" w:rsidRPr="00C63695" w:rsidRDefault="00AC7D93" w:rsidP="00AC7D93">
      <w:r>
        <w:t>2.1.1</w:t>
      </w:r>
      <w:r w:rsidR="00C629C5">
        <w:t>7</w:t>
      </w:r>
    </w:p>
    <w:p w14:paraId="6510E000" w14:textId="77777777" w:rsidR="00AC7D93" w:rsidRDefault="00AC7D93" w:rsidP="00AC7D93">
      <w:pPr>
        <w:pStyle w:val="Rubrik1"/>
      </w:pPr>
      <w:bookmarkStart w:id="53" w:name="_Toc357754847"/>
      <w:bookmarkStart w:id="54" w:name="_Toc243452549"/>
      <w:bookmarkStart w:id="55" w:name="_Toc56009666"/>
      <w:bookmarkStart w:id="56" w:name="_Toc126307629"/>
      <w:bookmarkEnd w:id="35"/>
      <w:r>
        <w:lastRenderedPageBreak/>
        <w:t>Tjänstedomänens arkitektur</w:t>
      </w:r>
      <w:bookmarkEnd w:id="53"/>
      <w:bookmarkEnd w:id="54"/>
      <w:bookmarkEnd w:id="55"/>
      <w:bookmarkEnd w:id="56"/>
    </w:p>
    <w:p w14:paraId="536E4082" w14:textId="77777777" w:rsidR="00AC7D93" w:rsidRDefault="00AC7D93" w:rsidP="00AC7D93">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7AD9344" w14:textId="77777777" w:rsidR="00AC7D93" w:rsidRDefault="00AC7D93" w:rsidP="00AC7D93"/>
    <w:p w14:paraId="68F781F3" w14:textId="77777777" w:rsidR="00AC7D93" w:rsidRDefault="00AC7D93" w:rsidP="00AC7D93">
      <w:r w:rsidRPr="002B336D">
        <w:t xml:space="preserve">Tjänsterna för beskrivning </w:t>
      </w:r>
      <w:r>
        <w:t xml:space="preserve">av hälsorelaterade tillstånd </w:t>
      </w:r>
      <w:r w:rsidRPr="002B336D">
        <w:t xml:space="preserve">erbjuder sökning av information i </w:t>
      </w:r>
      <w:r>
        <w:t>hälso</w:t>
      </w:r>
      <w:r w:rsidRPr="002B336D">
        <w:t xml:space="preserve">- och </w:t>
      </w:r>
      <w:r>
        <w:t>sjukvårds</w:t>
      </w:r>
      <w:r w:rsidRPr="002B336D">
        <w:t xml:space="preserve">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patients hälso</w:t>
      </w:r>
      <w:r w:rsidRPr="002B336D">
        <w:t xml:space="preserve">- och </w:t>
      </w:r>
      <w:r>
        <w:t>sjukvårds</w:t>
      </w:r>
      <w:r w:rsidRPr="002B336D">
        <w:t>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A4136D8" w14:textId="77777777" w:rsidR="00AC7D93" w:rsidRDefault="00AC7D93" w:rsidP="00AC7D93"/>
    <w:p w14:paraId="32E1E811" w14:textId="77777777" w:rsidR="00AC7D93" w:rsidRPr="0096471C" w:rsidRDefault="00AC7D93" w:rsidP="00AC7D93">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F90A7B9" w14:textId="77777777" w:rsidR="00AC7D93" w:rsidRPr="00143050" w:rsidRDefault="00AC7D93" w:rsidP="00AC7D93"/>
    <w:p w14:paraId="0B7F2BFE" w14:textId="77777777" w:rsidR="00AC7D93" w:rsidRDefault="00AC7D93" w:rsidP="00AC7D93">
      <w:r w:rsidRPr="00143050">
        <w:t>Följande flödesmodeller beskriver översiktligt hur tjänstekontrakten är tänkta att användas. Tjänstekonsument (K) och tjänsteproducente</w:t>
      </w:r>
      <w:r>
        <w:t>r (P) är markerade i figurerna.</w:t>
      </w:r>
    </w:p>
    <w:p w14:paraId="28C76333" w14:textId="77777777" w:rsidR="00AC7D93" w:rsidRPr="00143050" w:rsidRDefault="00AC7D93" w:rsidP="00AC7D93"/>
    <w:p w14:paraId="043570A6" w14:textId="77777777" w:rsidR="00AC7D93" w:rsidRDefault="00AC7D93" w:rsidP="00AC7D93">
      <w:pPr>
        <w:rPr>
          <w:color w:val="4F81BD" w:themeColor="accent1"/>
        </w:rPr>
      </w:pPr>
    </w:p>
    <w:p w14:paraId="112F50F9" w14:textId="77777777" w:rsidR="00AC7D93" w:rsidRPr="0085644F" w:rsidRDefault="00AC7D93" w:rsidP="00AC7D93">
      <w:pPr>
        <w:pStyle w:val="Rubrik2"/>
      </w:pPr>
      <w:bookmarkStart w:id="57" w:name="_Toc357754848"/>
      <w:bookmarkStart w:id="58" w:name="_Toc243452550"/>
      <w:bookmarkStart w:id="59" w:name="_Toc56009667"/>
      <w:bookmarkStart w:id="60" w:name="_Toc126307630"/>
      <w:r>
        <w:t>Flöden</w:t>
      </w:r>
      <w:bookmarkEnd w:id="57"/>
      <w:bookmarkEnd w:id="58"/>
      <w:bookmarkEnd w:id="59"/>
      <w:bookmarkEnd w:id="60"/>
    </w:p>
    <w:p w14:paraId="5F420A91" w14:textId="77777777" w:rsidR="00AC7D93" w:rsidRPr="00F81A41" w:rsidRDefault="00AC7D93" w:rsidP="00AC7D93">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039C39AA" w14:textId="77777777" w:rsidR="00AC7D93" w:rsidRDefault="00AC7D93" w:rsidP="00BF3D76">
      <w:pPr>
        <w:pStyle w:val="Rubrik3"/>
      </w:pPr>
      <w:bookmarkStart w:id="61" w:name="_Toc126307631"/>
      <w:r>
        <w:lastRenderedPageBreak/>
        <w:t>Arbetsflöde</w:t>
      </w:r>
      <w:bookmarkEnd w:id="61"/>
    </w:p>
    <w:p w14:paraId="1B5CF232" w14:textId="77777777" w:rsidR="00AC7D93" w:rsidRPr="00F81A41" w:rsidRDefault="00AC7D93" w:rsidP="00AC7D93">
      <w:pPr>
        <w:rPr>
          <w:b/>
          <w:color w:val="4F81BD" w:themeColor="accent1"/>
        </w:rPr>
      </w:pPr>
      <w:r w:rsidRPr="00F81A41">
        <w:rPr>
          <w:b/>
          <w:noProof/>
          <w:color w:val="4F81BD" w:themeColor="accent1"/>
          <w:lang w:eastAsia="sv-SE"/>
        </w:rPr>
        <w:drawing>
          <wp:inline distT="0" distB="0" distL="0" distR="0" wp14:anchorId="1D84B056" wp14:editId="066D82E7">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35">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57C42DEC" w14:textId="77777777" w:rsidR="00AC7D93" w:rsidRPr="00F81A41" w:rsidRDefault="00AC7D93" w:rsidP="00AC7D93">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1C2294B2" w14:textId="77777777" w:rsidR="00AC7D93" w:rsidRPr="00F81A41" w:rsidRDefault="00AC7D93" w:rsidP="00AC7D93">
      <w:r w:rsidRPr="00F81A41">
        <w:rPr>
          <w:noProof/>
          <w:lang w:eastAsia="sv-SE"/>
        </w:rPr>
        <w:lastRenderedPageBreak/>
        <w:drawing>
          <wp:inline distT="0" distB="0" distL="0" distR="0" wp14:anchorId="3243791D" wp14:editId="618A12EB">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36">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75AF41F5" w14:textId="77777777" w:rsidR="00AC7D93" w:rsidRPr="00F81A41" w:rsidRDefault="00AC7D93" w:rsidP="00AC7D93">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F825747" w14:textId="77777777" w:rsidR="00AC7D93" w:rsidRDefault="00AC7D93" w:rsidP="00BF3D76">
      <w:pPr>
        <w:pStyle w:val="Rubrik4"/>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AC7D93" w:rsidRPr="00F81A41" w14:paraId="706A20F2" w14:textId="77777777" w:rsidTr="0011620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5B21A0" w14:textId="77777777" w:rsidR="00AC7D93" w:rsidRPr="00F81A41" w:rsidRDefault="00AC7D93" w:rsidP="00116207">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25C102" w14:textId="77777777" w:rsidR="00AC7D93" w:rsidRPr="00F81A41" w:rsidRDefault="00AC7D93" w:rsidP="00116207">
            <w:pPr>
              <w:tabs>
                <w:tab w:val="left" w:pos="567"/>
              </w:tabs>
              <w:rPr>
                <w:b/>
                <w:szCs w:val="24"/>
              </w:rPr>
            </w:pPr>
            <w:r w:rsidRPr="00F81A41">
              <w:rPr>
                <w:b/>
                <w:szCs w:val="24"/>
              </w:rPr>
              <w:t>Beskrivning alt. referens</w:t>
            </w:r>
          </w:p>
        </w:tc>
      </w:tr>
      <w:tr w:rsidR="00AC7D93" w:rsidRPr="00F81A41" w14:paraId="15D417C2" w14:textId="77777777" w:rsidTr="00116207">
        <w:trPr>
          <w:trHeight w:val="709"/>
        </w:trPr>
        <w:tc>
          <w:tcPr>
            <w:tcW w:w="1164" w:type="pct"/>
            <w:tcBorders>
              <w:top w:val="single" w:sz="6" w:space="0" w:color="auto"/>
              <w:bottom w:val="single" w:sz="6" w:space="0" w:color="auto"/>
            </w:tcBorders>
          </w:tcPr>
          <w:p w14:paraId="327EDF19" w14:textId="77777777" w:rsidR="00AC7D93" w:rsidRPr="00F81A41" w:rsidRDefault="00AC7D93" w:rsidP="00116207">
            <w:pPr>
              <w:spacing w:before="40" w:after="40"/>
            </w:pPr>
            <w:r w:rsidRPr="00F81A41">
              <w:t>Patienten</w:t>
            </w:r>
          </w:p>
        </w:tc>
        <w:tc>
          <w:tcPr>
            <w:tcW w:w="3836" w:type="pct"/>
            <w:tcBorders>
              <w:top w:val="single" w:sz="6" w:space="0" w:color="auto"/>
              <w:bottom w:val="single" w:sz="6" w:space="0" w:color="auto"/>
            </w:tcBorders>
          </w:tcPr>
          <w:p w14:paraId="48418D3C" w14:textId="77777777" w:rsidR="00AC7D93" w:rsidRPr="00F81A41" w:rsidRDefault="00AC7D93" w:rsidP="00116207">
            <w:pPr>
              <w:spacing w:before="40" w:after="40"/>
            </w:pPr>
            <w:r w:rsidRPr="002C6251">
              <w:t>Den patient</w:t>
            </w:r>
            <w:r>
              <w:t xml:space="preserve"> som vill få tillgång till information som tjänsterna tillhandahåller</w:t>
            </w:r>
            <w:r w:rsidRPr="00F81A41">
              <w:t>.</w:t>
            </w:r>
          </w:p>
        </w:tc>
      </w:tr>
      <w:tr w:rsidR="00AC7D93" w:rsidRPr="00F81A41" w14:paraId="03FBAA0D" w14:textId="77777777" w:rsidTr="00116207">
        <w:trPr>
          <w:trHeight w:val="709"/>
        </w:trPr>
        <w:tc>
          <w:tcPr>
            <w:tcW w:w="1164" w:type="pct"/>
            <w:tcBorders>
              <w:top w:val="single" w:sz="6" w:space="0" w:color="auto"/>
            </w:tcBorders>
          </w:tcPr>
          <w:p w14:paraId="04A0229B" w14:textId="77777777" w:rsidR="00AC7D93" w:rsidRPr="00F81A41" w:rsidRDefault="00AC7D93" w:rsidP="00116207">
            <w:pPr>
              <w:spacing w:before="40" w:after="40"/>
            </w:pPr>
            <w:r w:rsidRPr="008E0AA0">
              <w:t>Professionen</w:t>
            </w:r>
          </w:p>
        </w:tc>
        <w:tc>
          <w:tcPr>
            <w:tcW w:w="3836" w:type="pct"/>
            <w:tcBorders>
              <w:top w:val="single" w:sz="6" w:space="0" w:color="auto"/>
            </w:tcBorders>
          </w:tcPr>
          <w:p w14:paraId="0E5C3F78" w14:textId="77777777" w:rsidR="00AC7D93" w:rsidRPr="00F81A41" w:rsidRDefault="00AC7D93" w:rsidP="00116207">
            <w:pPr>
              <w:spacing w:before="40" w:after="40"/>
            </w:pPr>
            <w:r w:rsidRPr="008E0AA0">
              <w:t xml:space="preserve">Den </w:t>
            </w:r>
            <w:r>
              <w:t>hälso</w:t>
            </w:r>
            <w:r w:rsidRPr="002B336D">
              <w:t xml:space="preserve">- och </w:t>
            </w:r>
            <w:r>
              <w:t xml:space="preserve">sjukvårdsperson </w:t>
            </w:r>
            <w:r w:rsidRPr="008E0AA0">
              <w:t>som vill få tillgång till patientens data.</w:t>
            </w:r>
          </w:p>
        </w:tc>
      </w:tr>
    </w:tbl>
    <w:p w14:paraId="68B764D3" w14:textId="77777777" w:rsidR="00AC7D93" w:rsidRPr="00F81A41" w:rsidRDefault="00AC7D93" w:rsidP="00BF3D76">
      <w:pPr>
        <w:pStyle w:val="Rubrik3"/>
      </w:pPr>
      <w:bookmarkStart w:id="62" w:name="_Toc126307632"/>
      <w:r w:rsidRPr="00F81A41">
        <w:lastRenderedPageBreak/>
        <w:t>Sekvensdiagram</w:t>
      </w:r>
      <w:bookmarkEnd w:id="62"/>
    </w:p>
    <w:p w14:paraId="5EA3E404" w14:textId="77777777" w:rsidR="00AC7D93" w:rsidRPr="00F81A41" w:rsidRDefault="00AC7D93" w:rsidP="00AC7D93">
      <w:pPr>
        <w:rPr>
          <w:color w:val="4F81BD" w:themeColor="accent1"/>
        </w:rPr>
      </w:pPr>
      <w:r w:rsidRPr="000712E2">
        <w:rPr>
          <w:noProof/>
          <w:color w:val="4F81BD" w:themeColor="accent1"/>
          <w:lang w:eastAsia="sv-SE"/>
        </w:rPr>
        <w:drawing>
          <wp:inline distT="0" distB="0" distL="0" distR="0" wp14:anchorId="0904A2DB" wp14:editId="11E86B1A">
            <wp:extent cx="7001692" cy="3433666"/>
            <wp:effectExtent l="0" t="0" r="889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37">
                      <a:extLst>
                        <a:ext uri="{28A0092B-C50C-407E-A947-70E740481C1C}">
                          <a14:useLocalDpi xmlns:a14="http://schemas.microsoft.com/office/drawing/2010/main" val="0"/>
                        </a:ext>
                      </a:extLst>
                    </a:blip>
                    <a:stretch>
                      <a:fillRect/>
                    </a:stretch>
                  </pic:blipFill>
                  <pic:spPr>
                    <a:xfrm>
                      <a:off x="0" y="0"/>
                      <a:ext cx="7001692" cy="3433666"/>
                    </a:xfrm>
                    <a:prstGeom prst="rect">
                      <a:avLst/>
                    </a:prstGeom>
                  </pic:spPr>
                </pic:pic>
              </a:graphicData>
            </a:graphic>
          </wp:inline>
        </w:drawing>
      </w:r>
    </w:p>
    <w:p w14:paraId="506F66D6" w14:textId="77777777" w:rsidR="00AC7D93" w:rsidRPr="00F81A41" w:rsidRDefault="00AC7D93" w:rsidP="00AC7D93">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4A01C1">
        <w:rPr>
          <w:b w:val="0"/>
          <w:color w:val="auto"/>
        </w:rPr>
        <w:t xml:space="preserve">Sekvensdiagram över sökning efter information där </w:t>
      </w:r>
      <w:r>
        <w:rPr>
          <w:b w:val="0"/>
          <w:color w:val="auto"/>
        </w:rPr>
        <w:t>GetAlertInformation</w:t>
      </w:r>
      <w:r w:rsidRPr="004A01C1">
        <w:rPr>
          <w:b w:val="0"/>
          <w:color w:val="auto"/>
        </w:rPr>
        <w:t xml:space="preserve"> används som exempel men samma princip gäller för alla kontrakt i tjänstedomänen, diagrammet visar på två alternativa sekvenser där det första alternativet gäller när aggregerande tjänster adresseras och det andra alternativet gäller när källsystemet adresseras.</w:t>
      </w:r>
    </w:p>
    <w:p w14:paraId="5CC90378" w14:textId="77777777" w:rsidR="00AC7D93" w:rsidRPr="00F81A41" w:rsidRDefault="00AC7D93" w:rsidP="00AC7D93">
      <w:pPr>
        <w:pStyle w:val="Rubrik5"/>
      </w:pPr>
      <w:r w:rsidRPr="00F81A41">
        <w:t xml:space="preserve">Roller </w:t>
      </w:r>
    </w:p>
    <w:tbl>
      <w:tblPr>
        <w:tblStyle w:val="Tabellrutnt"/>
        <w:tblW w:w="11165" w:type="dxa"/>
        <w:tblLook w:val="04A0" w:firstRow="1" w:lastRow="0" w:firstColumn="1" w:lastColumn="0" w:noHBand="0" w:noVBand="1"/>
      </w:tblPr>
      <w:tblGrid>
        <w:gridCol w:w="2409"/>
        <w:gridCol w:w="8756"/>
      </w:tblGrid>
      <w:tr w:rsidR="00AC7D93" w:rsidRPr="00F81A41" w14:paraId="0E3EDE47" w14:textId="77777777" w:rsidTr="00116207">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9709BB" w14:textId="77777777" w:rsidR="00AC7D93" w:rsidRPr="00F81A41" w:rsidRDefault="00AC7D93" w:rsidP="00116207">
            <w:pPr>
              <w:spacing w:before="40" w:after="40"/>
              <w:rPr>
                <w:b/>
              </w:rPr>
            </w:pPr>
            <w:r w:rsidRPr="00F81A41">
              <w:rPr>
                <w:b/>
              </w:rPr>
              <w:t>Namn</w:t>
            </w:r>
          </w:p>
        </w:tc>
        <w:tc>
          <w:tcPr>
            <w:tcW w:w="875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5D1D6F" w14:textId="77777777" w:rsidR="00AC7D93" w:rsidRPr="00F81A41" w:rsidRDefault="00AC7D93" w:rsidP="00116207">
            <w:pPr>
              <w:spacing w:before="40" w:after="40"/>
              <w:rPr>
                <w:b/>
              </w:rPr>
            </w:pPr>
            <w:r w:rsidRPr="00F81A41">
              <w:rPr>
                <w:b/>
              </w:rPr>
              <w:t>Beskrivning</w:t>
            </w:r>
          </w:p>
        </w:tc>
      </w:tr>
      <w:tr w:rsidR="00AC7D93" w:rsidRPr="00F81A41" w14:paraId="63588C2F" w14:textId="77777777" w:rsidTr="00116207">
        <w:tc>
          <w:tcPr>
            <w:tcW w:w="2409" w:type="dxa"/>
            <w:tcBorders>
              <w:top w:val="single" w:sz="6" w:space="0" w:color="auto"/>
            </w:tcBorders>
          </w:tcPr>
          <w:p w14:paraId="1CE2110D" w14:textId="77777777" w:rsidR="00AC7D93" w:rsidRPr="00F81A41" w:rsidRDefault="00AC7D93" w:rsidP="00116207">
            <w:pPr>
              <w:spacing w:before="40" w:after="40"/>
            </w:pPr>
            <w:r>
              <w:t>Tjänstekonsument</w:t>
            </w:r>
          </w:p>
        </w:tc>
        <w:tc>
          <w:tcPr>
            <w:tcW w:w="8756" w:type="dxa"/>
            <w:tcBorders>
              <w:top w:val="single" w:sz="6" w:space="0" w:color="auto"/>
            </w:tcBorders>
          </w:tcPr>
          <w:p w14:paraId="27B4EF99" w14:textId="77777777" w:rsidR="00AC7D93" w:rsidRPr="00F81A41" w:rsidRDefault="00AC7D93" w:rsidP="00116207">
            <w:pPr>
              <w:spacing w:before="40" w:after="40"/>
            </w:pPr>
            <w:r w:rsidRPr="00211EF1">
              <w:t xml:space="preserve">Det system som </w:t>
            </w:r>
            <w:r>
              <w:t>används för att konsumera information. Dvs det system som använder tjänster enligt ett tjänstekontrakt.</w:t>
            </w:r>
          </w:p>
        </w:tc>
      </w:tr>
      <w:tr w:rsidR="00AC7D93" w:rsidRPr="00F81A41" w14:paraId="63ED192F" w14:textId="77777777" w:rsidTr="00116207">
        <w:tc>
          <w:tcPr>
            <w:tcW w:w="2409" w:type="dxa"/>
          </w:tcPr>
          <w:p w14:paraId="5706CB7A" w14:textId="77777777" w:rsidR="00AC7D93" w:rsidRPr="00F81A41" w:rsidRDefault="00AC7D93" w:rsidP="00116207">
            <w:pPr>
              <w:spacing w:before="40" w:after="40"/>
            </w:pPr>
            <w:r w:rsidRPr="008A6814">
              <w:t>Tjänsteplattform</w:t>
            </w:r>
          </w:p>
        </w:tc>
        <w:tc>
          <w:tcPr>
            <w:tcW w:w="8756" w:type="dxa"/>
          </w:tcPr>
          <w:p w14:paraId="3AB8F072" w14:textId="77777777" w:rsidR="00AC7D93" w:rsidRPr="00F81A41" w:rsidRDefault="00AC7D93" w:rsidP="00116207">
            <w:pPr>
              <w:spacing w:before="40" w:after="40"/>
            </w:pPr>
            <w:r w:rsidRPr="008A6814">
              <w:t xml:space="preserve">Tjänsteplattformen är </w:t>
            </w:r>
            <w:r>
              <w:t>det lager som hanterar virtuella tjänster, aggregerande tjänster samt anpassningstjänster.</w:t>
            </w:r>
          </w:p>
        </w:tc>
      </w:tr>
      <w:tr w:rsidR="00AC7D93" w:rsidRPr="00F81A41" w14:paraId="4DA73F72" w14:textId="77777777" w:rsidTr="00116207">
        <w:tc>
          <w:tcPr>
            <w:tcW w:w="2409" w:type="dxa"/>
          </w:tcPr>
          <w:p w14:paraId="19EBFCC3" w14:textId="77777777" w:rsidR="00AC7D93" w:rsidRPr="008A6814" w:rsidRDefault="00AC7D93" w:rsidP="00116207">
            <w:pPr>
              <w:spacing w:before="40" w:after="40"/>
            </w:pPr>
            <w:r>
              <w:t>Aggregerande tjänst</w:t>
            </w:r>
          </w:p>
        </w:tc>
        <w:tc>
          <w:tcPr>
            <w:tcW w:w="8756" w:type="dxa"/>
          </w:tcPr>
          <w:p w14:paraId="0D4C92C5" w14:textId="77777777" w:rsidR="00AC7D93" w:rsidRPr="008A6814" w:rsidRDefault="00AC7D93" w:rsidP="00116207">
            <w:pPr>
              <w:spacing w:before="40" w:after="40"/>
            </w:pPr>
            <w:r>
              <w:t xml:space="preserve">En aggregerande tjänst är en integrationstjänst som för en tjänstekonsument sammanställer en nationell vy av informationen av den typ som är aktuell för tjänsten i fråga. Är beroende av engagemangsindex för att begränsa sökningen till relevanta informationsägare. </w:t>
            </w:r>
          </w:p>
        </w:tc>
      </w:tr>
      <w:tr w:rsidR="00AC7D93" w:rsidRPr="00F81A41" w14:paraId="2E941915" w14:textId="77777777" w:rsidTr="00116207">
        <w:tc>
          <w:tcPr>
            <w:tcW w:w="2409" w:type="dxa"/>
          </w:tcPr>
          <w:p w14:paraId="2439D4E1" w14:textId="77777777" w:rsidR="00AC7D93" w:rsidRPr="008A6814" w:rsidRDefault="00AC7D93" w:rsidP="00116207">
            <w:pPr>
              <w:spacing w:before="40" w:after="40"/>
            </w:pPr>
            <w:r>
              <w:t>Engagemangsindex</w:t>
            </w:r>
          </w:p>
        </w:tc>
        <w:tc>
          <w:tcPr>
            <w:tcW w:w="8756" w:type="dxa"/>
          </w:tcPr>
          <w:p w14:paraId="59A874C2" w14:textId="77777777" w:rsidR="00AC7D93" w:rsidRPr="008A6814" w:rsidRDefault="00AC7D93" w:rsidP="00116207">
            <w:pPr>
              <w:spacing w:before="40" w:after="40"/>
            </w:pPr>
            <w:r>
              <w:t xml:space="preserve">En tjänst där det finns uppdaterade nationella index över vilka informationsägare som har information kring en viss invånare/patient. </w:t>
            </w:r>
          </w:p>
        </w:tc>
      </w:tr>
      <w:tr w:rsidR="00AC7D93" w:rsidRPr="00F81A41" w14:paraId="2C747CE9" w14:textId="77777777" w:rsidTr="00116207">
        <w:tc>
          <w:tcPr>
            <w:tcW w:w="2409" w:type="dxa"/>
          </w:tcPr>
          <w:p w14:paraId="029315F8" w14:textId="77777777" w:rsidR="00AC7D93" w:rsidRPr="00F81A41" w:rsidRDefault="00AC7D93" w:rsidP="00116207">
            <w:pPr>
              <w:spacing w:before="40" w:after="40"/>
            </w:pPr>
            <w:r>
              <w:t>Vårdinformationssystem</w:t>
            </w:r>
          </w:p>
        </w:tc>
        <w:tc>
          <w:tcPr>
            <w:tcW w:w="8756" w:type="dxa"/>
          </w:tcPr>
          <w:p w14:paraId="5FBE8EAD" w14:textId="77777777" w:rsidR="00AC7D93" w:rsidRPr="00F81A41" w:rsidRDefault="00AC7D93" w:rsidP="00116207">
            <w:r>
              <w:t>Det system som i detta fall utgör källsystemet som vårdpersonal direkt registrerar/uppdaterar/raderar information i.</w:t>
            </w:r>
          </w:p>
        </w:tc>
      </w:tr>
    </w:tbl>
    <w:p w14:paraId="0BE8BD01" w14:textId="77777777" w:rsidR="00AC7D93" w:rsidRPr="006E7140" w:rsidRDefault="00AC7D93" w:rsidP="00AC7D93"/>
    <w:p w14:paraId="7AA79857" w14:textId="77777777" w:rsidR="00AC7D93" w:rsidRDefault="00AC7D93" w:rsidP="00AC7D93">
      <w:pPr>
        <w:rPr>
          <w:color w:val="4F81BD" w:themeColor="accent1"/>
        </w:rPr>
      </w:pPr>
    </w:p>
    <w:p w14:paraId="0A8C3EAA" w14:textId="77777777" w:rsidR="00AC7D93" w:rsidRDefault="00AC7D93" w:rsidP="00AC7D93">
      <w:pPr>
        <w:rPr>
          <w:color w:val="4F81BD" w:themeColor="accent1"/>
        </w:rPr>
      </w:pPr>
    </w:p>
    <w:p w14:paraId="414CB961" w14:textId="77777777" w:rsidR="00AC7D93" w:rsidRDefault="00AC7D93" w:rsidP="00BF3D76">
      <w:pPr>
        <w:pStyle w:val="Rubrik3"/>
      </w:pPr>
      <w:bookmarkStart w:id="63" w:name="_Toc243452553"/>
      <w:bookmarkStart w:id="64" w:name="_Toc56009668"/>
      <w:bookmarkStart w:id="65" w:name="_Toc126307633"/>
      <w:r>
        <w:t>Obligatoriska kontrakt</w:t>
      </w:r>
      <w:bookmarkEnd w:id="63"/>
      <w:bookmarkEnd w:id="64"/>
      <w:bookmarkEnd w:id="65"/>
    </w:p>
    <w:p w14:paraId="37708BDD" w14:textId="77777777" w:rsidR="00AC7D93" w:rsidRPr="00E0018F" w:rsidRDefault="00AC7D93" w:rsidP="00AC7D93">
      <w:r>
        <w:t>Domänen definierar inga flöden och har därmed inga obligatoriska kontrakt att uppfylla.</w:t>
      </w:r>
    </w:p>
    <w:p w14:paraId="73B27E04" w14:textId="77777777" w:rsidR="00AC7D93" w:rsidRPr="003727DE" w:rsidRDefault="00AC7D93" w:rsidP="00AC7D93"/>
    <w:p w14:paraId="21994C67" w14:textId="77777777" w:rsidR="00AC7D93" w:rsidRDefault="00AC7D93" w:rsidP="00AC7D93">
      <w:pPr>
        <w:rPr>
          <w:color w:val="4F81BD" w:themeColor="accent1"/>
        </w:rPr>
      </w:pPr>
    </w:p>
    <w:p w14:paraId="1114C318" w14:textId="77777777" w:rsidR="00AC7D93" w:rsidRPr="000F72A4" w:rsidRDefault="00AC7D93" w:rsidP="00AC7D93">
      <w:pPr>
        <w:pStyle w:val="Rubrik2"/>
      </w:pPr>
      <w:bookmarkStart w:id="66" w:name="_Toc357754849"/>
      <w:bookmarkStart w:id="67" w:name="_Toc243452554"/>
      <w:bookmarkStart w:id="68" w:name="_Toc56009669"/>
      <w:bookmarkStart w:id="69" w:name="_Toc126307634"/>
      <w:r w:rsidRPr="000F72A4">
        <w:t>Adressering</w:t>
      </w:r>
      <w:bookmarkEnd w:id="66"/>
      <w:bookmarkEnd w:id="67"/>
      <w:bookmarkEnd w:id="68"/>
      <w:bookmarkEnd w:id="69"/>
    </w:p>
    <w:p w14:paraId="648D219E" w14:textId="77777777" w:rsidR="00AC7D93" w:rsidRPr="00E146AE" w:rsidRDefault="00AC7D93" w:rsidP="00AC7D93">
      <w:r w:rsidRPr="00E146AE">
        <w:t xml:space="preserve">Tjänstedomänen tillämpar </w:t>
      </w:r>
      <w:r>
        <w:t>käll</w:t>
      </w:r>
      <w:r w:rsidRPr="00E146AE">
        <w:t xml:space="preserve">system-adressering. Observera att tjänstekonsumenter främst anropar aggregerande tjänster. </w:t>
      </w:r>
      <w:r>
        <w:t>T</w:t>
      </w:r>
      <w:r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154FA98E" w14:textId="77777777" w:rsidR="00AC7D93" w:rsidRPr="00E146AE" w:rsidRDefault="00AC7D93" w:rsidP="00AC7D93"/>
    <w:p w14:paraId="2C28696E" w14:textId="77777777" w:rsidR="00AC7D93" w:rsidRDefault="00AC7D93" w:rsidP="00AC7D93">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25616752" w14:textId="77777777" w:rsidR="00AC7D93" w:rsidRDefault="00AC7D93" w:rsidP="00AC7D93"/>
    <w:p w14:paraId="24C57DC5" w14:textId="77777777" w:rsidR="00AC7D93" w:rsidRDefault="00AC7D93" w:rsidP="00AC7D93">
      <w:r>
        <w:t>Adressering sker i enlighet med RIV Tekniska Anvisningar Översikt, Rev E, avsnitt 8.3, där mer information kan hittas.</w:t>
      </w:r>
    </w:p>
    <w:p w14:paraId="4776C542" w14:textId="77777777" w:rsidR="00AC7D93" w:rsidRDefault="00AC7D93" w:rsidP="00AC7D93"/>
    <w:p w14:paraId="327A54E3" w14:textId="77777777" w:rsidR="00AC7D93" w:rsidRPr="00DF207A" w:rsidRDefault="00AC7D93" w:rsidP="00AC7D93">
      <w:pPr>
        <w:pStyle w:val="Rubrik3"/>
      </w:pPr>
      <w:bookmarkStart w:id="70" w:name="_Toc227077992"/>
      <w:bookmarkStart w:id="71" w:name="_Toc374962625"/>
      <w:bookmarkStart w:id="72" w:name="_Toc382487402"/>
      <w:bookmarkStart w:id="73" w:name="_Toc56009670"/>
      <w:bookmarkStart w:id="74" w:name="_Toc126307635"/>
      <w:r w:rsidRPr="00DF207A">
        <w:t>Sammanfattning av adresseringsmodell</w:t>
      </w:r>
      <w:bookmarkEnd w:id="70"/>
      <w:bookmarkEnd w:id="71"/>
      <w:bookmarkEnd w:id="72"/>
      <w:bookmarkEnd w:id="73"/>
      <w:bookmarkEnd w:id="74"/>
    </w:p>
    <w:tbl>
      <w:tblPr>
        <w:tblStyle w:val="Tabellrutnt"/>
        <w:tblW w:w="8313" w:type="dxa"/>
        <w:tblInd w:w="867" w:type="dxa"/>
        <w:tblLook w:val="04A0" w:firstRow="1" w:lastRow="0" w:firstColumn="1" w:lastColumn="0" w:noHBand="0" w:noVBand="1"/>
      </w:tblPr>
      <w:tblGrid>
        <w:gridCol w:w="3210"/>
        <w:gridCol w:w="5103"/>
      </w:tblGrid>
      <w:tr w:rsidR="00AC7D93" w:rsidRPr="003F45DF" w14:paraId="2D8C6E1C" w14:textId="77777777" w:rsidTr="00116207">
        <w:tc>
          <w:tcPr>
            <w:tcW w:w="3210" w:type="dxa"/>
            <w:shd w:val="clear" w:color="auto" w:fill="D9D9D9" w:themeFill="background1" w:themeFillShade="D9"/>
          </w:tcPr>
          <w:p w14:paraId="1A174F20" w14:textId="77777777" w:rsidR="00AC7D93" w:rsidRPr="003F45DF" w:rsidRDefault="00AC7D93" w:rsidP="00116207">
            <w:pPr>
              <w:rPr>
                <w:b/>
              </w:rPr>
            </w:pPr>
            <w:r w:rsidRPr="003F45DF">
              <w:rPr>
                <w:b/>
              </w:rPr>
              <w:t>Åtkomstbehov för patientens journalhistorik</w:t>
            </w:r>
          </w:p>
        </w:tc>
        <w:tc>
          <w:tcPr>
            <w:tcW w:w="5103" w:type="dxa"/>
            <w:shd w:val="clear" w:color="auto" w:fill="D9D9D9" w:themeFill="background1" w:themeFillShade="D9"/>
          </w:tcPr>
          <w:p w14:paraId="0B433D1E" w14:textId="77777777" w:rsidR="00AC7D93" w:rsidRPr="003F45DF" w:rsidRDefault="00AC7D93" w:rsidP="00116207">
            <w:pPr>
              <w:rPr>
                <w:b/>
              </w:rPr>
            </w:pPr>
            <w:r w:rsidRPr="003F45DF">
              <w:rPr>
                <w:b/>
              </w:rPr>
              <w:t>Logisk adress</w:t>
            </w:r>
          </w:p>
        </w:tc>
      </w:tr>
      <w:tr w:rsidR="00AC7D93" w:rsidRPr="00E146AE" w14:paraId="69F4573D" w14:textId="77777777" w:rsidTr="00116207">
        <w:tc>
          <w:tcPr>
            <w:tcW w:w="3210" w:type="dxa"/>
          </w:tcPr>
          <w:p w14:paraId="7F68E336" w14:textId="77777777" w:rsidR="00AC7D93" w:rsidRPr="00E146AE" w:rsidRDefault="00AC7D93" w:rsidP="00116207">
            <w:r>
              <w:t>Nationellt</w:t>
            </w:r>
          </w:p>
        </w:tc>
        <w:tc>
          <w:tcPr>
            <w:tcW w:w="5103" w:type="dxa"/>
          </w:tcPr>
          <w:p w14:paraId="75E193E9" w14:textId="77777777" w:rsidR="00AC7D93" w:rsidRPr="00524914" w:rsidRDefault="00AC7D93" w:rsidP="00116207">
            <w:pPr>
              <w:rPr>
                <w:lang w:val="en-US"/>
              </w:rPr>
            </w:pPr>
            <w:r w:rsidRPr="00E146AE">
              <w:t>Ineras HSA-id</w:t>
            </w:r>
            <w:r>
              <w:t xml:space="preserve">: </w:t>
            </w:r>
            <w:r w:rsidRPr="00BE5A3D">
              <w:rPr>
                <w:lang w:val="en-US"/>
              </w:rPr>
              <w:t>5565594230</w:t>
            </w:r>
          </w:p>
        </w:tc>
      </w:tr>
      <w:tr w:rsidR="00AC7D93" w:rsidRPr="00E146AE" w14:paraId="457C5554" w14:textId="77777777" w:rsidTr="00116207">
        <w:tc>
          <w:tcPr>
            <w:tcW w:w="3210" w:type="dxa"/>
          </w:tcPr>
          <w:p w14:paraId="5DC3BA44" w14:textId="77777777" w:rsidR="00AC7D93" w:rsidRPr="00E146AE" w:rsidRDefault="00AC7D93" w:rsidP="00116207">
            <w:r w:rsidRPr="00E146AE">
              <w:t>För en huvudman/region</w:t>
            </w:r>
          </w:p>
        </w:tc>
        <w:tc>
          <w:tcPr>
            <w:tcW w:w="5103" w:type="dxa"/>
          </w:tcPr>
          <w:p w14:paraId="38CDAD40" w14:textId="77777777" w:rsidR="00AC7D93" w:rsidRPr="00E146AE" w:rsidRDefault="00AC7D93" w:rsidP="00116207">
            <w:r w:rsidRPr="00E146AE">
              <w:t>Huvudmannens/regionens HSA-id</w:t>
            </w:r>
          </w:p>
        </w:tc>
      </w:tr>
      <w:tr w:rsidR="00AC7D93" w:rsidRPr="00E146AE" w14:paraId="5F28A476" w14:textId="77777777" w:rsidTr="00116207">
        <w:tc>
          <w:tcPr>
            <w:tcW w:w="3210" w:type="dxa"/>
          </w:tcPr>
          <w:p w14:paraId="4DE252A1" w14:textId="77777777" w:rsidR="00AC7D93" w:rsidRPr="00E146AE" w:rsidRDefault="00AC7D93" w:rsidP="00116207">
            <w:r w:rsidRPr="00E146AE">
              <w:t>För ett källsystem</w:t>
            </w:r>
          </w:p>
        </w:tc>
        <w:tc>
          <w:tcPr>
            <w:tcW w:w="5103" w:type="dxa"/>
          </w:tcPr>
          <w:p w14:paraId="7E88BF87" w14:textId="77777777" w:rsidR="00AC7D93" w:rsidRPr="00E146AE" w:rsidRDefault="00AC7D93" w:rsidP="00116207">
            <w:r w:rsidRPr="00E146AE">
              <w:t>Källsystemets HSA-id</w:t>
            </w:r>
          </w:p>
        </w:tc>
      </w:tr>
    </w:tbl>
    <w:p w14:paraId="353A3DFA" w14:textId="77777777" w:rsidR="00AC7D93" w:rsidRDefault="00AC7D93" w:rsidP="00AC7D93"/>
    <w:p w14:paraId="16686402" w14:textId="77777777" w:rsidR="00AC7D93" w:rsidRDefault="00AC7D93" w:rsidP="00AC7D93">
      <w:pPr>
        <w:rPr>
          <w:highlight w:val="yellow"/>
        </w:rPr>
      </w:pPr>
    </w:p>
    <w:p w14:paraId="3DD15F71" w14:textId="77777777" w:rsidR="00AC7D93" w:rsidRPr="000F72A4" w:rsidRDefault="00AC7D93" w:rsidP="00AC7D93">
      <w:pPr>
        <w:pStyle w:val="Rubrik2"/>
      </w:pPr>
      <w:bookmarkStart w:id="75" w:name="_Toc357754850"/>
      <w:bookmarkStart w:id="76" w:name="_Toc243452555"/>
      <w:bookmarkStart w:id="77" w:name="_Toc56009671"/>
      <w:bookmarkStart w:id="78" w:name="_Toc126307636"/>
      <w:r w:rsidRPr="000F72A4">
        <w:t>Aggregering och engagemangsindex</w:t>
      </w:r>
      <w:bookmarkEnd w:id="75"/>
      <w:bookmarkEnd w:id="76"/>
      <w:bookmarkEnd w:id="77"/>
      <w:bookmarkEnd w:id="78"/>
    </w:p>
    <w:p w14:paraId="24474D2A" w14:textId="77777777" w:rsidR="00AC7D93" w:rsidRDefault="00AC7D93" w:rsidP="00AC7D93">
      <w:r>
        <w:t xml:space="preserve">Det behövs en aggregerande tjänst för varje tjänstekontrakt som läser data i denna domän. </w:t>
      </w:r>
    </w:p>
    <w:p w14:paraId="5E68194D" w14:textId="77777777" w:rsidR="00AC7D93" w:rsidRDefault="00AC7D93" w:rsidP="00AC7D93">
      <w:r>
        <w:t xml:space="preserve">Aggregerande tjänster har samma tjänstekontrakt och anropsadress som en traditionell virtuell tjänst, men nås via olika logiska adresser. </w:t>
      </w:r>
    </w:p>
    <w:p w14:paraId="5A9F7F08" w14:textId="77777777" w:rsidR="00AC7D93" w:rsidRDefault="00AC7D93" w:rsidP="00AC7D93"/>
    <w:p w14:paraId="33D92A80" w14:textId="77777777" w:rsidR="00AC7D93" w:rsidRDefault="00AC7D93" w:rsidP="00AC7D93">
      <w:r>
        <w:t xml:space="preserve">Om ett källsystemets HSA-id anges som logisk adress, kommer frågemeddelandet att dirigeras vidare direkt till källsystemet utav tjänsteplattformen utan att passera en aggregerande tjänst. </w:t>
      </w:r>
    </w:p>
    <w:p w14:paraId="2D404D1D" w14:textId="77777777" w:rsidR="00AC7D93" w:rsidRPr="0020087D" w:rsidRDefault="00AC7D93" w:rsidP="00AC7D93">
      <w:r>
        <w:lastRenderedPageBreak/>
        <w:t>Om logisk adress HSA-id för Inera eller en huvudman kommer anropet att dirigeras till aggregerande tjänsten som i sin tur – efter att ha konsulterat engagemangsindex – vidarebefordrar frågan till de källsystem som har information om patienten.</w:t>
      </w:r>
    </w:p>
    <w:p w14:paraId="16DB187F" w14:textId="77777777" w:rsidR="00AC7D93" w:rsidRDefault="00AC7D93" w:rsidP="00AC7D93">
      <w:pPr>
        <w:rPr>
          <w:color w:val="4F81BD" w:themeColor="accent1"/>
        </w:rPr>
      </w:pPr>
    </w:p>
    <w:p w14:paraId="6E477422" w14:textId="77777777" w:rsidR="00AC7D93" w:rsidRDefault="00AC7D93" w:rsidP="00AC7D93">
      <w:pPr>
        <w:spacing w:line="240" w:lineRule="auto"/>
        <w:rPr>
          <w:rFonts w:eastAsia="Times New Roman"/>
          <w:bCs/>
          <w:sz w:val="30"/>
          <w:szCs w:val="28"/>
        </w:rPr>
      </w:pPr>
      <w:bookmarkStart w:id="79" w:name="_Toc224960921"/>
      <w:bookmarkStart w:id="80" w:name="_Toc357754852"/>
      <w:bookmarkStart w:id="81" w:name="_Toc243452557"/>
      <w:r>
        <w:br w:type="page"/>
      </w:r>
    </w:p>
    <w:p w14:paraId="463F3ECD" w14:textId="77777777" w:rsidR="00AC7D93" w:rsidRDefault="00AC7D93" w:rsidP="00AC7D93">
      <w:pPr>
        <w:pStyle w:val="Rubrik1"/>
      </w:pPr>
      <w:bookmarkStart w:id="82" w:name="_Toc56009672"/>
      <w:bookmarkStart w:id="83" w:name="_Toc126307637"/>
      <w:r>
        <w:lastRenderedPageBreak/>
        <w:t>Tjänstedomänens krav och regler</w:t>
      </w:r>
      <w:bookmarkEnd w:id="79"/>
      <w:bookmarkEnd w:id="80"/>
      <w:bookmarkEnd w:id="81"/>
      <w:bookmarkEnd w:id="82"/>
      <w:bookmarkEnd w:id="83"/>
    </w:p>
    <w:p w14:paraId="03592175" w14:textId="77777777" w:rsidR="00AC7D93" w:rsidRDefault="00AC7D93" w:rsidP="00AC7D93">
      <w:pPr>
        <w:rPr>
          <w:i/>
        </w:rPr>
      </w:pPr>
      <w:r w:rsidRPr="007E3F3B">
        <w:rPr>
          <w:i/>
        </w:rPr>
        <w:t>Dessa gäller alla tjänstekontrakt i hela tjänstedomänen om inte undantag görs för specifika tjänstekontrakt senare i dokumentet.</w:t>
      </w:r>
    </w:p>
    <w:p w14:paraId="0D6536F6" w14:textId="77777777" w:rsidR="00AC7D93" w:rsidRDefault="00AC7D93" w:rsidP="00AC7D93">
      <w:pPr>
        <w:rPr>
          <w:i/>
        </w:rPr>
      </w:pPr>
    </w:p>
    <w:p w14:paraId="7EFA2A58" w14:textId="77777777" w:rsidR="00AC7D93" w:rsidRDefault="00AC7D93" w:rsidP="00AC7D93">
      <w:pPr>
        <w:pStyle w:val="Rubrik2"/>
      </w:pPr>
      <w:bookmarkStart w:id="84" w:name="_Toc244018071"/>
      <w:bookmarkStart w:id="85" w:name="_Toc374962628"/>
      <w:bookmarkStart w:id="86" w:name="_Toc382487405"/>
      <w:bookmarkStart w:id="87" w:name="_Toc56009673"/>
      <w:bookmarkStart w:id="88" w:name="_Toc126307638"/>
      <w:r w:rsidRPr="00A0151E">
        <w:t>Uppdatering</w:t>
      </w:r>
      <w:r>
        <w:t xml:space="preserve"> av </w:t>
      </w:r>
      <w:r w:rsidRPr="00435396">
        <w:t>engagemangsindex</w:t>
      </w:r>
      <w:bookmarkEnd w:id="84"/>
      <w:bookmarkEnd w:id="85"/>
      <w:bookmarkEnd w:id="86"/>
      <w:bookmarkEnd w:id="87"/>
      <w:bookmarkEnd w:id="88"/>
    </w:p>
    <w:p w14:paraId="5E376DE6" w14:textId="77777777" w:rsidR="00AC7D93" w:rsidRDefault="00AC7D93" w:rsidP="00AC7D93">
      <w:r>
        <w:t>Alla källsystem ska uppdatera engagemangsindex. Engagemangsindex ska uppdateras så snart en händelse inträffar som påverkar indexposterna enligt beskrivningen nedan.</w:t>
      </w:r>
    </w:p>
    <w:p w14:paraId="0F7FFB2E" w14:textId="77777777" w:rsidR="00AC7D93" w:rsidRDefault="00AC7D93" w:rsidP="00AC7D93">
      <w:r>
        <w:t xml:space="preserve">All uppdatering av engagemangsindex sker genom att källsystemet anropar engagemangsindex genom tjänstekontraktet </w:t>
      </w:r>
    </w:p>
    <w:p w14:paraId="3BD3D965" w14:textId="77777777" w:rsidR="00AC7D93" w:rsidRDefault="00AC7D93" w:rsidP="00AC7D93">
      <w:r>
        <w:t>urn:riv:itintegration:engagementindex:UpdateResponder:1 (”index-push”).</w:t>
      </w:r>
    </w:p>
    <w:p w14:paraId="4947CEAF" w14:textId="77777777" w:rsidR="00AC7D93" w:rsidRDefault="00AC7D93" w:rsidP="00AC7D93"/>
    <w:p w14:paraId="62D0E4FE" w14:textId="77777777" w:rsidR="00AC7D93" w:rsidRDefault="00AC7D93" w:rsidP="00AC7D93">
      <w:r>
        <w:t>Ladda hem engagemangsindex WSDL (se referens [R8]), scheman och tjänstekontraktsbeskrivning för detaljer.</w:t>
      </w:r>
    </w:p>
    <w:p w14:paraId="02EDC0D0" w14:textId="77777777" w:rsidR="00AC7D93" w:rsidRDefault="00AC7D93" w:rsidP="00AC7D93"/>
    <w:p w14:paraId="760AAB8C" w14:textId="77777777" w:rsidR="00AC7D93" w:rsidRPr="00E2060F" w:rsidRDefault="00AC7D93" w:rsidP="00AC7D93">
      <w:r>
        <w:t>Följande regler gäller för innehållet i begäran till engagemangsindex för uppdateringar som rör denna tjänstedomän:</w:t>
      </w:r>
      <w:r w:rsidRPr="00E2060F">
        <w:t xml:space="preserve"> </w:t>
      </w:r>
    </w:p>
    <w:p w14:paraId="12641EB6" w14:textId="77777777" w:rsidR="00AC7D93" w:rsidRDefault="00AC7D93" w:rsidP="00AC7D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992"/>
        <w:gridCol w:w="1843"/>
        <w:gridCol w:w="1701"/>
      </w:tblGrid>
      <w:tr w:rsidR="00AC7D93" w:rsidRPr="00F71DFD" w14:paraId="1FDF915F" w14:textId="77777777" w:rsidTr="00116207">
        <w:tc>
          <w:tcPr>
            <w:tcW w:w="1256" w:type="dxa"/>
            <w:shd w:val="clear" w:color="auto" w:fill="D9D9D9" w:themeFill="background1" w:themeFillShade="D9"/>
          </w:tcPr>
          <w:p w14:paraId="25FAF879" w14:textId="77777777" w:rsidR="00AC7D93" w:rsidRPr="00F71DFD" w:rsidRDefault="00AC7D93" w:rsidP="00116207">
            <w:pPr>
              <w:rPr>
                <w:b/>
              </w:rPr>
            </w:pPr>
            <w:r w:rsidRPr="00F71DFD">
              <w:rPr>
                <w:b/>
              </w:rPr>
              <w:t>Attribut</w:t>
            </w:r>
          </w:p>
        </w:tc>
        <w:tc>
          <w:tcPr>
            <w:tcW w:w="1579" w:type="dxa"/>
            <w:shd w:val="clear" w:color="auto" w:fill="D9D9D9" w:themeFill="background1" w:themeFillShade="D9"/>
          </w:tcPr>
          <w:p w14:paraId="281AF0F5" w14:textId="77777777" w:rsidR="00AC7D93" w:rsidRPr="00F71DFD" w:rsidRDefault="00AC7D93" w:rsidP="00116207">
            <w:pPr>
              <w:rPr>
                <w:b/>
              </w:rPr>
            </w:pPr>
            <w:r w:rsidRPr="00F71DFD">
              <w:rPr>
                <w:b/>
              </w:rPr>
              <w:t>Beskrivning</w:t>
            </w:r>
          </w:p>
        </w:tc>
        <w:tc>
          <w:tcPr>
            <w:tcW w:w="2410" w:type="dxa"/>
            <w:shd w:val="clear" w:color="auto" w:fill="D9D9D9" w:themeFill="background1" w:themeFillShade="D9"/>
          </w:tcPr>
          <w:p w14:paraId="2C9AA6EB" w14:textId="77777777" w:rsidR="00AC7D93" w:rsidRPr="00F71DFD" w:rsidRDefault="00AC7D93" w:rsidP="00116207">
            <w:pPr>
              <w:rPr>
                <w:b/>
              </w:rPr>
            </w:pPr>
            <w:r w:rsidRPr="00F71DFD">
              <w:rPr>
                <w:b/>
              </w:rPr>
              <w:t>Format</w:t>
            </w:r>
          </w:p>
        </w:tc>
        <w:tc>
          <w:tcPr>
            <w:tcW w:w="992" w:type="dxa"/>
            <w:shd w:val="clear" w:color="auto" w:fill="D9D9D9" w:themeFill="background1" w:themeFillShade="D9"/>
          </w:tcPr>
          <w:p w14:paraId="44025CE3" w14:textId="77777777" w:rsidR="00AC7D93" w:rsidRPr="00F71DFD" w:rsidRDefault="00AC7D93" w:rsidP="00116207">
            <w:pPr>
              <w:rPr>
                <w:b/>
              </w:rPr>
            </w:pPr>
            <w:r w:rsidRPr="00F71DFD">
              <w:rPr>
                <w:b/>
              </w:rPr>
              <w:t>Kardinalitet</w:t>
            </w:r>
          </w:p>
        </w:tc>
        <w:tc>
          <w:tcPr>
            <w:tcW w:w="1843" w:type="dxa"/>
            <w:shd w:val="clear" w:color="auto" w:fill="D9D9D9" w:themeFill="background1" w:themeFillShade="D9"/>
          </w:tcPr>
          <w:p w14:paraId="29B2504D" w14:textId="77777777" w:rsidR="00AC7D93" w:rsidRPr="00F71DFD" w:rsidRDefault="00AC7D93" w:rsidP="00116207">
            <w:pPr>
              <w:rPr>
                <w:b/>
              </w:rPr>
            </w:pPr>
            <w:r>
              <w:rPr>
                <w:b/>
              </w:rPr>
              <w:t xml:space="preserve">Kodverk/värde-mängd </w:t>
            </w:r>
            <w:r>
              <w:rPr>
                <w:b/>
              </w:rPr>
              <w:br/>
              <w:t>/</w:t>
            </w:r>
            <w:r w:rsidRPr="00F71DFD">
              <w:rPr>
                <w:b/>
              </w:rPr>
              <w:t>ev begränsningar</w:t>
            </w:r>
          </w:p>
        </w:tc>
        <w:tc>
          <w:tcPr>
            <w:tcW w:w="1701" w:type="dxa"/>
            <w:shd w:val="clear" w:color="auto" w:fill="D9D9D9" w:themeFill="background1" w:themeFillShade="D9"/>
          </w:tcPr>
          <w:p w14:paraId="38BF59AA" w14:textId="77777777" w:rsidR="00AC7D93" w:rsidRPr="00F71DFD" w:rsidRDefault="00AC7D93" w:rsidP="00116207">
            <w:pPr>
              <w:rPr>
                <w:b/>
              </w:rPr>
            </w:pPr>
            <w:r w:rsidRPr="00F71DFD">
              <w:rPr>
                <w:b/>
              </w:rPr>
              <w:t>Beslutsregler och kommentar</w:t>
            </w:r>
          </w:p>
        </w:tc>
      </w:tr>
      <w:tr w:rsidR="00AC7D93" w:rsidRPr="00E146AE" w14:paraId="64D4D2CB" w14:textId="77777777" w:rsidTr="00116207">
        <w:tc>
          <w:tcPr>
            <w:tcW w:w="1256" w:type="dxa"/>
            <w:shd w:val="clear" w:color="auto" w:fill="auto"/>
          </w:tcPr>
          <w:p w14:paraId="5ED8AF58" w14:textId="77777777" w:rsidR="00AC7D93" w:rsidRPr="00E146AE" w:rsidRDefault="00AC7D93" w:rsidP="00116207">
            <w:r w:rsidRPr="00E146AE">
              <w:t>Registered ResidentIdent Identification</w:t>
            </w:r>
          </w:p>
        </w:tc>
        <w:tc>
          <w:tcPr>
            <w:tcW w:w="1579" w:type="dxa"/>
            <w:shd w:val="clear" w:color="auto" w:fill="auto"/>
          </w:tcPr>
          <w:p w14:paraId="39CBA7E6" w14:textId="77777777" w:rsidR="00AC7D93" w:rsidRPr="00E146AE" w:rsidRDefault="00AC7D93" w:rsidP="00116207">
            <w:r w:rsidRPr="00E146AE">
              <w:t>Invånarens person-nummer</w:t>
            </w:r>
          </w:p>
        </w:tc>
        <w:tc>
          <w:tcPr>
            <w:tcW w:w="2410" w:type="dxa"/>
            <w:shd w:val="clear" w:color="auto" w:fill="auto"/>
          </w:tcPr>
          <w:p w14:paraId="54F4EFBB" w14:textId="77777777" w:rsidR="00AC7D93" w:rsidRPr="00E146AE" w:rsidRDefault="00AC7D93" w:rsidP="00116207">
            <w:r w:rsidRPr="00E146AE">
              <w:t xml:space="preserve">Person- eller samordningsnummer enligt skatteverkets definition (12 tecken). </w:t>
            </w:r>
          </w:p>
        </w:tc>
        <w:tc>
          <w:tcPr>
            <w:tcW w:w="992" w:type="dxa"/>
            <w:shd w:val="clear" w:color="auto" w:fill="auto"/>
          </w:tcPr>
          <w:p w14:paraId="539DB638" w14:textId="77777777" w:rsidR="00AC7D93" w:rsidRPr="00E146AE" w:rsidRDefault="00AC7D93" w:rsidP="00116207">
            <w:r w:rsidRPr="00E146AE">
              <w:t>1..1</w:t>
            </w:r>
          </w:p>
        </w:tc>
        <w:tc>
          <w:tcPr>
            <w:tcW w:w="1843" w:type="dxa"/>
            <w:shd w:val="clear" w:color="auto" w:fill="auto"/>
          </w:tcPr>
          <w:p w14:paraId="646461A7" w14:textId="77777777" w:rsidR="00AC7D93" w:rsidRPr="00E146AE" w:rsidRDefault="00AC7D93" w:rsidP="00116207"/>
        </w:tc>
        <w:tc>
          <w:tcPr>
            <w:tcW w:w="1701" w:type="dxa"/>
            <w:shd w:val="clear" w:color="auto" w:fill="auto"/>
          </w:tcPr>
          <w:p w14:paraId="7A031F4D" w14:textId="77777777" w:rsidR="00AC7D93" w:rsidRPr="00E146AE" w:rsidRDefault="00AC7D93" w:rsidP="00116207">
            <w:r w:rsidRPr="00E146AE">
              <w:t>Del av instansens unikhet</w:t>
            </w:r>
          </w:p>
        </w:tc>
      </w:tr>
      <w:tr w:rsidR="00AC7D93" w:rsidRPr="00E146AE" w14:paraId="09F9EE83" w14:textId="77777777" w:rsidTr="00116207">
        <w:tc>
          <w:tcPr>
            <w:tcW w:w="1256" w:type="dxa"/>
            <w:shd w:val="clear" w:color="auto" w:fill="auto"/>
          </w:tcPr>
          <w:p w14:paraId="53A79F78" w14:textId="77777777" w:rsidR="00AC7D93" w:rsidRPr="00E146AE" w:rsidRDefault="00AC7D93" w:rsidP="00116207">
            <w:r w:rsidRPr="00E146AE">
              <w:t>Service domain*</w:t>
            </w:r>
          </w:p>
        </w:tc>
        <w:tc>
          <w:tcPr>
            <w:tcW w:w="1579" w:type="dxa"/>
            <w:shd w:val="clear" w:color="auto" w:fill="auto"/>
          </w:tcPr>
          <w:p w14:paraId="609DA3BF" w14:textId="77777777" w:rsidR="00AC7D93" w:rsidRPr="00E146AE" w:rsidRDefault="00AC7D93" w:rsidP="00116207">
            <w:r w:rsidRPr="00E146AE">
              <w:t xml:space="preserve">Den tjänstedomän som förekomsten avser. </w:t>
            </w:r>
          </w:p>
        </w:tc>
        <w:tc>
          <w:tcPr>
            <w:tcW w:w="2410" w:type="dxa"/>
            <w:shd w:val="clear" w:color="auto" w:fill="auto"/>
          </w:tcPr>
          <w:p w14:paraId="1A9FB878" w14:textId="77777777" w:rsidR="00AC7D93" w:rsidRPr="00E146AE" w:rsidRDefault="00AC7D93" w:rsidP="00116207">
            <w:r w:rsidRPr="00E146AE">
              <w:t xml:space="preserve">URN på formen &lt;regelverk&gt;:&lt;huvuddomän&gt;:&lt;underdomän1&gt;:&lt;underdomän2&gt; </w:t>
            </w:r>
          </w:p>
        </w:tc>
        <w:tc>
          <w:tcPr>
            <w:tcW w:w="992" w:type="dxa"/>
            <w:shd w:val="clear" w:color="auto" w:fill="auto"/>
          </w:tcPr>
          <w:p w14:paraId="7C74A483" w14:textId="77777777" w:rsidR="00AC7D93" w:rsidRPr="00E146AE" w:rsidRDefault="00AC7D93" w:rsidP="00116207">
            <w:r w:rsidRPr="00E146AE">
              <w:t>1..1</w:t>
            </w:r>
          </w:p>
        </w:tc>
        <w:tc>
          <w:tcPr>
            <w:tcW w:w="1843" w:type="dxa"/>
            <w:shd w:val="clear" w:color="auto" w:fill="auto"/>
          </w:tcPr>
          <w:p w14:paraId="21D83C63" w14:textId="77777777" w:rsidR="00AC7D93" w:rsidRPr="00E146AE" w:rsidRDefault="00AC7D93" w:rsidP="00116207">
            <w:r w:rsidRPr="00E146AE">
              <w:t>”riv:clinicalprocess:healthcond:</w:t>
            </w:r>
            <w:r>
              <w:t>description</w:t>
            </w:r>
            <w:r w:rsidRPr="00E146AE">
              <w:t>”</w:t>
            </w:r>
          </w:p>
        </w:tc>
        <w:tc>
          <w:tcPr>
            <w:tcW w:w="1701" w:type="dxa"/>
            <w:shd w:val="clear" w:color="auto" w:fill="auto"/>
          </w:tcPr>
          <w:p w14:paraId="7F91731C" w14:textId="77777777" w:rsidR="00AC7D93" w:rsidRPr="00E146AE" w:rsidRDefault="00AC7D93" w:rsidP="00116207">
            <w:r w:rsidRPr="00E146AE">
              <w:t>Del av instansens unikhet</w:t>
            </w:r>
          </w:p>
        </w:tc>
      </w:tr>
      <w:tr w:rsidR="00AC7D93" w:rsidRPr="00312D9A" w14:paraId="28D134DA" w14:textId="77777777" w:rsidTr="00116207">
        <w:tc>
          <w:tcPr>
            <w:tcW w:w="1256" w:type="dxa"/>
            <w:shd w:val="clear" w:color="auto" w:fill="auto"/>
          </w:tcPr>
          <w:p w14:paraId="543FDC73" w14:textId="77777777" w:rsidR="00AC7D93" w:rsidRPr="00312D9A" w:rsidRDefault="00AC7D93" w:rsidP="00116207">
            <w:r w:rsidRPr="00312D9A">
              <w:t>Categori-zation*</w:t>
            </w:r>
          </w:p>
        </w:tc>
        <w:tc>
          <w:tcPr>
            <w:tcW w:w="1579" w:type="dxa"/>
            <w:shd w:val="clear" w:color="auto" w:fill="auto"/>
          </w:tcPr>
          <w:p w14:paraId="30F8FED8" w14:textId="77777777" w:rsidR="00AC7D93" w:rsidRPr="00312D9A" w:rsidRDefault="00AC7D93" w:rsidP="00116207">
            <w:r w:rsidRPr="00312D9A">
              <w:t xml:space="preserve">Kategori-sering enligt kodverk som är specifikt för tjänste-domänen </w:t>
            </w:r>
          </w:p>
        </w:tc>
        <w:tc>
          <w:tcPr>
            <w:tcW w:w="2410" w:type="dxa"/>
            <w:shd w:val="clear" w:color="auto" w:fill="auto"/>
          </w:tcPr>
          <w:p w14:paraId="5B5580DB" w14:textId="77777777" w:rsidR="00AC7D93" w:rsidRPr="00312D9A" w:rsidRDefault="00AC7D93" w:rsidP="00116207">
            <w:r w:rsidRPr="00312D9A">
              <w:t xml:space="preserve">Text bestående av bokstäver i ASCII. </w:t>
            </w:r>
          </w:p>
          <w:p w14:paraId="7A3D29F9" w14:textId="77777777" w:rsidR="00AC7D93" w:rsidRPr="00312D9A" w:rsidRDefault="00AC7D93" w:rsidP="00116207"/>
        </w:tc>
        <w:tc>
          <w:tcPr>
            <w:tcW w:w="992" w:type="dxa"/>
            <w:shd w:val="clear" w:color="auto" w:fill="auto"/>
          </w:tcPr>
          <w:p w14:paraId="17801C30" w14:textId="77777777" w:rsidR="00AC7D93" w:rsidRPr="00312D9A" w:rsidRDefault="00AC7D93" w:rsidP="00116207">
            <w:r w:rsidRPr="00312D9A">
              <w:t>1..1</w:t>
            </w:r>
          </w:p>
        </w:tc>
        <w:tc>
          <w:tcPr>
            <w:tcW w:w="1843" w:type="dxa"/>
            <w:shd w:val="clear" w:color="auto" w:fill="auto"/>
          </w:tcPr>
          <w:p w14:paraId="28C6121D" w14:textId="77777777" w:rsidR="00AC7D93" w:rsidRPr="00312D9A" w:rsidRDefault="00AC7D93" w:rsidP="00116207">
            <w:r>
              <w:t>I</w:t>
            </w:r>
            <w:r w:rsidRPr="00E102A3">
              <w:t>nformationsmängd enligt tabell nedan.</w:t>
            </w:r>
          </w:p>
        </w:tc>
        <w:tc>
          <w:tcPr>
            <w:tcW w:w="1701" w:type="dxa"/>
            <w:shd w:val="clear" w:color="auto" w:fill="auto"/>
          </w:tcPr>
          <w:p w14:paraId="51B1B09C" w14:textId="77777777" w:rsidR="00AC7D93" w:rsidRPr="00312D9A" w:rsidRDefault="00AC7D93" w:rsidP="00116207">
            <w:r w:rsidRPr="00312D9A">
              <w:t>Del av instansens unikhet</w:t>
            </w:r>
          </w:p>
        </w:tc>
      </w:tr>
      <w:tr w:rsidR="00AC7D93" w:rsidRPr="00E146AE" w14:paraId="7A846204" w14:textId="77777777" w:rsidTr="00116207">
        <w:tc>
          <w:tcPr>
            <w:tcW w:w="1256" w:type="dxa"/>
            <w:shd w:val="clear" w:color="auto" w:fill="auto"/>
          </w:tcPr>
          <w:p w14:paraId="7CE56369" w14:textId="77777777" w:rsidR="00AC7D93" w:rsidRPr="00E146AE" w:rsidRDefault="00AC7D93" w:rsidP="00116207">
            <w:r w:rsidRPr="00E146AE">
              <w:t>Logical address*</w:t>
            </w:r>
          </w:p>
        </w:tc>
        <w:tc>
          <w:tcPr>
            <w:tcW w:w="1579" w:type="dxa"/>
            <w:shd w:val="clear" w:color="auto" w:fill="auto"/>
          </w:tcPr>
          <w:p w14:paraId="0723B9A5" w14:textId="77777777" w:rsidR="00AC7D93" w:rsidRPr="00E146AE" w:rsidRDefault="00AC7D93" w:rsidP="00116207">
            <w:r w:rsidRPr="00E146AE">
              <w:t>Referens till informationskällan enligt tjänste-</w:t>
            </w:r>
            <w:r w:rsidRPr="00E146AE">
              <w:lastRenderedPageBreak/>
              <w:t>domänens definition</w:t>
            </w:r>
          </w:p>
        </w:tc>
        <w:tc>
          <w:tcPr>
            <w:tcW w:w="2410" w:type="dxa"/>
            <w:shd w:val="clear" w:color="auto" w:fill="auto"/>
          </w:tcPr>
          <w:p w14:paraId="0095A438" w14:textId="77777777" w:rsidR="00AC7D93" w:rsidRPr="00E146AE" w:rsidRDefault="00AC7D93" w:rsidP="00116207">
            <w:r w:rsidRPr="00E146AE">
              <w:lastRenderedPageBreak/>
              <w:t xml:space="preserve">Logisk adress enligt adresseringsmodell för den tjänstedomän som anges av fältet Service </w:t>
            </w:r>
            <w:r w:rsidRPr="00E146AE">
              <w:lastRenderedPageBreak/>
              <w:t>Domain.</w:t>
            </w:r>
          </w:p>
        </w:tc>
        <w:tc>
          <w:tcPr>
            <w:tcW w:w="992" w:type="dxa"/>
            <w:shd w:val="clear" w:color="auto" w:fill="auto"/>
          </w:tcPr>
          <w:p w14:paraId="07C9B171" w14:textId="77777777" w:rsidR="00AC7D93" w:rsidRPr="00E146AE" w:rsidRDefault="00AC7D93" w:rsidP="00116207">
            <w:r w:rsidRPr="00E146AE">
              <w:lastRenderedPageBreak/>
              <w:t>1..1</w:t>
            </w:r>
          </w:p>
        </w:tc>
        <w:tc>
          <w:tcPr>
            <w:tcW w:w="1843" w:type="dxa"/>
            <w:shd w:val="clear" w:color="auto" w:fill="auto"/>
          </w:tcPr>
          <w:p w14:paraId="5FA8FF43" w14:textId="77777777" w:rsidR="00AC7D93" w:rsidRPr="00E146AE" w:rsidRDefault="00AC7D93" w:rsidP="00116207">
            <w:r w:rsidRPr="00E146AE">
              <w:t>Samma värde som fältet Source System.</w:t>
            </w:r>
          </w:p>
        </w:tc>
        <w:tc>
          <w:tcPr>
            <w:tcW w:w="1701" w:type="dxa"/>
            <w:shd w:val="clear" w:color="auto" w:fill="auto"/>
          </w:tcPr>
          <w:p w14:paraId="7155900E" w14:textId="77777777" w:rsidR="00AC7D93" w:rsidRPr="00E146AE" w:rsidRDefault="00AC7D93" w:rsidP="00116207">
            <w:r w:rsidRPr="00E146AE">
              <w:t>Del av instansens unikhet</w:t>
            </w:r>
          </w:p>
        </w:tc>
      </w:tr>
      <w:tr w:rsidR="00AC7D93" w:rsidRPr="00E146AE" w14:paraId="2F22625E" w14:textId="77777777" w:rsidTr="00116207">
        <w:tc>
          <w:tcPr>
            <w:tcW w:w="1256" w:type="dxa"/>
            <w:shd w:val="clear" w:color="auto" w:fill="auto"/>
          </w:tcPr>
          <w:p w14:paraId="43B13A40" w14:textId="77777777" w:rsidR="00AC7D93" w:rsidRPr="00E146AE" w:rsidRDefault="00AC7D93" w:rsidP="00116207">
            <w:r w:rsidRPr="00E146AE">
              <w:t>Business object Instance Identifier*</w:t>
            </w:r>
          </w:p>
        </w:tc>
        <w:tc>
          <w:tcPr>
            <w:tcW w:w="1579" w:type="dxa"/>
            <w:shd w:val="clear" w:color="auto" w:fill="auto"/>
          </w:tcPr>
          <w:p w14:paraId="01147A67" w14:textId="77777777" w:rsidR="00AC7D93" w:rsidRPr="00E146AE" w:rsidRDefault="00AC7D93" w:rsidP="00116207">
            <w:r w:rsidRPr="00E146AE">
              <w:t>Unik identifierare för händelse-bärande objekt</w:t>
            </w:r>
          </w:p>
        </w:tc>
        <w:tc>
          <w:tcPr>
            <w:tcW w:w="2410" w:type="dxa"/>
            <w:shd w:val="clear" w:color="auto" w:fill="auto"/>
          </w:tcPr>
          <w:p w14:paraId="09A86A08" w14:textId="77777777" w:rsidR="00AC7D93" w:rsidRPr="00E146AE" w:rsidRDefault="00AC7D93" w:rsidP="00116207">
            <w:r w:rsidRPr="00E146AE">
              <w:t>Text</w:t>
            </w:r>
          </w:p>
        </w:tc>
        <w:tc>
          <w:tcPr>
            <w:tcW w:w="992" w:type="dxa"/>
            <w:shd w:val="clear" w:color="auto" w:fill="auto"/>
          </w:tcPr>
          <w:p w14:paraId="1CF8799E" w14:textId="77777777" w:rsidR="00AC7D93" w:rsidRPr="00E146AE" w:rsidRDefault="00AC7D93" w:rsidP="00116207">
            <w:r w:rsidRPr="00E146AE">
              <w:t>1..1</w:t>
            </w:r>
          </w:p>
        </w:tc>
        <w:tc>
          <w:tcPr>
            <w:tcW w:w="1843" w:type="dxa"/>
            <w:shd w:val="clear" w:color="auto" w:fill="auto"/>
          </w:tcPr>
          <w:p w14:paraId="035E7709" w14:textId="77777777" w:rsidR="00AC7D93" w:rsidRPr="00E146AE" w:rsidRDefault="00AC7D93" w:rsidP="00116207">
            <w:r w:rsidRPr="00E146AE">
              <w:t>”NA” – d.v.s. ej tillämpat för tjänstedomänen.</w:t>
            </w:r>
          </w:p>
        </w:tc>
        <w:tc>
          <w:tcPr>
            <w:tcW w:w="1701" w:type="dxa"/>
            <w:shd w:val="clear" w:color="auto" w:fill="auto"/>
          </w:tcPr>
          <w:p w14:paraId="5A093AD2" w14:textId="77777777" w:rsidR="00AC7D93" w:rsidRPr="00E146AE" w:rsidRDefault="00AC7D93" w:rsidP="00116207">
            <w:r w:rsidRPr="00E146AE">
              <w:t>Del av instansens unikhet</w:t>
            </w:r>
          </w:p>
        </w:tc>
      </w:tr>
      <w:tr w:rsidR="00AC7D93" w:rsidRPr="00E146AE" w14:paraId="418CDDA4" w14:textId="77777777" w:rsidTr="00116207">
        <w:tc>
          <w:tcPr>
            <w:tcW w:w="1256" w:type="dxa"/>
            <w:shd w:val="clear" w:color="auto" w:fill="auto"/>
          </w:tcPr>
          <w:p w14:paraId="55248AA9" w14:textId="77777777" w:rsidR="00AC7D93" w:rsidRPr="00E146AE" w:rsidRDefault="00AC7D93" w:rsidP="00116207">
            <w:r w:rsidRPr="00E146AE">
              <w:t>Clinical process interest Id</w:t>
            </w:r>
          </w:p>
        </w:tc>
        <w:tc>
          <w:tcPr>
            <w:tcW w:w="1579" w:type="dxa"/>
            <w:shd w:val="clear" w:color="auto" w:fill="auto"/>
          </w:tcPr>
          <w:p w14:paraId="75E85F6A" w14:textId="77777777" w:rsidR="00AC7D93" w:rsidRPr="00E146AE" w:rsidRDefault="00AC7D93" w:rsidP="00116207">
            <w:r w:rsidRPr="00E146AE">
              <w:t>Hälsoärende-id</w:t>
            </w:r>
          </w:p>
        </w:tc>
        <w:tc>
          <w:tcPr>
            <w:tcW w:w="2410" w:type="dxa"/>
            <w:shd w:val="clear" w:color="auto" w:fill="auto"/>
          </w:tcPr>
          <w:p w14:paraId="6EA16688" w14:textId="77777777" w:rsidR="00AC7D93" w:rsidRPr="00E146AE" w:rsidRDefault="00AC7D93" w:rsidP="00116207">
            <w:r w:rsidRPr="00E146AE">
              <w:t>GUID</w:t>
            </w:r>
          </w:p>
        </w:tc>
        <w:tc>
          <w:tcPr>
            <w:tcW w:w="992" w:type="dxa"/>
            <w:shd w:val="clear" w:color="auto" w:fill="auto"/>
          </w:tcPr>
          <w:p w14:paraId="40E76784" w14:textId="77777777" w:rsidR="00AC7D93" w:rsidRPr="00E146AE" w:rsidRDefault="00AC7D93" w:rsidP="00116207">
            <w:r w:rsidRPr="00E146AE">
              <w:t>1..1</w:t>
            </w:r>
          </w:p>
        </w:tc>
        <w:tc>
          <w:tcPr>
            <w:tcW w:w="1843" w:type="dxa"/>
            <w:shd w:val="clear" w:color="auto" w:fill="auto"/>
          </w:tcPr>
          <w:p w14:paraId="087B1364" w14:textId="77777777" w:rsidR="00AC7D93" w:rsidRPr="00E146AE" w:rsidRDefault="00AC7D93" w:rsidP="00116207">
            <w:r w:rsidRPr="00E146AE">
              <w:t>”NA” (ännu ej tillämpat i tjänstedomänen)</w:t>
            </w:r>
          </w:p>
        </w:tc>
        <w:tc>
          <w:tcPr>
            <w:tcW w:w="1701" w:type="dxa"/>
            <w:shd w:val="clear" w:color="auto" w:fill="auto"/>
          </w:tcPr>
          <w:p w14:paraId="74A38E09" w14:textId="77777777" w:rsidR="00AC7D93" w:rsidRPr="00E146AE" w:rsidRDefault="00AC7D93" w:rsidP="00116207">
            <w:r w:rsidRPr="00E146AE">
              <w:t>Del av instansens unikhet</w:t>
            </w:r>
          </w:p>
        </w:tc>
      </w:tr>
      <w:tr w:rsidR="00AC7D93" w:rsidRPr="00E146AE" w14:paraId="086825CB" w14:textId="77777777" w:rsidTr="00116207">
        <w:tc>
          <w:tcPr>
            <w:tcW w:w="1256" w:type="dxa"/>
            <w:shd w:val="clear" w:color="auto" w:fill="auto"/>
          </w:tcPr>
          <w:p w14:paraId="541FA57C" w14:textId="77777777" w:rsidR="00AC7D93" w:rsidRPr="00E146AE" w:rsidRDefault="00AC7D93" w:rsidP="00116207">
            <w:r w:rsidRPr="00E146AE">
              <w:t>Most Recent Content*</w:t>
            </w:r>
          </w:p>
        </w:tc>
        <w:tc>
          <w:tcPr>
            <w:tcW w:w="1579" w:type="dxa"/>
            <w:shd w:val="clear" w:color="auto" w:fill="auto"/>
          </w:tcPr>
          <w:p w14:paraId="28186C39" w14:textId="77777777" w:rsidR="00CA3351" w:rsidRPr="00CA3351" w:rsidRDefault="00CA3351" w:rsidP="00CA3351">
            <w:pPr>
              <w:spacing w:before="100" w:beforeAutospacing="1" w:after="100" w:afterAutospacing="1" w:line="240" w:lineRule="auto"/>
            </w:pPr>
            <w:r w:rsidRPr="00CA3351">
              <w:t>Tidpunkt för senaste uppdatering av den informationstyp och patient i den källa som denna indexpost avser.</w:t>
            </w:r>
          </w:p>
          <w:p w14:paraId="5D1C55C5" w14:textId="609DFDA4" w:rsidR="00AC7D93" w:rsidRPr="00E146AE" w:rsidRDefault="00AC7D93" w:rsidP="00116207"/>
        </w:tc>
        <w:tc>
          <w:tcPr>
            <w:tcW w:w="2410" w:type="dxa"/>
            <w:shd w:val="clear" w:color="auto" w:fill="auto"/>
          </w:tcPr>
          <w:p w14:paraId="23134A99" w14:textId="77777777" w:rsidR="00AC7D93" w:rsidRPr="00E146AE" w:rsidRDefault="00AC7D93" w:rsidP="00116207">
            <w:r w:rsidRPr="00E146AE">
              <w:t>DT</w:t>
            </w:r>
          </w:p>
        </w:tc>
        <w:tc>
          <w:tcPr>
            <w:tcW w:w="992" w:type="dxa"/>
            <w:shd w:val="clear" w:color="auto" w:fill="auto"/>
          </w:tcPr>
          <w:p w14:paraId="362195DE" w14:textId="77777777" w:rsidR="00AC7D93" w:rsidRPr="00E146AE" w:rsidRDefault="00AC7D93" w:rsidP="00116207">
            <w:r w:rsidRPr="00E146AE">
              <w:t>1..1</w:t>
            </w:r>
          </w:p>
        </w:tc>
        <w:tc>
          <w:tcPr>
            <w:tcW w:w="1843" w:type="dxa"/>
            <w:shd w:val="clear" w:color="auto" w:fill="auto"/>
          </w:tcPr>
          <w:p w14:paraId="417F27A9" w14:textId="77777777" w:rsidR="00AC7D93" w:rsidRPr="00E146AE" w:rsidRDefault="00AC7D93" w:rsidP="00116207">
            <w:r w:rsidRPr="00E146AE">
              <w:t>Tidpunkt för senaste händelse som matchar indexposten. Kan även avse borttag. Ex: En indexpost representerar 2 bef. dokument. Ett av dem tas bort. Det markeras genom att bef. post uppdateras med tidpunkt för borttagshändelsen.</w:t>
            </w:r>
          </w:p>
        </w:tc>
        <w:tc>
          <w:tcPr>
            <w:tcW w:w="1701" w:type="dxa"/>
            <w:shd w:val="clear" w:color="auto" w:fill="auto"/>
          </w:tcPr>
          <w:p w14:paraId="46215935" w14:textId="77777777" w:rsidR="00AC7D93" w:rsidRPr="00E146AE" w:rsidRDefault="00AC7D93" w:rsidP="00116207"/>
        </w:tc>
      </w:tr>
      <w:tr w:rsidR="00AC7D93" w:rsidRPr="00E146AE" w14:paraId="5E876C27" w14:textId="77777777" w:rsidTr="00116207">
        <w:tc>
          <w:tcPr>
            <w:tcW w:w="1256" w:type="dxa"/>
            <w:shd w:val="clear" w:color="auto" w:fill="auto"/>
          </w:tcPr>
          <w:p w14:paraId="1E7E8090" w14:textId="77777777" w:rsidR="00AC7D93" w:rsidRPr="00E146AE" w:rsidRDefault="00AC7D93" w:rsidP="00116207">
            <w:r w:rsidRPr="00E146AE">
              <w:t>Creation</w:t>
            </w:r>
          </w:p>
          <w:p w14:paraId="7616E768" w14:textId="77777777" w:rsidR="00AC7D93" w:rsidRPr="00E146AE" w:rsidRDefault="00AC7D93" w:rsidP="00116207">
            <w:r w:rsidRPr="00E146AE">
              <w:t>Time</w:t>
            </w:r>
          </w:p>
        </w:tc>
        <w:tc>
          <w:tcPr>
            <w:tcW w:w="1579" w:type="dxa"/>
            <w:shd w:val="clear" w:color="auto" w:fill="auto"/>
          </w:tcPr>
          <w:p w14:paraId="67B86B7A" w14:textId="77777777" w:rsidR="00AC7D93" w:rsidRPr="00E146AE" w:rsidRDefault="00AC7D93" w:rsidP="00116207">
            <w:r>
              <w:t>Tidpunkten då index-posten regi</w:t>
            </w:r>
            <w:r w:rsidRPr="00E146AE">
              <w:t>strerades</w:t>
            </w:r>
          </w:p>
        </w:tc>
        <w:tc>
          <w:tcPr>
            <w:tcW w:w="2410" w:type="dxa"/>
            <w:shd w:val="clear" w:color="auto" w:fill="auto"/>
          </w:tcPr>
          <w:p w14:paraId="29001A56" w14:textId="77777777" w:rsidR="00AC7D93" w:rsidRPr="00E146AE" w:rsidRDefault="00AC7D93" w:rsidP="00116207">
            <w:r w:rsidRPr="00E146AE">
              <w:t>DT</w:t>
            </w:r>
          </w:p>
        </w:tc>
        <w:tc>
          <w:tcPr>
            <w:tcW w:w="992" w:type="dxa"/>
            <w:shd w:val="clear" w:color="auto" w:fill="auto"/>
          </w:tcPr>
          <w:p w14:paraId="03FF281E" w14:textId="77777777" w:rsidR="00AC7D93" w:rsidRPr="00E146AE" w:rsidRDefault="00AC7D93" w:rsidP="00116207">
            <w:r w:rsidRPr="00E146AE">
              <w:t>1..1</w:t>
            </w:r>
          </w:p>
        </w:tc>
        <w:tc>
          <w:tcPr>
            <w:tcW w:w="1843" w:type="dxa"/>
            <w:shd w:val="clear" w:color="auto" w:fill="auto"/>
          </w:tcPr>
          <w:p w14:paraId="6EB2B653" w14:textId="77777777" w:rsidR="00AC7D93" w:rsidRPr="00E146AE" w:rsidRDefault="00AC7D93" w:rsidP="00116207">
            <w:r w:rsidRPr="00E146AE">
              <w:t>Sätts automatiskt av EI-instansen.</w:t>
            </w:r>
          </w:p>
        </w:tc>
        <w:tc>
          <w:tcPr>
            <w:tcW w:w="1701" w:type="dxa"/>
            <w:shd w:val="clear" w:color="auto" w:fill="auto"/>
          </w:tcPr>
          <w:p w14:paraId="59098D87" w14:textId="77777777" w:rsidR="00AC7D93" w:rsidRPr="00E146AE" w:rsidRDefault="00AC7D93" w:rsidP="00116207">
            <w:r w:rsidRPr="00E146AE">
              <w:t>Genereras automatiskt av kontraktets tjänste-producent</w:t>
            </w:r>
          </w:p>
        </w:tc>
      </w:tr>
      <w:tr w:rsidR="00AC7D93" w:rsidRPr="00E146AE" w14:paraId="73CF33E0" w14:textId="77777777" w:rsidTr="00116207">
        <w:tc>
          <w:tcPr>
            <w:tcW w:w="1256" w:type="dxa"/>
            <w:shd w:val="clear" w:color="auto" w:fill="auto"/>
          </w:tcPr>
          <w:p w14:paraId="0C4CF487" w14:textId="77777777" w:rsidR="00AC7D93" w:rsidRPr="00E146AE" w:rsidRDefault="00AC7D93" w:rsidP="00116207">
            <w:r w:rsidRPr="00E146AE">
              <w:t>Update Time</w:t>
            </w:r>
          </w:p>
        </w:tc>
        <w:tc>
          <w:tcPr>
            <w:tcW w:w="1579" w:type="dxa"/>
            <w:shd w:val="clear" w:color="auto" w:fill="auto"/>
          </w:tcPr>
          <w:p w14:paraId="7F4DA925" w14:textId="77777777" w:rsidR="00AC7D93" w:rsidRPr="00E146AE" w:rsidRDefault="00AC7D93" w:rsidP="00116207">
            <w:r w:rsidRPr="00E146AE">
              <w:t>Tidpunkten då index-posten senast upp-daterades</w:t>
            </w:r>
          </w:p>
        </w:tc>
        <w:tc>
          <w:tcPr>
            <w:tcW w:w="2410" w:type="dxa"/>
            <w:shd w:val="clear" w:color="auto" w:fill="auto"/>
          </w:tcPr>
          <w:p w14:paraId="615EE2EE" w14:textId="77777777" w:rsidR="00AC7D93" w:rsidRPr="00E146AE" w:rsidRDefault="00AC7D93" w:rsidP="00116207">
            <w:r w:rsidRPr="00E146AE">
              <w:t>DT</w:t>
            </w:r>
          </w:p>
        </w:tc>
        <w:tc>
          <w:tcPr>
            <w:tcW w:w="992" w:type="dxa"/>
            <w:shd w:val="clear" w:color="auto" w:fill="auto"/>
          </w:tcPr>
          <w:p w14:paraId="1034B348" w14:textId="77777777" w:rsidR="00AC7D93" w:rsidRPr="00E146AE" w:rsidRDefault="00AC7D93" w:rsidP="00116207">
            <w:r w:rsidRPr="00E146AE">
              <w:t>0..1</w:t>
            </w:r>
          </w:p>
        </w:tc>
        <w:tc>
          <w:tcPr>
            <w:tcW w:w="1843" w:type="dxa"/>
            <w:shd w:val="clear" w:color="auto" w:fill="auto"/>
          </w:tcPr>
          <w:p w14:paraId="50CE9D6F" w14:textId="77777777" w:rsidR="00AC7D93" w:rsidRPr="00E146AE" w:rsidRDefault="00AC7D93" w:rsidP="00116207">
            <w:r w:rsidRPr="00E146AE">
              <w:t>Sätts automatiskt av EI-instansen.</w:t>
            </w:r>
          </w:p>
        </w:tc>
        <w:tc>
          <w:tcPr>
            <w:tcW w:w="1701" w:type="dxa"/>
            <w:shd w:val="clear" w:color="auto" w:fill="auto"/>
          </w:tcPr>
          <w:p w14:paraId="217A81B8" w14:textId="77777777" w:rsidR="00AC7D93" w:rsidRPr="00E146AE" w:rsidRDefault="00AC7D93" w:rsidP="00116207">
            <w:r w:rsidRPr="00E146AE">
              <w:t>Upp-datering innebär ny post som matchar samtliga attribut som är del av en instans unikitet.</w:t>
            </w:r>
          </w:p>
        </w:tc>
      </w:tr>
      <w:tr w:rsidR="00AC7D93" w:rsidRPr="00E146AE" w14:paraId="2C66A35C" w14:textId="77777777" w:rsidTr="00116207">
        <w:tc>
          <w:tcPr>
            <w:tcW w:w="1256" w:type="dxa"/>
            <w:shd w:val="clear" w:color="auto" w:fill="auto"/>
          </w:tcPr>
          <w:p w14:paraId="6F0615E1" w14:textId="77777777" w:rsidR="00AC7D93" w:rsidRPr="00E146AE" w:rsidRDefault="00AC7D93" w:rsidP="00116207">
            <w:r w:rsidRPr="00E146AE">
              <w:t>Source system</w:t>
            </w:r>
          </w:p>
        </w:tc>
        <w:tc>
          <w:tcPr>
            <w:tcW w:w="1579" w:type="dxa"/>
            <w:shd w:val="clear" w:color="auto" w:fill="auto"/>
          </w:tcPr>
          <w:p w14:paraId="57823C2B" w14:textId="77777777" w:rsidR="00AC7D93" w:rsidRPr="00E146AE" w:rsidRDefault="00AC7D93" w:rsidP="00116207">
            <w:r w:rsidRPr="00E146AE">
              <w:t>Käll</w:t>
            </w:r>
            <w:r>
              <w:t>systemet som genererade engage</w:t>
            </w:r>
            <w:r w:rsidRPr="00E146AE">
              <w:t>mangs-</w:t>
            </w:r>
            <w:r w:rsidRPr="00E146AE">
              <w:lastRenderedPageBreak/>
              <w:t>posten via Update-tjänsten</w:t>
            </w:r>
          </w:p>
        </w:tc>
        <w:tc>
          <w:tcPr>
            <w:tcW w:w="2410" w:type="dxa"/>
            <w:shd w:val="clear" w:color="auto" w:fill="auto"/>
          </w:tcPr>
          <w:p w14:paraId="3A4B18F6" w14:textId="77777777" w:rsidR="00AC7D93" w:rsidRPr="00E146AE" w:rsidRDefault="00AC7D93" w:rsidP="00116207">
            <w:r>
              <w:lastRenderedPageBreak/>
              <w:t>Källs</w:t>
            </w:r>
            <w:r w:rsidRPr="00E146AE">
              <w:t xml:space="preserve">ystemets HSA-id.  För system-adresserade tjänstedomäner motsvarar detta </w:t>
            </w:r>
            <w:r w:rsidRPr="00E146AE">
              <w:lastRenderedPageBreak/>
              <w:t xml:space="preserve">LogicalAddress vid anrop till tjänster i tjänstedomänen i fråga. Detta är inte anslutningspunktens HSA-id utan systemet som operativt hanterar </w:t>
            </w:r>
            <w:r>
              <w:t>original</w:t>
            </w:r>
            <w:r w:rsidRPr="00E146AE">
              <w:t>informationen i verksamheten.</w:t>
            </w:r>
          </w:p>
        </w:tc>
        <w:tc>
          <w:tcPr>
            <w:tcW w:w="992" w:type="dxa"/>
            <w:shd w:val="clear" w:color="auto" w:fill="auto"/>
          </w:tcPr>
          <w:p w14:paraId="6E0958F3" w14:textId="77777777" w:rsidR="00AC7D93" w:rsidRPr="00E146AE" w:rsidRDefault="00AC7D93" w:rsidP="00116207">
            <w:r w:rsidRPr="00E146AE">
              <w:lastRenderedPageBreak/>
              <w:t>1..1</w:t>
            </w:r>
          </w:p>
        </w:tc>
        <w:tc>
          <w:tcPr>
            <w:tcW w:w="1843" w:type="dxa"/>
            <w:shd w:val="clear" w:color="auto" w:fill="auto"/>
          </w:tcPr>
          <w:p w14:paraId="77A65C55" w14:textId="77777777" w:rsidR="00AC7D93" w:rsidRPr="00E146AE" w:rsidRDefault="00AC7D93" w:rsidP="00116207">
            <w:r w:rsidRPr="00E146AE">
              <w:t xml:space="preserve">Systemadressering tillämpas. Detta värde används som </w:t>
            </w:r>
            <w:r w:rsidRPr="00E146AE">
              <w:lastRenderedPageBreak/>
              <w:t>LogicalAddress vid tjänsteanrop.</w:t>
            </w:r>
          </w:p>
        </w:tc>
        <w:tc>
          <w:tcPr>
            <w:tcW w:w="1701" w:type="dxa"/>
            <w:shd w:val="clear" w:color="auto" w:fill="auto"/>
          </w:tcPr>
          <w:p w14:paraId="44312509" w14:textId="77777777" w:rsidR="00AC7D93" w:rsidRPr="00E146AE" w:rsidRDefault="00AC7D93" w:rsidP="00116207">
            <w:r w:rsidRPr="00E146AE">
              <w:lastRenderedPageBreak/>
              <w:t>Del av instansens unikhet</w:t>
            </w:r>
          </w:p>
        </w:tc>
      </w:tr>
      <w:tr w:rsidR="00AC7D93" w:rsidRPr="00E146AE" w14:paraId="405FD9C0" w14:textId="77777777" w:rsidTr="00116207">
        <w:tc>
          <w:tcPr>
            <w:tcW w:w="1256" w:type="dxa"/>
            <w:shd w:val="clear" w:color="auto" w:fill="auto"/>
          </w:tcPr>
          <w:p w14:paraId="7895D922" w14:textId="77777777" w:rsidR="00AC7D93" w:rsidRPr="00E146AE" w:rsidRDefault="00AC7D93" w:rsidP="00116207">
            <w:r w:rsidRPr="00E146AE">
              <w:t>Data Controller</w:t>
            </w:r>
          </w:p>
        </w:tc>
        <w:tc>
          <w:tcPr>
            <w:tcW w:w="1579" w:type="dxa"/>
            <w:shd w:val="clear" w:color="auto" w:fill="auto"/>
          </w:tcPr>
          <w:p w14:paraId="27B7EFF4" w14:textId="77777777" w:rsidR="00AC7D93" w:rsidRPr="00E146AE" w:rsidRDefault="00AC7D93" w:rsidP="00116207">
            <w:r w:rsidRPr="00E146AE">
              <w:t>Personuppgiftsansvarig organisation</w:t>
            </w:r>
          </w:p>
        </w:tc>
        <w:tc>
          <w:tcPr>
            <w:tcW w:w="2410" w:type="dxa"/>
            <w:shd w:val="clear" w:color="auto" w:fill="auto"/>
          </w:tcPr>
          <w:p w14:paraId="567D2E31" w14:textId="77777777" w:rsidR="00AC7D93" w:rsidRPr="00E146AE" w:rsidRDefault="00AC7D93" w:rsidP="00116207">
            <w:r w:rsidRPr="00E146AE">
              <w:t>Vårdgivarens organisationsnummer eller HSA-id</w:t>
            </w:r>
          </w:p>
          <w:p w14:paraId="1B6203BE" w14:textId="77777777" w:rsidR="00AC7D93" w:rsidRPr="00E146AE" w:rsidRDefault="00AC7D93" w:rsidP="00116207">
            <w:r w:rsidRPr="00E146AE">
              <w:t>eller inom källsystemet unik identifierare för vårdgivaren.</w:t>
            </w:r>
          </w:p>
        </w:tc>
        <w:tc>
          <w:tcPr>
            <w:tcW w:w="992" w:type="dxa"/>
            <w:shd w:val="clear" w:color="auto" w:fill="auto"/>
          </w:tcPr>
          <w:p w14:paraId="1A363FC1" w14:textId="77777777" w:rsidR="00AC7D93" w:rsidRPr="00E146AE" w:rsidRDefault="00AC7D93" w:rsidP="00116207">
            <w:r w:rsidRPr="00E146AE">
              <w:t>1..1</w:t>
            </w:r>
          </w:p>
        </w:tc>
        <w:tc>
          <w:tcPr>
            <w:tcW w:w="1843" w:type="dxa"/>
            <w:shd w:val="clear" w:color="auto" w:fill="auto"/>
          </w:tcPr>
          <w:p w14:paraId="2E389DA4" w14:textId="77777777" w:rsidR="00AC7D93" w:rsidRPr="00E146AE" w:rsidRDefault="00AC7D93" w:rsidP="00116207">
            <w:r w:rsidRPr="00E146AE">
              <w:t>”SE”&lt;organisationsnummer&gt;. Exempel: ”SE5565594230” eller HSA-id, eller</w:t>
            </w:r>
          </w:p>
          <w:p w14:paraId="4D045DD7" w14:textId="77777777" w:rsidR="00AC7D93" w:rsidRPr="00E146AE" w:rsidRDefault="00AC7D93" w:rsidP="00116207">
            <w:r w:rsidRPr="00E146AE">
              <w:t>systemspecifik identitet.</w:t>
            </w:r>
          </w:p>
        </w:tc>
        <w:tc>
          <w:tcPr>
            <w:tcW w:w="1701" w:type="dxa"/>
            <w:shd w:val="clear" w:color="auto" w:fill="auto"/>
          </w:tcPr>
          <w:p w14:paraId="3B90E2F6" w14:textId="77777777" w:rsidR="00AC7D93" w:rsidRPr="00E146AE" w:rsidRDefault="00AC7D93" w:rsidP="00116207">
            <w:r w:rsidRPr="00E146AE">
              <w:t>Del av instansens unikhet</w:t>
            </w:r>
          </w:p>
        </w:tc>
      </w:tr>
    </w:tbl>
    <w:p w14:paraId="3831612F" w14:textId="77777777" w:rsidR="00AC7D93" w:rsidRPr="00E2060F" w:rsidRDefault="00AC7D93" w:rsidP="00AC7D93">
      <w:pPr>
        <w:tabs>
          <w:tab w:val="left" w:pos="567"/>
        </w:tabs>
        <w:ind w:right="838"/>
      </w:pPr>
    </w:p>
    <w:p w14:paraId="596A1805" w14:textId="77777777" w:rsidR="00AC7D93" w:rsidRDefault="00AC7D93" w:rsidP="00AC7D93">
      <w:pPr>
        <w:pStyle w:val="Brdtext"/>
      </w:pPr>
      <w:r w:rsidRPr="003F45DF">
        <w:t xml:space="preserve">Regler för tilldelning av värde i fältet Categorization i engagemangsposten för tjänstekontrakt i denna domän. </w:t>
      </w:r>
    </w:p>
    <w:p w14:paraId="562870C0" w14:textId="77777777" w:rsidR="00AC7D93" w:rsidRPr="003F45DF" w:rsidRDefault="00AC7D93" w:rsidP="00AC7D93">
      <w:pPr>
        <w:pStyle w:val="Brdtext"/>
      </w:pPr>
      <w:r>
        <w:t xml:space="preserve">En tjänsteproducent av GetFunctionalStatus </w:t>
      </w:r>
      <w:r>
        <w:rPr>
          <w:b/>
        </w:rPr>
        <w:t xml:space="preserve">måste </w:t>
      </w:r>
      <w:r>
        <w:t>använda samma värde för categorization i en Update som för elementet assessmentCategory i svaret.</w:t>
      </w:r>
    </w:p>
    <w:p w14:paraId="687A5608" w14:textId="77777777" w:rsidR="00AC7D93" w:rsidRDefault="00AC7D93" w:rsidP="00AC7D9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AC7D93" w:rsidRPr="00F83C47" w14:paraId="37D6B2FD" w14:textId="77777777" w:rsidTr="00116207">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435A68" w14:textId="77777777" w:rsidR="00AC7D93" w:rsidRPr="00F83C47" w:rsidRDefault="00AC7D93" w:rsidP="00116207">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F01808" w14:textId="77777777" w:rsidR="00AC7D93" w:rsidRPr="00F83C47" w:rsidRDefault="00AC7D93" w:rsidP="00116207">
            <w:pPr>
              <w:rPr>
                <w:b/>
              </w:rPr>
            </w:pPr>
            <w:r w:rsidRPr="00F83C47">
              <w:rPr>
                <w:b/>
              </w:rPr>
              <w:t>Värde på Categorization</w:t>
            </w:r>
          </w:p>
        </w:tc>
      </w:tr>
      <w:tr w:rsidR="00AC7D93" w:rsidRPr="00F83C47" w14:paraId="46DB0B46" w14:textId="77777777" w:rsidTr="00116207">
        <w:tc>
          <w:tcPr>
            <w:tcW w:w="5099" w:type="dxa"/>
            <w:tcBorders>
              <w:top w:val="single" w:sz="6" w:space="0" w:color="auto"/>
              <w:bottom w:val="single" w:sz="6" w:space="0" w:color="auto"/>
            </w:tcBorders>
          </w:tcPr>
          <w:p w14:paraId="429D63B5" w14:textId="77777777" w:rsidR="00AC7D93" w:rsidRPr="00F83C47" w:rsidRDefault="00AC7D93" w:rsidP="00116207">
            <w:pPr>
              <w:rPr>
                <w:highlight w:val="yellow"/>
              </w:rPr>
            </w:pPr>
            <w:r>
              <w:t>GetCareDocumentation</w:t>
            </w:r>
          </w:p>
        </w:tc>
        <w:tc>
          <w:tcPr>
            <w:tcW w:w="3399" w:type="dxa"/>
            <w:tcBorders>
              <w:top w:val="single" w:sz="6" w:space="0" w:color="auto"/>
              <w:bottom w:val="single" w:sz="6" w:space="0" w:color="auto"/>
            </w:tcBorders>
          </w:tcPr>
          <w:p w14:paraId="2B0701C1" w14:textId="77777777" w:rsidR="00AC7D93" w:rsidRPr="00F83C47" w:rsidRDefault="00AC7D93" w:rsidP="00116207">
            <w:pPr>
              <w:rPr>
                <w:color w:val="000000"/>
                <w:highlight w:val="yellow"/>
              </w:rPr>
            </w:pPr>
            <w:r>
              <w:t>voo</w:t>
            </w:r>
          </w:p>
        </w:tc>
      </w:tr>
      <w:tr w:rsidR="00AC7D93" w:rsidRPr="00F83C47" w14:paraId="18AC8A4B" w14:textId="77777777" w:rsidTr="00116207">
        <w:tc>
          <w:tcPr>
            <w:tcW w:w="5099" w:type="dxa"/>
            <w:tcBorders>
              <w:top w:val="single" w:sz="6" w:space="0" w:color="auto"/>
              <w:bottom w:val="single" w:sz="6" w:space="0" w:color="auto"/>
            </w:tcBorders>
          </w:tcPr>
          <w:p w14:paraId="5C4C652E" w14:textId="77777777" w:rsidR="00AC7D93" w:rsidRPr="00F83C47" w:rsidRDefault="00AC7D93" w:rsidP="00116207">
            <w:r>
              <w:t>GetDiagnosis</w:t>
            </w:r>
          </w:p>
        </w:tc>
        <w:tc>
          <w:tcPr>
            <w:tcW w:w="3399" w:type="dxa"/>
            <w:tcBorders>
              <w:top w:val="single" w:sz="6" w:space="0" w:color="auto"/>
              <w:bottom w:val="single" w:sz="6" w:space="0" w:color="auto"/>
            </w:tcBorders>
          </w:tcPr>
          <w:p w14:paraId="79D26D00" w14:textId="77777777" w:rsidR="00AC7D93" w:rsidRDefault="00AC7D93" w:rsidP="00116207">
            <w:pPr>
              <w:rPr>
                <w:color w:val="000000"/>
              </w:rPr>
            </w:pPr>
            <w:r>
              <w:t>dia</w:t>
            </w:r>
          </w:p>
        </w:tc>
      </w:tr>
      <w:tr w:rsidR="00AC7D93" w:rsidRPr="00F83C47" w14:paraId="4EC68144" w14:textId="77777777" w:rsidTr="00116207">
        <w:tc>
          <w:tcPr>
            <w:tcW w:w="5099" w:type="dxa"/>
            <w:tcBorders>
              <w:top w:val="single" w:sz="6" w:space="0" w:color="auto"/>
              <w:bottom w:val="single" w:sz="6" w:space="0" w:color="auto"/>
            </w:tcBorders>
          </w:tcPr>
          <w:p w14:paraId="2E422B4D" w14:textId="77777777" w:rsidR="00AC7D93" w:rsidRPr="00F83C47" w:rsidRDefault="00AC7D93" w:rsidP="00116207">
            <w:r>
              <w:t>GetAlertInformation</w:t>
            </w:r>
          </w:p>
        </w:tc>
        <w:tc>
          <w:tcPr>
            <w:tcW w:w="3399" w:type="dxa"/>
            <w:tcBorders>
              <w:top w:val="single" w:sz="6" w:space="0" w:color="auto"/>
              <w:bottom w:val="single" w:sz="6" w:space="0" w:color="auto"/>
            </w:tcBorders>
          </w:tcPr>
          <w:p w14:paraId="3B83EA76" w14:textId="77777777" w:rsidR="00AC7D93" w:rsidRDefault="00AC7D93" w:rsidP="00116207">
            <w:pPr>
              <w:rPr>
                <w:color w:val="000000"/>
              </w:rPr>
            </w:pPr>
            <w:r w:rsidRPr="006D0A3E">
              <w:t>upp</w:t>
            </w:r>
          </w:p>
        </w:tc>
      </w:tr>
      <w:tr w:rsidR="00AC7D93" w:rsidRPr="00F83C47" w14:paraId="2C0ADF97" w14:textId="77777777" w:rsidTr="00116207">
        <w:tc>
          <w:tcPr>
            <w:tcW w:w="5099" w:type="dxa"/>
            <w:tcBorders>
              <w:top w:val="single" w:sz="6" w:space="0" w:color="auto"/>
              <w:bottom w:val="single" w:sz="6" w:space="0" w:color="auto"/>
            </w:tcBorders>
          </w:tcPr>
          <w:p w14:paraId="3059E3B9" w14:textId="77777777" w:rsidR="00AC7D93" w:rsidRDefault="00AC7D93" w:rsidP="00116207">
            <w:r>
              <w:t>GetFunctionalStatus – funktionsnedsättning</w:t>
            </w:r>
          </w:p>
        </w:tc>
        <w:tc>
          <w:tcPr>
            <w:tcW w:w="3399" w:type="dxa"/>
            <w:tcBorders>
              <w:top w:val="single" w:sz="6" w:space="0" w:color="auto"/>
              <w:bottom w:val="single" w:sz="6" w:space="0" w:color="auto"/>
            </w:tcBorders>
          </w:tcPr>
          <w:p w14:paraId="0381F7C4" w14:textId="77777777" w:rsidR="00AC7D93" w:rsidRPr="006D0A3E" w:rsidRDefault="00AC7D93" w:rsidP="00116207">
            <w:r>
              <w:t>fun-fun</w:t>
            </w:r>
          </w:p>
        </w:tc>
      </w:tr>
      <w:tr w:rsidR="00AC7D93" w:rsidRPr="00F83C47" w14:paraId="65BC1075" w14:textId="77777777" w:rsidTr="00116207">
        <w:tc>
          <w:tcPr>
            <w:tcW w:w="5099" w:type="dxa"/>
            <w:tcBorders>
              <w:top w:val="single" w:sz="6" w:space="0" w:color="auto"/>
              <w:bottom w:val="single" w:sz="6" w:space="0" w:color="auto"/>
            </w:tcBorders>
          </w:tcPr>
          <w:p w14:paraId="38305EFA" w14:textId="77777777" w:rsidR="00AC7D93" w:rsidRDefault="00AC7D93" w:rsidP="00116207">
            <w:r>
              <w:t>GetFunctionalStatus – PADL</w:t>
            </w:r>
          </w:p>
        </w:tc>
        <w:tc>
          <w:tcPr>
            <w:tcW w:w="3399" w:type="dxa"/>
            <w:tcBorders>
              <w:top w:val="single" w:sz="6" w:space="0" w:color="auto"/>
              <w:bottom w:val="single" w:sz="6" w:space="0" w:color="auto"/>
            </w:tcBorders>
          </w:tcPr>
          <w:p w14:paraId="32B85C5C" w14:textId="77777777" w:rsidR="00AC7D93" w:rsidRPr="006D0A3E" w:rsidRDefault="00AC7D93" w:rsidP="00116207">
            <w:r>
              <w:t>pad-pad</w:t>
            </w:r>
          </w:p>
        </w:tc>
      </w:tr>
    </w:tbl>
    <w:p w14:paraId="7AD04CF0" w14:textId="77777777" w:rsidR="00AC7D93" w:rsidRDefault="00AC7D93" w:rsidP="00AC7D93"/>
    <w:p w14:paraId="24249DBB" w14:textId="77777777" w:rsidR="00AC7D93" w:rsidRDefault="00AC7D93" w:rsidP="00AC7D93">
      <w:pPr>
        <w:pStyle w:val="Rubrik2"/>
      </w:pPr>
      <w:bookmarkStart w:id="89" w:name="_Toc357754853"/>
      <w:bookmarkStart w:id="90" w:name="_Toc243452558"/>
      <w:bookmarkStart w:id="91" w:name="_Ref398293328"/>
      <w:bookmarkStart w:id="92" w:name="_Toc56009674"/>
      <w:bookmarkStart w:id="93" w:name="_Toc126307639"/>
      <w:r>
        <w:t>Informationssäkerhet och juridik</w:t>
      </w:r>
      <w:bookmarkEnd w:id="89"/>
      <w:bookmarkEnd w:id="90"/>
      <w:bookmarkEnd w:id="91"/>
      <w:bookmarkEnd w:id="92"/>
      <w:bookmarkEnd w:id="93"/>
    </w:p>
    <w:p w14:paraId="2BC3E33B" w14:textId="77777777" w:rsidR="00AC7D93" w:rsidRDefault="00AC7D93" w:rsidP="00AC7D93">
      <w:pPr>
        <w:pStyle w:val="Rubrik3"/>
      </w:pPr>
      <w:bookmarkStart w:id="94" w:name="_Toc374962630"/>
      <w:bookmarkStart w:id="95" w:name="_Toc382487407"/>
      <w:bookmarkStart w:id="96" w:name="_Toc56009675"/>
      <w:bookmarkStart w:id="97" w:name="_Toc126307640"/>
      <w:r>
        <w:t xml:space="preserve">Medarbetarens </w:t>
      </w:r>
      <w:r w:rsidRPr="004F0149">
        <w:t>direktåtkomst</w:t>
      </w:r>
      <w:bookmarkEnd w:id="94"/>
      <w:bookmarkEnd w:id="95"/>
      <w:bookmarkEnd w:id="96"/>
      <w:bookmarkEnd w:id="97"/>
    </w:p>
    <w:p w14:paraId="14F10F2D" w14:textId="77777777" w:rsidR="00AC7D93" w:rsidRDefault="00AC7D93" w:rsidP="00AC7D93">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7EDFE26C" w14:textId="77777777" w:rsidR="00AC7D93" w:rsidRDefault="00AC7D93" w:rsidP="00AC7D93"/>
    <w:p w14:paraId="6DFE4876" w14:textId="77777777" w:rsidR="00AC7D93" w:rsidRPr="007E6C17" w:rsidRDefault="00AC7D93" w:rsidP="00AC7D93">
      <w:pPr>
        <w:spacing w:line="240" w:lineRule="auto"/>
        <w:rPr>
          <w:rFonts w:ascii="Segoe UI" w:eastAsia="Times New Roman" w:hAnsi="Segoe UI" w:cs="Segoe UI"/>
          <w:sz w:val="21"/>
          <w:szCs w:val="21"/>
          <w:lang w:eastAsia="sv-SE"/>
        </w:rPr>
      </w:pPr>
      <w:r w:rsidRPr="00586841">
        <w:rPr>
          <w:rFonts w:eastAsia="Times New Roman" w:cs="Segoe UI"/>
          <w:szCs w:val="20"/>
          <w:lang w:eastAsia="sv-SE"/>
        </w:rPr>
        <w:t>HSLF-FS 2016:40</w:t>
      </w:r>
      <w:r w:rsidRPr="007E6C17">
        <w:rPr>
          <w:rFonts w:eastAsia="Times New Roman" w:cs="Segoe UI"/>
          <w:szCs w:val="20"/>
          <w:lang w:eastAsia="sv-SE"/>
        </w:rPr>
        <w:t xml:space="preserve"> [R9] </w:t>
      </w:r>
      <w:r w:rsidRPr="007E6C17">
        <w:rPr>
          <w:szCs w:val="20"/>
        </w:rPr>
        <w:t>ställer också krav (via handboken "Journalföring och behandling av personuppgifter i hälso- och sjukvården" [R10]) på att medarbetaren är starkt autentiserad om medarbetarens inloggning sker i nät som delas med flera vårdgivare och</w:t>
      </w:r>
      <w:r w:rsidRPr="00F41BF7">
        <w:t xml:space="preserve"> att uppdragsval görs i samband med autentisering (vårdenhet).</w:t>
      </w:r>
    </w:p>
    <w:p w14:paraId="4F2EC131" w14:textId="77777777" w:rsidR="00AC7D93" w:rsidRDefault="00AC7D93" w:rsidP="00AC7D93">
      <w:r>
        <w:t>Det kompletta regelverket finns i handboken samt i anvisningar för tillgänglig patient.</w:t>
      </w:r>
    </w:p>
    <w:p w14:paraId="4FB6450C" w14:textId="77777777" w:rsidR="00AC7D93" w:rsidRDefault="00AC7D93" w:rsidP="00AC7D93"/>
    <w:p w14:paraId="1E83CBCE" w14:textId="77777777" w:rsidR="00AC7D93" w:rsidRDefault="00AC7D93" w:rsidP="00AC7D9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2E6DA3" w14:textId="77777777" w:rsidR="00AC7D93" w:rsidRDefault="00AC7D93" w:rsidP="00AC7D93"/>
    <w:p w14:paraId="2D30CADA" w14:textId="77777777" w:rsidR="00AC7D93" w:rsidRPr="003F45DF" w:rsidRDefault="00AC7D93" w:rsidP="00AC7D93">
      <w:pPr>
        <w:pStyle w:val="Rubrik3"/>
      </w:pPr>
      <w:bookmarkStart w:id="98" w:name="_Toc374962631"/>
      <w:bookmarkStart w:id="99" w:name="_Toc382487408"/>
      <w:bookmarkStart w:id="100" w:name="_Toc56009676"/>
      <w:bookmarkStart w:id="101" w:name="_Toc126307641"/>
      <w:r w:rsidRPr="003F45DF">
        <w:t>Patientens direktåtkomst</w:t>
      </w:r>
      <w:bookmarkEnd w:id="98"/>
      <w:bookmarkEnd w:id="99"/>
      <w:bookmarkEnd w:id="100"/>
      <w:bookmarkEnd w:id="101"/>
    </w:p>
    <w:p w14:paraId="43E2CF5B" w14:textId="77777777" w:rsidR="00AC7D93" w:rsidRDefault="00AC7D93" w:rsidP="00AC7D93">
      <w:r>
        <w:t>Alla tjänstekontrakten i denna tjänstedomän har en svarsflagga som anger om verksamheten (informationsägaren) godkänt att informationen får visas för patient. Det kan t.ex. ha skett genom menprövning eller rådrum. För vissa tjänstekontrakt, såsom hälso</w:t>
      </w:r>
      <w:r w:rsidRPr="002B336D">
        <w:t xml:space="preserve">- och </w:t>
      </w:r>
      <w:r>
        <w:t>sjukvårdskontakter, kanske informationsägaren policymässigt har menprövat all information. Det är varje vårdgivares ansvar att tjänsteproducenten sätter ”kan visas för patient”-flaggan i enlighet med vårdgivarens verksamhetsregler.</w:t>
      </w:r>
    </w:p>
    <w:p w14:paraId="6F39BECE" w14:textId="77777777" w:rsidR="00AC7D93" w:rsidRPr="00EF4A67" w:rsidRDefault="00AC7D93" w:rsidP="00AC7D93"/>
    <w:p w14:paraId="1559E27E" w14:textId="77777777" w:rsidR="00AC7D93" w:rsidRPr="00E146AE" w:rsidRDefault="00AC7D93" w:rsidP="00AC7D93">
      <w:pPr>
        <w:pStyle w:val="Rubrik3"/>
      </w:pPr>
      <w:bookmarkStart w:id="102" w:name="_Toc219337773"/>
      <w:bookmarkStart w:id="103" w:name="_Toc227077997"/>
      <w:bookmarkStart w:id="104" w:name="_Toc245231401"/>
      <w:bookmarkStart w:id="105" w:name="_Toc374962632"/>
      <w:bookmarkStart w:id="106" w:name="_Toc382487409"/>
      <w:bookmarkStart w:id="107" w:name="_Toc56009677"/>
      <w:bookmarkStart w:id="108" w:name="_Toc126307642"/>
      <w:r w:rsidRPr="00E146AE">
        <w:t>Generellt</w:t>
      </w:r>
      <w:bookmarkEnd w:id="102"/>
      <w:bookmarkEnd w:id="103"/>
      <w:bookmarkEnd w:id="104"/>
      <w:bookmarkEnd w:id="105"/>
      <w:bookmarkEnd w:id="106"/>
      <w:bookmarkEnd w:id="107"/>
      <w:bookmarkEnd w:id="108"/>
    </w:p>
    <w:p w14:paraId="3452C6C7" w14:textId="77777777" w:rsidR="00AC7D93" w:rsidRDefault="00AC7D93" w:rsidP="00AC7D9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6A09350" w14:textId="77777777" w:rsidR="00AC7D93" w:rsidRPr="00DE75E6" w:rsidRDefault="00AC7D93" w:rsidP="00AC7D93">
      <w:pPr>
        <w:rPr>
          <w:highlight w:val="yellow"/>
        </w:rPr>
      </w:pPr>
    </w:p>
    <w:p w14:paraId="394047CB" w14:textId="77777777" w:rsidR="00AC7D93" w:rsidRDefault="00AC7D93" w:rsidP="00AC7D93">
      <w:pPr>
        <w:pStyle w:val="Rubrik2"/>
      </w:pPr>
      <w:bookmarkStart w:id="109" w:name="_Toc243452559"/>
      <w:bookmarkStart w:id="110" w:name="_Toc56009678"/>
      <w:bookmarkStart w:id="111" w:name="_Toc126307643"/>
      <w:r>
        <w:t>Icke funktionella krav</w:t>
      </w:r>
      <w:bookmarkEnd w:id="109"/>
      <w:bookmarkEnd w:id="110"/>
      <w:bookmarkEnd w:id="111"/>
    </w:p>
    <w:p w14:paraId="720F0784" w14:textId="77777777" w:rsidR="00AC7D93" w:rsidRPr="00D65EF1" w:rsidRDefault="00AC7D93" w:rsidP="00AC7D93">
      <w:pPr>
        <w:pStyle w:val="Normalwebb"/>
        <w:spacing w:before="0" w:beforeAutospacing="0" w:after="0" w:afterAutospacing="0" w:line="280" w:lineRule="atLeast"/>
        <w:rPr>
          <w:rFonts w:ascii="Georgia" w:hAnsi="Georgia"/>
          <w:szCs w:val="24"/>
          <w:lang w:eastAsia="sv-SE"/>
        </w:rPr>
      </w:pPr>
      <w:r w:rsidRPr="00D65EF1">
        <w:rPr>
          <w:rFonts w:ascii="Georgia" w:hAnsi="Georgia"/>
        </w:rPr>
        <w:t xml:space="preserve">Det är den informationsproducerande vårdgivarens ansvar att endast ett källsystem tillhandahåller informationen via lästjänst och engagemangsindex där patientdata lagras i flera källsystem. Konsumenter som är anslutna till flera majorversioner av samma kontrakt måste hantera dubblettborttagning mellan dessa. Detta sker genom att jämföra identiteter på postnivå och endast behålla en av de poster som returnerats, se referens </w:t>
      </w:r>
      <w:r w:rsidRPr="006F1ACB">
        <w:rPr>
          <w:rFonts w:ascii="Georgia" w:hAnsi="Georgia"/>
        </w:rPr>
        <w:t>[R1</w:t>
      </w:r>
      <w:r>
        <w:rPr>
          <w:rFonts w:ascii="Georgia" w:hAnsi="Georgia"/>
        </w:rPr>
        <w:t>7</w:t>
      </w:r>
      <w:r w:rsidRPr="006F1ACB">
        <w:rPr>
          <w:rFonts w:ascii="Georgia" w:hAnsi="Georgia"/>
        </w:rPr>
        <w:t>].</w:t>
      </w:r>
    </w:p>
    <w:p w14:paraId="45A04BD0" w14:textId="77777777" w:rsidR="00AC7D93" w:rsidRDefault="00AC7D93" w:rsidP="00AC7D93">
      <w:pPr>
        <w:rPr>
          <w:color w:val="4F81BD" w:themeColor="accent1"/>
        </w:rPr>
      </w:pPr>
    </w:p>
    <w:p w14:paraId="318943F4" w14:textId="77777777" w:rsidR="00AC7D93" w:rsidRDefault="00AC7D93" w:rsidP="00AC7D93">
      <w:pPr>
        <w:pStyle w:val="Rubrik3"/>
      </w:pPr>
      <w:bookmarkStart w:id="112" w:name="_Toc243452560"/>
      <w:bookmarkStart w:id="113" w:name="_Toc56009679"/>
      <w:bookmarkStart w:id="114" w:name="_Toc126307644"/>
      <w:r>
        <w:t>SLA krav</w:t>
      </w:r>
      <w:bookmarkEnd w:id="112"/>
      <w:bookmarkEnd w:id="113"/>
      <w:bookmarkEnd w:id="114"/>
    </w:p>
    <w:p w14:paraId="7A00B5DD" w14:textId="77777777" w:rsidR="00AC7D93" w:rsidRPr="007E3F3B" w:rsidRDefault="00AC7D93" w:rsidP="00AC7D93">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AC7D93" w:rsidRPr="00BC5B0B" w14:paraId="688EC4CF" w14:textId="77777777" w:rsidTr="00116207">
        <w:tc>
          <w:tcPr>
            <w:tcW w:w="2249" w:type="dxa"/>
            <w:shd w:val="clear" w:color="auto" w:fill="D9D9D9" w:themeFill="background1" w:themeFillShade="D9"/>
          </w:tcPr>
          <w:p w14:paraId="084DD168" w14:textId="77777777" w:rsidR="00AC7D93" w:rsidRPr="00BC5B0B" w:rsidRDefault="00AC7D93" w:rsidP="00116207">
            <w:pPr>
              <w:rPr>
                <w:b/>
              </w:rPr>
            </w:pPr>
            <w:r w:rsidRPr="00BC5B0B">
              <w:rPr>
                <w:b/>
              </w:rPr>
              <w:t>Kategori</w:t>
            </w:r>
          </w:p>
        </w:tc>
        <w:tc>
          <w:tcPr>
            <w:tcW w:w="4697" w:type="dxa"/>
            <w:shd w:val="clear" w:color="auto" w:fill="D9D9D9" w:themeFill="background1" w:themeFillShade="D9"/>
          </w:tcPr>
          <w:p w14:paraId="2C672879" w14:textId="77777777" w:rsidR="00AC7D93" w:rsidRPr="00BC5B0B" w:rsidRDefault="00AC7D93" w:rsidP="00116207">
            <w:pPr>
              <w:rPr>
                <w:b/>
              </w:rPr>
            </w:pPr>
            <w:r>
              <w:rPr>
                <w:b/>
              </w:rPr>
              <w:t>Värde</w:t>
            </w:r>
          </w:p>
        </w:tc>
        <w:tc>
          <w:tcPr>
            <w:tcW w:w="1552" w:type="dxa"/>
            <w:shd w:val="clear" w:color="auto" w:fill="D9D9D9" w:themeFill="background1" w:themeFillShade="D9"/>
          </w:tcPr>
          <w:p w14:paraId="0C886B73" w14:textId="77777777" w:rsidR="00AC7D93" w:rsidRPr="00BC5B0B" w:rsidRDefault="00AC7D93" w:rsidP="00116207">
            <w:pPr>
              <w:rPr>
                <w:b/>
              </w:rPr>
            </w:pPr>
            <w:r>
              <w:rPr>
                <w:b/>
              </w:rPr>
              <w:t>Beskrivning</w:t>
            </w:r>
          </w:p>
        </w:tc>
      </w:tr>
      <w:tr w:rsidR="00AC7D93" w:rsidRPr="00BC5B0B" w14:paraId="2F5CD846" w14:textId="77777777" w:rsidTr="00116207">
        <w:tc>
          <w:tcPr>
            <w:tcW w:w="2249" w:type="dxa"/>
          </w:tcPr>
          <w:p w14:paraId="48213594" w14:textId="77777777" w:rsidR="00AC7D93" w:rsidRPr="00BC5B0B" w:rsidRDefault="00AC7D93" w:rsidP="00116207">
            <w:r w:rsidRPr="00BC5B0B">
              <w:t>Svarstid</w:t>
            </w:r>
          </w:p>
        </w:tc>
        <w:tc>
          <w:tcPr>
            <w:tcW w:w="4697" w:type="dxa"/>
          </w:tcPr>
          <w:p w14:paraId="3D115CB0" w14:textId="77777777" w:rsidR="00AC7D93" w:rsidRPr="00BC5B0B" w:rsidRDefault="00AC7D93" w:rsidP="00116207">
            <w:r>
              <w:t>Svarstiden för ett anrop får inte överstiga 30 sekunder.</w:t>
            </w:r>
          </w:p>
        </w:tc>
        <w:tc>
          <w:tcPr>
            <w:tcW w:w="1552" w:type="dxa"/>
          </w:tcPr>
          <w:p w14:paraId="5E1D9152" w14:textId="77777777" w:rsidR="00AC7D93" w:rsidRDefault="00AC7D93" w:rsidP="00116207"/>
        </w:tc>
      </w:tr>
      <w:tr w:rsidR="00AC7D93" w:rsidRPr="00BC5B0B" w14:paraId="43C138C7" w14:textId="77777777" w:rsidTr="00116207">
        <w:tc>
          <w:tcPr>
            <w:tcW w:w="2249" w:type="dxa"/>
          </w:tcPr>
          <w:p w14:paraId="17E1B4F9" w14:textId="77777777" w:rsidR="00AC7D93" w:rsidRPr="00BC5B0B" w:rsidRDefault="00AC7D93" w:rsidP="00116207">
            <w:r w:rsidRPr="00BC5B0B">
              <w:t>Tillgänglighet</w:t>
            </w:r>
          </w:p>
        </w:tc>
        <w:tc>
          <w:tcPr>
            <w:tcW w:w="4697" w:type="dxa"/>
          </w:tcPr>
          <w:p w14:paraId="48E86922" w14:textId="77777777" w:rsidR="00AC7D93" w:rsidRPr="00BC5B0B" w:rsidRDefault="00AC7D93" w:rsidP="00116207">
            <w:r w:rsidRPr="00BC5B0B">
              <w:t>24x7, 99,5%</w:t>
            </w:r>
          </w:p>
        </w:tc>
        <w:tc>
          <w:tcPr>
            <w:tcW w:w="1552" w:type="dxa"/>
          </w:tcPr>
          <w:p w14:paraId="17160B6E" w14:textId="77777777" w:rsidR="00AC7D93" w:rsidRPr="00BC5B0B" w:rsidRDefault="00AC7D93" w:rsidP="00116207"/>
        </w:tc>
      </w:tr>
      <w:tr w:rsidR="00AC7D93" w:rsidRPr="00BC5B0B" w14:paraId="436E6135" w14:textId="77777777" w:rsidTr="00116207">
        <w:tc>
          <w:tcPr>
            <w:tcW w:w="2249" w:type="dxa"/>
          </w:tcPr>
          <w:p w14:paraId="66ABFE83" w14:textId="77777777" w:rsidR="00AC7D93" w:rsidRPr="00BC5B0B" w:rsidRDefault="00AC7D93" w:rsidP="00116207">
            <w:r w:rsidRPr="00BC5B0B">
              <w:t>Last</w:t>
            </w:r>
          </w:p>
        </w:tc>
        <w:tc>
          <w:tcPr>
            <w:tcW w:w="4697" w:type="dxa"/>
          </w:tcPr>
          <w:p w14:paraId="6F4FC7B8" w14:textId="77777777" w:rsidR="00AC7D93" w:rsidRPr="00BC5B0B" w:rsidRDefault="00AC7D93" w:rsidP="00116207">
            <w:r>
              <w:t xml:space="preserve">Tjänsteproducenten ska kunna hantera minst dubbla mängden frågor per dygn i förhållande till </w:t>
            </w:r>
            <w:r>
              <w:lastRenderedPageBreak/>
              <w:t>antalet journaluppdatering per dygn.</w:t>
            </w:r>
          </w:p>
        </w:tc>
        <w:tc>
          <w:tcPr>
            <w:tcW w:w="1552" w:type="dxa"/>
          </w:tcPr>
          <w:p w14:paraId="62ADDFC5" w14:textId="77777777" w:rsidR="00AC7D93" w:rsidRDefault="00AC7D93" w:rsidP="00116207"/>
        </w:tc>
      </w:tr>
      <w:tr w:rsidR="00AC7D93" w:rsidRPr="00BC5B0B" w14:paraId="43977235" w14:textId="77777777" w:rsidTr="00116207">
        <w:tc>
          <w:tcPr>
            <w:tcW w:w="2249" w:type="dxa"/>
          </w:tcPr>
          <w:p w14:paraId="7C940385" w14:textId="77777777" w:rsidR="00AC7D93" w:rsidRPr="00BC5B0B" w:rsidRDefault="00AC7D93" w:rsidP="00116207">
            <w:r w:rsidRPr="00BC5B0B">
              <w:t>Aktualitet</w:t>
            </w:r>
          </w:p>
        </w:tc>
        <w:tc>
          <w:tcPr>
            <w:tcW w:w="4697" w:type="dxa"/>
          </w:tcPr>
          <w:p w14:paraId="5557FA47" w14:textId="77777777" w:rsidR="00AC7D93" w:rsidRDefault="00AC7D93" w:rsidP="0011620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B296477" w14:textId="77777777" w:rsidR="00AC7D93" w:rsidRDefault="00AC7D93" w:rsidP="00116207"/>
          <w:p w14:paraId="6DFFE791" w14:textId="77777777" w:rsidR="00AC7D93" w:rsidRPr="00BC5B0B" w:rsidRDefault="00AC7D93" w:rsidP="00116207">
            <w:r>
              <w:t>Uppdatering av engagemangspost måste ske så att engagemangsposten refererar data som är omedelbart tillgängligt via tjänstekontraktet.</w:t>
            </w:r>
          </w:p>
        </w:tc>
        <w:tc>
          <w:tcPr>
            <w:tcW w:w="1552" w:type="dxa"/>
          </w:tcPr>
          <w:p w14:paraId="0D63AAAD" w14:textId="77777777" w:rsidR="00AC7D93" w:rsidRDefault="00AC7D93" w:rsidP="00116207"/>
        </w:tc>
      </w:tr>
      <w:tr w:rsidR="00AC7D93" w:rsidRPr="00BC5B0B" w14:paraId="708D53AF" w14:textId="77777777" w:rsidTr="00116207">
        <w:tc>
          <w:tcPr>
            <w:tcW w:w="2249" w:type="dxa"/>
          </w:tcPr>
          <w:p w14:paraId="24054069" w14:textId="77777777" w:rsidR="00AC7D93" w:rsidRPr="00BC5B0B" w:rsidRDefault="00AC7D93" w:rsidP="00116207">
            <w:r w:rsidRPr="00BC5B0B">
              <w:t>Robusthet</w:t>
            </w:r>
          </w:p>
        </w:tc>
        <w:tc>
          <w:tcPr>
            <w:tcW w:w="4697" w:type="dxa"/>
          </w:tcPr>
          <w:p w14:paraId="7884B7DC" w14:textId="77777777" w:rsidR="00AC7D93" w:rsidRPr="00BC5B0B" w:rsidRDefault="00AC7D93" w:rsidP="00116207">
            <w:r>
              <w:t xml:space="preserve">Om tidsintervall inte angivits i frågan kan tjänsteproducenten välja att lämna ett delsvar i syfte att uppfylla svarstidskravet. Delsvaret måste då vara avgränsat i tiden genom att det finns äldre men inte nyare data än det äldsta som returnerats. </w:t>
            </w:r>
          </w:p>
        </w:tc>
        <w:tc>
          <w:tcPr>
            <w:tcW w:w="1552" w:type="dxa"/>
          </w:tcPr>
          <w:p w14:paraId="168E6A36" w14:textId="77777777" w:rsidR="00AC7D93" w:rsidRDefault="00AC7D93" w:rsidP="00116207"/>
        </w:tc>
      </w:tr>
      <w:tr w:rsidR="00AC7D93" w:rsidRPr="00BC5B0B" w14:paraId="708EA37D" w14:textId="77777777" w:rsidTr="00116207">
        <w:tc>
          <w:tcPr>
            <w:tcW w:w="2249" w:type="dxa"/>
          </w:tcPr>
          <w:p w14:paraId="78D05802" w14:textId="77777777" w:rsidR="00AC7D93" w:rsidRPr="00BC5B0B" w:rsidRDefault="00AC7D93" w:rsidP="00116207">
            <w:r w:rsidRPr="00BC5B0B">
              <w:t>Samtidighet</w:t>
            </w:r>
          </w:p>
        </w:tc>
        <w:tc>
          <w:tcPr>
            <w:tcW w:w="4697" w:type="dxa"/>
          </w:tcPr>
          <w:p w14:paraId="6BCD333E" w14:textId="77777777" w:rsidR="00AC7D93" w:rsidRPr="00BC5B0B" w:rsidRDefault="00AC7D93" w:rsidP="00116207">
            <w:r>
              <w:t>Tjänsteproducenten ska hantera minst 10 samtidiga frågor.</w:t>
            </w:r>
          </w:p>
        </w:tc>
        <w:tc>
          <w:tcPr>
            <w:tcW w:w="1552" w:type="dxa"/>
          </w:tcPr>
          <w:p w14:paraId="3A33CEBB" w14:textId="77777777" w:rsidR="00AC7D93" w:rsidRDefault="00AC7D93" w:rsidP="00116207"/>
        </w:tc>
      </w:tr>
    </w:tbl>
    <w:p w14:paraId="2B22DE29" w14:textId="77777777" w:rsidR="00AC7D93" w:rsidRDefault="00AC7D93" w:rsidP="00AC7D93"/>
    <w:p w14:paraId="73B18629" w14:textId="77777777" w:rsidR="00AC7D93" w:rsidRDefault="00AC7D93" w:rsidP="00AC7D93"/>
    <w:p w14:paraId="7C74C6BB" w14:textId="77777777" w:rsidR="00AC7D93" w:rsidRPr="003164EA" w:rsidRDefault="00AC7D93" w:rsidP="00AC7D93">
      <w:pPr>
        <w:pStyle w:val="Rubrik3"/>
      </w:pPr>
      <w:bookmarkStart w:id="115" w:name="_Toc382487412"/>
      <w:bookmarkStart w:id="116" w:name="_Toc56009680"/>
      <w:bookmarkStart w:id="117" w:name="_Toc126307645"/>
      <w:r w:rsidRPr="003164EA">
        <w:t>Övriga krav och regler</w:t>
      </w:r>
      <w:bookmarkEnd w:id="115"/>
      <w:bookmarkEnd w:id="116"/>
      <w:bookmarkEnd w:id="117"/>
    </w:p>
    <w:p w14:paraId="26F8ED3F" w14:textId="77777777" w:rsidR="00AC7D93" w:rsidRPr="00E146AE" w:rsidRDefault="00AC7D93" w:rsidP="00AC7D93">
      <w:pPr>
        <w:pStyle w:val="Rubrik4"/>
      </w:pPr>
      <w:r>
        <w:t>Gemensamma konsumentregler</w:t>
      </w:r>
    </w:p>
    <w:p w14:paraId="36B2405C" w14:textId="77777777" w:rsidR="00AC7D93" w:rsidRDefault="00AC7D93" w:rsidP="00AC7D93">
      <w:pPr>
        <w:pStyle w:val="Brdtext"/>
      </w:pPr>
      <w:r>
        <w:t>R1: Filtrera enligt flagga ”approvedForPatient”</w:t>
      </w:r>
    </w:p>
    <w:p w14:paraId="6F5BE548" w14:textId="77777777" w:rsidR="00AC7D93" w:rsidRDefault="00AC7D93" w:rsidP="00AC7D93">
      <w:pPr>
        <w:pStyle w:val="Brdtext"/>
      </w:pPr>
      <w:r>
        <w:t>R2: Tillämpa regelverk enl. PDL</w:t>
      </w:r>
    </w:p>
    <w:p w14:paraId="3377EF85" w14:textId="77777777" w:rsidR="00AC7D93" w:rsidRPr="00E146AE" w:rsidRDefault="00AC7D93" w:rsidP="00AC7D93">
      <w:pPr>
        <w:pStyle w:val="Rubrik4"/>
      </w:pPr>
      <w:r>
        <w:t>Gemensamma producentregler</w:t>
      </w:r>
    </w:p>
    <w:p w14:paraId="1B2C9E9B" w14:textId="77777777" w:rsidR="00AC7D93" w:rsidRDefault="00AC7D93" w:rsidP="00AC7D93">
      <w:pPr>
        <w:pStyle w:val="Brdtext"/>
      </w:pPr>
      <w:r>
        <w:t>R3: Filtrera enligt RIVTA-headern LogicalAddress. Svarsmeddelandet får endast innehålla information som skapats i det källsystem som anges av frågemeddelandets LogicalAddress.</w:t>
      </w:r>
    </w:p>
    <w:p w14:paraId="19CD5942" w14:textId="77777777" w:rsidR="00AC7D93" w:rsidRPr="00E146AE" w:rsidRDefault="00AC7D93" w:rsidP="00AC7D93">
      <w:pPr>
        <w:pStyle w:val="Rubrik4"/>
      </w:pPr>
      <w:r>
        <w:t>Format för datum och tidpunkter</w:t>
      </w:r>
    </w:p>
    <w:p w14:paraId="75E5EE3F" w14:textId="77777777" w:rsidR="00AC7D93" w:rsidRPr="00BC5B0B" w:rsidRDefault="00AC7D93" w:rsidP="00AC7D93">
      <w:pPr>
        <w:pStyle w:val="Brd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10F1ECB6" w14:textId="77777777" w:rsidR="00AC7D93" w:rsidRDefault="00AC7D93" w:rsidP="00AC7D93">
      <w:pPr>
        <w:pStyle w:val="Brd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2C12C57B" w14:textId="77777777" w:rsidR="00AC7D93" w:rsidRPr="00E146AE" w:rsidRDefault="00AC7D93" w:rsidP="00AC7D93">
      <w:pPr>
        <w:pStyle w:val="Rubrik4"/>
      </w:pPr>
      <w:r>
        <w:t>Tidszon för tidpunkter</w:t>
      </w:r>
    </w:p>
    <w:p w14:paraId="672EBE79" w14:textId="77777777" w:rsidR="00AC7D93" w:rsidRDefault="00AC7D93" w:rsidP="00AC7D93">
      <w:pPr>
        <w:pStyle w:val="Brd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w:t>
      </w:r>
      <w:r>
        <w:t>ska</w:t>
      </w:r>
      <w:r w:rsidRPr="00BC5B0B">
        <w:t xml:space="preserve"> med andra ord förutsätta att </w:t>
      </w:r>
      <w:r w:rsidRPr="00BC5B0B">
        <w:lastRenderedPageBreak/>
        <w:t>datum och tidpunkter som utbyts är i tidszonerna CET (svensk normaltid) respektive CEST (svensk normaltid med justering för sommartid).</w:t>
      </w:r>
    </w:p>
    <w:p w14:paraId="074E0A0B" w14:textId="77777777" w:rsidR="00AC7D93" w:rsidRPr="007C5E55" w:rsidRDefault="00AC7D93" w:rsidP="00AC7D93"/>
    <w:p w14:paraId="57E3F28E" w14:textId="77777777" w:rsidR="00AC7D93" w:rsidRDefault="00AC7D93" w:rsidP="00AC7D93">
      <w:pPr>
        <w:pStyle w:val="Rubrik2"/>
      </w:pPr>
      <w:bookmarkStart w:id="118" w:name="_Toc357754854"/>
      <w:bookmarkStart w:id="119" w:name="_Toc243452562"/>
      <w:bookmarkStart w:id="120" w:name="_Ref398296882"/>
      <w:bookmarkStart w:id="121" w:name="_Toc56009681"/>
      <w:bookmarkStart w:id="122" w:name="_Toc224960922"/>
      <w:bookmarkStart w:id="123" w:name="_Toc357754855"/>
      <w:bookmarkStart w:id="124" w:name="_Toc126307646"/>
      <w:bookmarkEnd w:id="27"/>
      <w:bookmarkEnd w:id="28"/>
      <w:bookmarkEnd w:id="29"/>
      <w:r>
        <w:t>Felhantering</w:t>
      </w:r>
      <w:bookmarkEnd w:id="118"/>
      <w:bookmarkEnd w:id="119"/>
      <w:bookmarkEnd w:id="120"/>
      <w:bookmarkEnd w:id="121"/>
      <w:bookmarkEnd w:id="124"/>
    </w:p>
    <w:p w14:paraId="5EDD1204" w14:textId="77777777" w:rsidR="00AC7D93" w:rsidRDefault="00AC7D93" w:rsidP="00AC7D93">
      <w:pPr>
        <w:pStyle w:val="Rubrik3"/>
      </w:pPr>
      <w:bookmarkStart w:id="125" w:name="_Toc243452563"/>
      <w:bookmarkStart w:id="126" w:name="_Toc56009682"/>
      <w:bookmarkStart w:id="127" w:name="_Toc126307647"/>
      <w:r>
        <w:t>Krav på en tjänsteproducent</w:t>
      </w:r>
      <w:bookmarkEnd w:id="125"/>
      <w:bookmarkEnd w:id="126"/>
      <w:bookmarkEnd w:id="127"/>
    </w:p>
    <w:p w14:paraId="62091AE3" w14:textId="77777777" w:rsidR="00AC7D93" w:rsidRDefault="00AC7D93" w:rsidP="00AC7D93">
      <w:pPr>
        <w:pStyle w:val="Rubrik4"/>
      </w:pPr>
      <w:r>
        <w:t xml:space="preserve">Logiska fel </w:t>
      </w:r>
    </w:p>
    <w:p w14:paraId="125964D6" w14:textId="77777777" w:rsidR="00AC7D93" w:rsidRDefault="00AC7D93" w:rsidP="00AC7D93">
      <w:r w:rsidRPr="00365624">
        <w:t xml:space="preserve">Vid ett logiskt fel </w:t>
      </w:r>
      <w:r>
        <w:t>ska</w:t>
      </w:r>
      <w:r w:rsidRPr="00365624">
        <w:t xml:space="preserve"> result.resultCode sättas till ERROR och result.errorCode enligt nedanstående tabell, om result.message innehåller ett meddelande så </w:t>
      </w:r>
      <w:r>
        <w:t>ska</w:t>
      </w:r>
      <w:r w:rsidRPr="00365624">
        <w:t xml:space="preserve"> det vara sådant att det kan visas för en användare</w:t>
      </w:r>
      <w:r>
        <w:t>. Respektive kontrakt beskriver närmare vilka logiska fel som ska returneras.</w:t>
      </w:r>
    </w:p>
    <w:p w14:paraId="0A7E2E93" w14:textId="77777777" w:rsidR="00AC7D93" w:rsidRDefault="00AC7D93" w:rsidP="00AC7D9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AC7D93" w:rsidRPr="00D957CA" w14:paraId="517C3194" w14:textId="77777777" w:rsidTr="00116207">
        <w:tc>
          <w:tcPr>
            <w:tcW w:w="1918" w:type="dxa"/>
            <w:shd w:val="clear" w:color="auto" w:fill="D9D9D9" w:themeFill="background1" w:themeFillShade="D9"/>
          </w:tcPr>
          <w:p w14:paraId="25CD8629" w14:textId="77777777" w:rsidR="00AC7D93" w:rsidRPr="00D957CA" w:rsidRDefault="00AC7D93" w:rsidP="00116207">
            <w:pPr>
              <w:rPr>
                <w:b/>
              </w:rPr>
            </w:pPr>
            <w:r>
              <w:rPr>
                <w:b/>
              </w:rPr>
              <w:t>Felkod</w:t>
            </w:r>
          </w:p>
        </w:tc>
        <w:tc>
          <w:tcPr>
            <w:tcW w:w="2942" w:type="dxa"/>
            <w:shd w:val="clear" w:color="auto" w:fill="D9D9D9" w:themeFill="background1" w:themeFillShade="D9"/>
          </w:tcPr>
          <w:p w14:paraId="58A094AE" w14:textId="77777777" w:rsidR="00AC7D93" w:rsidRPr="00D957CA" w:rsidRDefault="00AC7D93" w:rsidP="00116207">
            <w:pPr>
              <w:rPr>
                <w:b/>
              </w:rPr>
            </w:pPr>
            <w:r>
              <w:rPr>
                <w:b/>
              </w:rPr>
              <w:t>Värde</w:t>
            </w:r>
          </w:p>
        </w:tc>
        <w:tc>
          <w:tcPr>
            <w:tcW w:w="4828" w:type="dxa"/>
            <w:shd w:val="clear" w:color="auto" w:fill="D9D9D9" w:themeFill="background1" w:themeFillShade="D9"/>
          </w:tcPr>
          <w:p w14:paraId="2374C37C" w14:textId="77777777" w:rsidR="00AC7D93" w:rsidRDefault="00AC7D93" w:rsidP="00116207">
            <w:pPr>
              <w:rPr>
                <w:b/>
              </w:rPr>
            </w:pPr>
            <w:r>
              <w:rPr>
                <w:b/>
              </w:rPr>
              <w:t>Beskrivning</w:t>
            </w:r>
          </w:p>
        </w:tc>
      </w:tr>
      <w:tr w:rsidR="00AC7D93" w:rsidRPr="004858FF" w14:paraId="01B5E18F" w14:textId="77777777" w:rsidTr="00116207">
        <w:tc>
          <w:tcPr>
            <w:tcW w:w="1918" w:type="dxa"/>
          </w:tcPr>
          <w:p w14:paraId="2486EA30" w14:textId="77777777" w:rsidR="00AC7D93" w:rsidRPr="003A63C7" w:rsidRDefault="00AC7D93" w:rsidP="00116207">
            <w:r>
              <w:t>Ogiltig begäran</w:t>
            </w:r>
          </w:p>
        </w:tc>
        <w:tc>
          <w:tcPr>
            <w:tcW w:w="2942" w:type="dxa"/>
          </w:tcPr>
          <w:p w14:paraId="66D2EABC" w14:textId="77777777" w:rsidR="00AC7D93" w:rsidRPr="003A63C7" w:rsidRDefault="00AC7D93" w:rsidP="00116207">
            <w:r>
              <w:t>INVALID_REQUEST</w:t>
            </w:r>
          </w:p>
        </w:tc>
        <w:tc>
          <w:tcPr>
            <w:tcW w:w="4828" w:type="dxa"/>
          </w:tcPr>
          <w:p w14:paraId="44840A16" w14:textId="77777777" w:rsidR="00AC7D93" w:rsidRPr="002B605E" w:rsidRDefault="00AC7D93" w:rsidP="0011620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1883B507" w14:textId="77777777" w:rsidR="00AC7D93" w:rsidRDefault="00AC7D93" w:rsidP="00116207"/>
          <w:p w14:paraId="0FC48884" w14:textId="77777777" w:rsidR="00AC7D93" w:rsidRPr="003A63C7" w:rsidRDefault="00AC7D93" w:rsidP="00116207">
            <w:r w:rsidRPr="002B605E">
              <w:t>En omsändning av information kommer att ge samma fel.</w:t>
            </w:r>
          </w:p>
        </w:tc>
      </w:tr>
    </w:tbl>
    <w:p w14:paraId="399AE7DE" w14:textId="77777777" w:rsidR="00AC7D93" w:rsidRDefault="00AC7D93" w:rsidP="00AC7D93">
      <w:pPr>
        <w:pStyle w:val="Brdtext"/>
      </w:pPr>
    </w:p>
    <w:p w14:paraId="06BDFCFB" w14:textId="77777777" w:rsidR="00AC7D93" w:rsidRDefault="00AC7D93" w:rsidP="00AC7D93">
      <w:pPr>
        <w:pStyle w:val="Rubrik4"/>
      </w:pPr>
      <w:r>
        <w:t>Tekniska fel</w:t>
      </w:r>
    </w:p>
    <w:p w14:paraId="419EDEAF" w14:textId="77777777" w:rsidR="00AC7D93" w:rsidRDefault="00AC7D93" w:rsidP="00AC7D93">
      <w:r w:rsidRPr="00901567">
        <w:t>Vid ett tekniskt fel levereras ett generellt undantag (</w:t>
      </w:r>
      <w:r w:rsidRPr="00E14CDE">
        <w:rPr>
          <w:rFonts w:cs="Segoe UI"/>
          <w:szCs w:val="20"/>
          <w:shd w:val="clear" w:color="auto" w:fill="FFFFFF"/>
        </w:rPr>
        <w:t>Soap Fault</w:t>
      </w:r>
      <w:r w:rsidRPr="00901567">
        <w:t>).</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06D1AD94" w14:textId="77777777" w:rsidR="00AC7D93" w:rsidRDefault="00AC7D93" w:rsidP="00AC7D93">
      <w:pPr>
        <w:rPr>
          <w:color w:val="4F81BD" w:themeColor="accent1"/>
        </w:rPr>
      </w:pPr>
    </w:p>
    <w:p w14:paraId="34FCBD9D" w14:textId="77777777" w:rsidR="00AC7D93" w:rsidRDefault="00AC7D93" w:rsidP="00AC7D93">
      <w:pPr>
        <w:pStyle w:val="Rubrik3"/>
      </w:pPr>
      <w:bookmarkStart w:id="128" w:name="_Toc243452564"/>
      <w:bookmarkStart w:id="129" w:name="_Toc56009683"/>
      <w:bookmarkStart w:id="130" w:name="_Toc126307648"/>
      <w:r>
        <w:t>Krav på en tjänstekonsument</w:t>
      </w:r>
      <w:bookmarkEnd w:id="128"/>
      <w:bookmarkEnd w:id="129"/>
      <w:bookmarkEnd w:id="130"/>
    </w:p>
    <w:p w14:paraId="5F030860" w14:textId="77777777" w:rsidR="00AC7D93" w:rsidRPr="00CC412F" w:rsidRDefault="00AC7D93" w:rsidP="00AC7D93">
      <w:pPr>
        <w:pStyle w:val="Rubrik4"/>
      </w:pPr>
      <w:r w:rsidRPr="00CC412F">
        <w:t xml:space="preserve">Logiska fel </w:t>
      </w:r>
    </w:p>
    <w:p w14:paraId="12652AA3" w14:textId="77777777" w:rsidR="00AC7D93" w:rsidRPr="00CC412F" w:rsidRDefault="00AC7D93" w:rsidP="00AC7D93">
      <w:r w:rsidRPr="00CC412F">
        <w:t>Inga krav på konsument.</w:t>
      </w:r>
    </w:p>
    <w:p w14:paraId="4E2167EF" w14:textId="77777777" w:rsidR="00AC7D93" w:rsidRPr="00CC412F" w:rsidRDefault="00AC7D93" w:rsidP="00AC7D93"/>
    <w:p w14:paraId="729D28EB" w14:textId="77777777" w:rsidR="00AC7D93" w:rsidRPr="00CC412F" w:rsidRDefault="00AC7D93" w:rsidP="00AC7D93">
      <w:pPr>
        <w:pStyle w:val="Rubrik4"/>
      </w:pPr>
      <w:r w:rsidRPr="00CC412F">
        <w:t>Tekniska fel</w:t>
      </w:r>
    </w:p>
    <w:p w14:paraId="1237AB32" w14:textId="77777777" w:rsidR="00AC7D93" w:rsidRDefault="00AC7D93" w:rsidP="00AC7D93">
      <w:r>
        <w:t>Inga krav på konsument.</w:t>
      </w:r>
    </w:p>
    <w:p w14:paraId="7CAF5F53" w14:textId="77777777" w:rsidR="00AC7D93" w:rsidRPr="003D6F4B" w:rsidRDefault="00AC7D93" w:rsidP="00AC7D93"/>
    <w:p w14:paraId="6EE8DBE6" w14:textId="77777777" w:rsidR="00AC7D93" w:rsidRDefault="00AC7D93" w:rsidP="00AC7D93">
      <w:pPr>
        <w:spacing w:line="240" w:lineRule="auto"/>
        <w:rPr>
          <w:rFonts w:eastAsia="Times New Roman"/>
          <w:bCs/>
          <w:sz w:val="30"/>
          <w:szCs w:val="28"/>
        </w:rPr>
      </w:pPr>
      <w:bookmarkStart w:id="131" w:name="_Toc383167600"/>
      <w:bookmarkStart w:id="132" w:name="_Toc398120718"/>
      <w:bookmarkStart w:id="133" w:name="_Toc243452565"/>
      <w:r>
        <w:br w:type="page"/>
      </w:r>
    </w:p>
    <w:p w14:paraId="7649045B" w14:textId="77777777" w:rsidR="00AC7D93" w:rsidRDefault="00AC7D93" w:rsidP="00AC7D93">
      <w:pPr>
        <w:pStyle w:val="Rubrik1"/>
      </w:pPr>
      <w:bookmarkStart w:id="134" w:name="_Toc56009684"/>
      <w:bookmarkStart w:id="135" w:name="_Toc126307649"/>
      <w:r>
        <w:lastRenderedPageBreak/>
        <w:t>Gemensamma informationskomponenter</w:t>
      </w:r>
      <w:bookmarkEnd w:id="131"/>
      <w:bookmarkEnd w:id="132"/>
      <w:bookmarkEnd w:id="134"/>
      <w:bookmarkEnd w:id="135"/>
    </w:p>
    <w:p w14:paraId="6A39165C" w14:textId="77777777" w:rsidR="00AC7D93" w:rsidRDefault="00AC7D93" w:rsidP="00AC7D93">
      <w:pPr>
        <w:pStyle w:val="Brd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2B1BB8A4" w14:textId="77777777" w:rsidR="00AC7D93" w:rsidRDefault="00AC7D93" w:rsidP="00AC7D93">
      <w:pPr>
        <w:widowControl w:val="0"/>
      </w:pPr>
    </w:p>
    <w:p w14:paraId="618730A9" w14:textId="77777777" w:rsidR="00AC7D93" w:rsidRDefault="00AC7D93" w:rsidP="00AC7D93">
      <w:r w:rsidRPr="001D07CD">
        <w:t>De gemensamma typerna beskrivs i bilaga/bilagor med namn</w:t>
      </w:r>
      <w:r>
        <w:t xml:space="preserve"> ”Bilaga </w:t>
      </w:r>
      <w:r w:rsidRPr="001D07CD">
        <w:t>Gemensamma_typer_&lt;version&gt;.pdf”</w:t>
      </w:r>
      <w:r>
        <w:t xml:space="preserve">. Hänvisad &lt;version&gt; anges vid respektive tjänstekontrakt i kapitlet </w:t>
      </w:r>
      <w:r>
        <w:fldChar w:fldCharType="begin"/>
      </w:r>
      <w:r>
        <w:instrText xml:space="preserve"> REF _Ref381192930 \h </w:instrText>
      </w:r>
      <w:r>
        <w:fldChar w:fldCharType="separate"/>
      </w:r>
      <w:r>
        <w:t>Tjänstekontrakt</w:t>
      </w:r>
      <w:r>
        <w:fldChar w:fldCharType="end"/>
      </w:r>
      <w:r>
        <w:t>.</w:t>
      </w:r>
    </w:p>
    <w:p w14:paraId="1A62AF5E" w14:textId="77777777" w:rsidR="00AC7D93" w:rsidRDefault="00AC7D93" w:rsidP="00AC7D93">
      <w:pPr>
        <w:spacing w:line="240" w:lineRule="auto"/>
        <w:rPr>
          <w:rFonts w:eastAsia="Times New Roman"/>
          <w:bCs/>
          <w:sz w:val="30"/>
          <w:szCs w:val="28"/>
        </w:rPr>
      </w:pPr>
      <w:r>
        <w:br w:type="page"/>
      </w:r>
    </w:p>
    <w:p w14:paraId="56EE792C" w14:textId="77777777" w:rsidR="00AC7D93" w:rsidRDefault="00AC7D93" w:rsidP="00AC7D93">
      <w:pPr>
        <w:pStyle w:val="Rubrik1"/>
      </w:pPr>
      <w:bookmarkStart w:id="136" w:name="_Toc56009685"/>
      <w:bookmarkStart w:id="137" w:name="_Toc126307650"/>
      <w:r>
        <w:lastRenderedPageBreak/>
        <w:t xml:space="preserve">Tjänstedomänens </w:t>
      </w:r>
      <w:bookmarkEnd w:id="122"/>
      <w:r>
        <w:t>meddelandemodeller</w:t>
      </w:r>
      <w:bookmarkEnd w:id="123"/>
      <w:bookmarkEnd w:id="133"/>
      <w:bookmarkEnd w:id="136"/>
      <w:bookmarkEnd w:id="137"/>
    </w:p>
    <w:p w14:paraId="15AB6687" w14:textId="77777777" w:rsidR="00AC7D93" w:rsidRPr="007E3F3B" w:rsidRDefault="00AC7D93" w:rsidP="00AC7D93">
      <w:pPr>
        <w:rPr>
          <w:i/>
        </w:rPr>
      </w:pPr>
      <w:bookmarkStart w:id="138" w:name="_Toc224960923"/>
      <w:r w:rsidRPr="007E3F3B">
        <w:rPr>
          <w:i/>
        </w:rPr>
        <w:t>Här beskrivs de meddelandemodelle</w:t>
      </w:r>
      <w:r>
        <w:rPr>
          <w:i/>
        </w:rPr>
        <w:t>r</w:t>
      </w:r>
      <w:r w:rsidRPr="007E3F3B">
        <w:rPr>
          <w:i/>
        </w:rPr>
        <w:t xml:space="preserve"> som tjänstekontrakten bygger på. För varje meddelandemodell beskrivs hur mappning ser ut delvis mot V-TIM, här version 2.2 samt mot schema (XSD) för tjänstekontrakt.</w:t>
      </w:r>
    </w:p>
    <w:p w14:paraId="6B88FED7" w14:textId="77777777" w:rsidR="00AC7D93" w:rsidRDefault="00AC7D93" w:rsidP="00AC7D93"/>
    <w:p w14:paraId="01A567FC" w14:textId="77777777" w:rsidR="00AC7D93" w:rsidRDefault="00AC7D93" w:rsidP="00AC7D93">
      <w:pPr>
        <w:pStyle w:val="Rubrik2"/>
      </w:pPr>
      <w:bookmarkStart w:id="139" w:name="_Toc357754856"/>
      <w:bookmarkStart w:id="140" w:name="_Toc382487418"/>
      <w:bookmarkStart w:id="141" w:name="_Toc56009686"/>
      <w:bookmarkStart w:id="142" w:name="_Toc126307651"/>
      <w:r>
        <w:t>MIM</w:t>
      </w:r>
      <w:bookmarkEnd w:id="139"/>
      <w:r>
        <w:t xml:space="preserve"> Hälso</w:t>
      </w:r>
      <w:r w:rsidRPr="002B336D">
        <w:t xml:space="preserve">- och </w:t>
      </w:r>
      <w:r>
        <w:t>sjukvårds dokument</w:t>
      </w:r>
      <w:bookmarkEnd w:id="140"/>
      <w:bookmarkEnd w:id="141"/>
      <w:bookmarkEnd w:id="142"/>
    </w:p>
    <w:p w14:paraId="4192D4FC" w14:textId="77777777" w:rsidR="00AC7D93" w:rsidRDefault="00AC7D93" w:rsidP="00AC7D93">
      <w:r>
        <w:rPr>
          <w:noProof/>
          <w:lang w:eastAsia="sv-SE"/>
        </w:rPr>
        <w:drawing>
          <wp:inline distT="0" distB="0" distL="0" distR="0" wp14:anchorId="1C61791F" wp14:editId="62706856">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38">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3901A85B" w14:textId="77777777" w:rsidR="00AC7D93" w:rsidRPr="002F2D14" w:rsidRDefault="00AC7D93" w:rsidP="00AC7D93"/>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1"/>
        <w:gridCol w:w="4536"/>
      </w:tblGrid>
      <w:tr w:rsidR="00AC7D93" w:rsidRPr="00C469F0" w14:paraId="7CB226A9" w14:textId="77777777" w:rsidTr="00116207">
        <w:trPr>
          <w:trHeight w:val="397"/>
        </w:trPr>
        <w:tc>
          <w:tcPr>
            <w:tcW w:w="5211" w:type="dxa"/>
            <w:shd w:val="clear" w:color="auto" w:fill="D9D9D9" w:themeFill="background1" w:themeFillShade="D9"/>
            <w:vAlign w:val="center"/>
          </w:tcPr>
          <w:p w14:paraId="0FA48414" w14:textId="77777777" w:rsidR="00AC7D93" w:rsidRPr="00C469F0" w:rsidRDefault="00AC7D93" w:rsidP="00116207">
            <w:pPr>
              <w:rPr>
                <w:b/>
              </w:rPr>
            </w:pPr>
            <w:r w:rsidRPr="00C469F0">
              <w:rPr>
                <w:b/>
              </w:rPr>
              <w:t>Klass.attribut</w:t>
            </w:r>
          </w:p>
        </w:tc>
        <w:tc>
          <w:tcPr>
            <w:tcW w:w="4536" w:type="dxa"/>
            <w:shd w:val="clear" w:color="auto" w:fill="D9D9D9" w:themeFill="background1" w:themeFillShade="D9"/>
            <w:vAlign w:val="center"/>
          </w:tcPr>
          <w:p w14:paraId="356B9EA6" w14:textId="77777777" w:rsidR="00AC7D93" w:rsidRPr="00C469F0" w:rsidRDefault="00AC7D93" w:rsidP="00116207">
            <w:pPr>
              <w:rPr>
                <w:b/>
              </w:rPr>
            </w:pPr>
            <w:r w:rsidRPr="00C469F0">
              <w:rPr>
                <w:b/>
              </w:rPr>
              <w:t>Mappning mot XSD schema</w:t>
            </w:r>
          </w:p>
        </w:tc>
      </w:tr>
      <w:tr w:rsidR="00AC7D93" w:rsidRPr="00C469F0" w14:paraId="4835E5D5" w14:textId="77777777" w:rsidTr="00116207">
        <w:trPr>
          <w:trHeight w:val="397"/>
        </w:trPr>
        <w:tc>
          <w:tcPr>
            <w:tcW w:w="5211" w:type="dxa"/>
            <w:vAlign w:val="center"/>
          </w:tcPr>
          <w:p w14:paraId="598211DC" w14:textId="77777777" w:rsidR="00AC7D93" w:rsidRPr="00C469F0" w:rsidRDefault="00AC7D93" w:rsidP="00116207">
            <w:r>
              <w:t>CareDocumentationType</w:t>
            </w:r>
          </w:p>
        </w:tc>
        <w:tc>
          <w:tcPr>
            <w:tcW w:w="4536" w:type="dxa"/>
            <w:vAlign w:val="center"/>
          </w:tcPr>
          <w:p w14:paraId="6DF4177C" w14:textId="77777777" w:rsidR="00AC7D93" w:rsidRPr="00C469F0" w:rsidRDefault="00AC7D93" w:rsidP="00116207"/>
        </w:tc>
      </w:tr>
      <w:tr w:rsidR="00AC7D93" w:rsidRPr="00C469F0" w14:paraId="1D3D60AB" w14:textId="77777777" w:rsidTr="00116207">
        <w:trPr>
          <w:trHeight w:val="397"/>
        </w:trPr>
        <w:tc>
          <w:tcPr>
            <w:tcW w:w="5211" w:type="dxa"/>
            <w:vAlign w:val="center"/>
          </w:tcPr>
          <w:p w14:paraId="56BF0AE6" w14:textId="77777777" w:rsidR="00AC7D93" w:rsidRPr="00E34474" w:rsidRDefault="00AC7D93" w:rsidP="00116207">
            <w:r>
              <w:t>CareDocumentationHeaderType</w:t>
            </w:r>
            <w:r w:rsidRPr="00E34474">
              <w:t>.documentId</w:t>
            </w:r>
          </w:p>
        </w:tc>
        <w:tc>
          <w:tcPr>
            <w:tcW w:w="4536" w:type="dxa"/>
            <w:vAlign w:val="center"/>
          </w:tcPr>
          <w:p w14:paraId="7A11F052" w14:textId="77777777" w:rsidR="00AC7D93" w:rsidRPr="00E34474" w:rsidRDefault="00AC7D93" w:rsidP="00116207">
            <w:r w:rsidRPr="00E34474">
              <w:t>careDocumentation/</w:t>
            </w:r>
            <w:r>
              <w:t>c</w:t>
            </w:r>
            <w:r w:rsidRPr="00E34474">
              <w:t>areDocumentationHeader/documentId</w:t>
            </w:r>
          </w:p>
        </w:tc>
      </w:tr>
      <w:tr w:rsidR="00AC7D93" w:rsidRPr="00C469F0" w14:paraId="778D92EA" w14:textId="77777777" w:rsidTr="00116207">
        <w:trPr>
          <w:trHeight w:val="397"/>
        </w:trPr>
        <w:tc>
          <w:tcPr>
            <w:tcW w:w="5211" w:type="dxa"/>
            <w:vAlign w:val="center"/>
          </w:tcPr>
          <w:p w14:paraId="56B242BB" w14:textId="77777777" w:rsidR="00AC7D93" w:rsidRPr="00C469F0" w:rsidRDefault="00AC7D93" w:rsidP="00116207">
            <w:r>
              <w:t>CareDocumentationHeaderType</w:t>
            </w:r>
            <w:r w:rsidRPr="00C469F0">
              <w:t>.sourceSystemHSAId</w:t>
            </w:r>
          </w:p>
        </w:tc>
        <w:tc>
          <w:tcPr>
            <w:tcW w:w="4536" w:type="dxa"/>
            <w:vAlign w:val="center"/>
          </w:tcPr>
          <w:p w14:paraId="0FB6EC22" w14:textId="77777777" w:rsidR="00AC7D93" w:rsidRPr="00C469F0" w:rsidRDefault="00AC7D93" w:rsidP="00116207">
            <w:r>
              <w:t>careDocumentation</w:t>
            </w:r>
            <w:r w:rsidRPr="00C469F0">
              <w:t>/</w:t>
            </w:r>
            <w:r>
              <w:t>careDocumentationHeader</w:t>
            </w:r>
            <w:r w:rsidRPr="00C469F0">
              <w:t>/sourceSystemHSAId</w:t>
            </w:r>
          </w:p>
        </w:tc>
      </w:tr>
      <w:tr w:rsidR="00AC7D93" w:rsidRPr="00C469F0" w14:paraId="09EEA07F" w14:textId="77777777" w:rsidTr="00116207">
        <w:trPr>
          <w:trHeight w:val="397"/>
        </w:trPr>
        <w:tc>
          <w:tcPr>
            <w:tcW w:w="5211" w:type="dxa"/>
            <w:vAlign w:val="center"/>
          </w:tcPr>
          <w:p w14:paraId="0D4A0E8D" w14:textId="77777777" w:rsidR="00AC7D93" w:rsidRPr="00C469F0" w:rsidRDefault="00AC7D93" w:rsidP="00116207">
            <w:r>
              <w:t>CareDocumentationHeaderType</w:t>
            </w:r>
            <w:r w:rsidRPr="00C469F0">
              <w:t>.patientId</w:t>
            </w:r>
          </w:p>
        </w:tc>
        <w:tc>
          <w:tcPr>
            <w:tcW w:w="4536" w:type="dxa"/>
            <w:vAlign w:val="center"/>
          </w:tcPr>
          <w:p w14:paraId="6D1CEE4B" w14:textId="77777777" w:rsidR="00AC7D93" w:rsidRPr="00C469F0" w:rsidRDefault="00AC7D93" w:rsidP="00116207">
            <w:r>
              <w:t>careDocumentation</w:t>
            </w:r>
            <w:r w:rsidRPr="00C469F0">
              <w:t>/</w:t>
            </w:r>
            <w:r>
              <w:t>careDocumentationHeader</w:t>
            </w:r>
            <w:r w:rsidRPr="00C469F0">
              <w:t>/patientId</w:t>
            </w:r>
          </w:p>
        </w:tc>
      </w:tr>
      <w:tr w:rsidR="00AC7D93" w:rsidRPr="00C469F0" w14:paraId="69F32553" w14:textId="77777777" w:rsidTr="00116207">
        <w:trPr>
          <w:trHeight w:val="397"/>
        </w:trPr>
        <w:tc>
          <w:tcPr>
            <w:tcW w:w="5211" w:type="dxa"/>
            <w:vAlign w:val="center"/>
          </w:tcPr>
          <w:p w14:paraId="228FD552" w14:textId="77777777" w:rsidR="00AC7D93" w:rsidRPr="00C469F0" w:rsidRDefault="00AC7D93" w:rsidP="00116207">
            <w:r>
              <w:t>CareDocumentationHeaderType.accountableHealthcareProfessional</w:t>
            </w:r>
          </w:p>
        </w:tc>
        <w:tc>
          <w:tcPr>
            <w:tcW w:w="4536" w:type="dxa"/>
            <w:vAlign w:val="center"/>
          </w:tcPr>
          <w:p w14:paraId="02F77293" w14:textId="77777777" w:rsidR="00AC7D93" w:rsidRPr="00C469F0" w:rsidRDefault="00AC7D93" w:rsidP="00116207">
            <w:r>
              <w:t>careDocumentation</w:t>
            </w:r>
            <w:r w:rsidRPr="00C469F0">
              <w:t>/</w:t>
            </w:r>
            <w:r>
              <w:t>careDocumentationHeader</w:t>
            </w:r>
            <w:r w:rsidRPr="00C469F0">
              <w:t>/</w:t>
            </w:r>
            <w:r>
              <w:t>accountableHealthcareProfessional</w:t>
            </w:r>
          </w:p>
        </w:tc>
      </w:tr>
      <w:tr w:rsidR="00AC7D93" w:rsidRPr="00C469F0" w14:paraId="656C1582" w14:textId="77777777" w:rsidTr="00116207">
        <w:trPr>
          <w:trHeight w:val="397"/>
        </w:trPr>
        <w:tc>
          <w:tcPr>
            <w:tcW w:w="5211" w:type="dxa"/>
            <w:vAlign w:val="center"/>
          </w:tcPr>
          <w:p w14:paraId="2FEBDCA3" w14:textId="77777777" w:rsidR="00AC7D93" w:rsidRPr="00C469F0" w:rsidRDefault="00AC7D93" w:rsidP="00116207">
            <w:r>
              <w:t>AccountableHealthcareProfessionalType</w:t>
            </w:r>
            <w:r w:rsidRPr="00C469F0">
              <w:t>.authorTime</w:t>
            </w:r>
          </w:p>
        </w:tc>
        <w:tc>
          <w:tcPr>
            <w:tcW w:w="4536" w:type="dxa"/>
            <w:vAlign w:val="center"/>
          </w:tcPr>
          <w:p w14:paraId="067C30E3" w14:textId="77777777" w:rsidR="00AC7D93" w:rsidRPr="00C469F0" w:rsidRDefault="00AC7D93" w:rsidP="00116207">
            <w:r>
              <w:t>careDocumentation</w:t>
            </w:r>
            <w:r w:rsidRPr="00C469F0">
              <w:t>/</w:t>
            </w:r>
            <w:r>
              <w:t>careDocumentationHeader</w:t>
            </w:r>
            <w:r w:rsidRPr="00C469F0">
              <w:t>/</w:t>
            </w:r>
            <w:r>
              <w:t xml:space="preserve"> accountableHealthcareProfessional</w:t>
            </w:r>
            <w:r w:rsidRPr="00C469F0">
              <w:t xml:space="preserve"> </w:t>
            </w:r>
            <w:r>
              <w:t>/authorTime</w:t>
            </w:r>
          </w:p>
        </w:tc>
      </w:tr>
      <w:tr w:rsidR="00AC7D93" w:rsidRPr="00336280" w14:paraId="5CCC3980" w14:textId="77777777" w:rsidTr="00116207">
        <w:trPr>
          <w:trHeight w:val="397"/>
        </w:trPr>
        <w:tc>
          <w:tcPr>
            <w:tcW w:w="5211" w:type="dxa"/>
            <w:vAlign w:val="center"/>
          </w:tcPr>
          <w:p w14:paraId="7E81FA09" w14:textId="77777777" w:rsidR="00AC7D93" w:rsidRPr="00C469F0" w:rsidRDefault="00AC7D93" w:rsidP="00116207">
            <w:r>
              <w:lastRenderedPageBreak/>
              <w:t>AccountableHealthcareProfessionalType</w:t>
            </w:r>
            <w:r w:rsidRPr="00C469F0">
              <w:t>.healthcareProfessionalHSAId</w:t>
            </w:r>
          </w:p>
        </w:tc>
        <w:tc>
          <w:tcPr>
            <w:tcW w:w="4536" w:type="dxa"/>
            <w:vAlign w:val="center"/>
          </w:tcPr>
          <w:p w14:paraId="5B6214FE" w14:textId="77777777" w:rsidR="00AC7D93" w:rsidRPr="00336280" w:rsidRDefault="00AC7D93" w:rsidP="00116207">
            <w:pPr>
              <w:rPr>
                <w:lang w:val="en-US"/>
              </w:rPr>
            </w:pPr>
            <w:r>
              <w:rPr>
                <w:lang w:val="en-US"/>
              </w:rPr>
              <w:t>careDocumentation</w:t>
            </w:r>
            <w:r w:rsidRPr="00336280">
              <w:rPr>
                <w:lang w:val="en-US"/>
              </w:rPr>
              <w:t>/</w:t>
            </w:r>
            <w:r>
              <w:rPr>
                <w:lang w:val="en-US"/>
              </w:rPr>
              <w:t>careDocumentation</w:t>
            </w:r>
            <w:r w:rsidRPr="00336280">
              <w:rPr>
                <w:lang w:val="en-US"/>
              </w:rPr>
              <w:t>Header/accountableHealthcareProfessional/healthcareProfessionalHSAId</w:t>
            </w:r>
          </w:p>
        </w:tc>
      </w:tr>
      <w:tr w:rsidR="00AC7D93" w:rsidRPr="00C469F0" w14:paraId="7D6768FC" w14:textId="77777777" w:rsidTr="00116207">
        <w:trPr>
          <w:trHeight w:val="397"/>
        </w:trPr>
        <w:tc>
          <w:tcPr>
            <w:tcW w:w="5211" w:type="dxa"/>
            <w:vAlign w:val="center"/>
          </w:tcPr>
          <w:p w14:paraId="21C6CC8D" w14:textId="77777777" w:rsidR="00AC7D93" w:rsidRPr="00C469F0" w:rsidRDefault="00AC7D93" w:rsidP="00116207">
            <w:r>
              <w:rPr>
                <w:lang w:val="en-US"/>
              </w:rPr>
              <w:t>AccountableHealthcareProfessionalType</w:t>
            </w:r>
            <w:r w:rsidRPr="00C469F0">
              <w:t>.healthcareProfessionalName</w:t>
            </w:r>
          </w:p>
        </w:tc>
        <w:tc>
          <w:tcPr>
            <w:tcW w:w="4536" w:type="dxa"/>
            <w:vAlign w:val="center"/>
          </w:tcPr>
          <w:p w14:paraId="62A20A06" w14:textId="77777777" w:rsidR="00AC7D93" w:rsidRPr="00C469F0" w:rsidRDefault="00AC7D93" w:rsidP="00116207">
            <w:r>
              <w:t>careDocumentation</w:t>
            </w:r>
            <w:r w:rsidRPr="00C469F0">
              <w:t>/</w:t>
            </w:r>
            <w:r>
              <w:t>careDocumentationHeader</w:t>
            </w:r>
            <w:r w:rsidRPr="00C469F0">
              <w:t>/</w:t>
            </w:r>
            <w:r>
              <w:t>accountableHealthcareProfessional</w:t>
            </w:r>
            <w:r w:rsidRPr="00C469F0">
              <w:t>/healthcareProfessionalName</w:t>
            </w:r>
          </w:p>
        </w:tc>
      </w:tr>
      <w:tr w:rsidR="00AC7D93" w:rsidRPr="00C469F0" w14:paraId="46A1106E" w14:textId="77777777" w:rsidTr="00116207">
        <w:trPr>
          <w:trHeight w:val="397"/>
        </w:trPr>
        <w:tc>
          <w:tcPr>
            <w:tcW w:w="5211" w:type="dxa"/>
            <w:vAlign w:val="center"/>
          </w:tcPr>
          <w:p w14:paraId="03337F77" w14:textId="77777777" w:rsidR="00AC7D93" w:rsidRPr="00C469F0" w:rsidRDefault="00AC7D93" w:rsidP="00116207">
            <w:r>
              <w:t>AccountableHealthcareProfessionalType</w:t>
            </w:r>
            <w:r w:rsidRPr="00C469F0">
              <w:t>.healthcareProfessionalRoleCode</w:t>
            </w:r>
          </w:p>
        </w:tc>
        <w:tc>
          <w:tcPr>
            <w:tcW w:w="4536" w:type="dxa"/>
            <w:vAlign w:val="center"/>
          </w:tcPr>
          <w:p w14:paraId="69ADABB4" w14:textId="77777777" w:rsidR="00AC7D93" w:rsidRPr="00C469F0" w:rsidRDefault="00AC7D93" w:rsidP="00116207">
            <w:pPr>
              <w:rPr>
                <w:lang w:val="en-US"/>
              </w:rPr>
            </w:pPr>
            <w:r>
              <w:t>careDocumentation</w:t>
            </w:r>
            <w:r w:rsidRPr="00C469F0">
              <w:t>/</w:t>
            </w:r>
            <w:r>
              <w:t>careDocumentationHeader</w:t>
            </w:r>
            <w:r w:rsidRPr="00C469F0">
              <w:t>/</w:t>
            </w:r>
            <w:r>
              <w:t>accountableHealthcareProfessional</w:t>
            </w:r>
            <w:r w:rsidRPr="00C469F0">
              <w:t>/healthcareProfessionalRoleCode</w:t>
            </w:r>
          </w:p>
        </w:tc>
      </w:tr>
      <w:tr w:rsidR="00AC7D93" w:rsidRPr="00520E50" w14:paraId="4EC44CE6" w14:textId="77777777" w:rsidTr="00116207">
        <w:trPr>
          <w:trHeight w:val="397"/>
        </w:trPr>
        <w:tc>
          <w:tcPr>
            <w:tcW w:w="5211" w:type="dxa"/>
            <w:vAlign w:val="center"/>
          </w:tcPr>
          <w:p w14:paraId="2C0015FE" w14:textId="77777777" w:rsidR="00AC7D93" w:rsidRPr="00C469F0" w:rsidRDefault="00AC7D93" w:rsidP="00116207">
            <w:r>
              <w:t>HealthcareProfessionalOrgUnitType.</w:t>
            </w:r>
            <w:r w:rsidRPr="00C469F0">
              <w:t>orgUnitHSAId</w:t>
            </w:r>
          </w:p>
        </w:tc>
        <w:tc>
          <w:tcPr>
            <w:tcW w:w="4536" w:type="dxa"/>
            <w:vAlign w:val="center"/>
          </w:tcPr>
          <w:p w14:paraId="1A58766F" w14:textId="77777777" w:rsidR="00AC7D93" w:rsidRPr="003F7B8B" w:rsidRDefault="00AC7D93" w:rsidP="00116207">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/orgUnitHSAId</w:t>
            </w:r>
          </w:p>
        </w:tc>
      </w:tr>
      <w:tr w:rsidR="00AC7D93" w:rsidRPr="00520E50" w14:paraId="474E5A88" w14:textId="77777777" w:rsidTr="00116207">
        <w:trPr>
          <w:trHeight w:val="397"/>
        </w:trPr>
        <w:tc>
          <w:tcPr>
            <w:tcW w:w="5211" w:type="dxa"/>
            <w:vAlign w:val="center"/>
          </w:tcPr>
          <w:p w14:paraId="5BC705D2" w14:textId="77777777" w:rsidR="00AC7D93" w:rsidRPr="00C469F0" w:rsidRDefault="00AC7D93" w:rsidP="00116207">
            <w:r>
              <w:t>HealthcareProfessionalOrgUnitType.</w:t>
            </w:r>
            <w:r w:rsidRPr="00C469F0">
              <w:t>orgUnitname</w:t>
            </w:r>
          </w:p>
        </w:tc>
        <w:tc>
          <w:tcPr>
            <w:tcW w:w="4536" w:type="dxa"/>
            <w:vAlign w:val="center"/>
          </w:tcPr>
          <w:p w14:paraId="7D372333" w14:textId="77777777" w:rsidR="00AC7D93" w:rsidRPr="003F7B8B" w:rsidRDefault="00AC7D93" w:rsidP="00116207">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AC7D93" w:rsidRPr="00520E50" w14:paraId="0B0184E7" w14:textId="77777777" w:rsidTr="00116207">
        <w:trPr>
          <w:trHeight w:val="397"/>
        </w:trPr>
        <w:tc>
          <w:tcPr>
            <w:tcW w:w="5211" w:type="dxa"/>
            <w:vAlign w:val="center"/>
          </w:tcPr>
          <w:p w14:paraId="23F3E8C0" w14:textId="77777777" w:rsidR="00AC7D93" w:rsidRPr="00C469F0" w:rsidRDefault="00AC7D93" w:rsidP="00116207">
            <w:r>
              <w:t>HealthcareProfessionalOrgUnitType.</w:t>
            </w:r>
            <w:r w:rsidRPr="00C469F0">
              <w:t>orgUnitTelecom</w:t>
            </w:r>
          </w:p>
        </w:tc>
        <w:tc>
          <w:tcPr>
            <w:tcW w:w="4536" w:type="dxa"/>
            <w:vAlign w:val="center"/>
          </w:tcPr>
          <w:p w14:paraId="5F34E351" w14:textId="77777777" w:rsidR="00AC7D93" w:rsidRPr="003F7B8B" w:rsidRDefault="00AC7D93" w:rsidP="00116207">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/orgUnitTelecom</w:t>
            </w:r>
          </w:p>
        </w:tc>
      </w:tr>
      <w:tr w:rsidR="00AC7D93" w:rsidRPr="00520E50" w14:paraId="10432DF2" w14:textId="77777777" w:rsidTr="00116207">
        <w:trPr>
          <w:trHeight w:val="397"/>
        </w:trPr>
        <w:tc>
          <w:tcPr>
            <w:tcW w:w="5211" w:type="dxa"/>
            <w:vAlign w:val="center"/>
          </w:tcPr>
          <w:p w14:paraId="545449AA" w14:textId="77777777" w:rsidR="00AC7D93" w:rsidRPr="00C469F0" w:rsidRDefault="00AC7D93" w:rsidP="00116207">
            <w:r>
              <w:t>HealthcareProfessionalOrgUnitType.</w:t>
            </w:r>
            <w:r w:rsidRPr="00C469F0">
              <w:t>orgUnitEmail</w:t>
            </w:r>
          </w:p>
        </w:tc>
        <w:tc>
          <w:tcPr>
            <w:tcW w:w="4536" w:type="dxa"/>
            <w:vAlign w:val="center"/>
          </w:tcPr>
          <w:p w14:paraId="409ADDFE" w14:textId="77777777" w:rsidR="00AC7D93" w:rsidRPr="003F7B8B" w:rsidRDefault="00AC7D93" w:rsidP="00116207">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AC7D93" w:rsidRPr="00520E50" w14:paraId="40C1452D" w14:textId="77777777" w:rsidTr="00116207">
        <w:trPr>
          <w:trHeight w:val="397"/>
        </w:trPr>
        <w:tc>
          <w:tcPr>
            <w:tcW w:w="5211" w:type="dxa"/>
            <w:vAlign w:val="center"/>
          </w:tcPr>
          <w:p w14:paraId="7C465A21" w14:textId="77777777" w:rsidR="00AC7D93" w:rsidRPr="00C469F0" w:rsidRDefault="00AC7D93" w:rsidP="00116207">
            <w:pPr>
              <w:rPr>
                <w:u w:val="single"/>
              </w:rPr>
            </w:pPr>
            <w:r>
              <w:t>HealthcareProfessionalOrgUnitType.</w:t>
            </w:r>
            <w:r w:rsidRPr="00C469F0">
              <w:t>orgUnitAddress</w:t>
            </w:r>
          </w:p>
        </w:tc>
        <w:tc>
          <w:tcPr>
            <w:tcW w:w="4536" w:type="dxa"/>
            <w:vAlign w:val="center"/>
          </w:tcPr>
          <w:p w14:paraId="31FC8D30" w14:textId="77777777" w:rsidR="00AC7D93" w:rsidRPr="003F7B8B" w:rsidRDefault="00AC7D93" w:rsidP="00116207">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/orgUnitAddress</w:t>
            </w:r>
          </w:p>
        </w:tc>
      </w:tr>
      <w:tr w:rsidR="00AC7D93" w:rsidRPr="00520E50" w14:paraId="5963CB6B" w14:textId="77777777" w:rsidTr="00116207">
        <w:trPr>
          <w:trHeight w:val="397"/>
        </w:trPr>
        <w:tc>
          <w:tcPr>
            <w:tcW w:w="5211" w:type="dxa"/>
            <w:vAlign w:val="center"/>
          </w:tcPr>
          <w:p w14:paraId="5187A7EA" w14:textId="77777777" w:rsidR="00AC7D93" w:rsidRPr="00C469F0" w:rsidRDefault="00AC7D93" w:rsidP="00116207">
            <w:r>
              <w:t>HealthcareProfessionalOrgUnitType.</w:t>
            </w:r>
            <w:r w:rsidRPr="00C469F0">
              <w:t>orgUnitLocation</w:t>
            </w:r>
          </w:p>
        </w:tc>
        <w:tc>
          <w:tcPr>
            <w:tcW w:w="4536" w:type="dxa"/>
            <w:vAlign w:val="center"/>
          </w:tcPr>
          <w:p w14:paraId="5C418A4E" w14:textId="77777777" w:rsidR="00AC7D93" w:rsidRPr="003F7B8B" w:rsidRDefault="00AC7D93" w:rsidP="00116207">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AC7D93" w:rsidRPr="00C469F0" w14:paraId="58086508" w14:textId="77777777" w:rsidTr="00116207">
        <w:trPr>
          <w:trHeight w:val="397"/>
        </w:trPr>
        <w:tc>
          <w:tcPr>
            <w:tcW w:w="5211" w:type="dxa"/>
            <w:vAlign w:val="center"/>
          </w:tcPr>
          <w:p w14:paraId="647FB617" w14:textId="77777777" w:rsidR="00AC7D93" w:rsidRPr="00C469F0" w:rsidRDefault="00AC7D93" w:rsidP="00116207">
            <w:r>
              <w:t>AccountableHealthcareProfessionalType</w:t>
            </w:r>
            <w:r w:rsidRPr="00C469F0">
              <w:t>.healthcareProfessionalCareUnitHSAId</w:t>
            </w:r>
          </w:p>
        </w:tc>
        <w:tc>
          <w:tcPr>
            <w:tcW w:w="4536" w:type="dxa"/>
            <w:vAlign w:val="center"/>
          </w:tcPr>
          <w:p w14:paraId="1279719E" w14:textId="77777777" w:rsidR="00AC7D93" w:rsidRPr="00C469F0" w:rsidRDefault="00AC7D93" w:rsidP="00116207">
            <w:pPr>
              <w:rPr>
                <w:lang w:val="en-US"/>
              </w:rPr>
            </w:pPr>
            <w:r>
              <w:t>careDocumentation</w:t>
            </w:r>
            <w:r w:rsidRPr="00C469F0">
              <w:t>/</w:t>
            </w:r>
            <w:r>
              <w:t>careDocumentationHeader</w:t>
            </w:r>
            <w:r w:rsidRPr="00C469F0">
              <w:t>/</w:t>
            </w:r>
            <w:r>
              <w:t>accountableHealthcareProfessional</w:t>
            </w:r>
            <w:r w:rsidRPr="00C469F0">
              <w:t>/healthcareProfessionalCareUnitHSAId</w:t>
            </w:r>
          </w:p>
        </w:tc>
      </w:tr>
      <w:tr w:rsidR="00AC7D93" w:rsidRPr="00C469F0" w14:paraId="2EA1690D" w14:textId="77777777" w:rsidTr="00116207">
        <w:trPr>
          <w:trHeight w:val="397"/>
        </w:trPr>
        <w:tc>
          <w:tcPr>
            <w:tcW w:w="5211" w:type="dxa"/>
            <w:vAlign w:val="center"/>
          </w:tcPr>
          <w:p w14:paraId="5518CB4E" w14:textId="77777777" w:rsidR="00AC7D93" w:rsidRPr="00C469F0" w:rsidRDefault="00AC7D93" w:rsidP="00116207">
            <w:r>
              <w:t>AccountableHealthcareProfessionalType</w:t>
            </w:r>
            <w:r w:rsidRPr="00C469F0">
              <w:t>.healthcareProfessionalCareGiverHSAId</w:t>
            </w:r>
          </w:p>
        </w:tc>
        <w:tc>
          <w:tcPr>
            <w:tcW w:w="4536" w:type="dxa"/>
            <w:vAlign w:val="center"/>
          </w:tcPr>
          <w:p w14:paraId="333C62A7" w14:textId="77777777" w:rsidR="00AC7D93" w:rsidRPr="00C469F0" w:rsidRDefault="00AC7D93" w:rsidP="00116207">
            <w:r>
              <w:t>careDocumentation</w:t>
            </w:r>
            <w:r w:rsidRPr="00C469F0">
              <w:t>/</w:t>
            </w:r>
            <w:r>
              <w:t>careDocumentationHeader</w:t>
            </w:r>
            <w:r w:rsidRPr="00C469F0">
              <w:t>/</w:t>
            </w:r>
            <w:r>
              <w:t>accountableHealthcareProfessional</w:t>
            </w:r>
            <w:r w:rsidRPr="00C469F0">
              <w:t>/healthcareProfessionalCareGiverHSAId</w:t>
            </w:r>
          </w:p>
        </w:tc>
      </w:tr>
      <w:tr w:rsidR="00AC7D93" w:rsidRPr="00C470D0" w14:paraId="77BB30E5" w14:textId="77777777" w:rsidTr="00116207">
        <w:trPr>
          <w:trHeight w:val="397"/>
        </w:trPr>
        <w:tc>
          <w:tcPr>
            <w:tcW w:w="5211" w:type="dxa"/>
            <w:vAlign w:val="center"/>
          </w:tcPr>
          <w:p w14:paraId="0147DD09" w14:textId="77777777" w:rsidR="00AC7D93" w:rsidRPr="00C469F0" w:rsidRDefault="00AC7D93" w:rsidP="00116207">
            <w:r>
              <w:t>LegalAuthenticatorType</w:t>
            </w:r>
            <w:r w:rsidRPr="00C469F0">
              <w:t>.legalAuthenticatorTime</w:t>
            </w:r>
          </w:p>
        </w:tc>
        <w:tc>
          <w:tcPr>
            <w:tcW w:w="4536" w:type="dxa"/>
            <w:vAlign w:val="center"/>
          </w:tcPr>
          <w:p w14:paraId="3CF7566C" w14:textId="77777777" w:rsidR="00AC7D93" w:rsidRPr="00C469F0" w:rsidRDefault="00AC7D93" w:rsidP="00116207">
            <w:r>
              <w:t>careDocumentation</w:t>
            </w:r>
            <w:r w:rsidRPr="00C469F0">
              <w:t>/</w:t>
            </w:r>
            <w:r>
              <w:t>careDocumentationHeader/l</w:t>
            </w:r>
            <w:r w:rsidRPr="00C469F0">
              <w:t>egalAuthenticator/legalAuthenticatorTime</w:t>
            </w:r>
          </w:p>
        </w:tc>
      </w:tr>
      <w:tr w:rsidR="00AC7D93" w:rsidRPr="00C470D0" w14:paraId="0CE0E419" w14:textId="77777777" w:rsidTr="00116207">
        <w:trPr>
          <w:trHeight w:val="397"/>
        </w:trPr>
        <w:tc>
          <w:tcPr>
            <w:tcW w:w="5211" w:type="dxa"/>
            <w:vAlign w:val="center"/>
          </w:tcPr>
          <w:p w14:paraId="634FA751" w14:textId="77777777" w:rsidR="00AC7D93" w:rsidRPr="00C469F0" w:rsidRDefault="00AC7D93" w:rsidP="00116207">
            <w:r>
              <w:t>LegalAuthenticatorType</w:t>
            </w:r>
            <w:r w:rsidRPr="00C469F0">
              <w:t>.legalAuthenticatorHSAId</w:t>
            </w:r>
          </w:p>
        </w:tc>
        <w:tc>
          <w:tcPr>
            <w:tcW w:w="4536" w:type="dxa"/>
            <w:vAlign w:val="center"/>
          </w:tcPr>
          <w:p w14:paraId="01D2BE73" w14:textId="77777777" w:rsidR="00AC7D93" w:rsidRPr="00C469F0" w:rsidRDefault="00AC7D93" w:rsidP="00116207">
            <w:r>
              <w:t>careDocumentation</w:t>
            </w:r>
            <w:r w:rsidRPr="00C469F0">
              <w:t>/</w:t>
            </w:r>
            <w:r>
              <w:t>careDocumentationHeader</w:t>
            </w:r>
            <w:r w:rsidRPr="00C469F0">
              <w:t>/</w:t>
            </w:r>
            <w:r>
              <w:t>l</w:t>
            </w:r>
            <w:r w:rsidRPr="00C469F0">
              <w:t>egalAuthenticator/legalAuthenticatorHSAId</w:t>
            </w:r>
          </w:p>
        </w:tc>
      </w:tr>
      <w:tr w:rsidR="00AC7D93" w:rsidRPr="00C470D0" w14:paraId="16EE2BC3" w14:textId="77777777" w:rsidTr="00116207">
        <w:trPr>
          <w:trHeight w:val="397"/>
        </w:trPr>
        <w:tc>
          <w:tcPr>
            <w:tcW w:w="5211" w:type="dxa"/>
            <w:vAlign w:val="center"/>
          </w:tcPr>
          <w:p w14:paraId="2A9B4DE8" w14:textId="77777777" w:rsidR="00AC7D93" w:rsidRPr="00C469F0" w:rsidRDefault="00AC7D93" w:rsidP="00116207">
            <w:r>
              <w:t>LegalAuthenticatorType</w:t>
            </w:r>
            <w:r w:rsidRPr="00C469F0">
              <w:t>.legalAuthenticatorName</w:t>
            </w:r>
          </w:p>
        </w:tc>
        <w:tc>
          <w:tcPr>
            <w:tcW w:w="4536" w:type="dxa"/>
            <w:vAlign w:val="center"/>
          </w:tcPr>
          <w:p w14:paraId="230877F1" w14:textId="77777777" w:rsidR="00AC7D93" w:rsidRPr="00C469F0" w:rsidRDefault="00AC7D93" w:rsidP="00116207">
            <w:r>
              <w:t>careDocumentation</w:t>
            </w:r>
            <w:r w:rsidRPr="00C469F0">
              <w:t>/</w:t>
            </w:r>
            <w:r>
              <w:t>careDocumentationHeader</w:t>
            </w:r>
            <w:r w:rsidRPr="00C469F0">
              <w:t>/</w:t>
            </w:r>
            <w:r>
              <w:t>legalAuthenticator/legalAuthenticatorName</w:t>
            </w:r>
          </w:p>
        </w:tc>
      </w:tr>
      <w:tr w:rsidR="00AC7D93" w:rsidRPr="00C470D0" w14:paraId="34BC9DA6" w14:textId="77777777" w:rsidTr="00116207">
        <w:trPr>
          <w:trHeight w:val="397"/>
        </w:trPr>
        <w:tc>
          <w:tcPr>
            <w:tcW w:w="5211" w:type="dxa"/>
            <w:vAlign w:val="center"/>
          </w:tcPr>
          <w:p w14:paraId="4A119372" w14:textId="77777777" w:rsidR="00AC7D93" w:rsidRPr="00C469F0" w:rsidRDefault="00AC7D93" w:rsidP="00116207">
            <w:r>
              <w:lastRenderedPageBreak/>
              <w:t>CareDocumentationHeaderType</w:t>
            </w:r>
            <w:r w:rsidRPr="00C469F0">
              <w:t>.approvedForPatient</w:t>
            </w:r>
          </w:p>
        </w:tc>
        <w:tc>
          <w:tcPr>
            <w:tcW w:w="4536" w:type="dxa"/>
            <w:vAlign w:val="center"/>
          </w:tcPr>
          <w:p w14:paraId="1F525611" w14:textId="77777777" w:rsidR="00AC7D93" w:rsidRPr="00C469F0" w:rsidRDefault="00AC7D93" w:rsidP="00116207">
            <w:r>
              <w:t>careDocumentation</w:t>
            </w:r>
            <w:r w:rsidRPr="00C469F0">
              <w:t>/</w:t>
            </w:r>
            <w:r>
              <w:t>careDocumentationHeader</w:t>
            </w:r>
            <w:r w:rsidRPr="00C469F0">
              <w:t>/approvedForPatient</w:t>
            </w:r>
          </w:p>
        </w:tc>
      </w:tr>
      <w:tr w:rsidR="00AC7D93" w:rsidRPr="00C469F0" w14:paraId="04F4EE72" w14:textId="77777777" w:rsidTr="00116207">
        <w:trPr>
          <w:trHeight w:val="397"/>
        </w:trPr>
        <w:tc>
          <w:tcPr>
            <w:tcW w:w="5211" w:type="dxa"/>
            <w:vAlign w:val="center"/>
          </w:tcPr>
          <w:p w14:paraId="42F8AA1E" w14:textId="77777777" w:rsidR="00AC7D93" w:rsidRPr="00C469F0" w:rsidRDefault="00AC7D93" w:rsidP="00116207">
            <w:r>
              <w:t>CareDocumentationHeaderType</w:t>
            </w:r>
            <w:r w:rsidRPr="00C469F0">
              <w:t>.careContactId</w:t>
            </w:r>
          </w:p>
        </w:tc>
        <w:tc>
          <w:tcPr>
            <w:tcW w:w="4536" w:type="dxa"/>
            <w:vAlign w:val="center"/>
          </w:tcPr>
          <w:p w14:paraId="58A31F4F" w14:textId="77777777" w:rsidR="00AC7D93" w:rsidRPr="00C469F0" w:rsidRDefault="00AC7D93" w:rsidP="00116207">
            <w:r>
              <w:t>careDocumentation</w:t>
            </w:r>
            <w:r w:rsidRPr="00C469F0">
              <w:t>/</w:t>
            </w:r>
            <w:r>
              <w:t>CareDocumentationHeader</w:t>
            </w:r>
            <w:r w:rsidRPr="00C469F0">
              <w:t>/careContactId</w:t>
            </w:r>
          </w:p>
        </w:tc>
      </w:tr>
      <w:tr w:rsidR="00AC7D93" w:rsidRPr="00C469F0" w14:paraId="1FB27F82" w14:textId="77777777" w:rsidTr="00116207">
        <w:trPr>
          <w:trHeight w:val="397"/>
        </w:trPr>
        <w:tc>
          <w:tcPr>
            <w:tcW w:w="5211" w:type="dxa"/>
            <w:shd w:val="clear" w:color="auto" w:fill="D9D9D9" w:themeFill="background1" w:themeFillShade="D9"/>
            <w:vAlign w:val="center"/>
          </w:tcPr>
          <w:p w14:paraId="436C4F99" w14:textId="77777777" w:rsidR="00AC7D93" w:rsidRPr="00C469F0" w:rsidRDefault="00AC7D93" w:rsidP="00116207">
            <w:r>
              <w:t>CareDocumentationBodyType</w:t>
            </w:r>
          </w:p>
        </w:tc>
        <w:tc>
          <w:tcPr>
            <w:tcW w:w="4536" w:type="dxa"/>
            <w:shd w:val="clear" w:color="auto" w:fill="D9D9D9" w:themeFill="background1" w:themeFillShade="D9"/>
            <w:vAlign w:val="center"/>
          </w:tcPr>
          <w:p w14:paraId="2D3685A9" w14:textId="77777777" w:rsidR="00AC7D93" w:rsidRPr="00C469F0" w:rsidRDefault="00AC7D93" w:rsidP="00116207"/>
        </w:tc>
      </w:tr>
      <w:tr w:rsidR="00AC7D93" w:rsidRPr="00C469F0" w14:paraId="7ACDE637" w14:textId="77777777" w:rsidTr="00116207">
        <w:trPr>
          <w:trHeight w:val="397"/>
        </w:trPr>
        <w:tc>
          <w:tcPr>
            <w:tcW w:w="5211" w:type="dxa"/>
            <w:vAlign w:val="center"/>
          </w:tcPr>
          <w:p w14:paraId="1DD27346" w14:textId="77777777" w:rsidR="00AC7D93" w:rsidRPr="00C469F0" w:rsidRDefault="00AC7D93" w:rsidP="00116207">
            <w:r>
              <w:t>ClinicalDocumentNoteType.clinicalDocumentNoteCode</w:t>
            </w:r>
          </w:p>
        </w:tc>
        <w:tc>
          <w:tcPr>
            <w:tcW w:w="4536" w:type="dxa"/>
            <w:vAlign w:val="center"/>
          </w:tcPr>
          <w:p w14:paraId="2D9CFE20" w14:textId="77777777" w:rsidR="00AC7D93" w:rsidRPr="00C469F0" w:rsidRDefault="00AC7D93" w:rsidP="00116207">
            <w:r>
              <w:t>careDocumentation/careDocumentationBody/clinicalDocument/clinicalDocumentNoteCode</w:t>
            </w:r>
          </w:p>
        </w:tc>
      </w:tr>
      <w:tr w:rsidR="00AC7D93" w:rsidRPr="00C469F0" w14:paraId="5C5EDEBB" w14:textId="77777777" w:rsidTr="00116207">
        <w:trPr>
          <w:trHeight w:val="397"/>
        </w:trPr>
        <w:tc>
          <w:tcPr>
            <w:tcW w:w="5211" w:type="dxa"/>
            <w:vAlign w:val="center"/>
          </w:tcPr>
          <w:p w14:paraId="4805CEF4" w14:textId="77777777" w:rsidR="00AC7D93" w:rsidRPr="00C469F0" w:rsidRDefault="00AC7D93" w:rsidP="00116207">
            <w:r>
              <w:t>ClinicalDocumentNoteType.clinicalDocumentTypeCode</w:t>
            </w:r>
          </w:p>
        </w:tc>
        <w:tc>
          <w:tcPr>
            <w:tcW w:w="4536" w:type="dxa"/>
            <w:vAlign w:val="center"/>
          </w:tcPr>
          <w:p w14:paraId="21E153F7" w14:textId="77777777" w:rsidR="00AC7D93" w:rsidRPr="00C469F0" w:rsidRDefault="00AC7D93" w:rsidP="00116207">
            <w:r>
              <w:t>careDocumentation/careDocumentationBody/clinicalDocument/clinicalDocumentTypeCode</w:t>
            </w:r>
          </w:p>
        </w:tc>
      </w:tr>
      <w:tr w:rsidR="00AC7D93" w:rsidRPr="00C469F0" w14:paraId="7A662C0D" w14:textId="77777777" w:rsidTr="00116207">
        <w:trPr>
          <w:trHeight w:val="397"/>
        </w:trPr>
        <w:tc>
          <w:tcPr>
            <w:tcW w:w="5211" w:type="dxa"/>
            <w:vAlign w:val="center"/>
          </w:tcPr>
          <w:p w14:paraId="3E938805" w14:textId="77777777" w:rsidR="00AC7D93" w:rsidRPr="00C469F0" w:rsidRDefault="00AC7D93" w:rsidP="00116207">
            <w:r>
              <w:t>ClinicalDocumentNoteType.clinicalDocumentNoteTitle</w:t>
            </w:r>
          </w:p>
        </w:tc>
        <w:tc>
          <w:tcPr>
            <w:tcW w:w="4536" w:type="dxa"/>
            <w:vAlign w:val="center"/>
          </w:tcPr>
          <w:p w14:paraId="3CD60AB9" w14:textId="77777777" w:rsidR="00AC7D93" w:rsidRPr="00C469F0" w:rsidRDefault="00AC7D93" w:rsidP="00116207">
            <w:r>
              <w:t>careDocumentation/careDocumentationBody/clinicalDocument/clinicalDocumentNoteTitle</w:t>
            </w:r>
          </w:p>
        </w:tc>
      </w:tr>
      <w:tr w:rsidR="00AC7D93" w:rsidRPr="00C469F0" w14:paraId="50C1CC3E" w14:textId="77777777" w:rsidTr="00116207">
        <w:trPr>
          <w:trHeight w:val="397"/>
        </w:trPr>
        <w:tc>
          <w:tcPr>
            <w:tcW w:w="5211" w:type="dxa"/>
            <w:vAlign w:val="center"/>
          </w:tcPr>
          <w:p w14:paraId="3CB4EE8D" w14:textId="77777777" w:rsidR="00AC7D93" w:rsidRPr="00C469F0" w:rsidRDefault="00AC7D93" w:rsidP="00116207">
            <w:r>
              <w:t>ClinicalDocumentNoteType.clinicalDocumentNoteText</w:t>
            </w:r>
          </w:p>
        </w:tc>
        <w:tc>
          <w:tcPr>
            <w:tcW w:w="4536" w:type="dxa"/>
            <w:vAlign w:val="center"/>
          </w:tcPr>
          <w:p w14:paraId="04306C92" w14:textId="77777777" w:rsidR="00AC7D93" w:rsidRPr="00C469F0" w:rsidRDefault="00AC7D93" w:rsidP="00116207">
            <w:r>
              <w:t>careDocumentation/careDocumentationBody/clinicalDocument/clinicalDocumentNoteText</w:t>
            </w:r>
          </w:p>
        </w:tc>
      </w:tr>
      <w:tr w:rsidR="00AC7D93" w:rsidRPr="00520E50" w14:paraId="25AB929F" w14:textId="77777777" w:rsidTr="00116207">
        <w:trPr>
          <w:trHeight w:val="397"/>
        </w:trPr>
        <w:tc>
          <w:tcPr>
            <w:tcW w:w="5211" w:type="dxa"/>
            <w:vAlign w:val="center"/>
          </w:tcPr>
          <w:p w14:paraId="35C550FF" w14:textId="77777777" w:rsidR="00AC7D93" w:rsidRPr="0060585B" w:rsidRDefault="00AC7D93" w:rsidP="00116207">
            <w:r>
              <w:t>MultimediaEntryType.mediaType</w:t>
            </w:r>
          </w:p>
        </w:tc>
        <w:tc>
          <w:tcPr>
            <w:tcW w:w="4536" w:type="dxa"/>
            <w:vAlign w:val="center"/>
          </w:tcPr>
          <w:p w14:paraId="6DC124BF" w14:textId="77777777" w:rsidR="00AC7D93" w:rsidRPr="00E31E52" w:rsidRDefault="00AC7D93" w:rsidP="00116207">
            <w:pPr>
              <w:rPr>
                <w:lang w:val="en-US"/>
              </w:rPr>
            </w:pPr>
            <w:r w:rsidRPr="00E31E52">
              <w:rPr>
                <w:lang w:val="en-US"/>
              </w:rPr>
              <w:t>careDocumentation/careDocumentationBody/clinicalDocument/multimediaEntry/mediaType</w:t>
            </w:r>
          </w:p>
        </w:tc>
      </w:tr>
      <w:tr w:rsidR="00AC7D93" w:rsidRPr="00520E50" w14:paraId="1367463A" w14:textId="77777777" w:rsidTr="00116207">
        <w:trPr>
          <w:trHeight w:val="397"/>
        </w:trPr>
        <w:tc>
          <w:tcPr>
            <w:tcW w:w="5211" w:type="dxa"/>
            <w:vAlign w:val="center"/>
          </w:tcPr>
          <w:p w14:paraId="4224B281" w14:textId="77777777" w:rsidR="00AC7D93" w:rsidRPr="00A24E20" w:rsidRDefault="00AC7D93" w:rsidP="00116207">
            <w:r>
              <w:t>MultimediaEntryType.value</w:t>
            </w:r>
          </w:p>
        </w:tc>
        <w:tc>
          <w:tcPr>
            <w:tcW w:w="4536" w:type="dxa"/>
            <w:vAlign w:val="center"/>
          </w:tcPr>
          <w:p w14:paraId="14E0E96A" w14:textId="77777777" w:rsidR="00AC7D93" w:rsidRPr="00E31E52" w:rsidRDefault="00AC7D93" w:rsidP="00116207">
            <w:pPr>
              <w:rPr>
                <w:lang w:val="en-US"/>
              </w:rPr>
            </w:pPr>
            <w:r w:rsidRPr="00E31E52">
              <w:rPr>
                <w:lang w:val="en-US"/>
              </w:rPr>
              <w:t>careDocumentation/careDocumentationBody/clinicalDocument/multimediaEntry/</w:t>
            </w:r>
            <w:r>
              <w:rPr>
                <w:lang w:val="en-US"/>
              </w:rPr>
              <w:t>value</w:t>
            </w:r>
          </w:p>
        </w:tc>
      </w:tr>
      <w:tr w:rsidR="00AC7D93" w:rsidRPr="00520E50" w14:paraId="39B14103" w14:textId="77777777" w:rsidTr="00116207">
        <w:trPr>
          <w:trHeight w:val="397"/>
        </w:trPr>
        <w:tc>
          <w:tcPr>
            <w:tcW w:w="5211" w:type="dxa"/>
            <w:vAlign w:val="center"/>
          </w:tcPr>
          <w:p w14:paraId="7BFDD3D1" w14:textId="77777777" w:rsidR="00AC7D93" w:rsidRPr="007C0979" w:rsidRDefault="00AC7D93" w:rsidP="00116207">
            <w:r>
              <w:t>MultimediaEntryType.reference</w:t>
            </w:r>
          </w:p>
        </w:tc>
        <w:tc>
          <w:tcPr>
            <w:tcW w:w="4536" w:type="dxa"/>
            <w:vAlign w:val="center"/>
          </w:tcPr>
          <w:p w14:paraId="53B3F455" w14:textId="77777777" w:rsidR="00AC7D93" w:rsidRPr="00E31E52" w:rsidRDefault="00AC7D93" w:rsidP="00116207">
            <w:pPr>
              <w:rPr>
                <w:lang w:val="en-US"/>
              </w:rPr>
            </w:pPr>
            <w:r w:rsidRPr="00E31E52">
              <w:rPr>
                <w:lang w:val="en-US"/>
              </w:rPr>
              <w:t>careDocumentation/careDocumentationBody/clinicalDocument/multimediaEntry/</w:t>
            </w:r>
            <w:r>
              <w:rPr>
                <w:lang w:val="en-US"/>
              </w:rPr>
              <w:t>reerence</w:t>
            </w:r>
          </w:p>
        </w:tc>
      </w:tr>
      <w:tr w:rsidR="00AC7D93" w:rsidRPr="00520E50" w14:paraId="0735723B" w14:textId="77777777" w:rsidTr="00116207">
        <w:trPr>
          <w:trHeight w:val="397"/>
        </w:trPr>
        <w:tc>
          <w:tcPr>
            <w:tcW w:w="5211" w:type="dxa"/>
            <w:vAlign w:val="center"/>
          </w:tcPr>
          <w:p w14:paraId="6017EBA7" w14:textId="77777777" w:rsidR="00AC7D93" w:rsidRPr="00C469F0" w:rsidRDefault="00AC7D93" w:rsidP="00116207">
            <w:r>
              <w:t>DissentingOpinionType.opinionId</w:t>
            </w:r>
          </w:p>
        </w:tc>
        <w:tc>
          <w:tcPr>
            <w:tcW w:w="4536" w:type="dxa"/>
            <w:vAlign w:val="center"/>
          </w:tcPr>
          <w:p w14:paraId="10B83E29" w14:textId="77777777" w:rsidR="00AC7D93" w:rsidRPr="00C469F0" w:rsidRDefault="00AC7D93" w:rsidP="00116207">
            <w:pPr>
              <w:rPr>
                <w:lang w:val="en-US"/>
              </w:rPr>
            </w:pPr>
            <w:r w:rsidRPr="00E31E52">
              <w:rPr>
                <w:lang w:val="en-US"/>
              </w:rPr>
              <w:t>careDocumentation/careDocumentationBody/clinicalDocument/</w:t>
            </w:r>
            <w:r>
              <w:rPr>
                <w:lang w:val="en-US"/>
              </w:rPr>
              <w:t>dissentingOpinion/opinionId</w:t>
            </w:r>
          </w:p>
        </w:tc>
      </w:tr>
      <w:tr w:rsidR="00AC7D93" w:rsidRPr="00520E50" w14:paraId="523E5130" w14:textId="77777777" w:rsidTr="00116207">
        <w:trPr>
          <w:trHeight w:val="397"/>
        </w:trPr>
        <w:tc>
          <w:tcPr>
            <w:tcW w:w="5211" w:type="dxa"/>
            <w:vAlign w:val="center"/>
          </w:tcPr>
          <w:p w14:paraId="286BF1EA" w14:textId="77777777" w:rsidR="00AC7D93" w:rsidRPr="001542CF" w:rsidRDefault="00AC7D93" w:rsidP="00116207">
            <w:r>
              <w:t>DissentingOpinionType.authorTime</w:t>
            </w:r>
          </w:p>
        </w:tc>
        <w:tc>
          <w:tcPr>
            <w:tcW w:w="4536" w:type="dxa"/>
            <w:vAlign w:val="center"/>
          </w:tcPr>
          <w:p w14:paraId="502C657D" w14:textId="77777777" w:rsidR="00AC7D93" w:rsidRPr="00E31E52" w:rsidRDefault="00AC7D93" w:rsidP="00116207">
            <w:pPr>
              <w:rPr>
                <w:lang w:val="en-US"/>
              </w:rPr>
            </w:pPr>
            <w:r w:rsidRPr="00E31E52">
              <w:rPr>
                <w:lang w:val="en-US"/>
              </w:rPr>
              <w:t>careDocumentation/careDocumentationBody/clinicalDocument/</w:t>
            </w:r>
            <w:r>
              <w:rPr>
                <w:lang w:val="en-US"/>
              </w:rPr>
              <w:t>dissentingOpinion/authorTime</w:t>
            </w:r>
          </w:p>
        </w:tc>
      </w:tr>
      <w:tr w:rsidR="00AC7D93" w:rsidRPr="00520E50" w14:paraId="608C5874" w14:textId="77777777" w:rsidTr="00116207">
        <w:trPr>
          <w:trHeight w:val="397"/>
        </w:trPr>
        <w:tc>
          <w:tcPr>
            <w:tcW w:w="5211" w:type="dxa"/>
            <w:vAlign w:val="center"/>
          </w:tcPr>
          <w:p w14:paraId="3BBD840A" w14:textId="77777777" w:rsidR="00AC7D93" w:rsidRPr="001542CF" w:rsidRDefault="00AC7D93" w:rsidP="00116207">
            <w:r>
              <w:t>DissentingOpinionType.opinion</w:t>
            </w:r>
          </w:p>
        </w:tc>
        <w:tc>
          <w:tcPr>
            <w:tcW w:w="4536" w:type="dxa"/>
            <w:vAlign w:val="center"/>
          </w:tcPr>
          <w:p w14:paraId="707F5928" w14:textId="77777777" w:rsidR="00AC7D93" w:rsidRPr="00E31E52" w:rsidRDefault="00AC7D93" w:rsidP="00116207">
            <w:pPr>
              <w:rPr>
                <w:lang w:val="en-US"/>
              </w:rPr>
            </w:pPr>
            <w:r w:rsidRPr="00E31E52">
              <w:rPr>
                <w:lang w:val="en-US"/>
              </w:rPr>
              <w:t>careDocumentation/careDocumentationBody/clinicalDocument/</w:t>
            </w:r>
            <w:r>
              <w:rPr>
                <w:lang w:val="en-US"/>
              </w:rPr>
              <w:t>dissentingOpinion/opinion</w:t>
            </w:r>
          </w:p>
        </w:tc>
      </w:tr>
      <w:tr w:rsidR="00AC7D93" w:rsidRPr="00520E50" w14:paraId="5A9E4ED4" w14:textId="77777777" w:rsidTr="00116207">
        <w:trPr>
          <w:trHeight w:val="397"/>
        </w:trPr>
        <w:tc>
          <w:tcPr>
            <w:tcW w:w="5211" w:type="dxa"/>
            <w:vAlign w:val="center"/>
          </w:tcPr>
          <w:p w14:paraId="032A3CFA" w14:textId="77777777" w:rsidR="00AC7D93" w:rsidRPr="001542CF" w:rsidRDefault="00AC7D93" w:rsidP="00116207">
            <w:r>
              <w:t>DissentingOpinionType.personId</w:t>
            </w:r>
          </w:p>
        </w:tc>
        <w:tc>
          <w:tcPr>
            <w:tcW w:w="4536" w:type="dxa"/>
            <w:vAlign w:val="center"/>
          </w:tcPr>
          <w:p w14:paraId="0671E657" w14:textId="77777777" w:rsidR="00AC7D93" w:rsidRPr="00E31E52" w:rsidRDefault="00AC7D93" w:rsidP="00116207">
            <w:pPr>
              <w:rPr>
                <w:lang w:val="en-US"/>
              </w:rPr>
            </w:pPr>
            <w:r w:rsidRPr="00E31E52">
              <w:rPr>
                <w:lang w:val="en-US"/>
              </w:rPr>
              <w:t>careDocumentation/careDocumentationBody/clinicalDocument/</w:t>
            </w:r>
            <w:r>
              <w:rPr>
                <w:lang w:val="en-US"/>
              </w:rPr>
              <w:t>dissentingOpinion/personId</w:t>
            </w:r>
          </w:p>
        </w:tc>
      </w:tr>
      <w:tr w:rsidR="00AC7D93" w:rsidRPr="00520E50" w14:paraId="79CAE064" w14:textId="77777777" w:rsidTr="00116207">
        <w:trPr>
          <w:trHeight w:val="397"/>
        </w:trPr>
        <w:tc>
          <w:tcPr>
            <w:tcW w:w="5211" w:type="dxa"/>
            <w:vAlign w:val="center"/>
          </w:tcPr>
          <w:p w14:paraId="064306D5" w14:textId="77777777" w:rsidR="00AC7D93" w:rsidRPr="00A24E20" w:rsidRDefault="00AC7D93" w:rsidP="00116207">
            <w:r>
              <w:t>DissentingOpinionType.personName</w:t>
            </w:r>
          </w:p>
        </w:tc>
        <w:tc>
          <w:tcPr>
            <w:tcW w:w="4536" w:type="dxa"/>
            <w:vAlign w:val="center"/>
          </w:tcPr>
          <w:p w14:paraId="5469CC2E" w14:textId="77777777" w:rsidR="00AC7D93" w:rsidRPr="00E31E52" w:rsidRDefault="00AC7D93" w:rsidP="00116207">
            <w:pPr>
              <w:rPr>
                <w:lang w:val="en-US"/>
              </w:rPr>
            </w:pPr>
            <w:r w:rsidRPr="00E31E52">
              <w:rPr>
                <w:lang w:val="en-US"/>
              </w:rPr>
              <w:t>careDocumentation/careDocumentationBody/clinicalDocument/</w:t>
            </w:r>
            <w:r>
              <w:rPr>
                <w:lang w:val="en-US"/>
              </w:rPr>
              <w:t>dissentingOpinion/personName</w:t>
            </w:r>
          </w:p>
        </w:tc>
      </w:tr>
    </w:tbl>
    <w:p w14:paraId="770F5ACE" w14:textId="77777777" w:rsidR="00AC7D93" w:rsidRPr="00E31E52" w:rsidRDefault="00AC7D93" w:rsidP="00AC7D93">
      <w:pPr>
        <w:rPr>
          <w:szCs w:val="20"/>
          <w:lang w:val="en-US"/>
        </w:rPr>
      </w:pPr>
    </w:p>
    <w:p w14:paraId="231B820E" w14:textId="77777777" w:rsidR="00AC7D93" w:rsidRPr="00E31E52" w:rsidRDefault="00AC7D93" w:rsidP="00AC7D93">
      <w:pPr>
        <w:rPr>
          <w:lang w:val="en-US"/>
        </w:rPr>
      </w:pPr>
    </w:p>
    <w:p w14:paraId="7159183E" w14:textId="77777777" w:rsidR="00AC7D93" w:rsidRDefault="00AC7D93" w:rsidP="00AC7D93">
      <w:pPr>
        <w:pStyle w:val="Rubrik2"/>
      </w:pPr>
      <w:bookmarkStart w:id="143" w:name="_Toc382487419"/>
      <w:bookmarkStart w:id="144" w:name="_Toc56009687"/>
      <w:bookmarkStart w:id="145" w:name="_Toc126307652"/>
      <w:r>
        <w:lastRenderedPageBreak/>
        <w:t>MIM Diagnos</w:t>
      </w:r>
      <w:bookmarkEnd w:id="143"/>
      <w:bookmarkEnd w:id="144"/>
      <w:bookmarkEnd w:id="145"/>
    </w:p>
    <w:p w14:paraId="0203F578" w14:textId="77777777" w:rsidR="00AC7D93" w:rsidRDefault="00AC7D93" w:rsidP="00AC7D93">
      <w:r>
        <w:rPr>
          <w:noProof/>
          <w:lang w:eastAsia="sv-SE"/>
        </w:rPr>
        <w:drawing>
          <wp:inline distT="0" distB="0" distL="0" distR="0" wp14:anchorId="0D5F8F6D" wp14:editId="260DF675">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39">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6CECA248" w14:textId="77777777" w:rsidR="00AC7D93" w:rsidRPr="00E31E52" w:rsidRDefault="00AC7D93" w:rsidP="00AC7D93">
      <w:pPr>
        <w:rPr>
          <w:lang w:val="en-US"/>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1"/>
        <w:gridCol w:w="4536"/>
      </w:tblGrid>
      <w:tr w:rsidR="00AC7D93" w:rsidRPr="00C469F0" w14:paraId="7BCC6ECF" w14:textId="77777777" w:rsidTr="00116207">
        <w:trPr>
          <w:trHeight w:val="397"/>
        </w:trPr>
        <w:tc>
          <w:tcPr>
            <w:tcW w:w="5211" w:type="dxa"/>
            <w:shd w:val="clear" w:color="auto" w:fill="D9D9D9" w:themeFill="background1" w:themeFillShade="D9"/>
            <w:vAlign w:val="center"/>
          </w:tcPr>
          <w:p w14:paraId="4D1A8C02" w14:textId="77777777" w:rsidR="00AC7D93" w:rsidRPr="00C469F0" w:rsidRDefault="00AC7D93" w:rsidP="00116207">
            <w:pPr>
              <w:rPr>
                <w:b/>
              </w:rPr>
            </w:pPr>
            <w:r w:rsidRPr="00C469F0">
              <w:rPr>
                <w:b/>
              </w:rPr>
              <w:t>Klass.attribut</w:t>
            </w:r>
          </w:p>
        </w:tc>
        <w:tc>
          <w:tcPr>
            <w:tcW w:w="4536" w:type="dxa"/>
            <w:shd w:val="clear" w:color="auto" w:fill="D9D9D9" w:themeFill="background1" w:themeFillShade="D9"/>
            <w:vAlign w:val="center"/>
          </w:tcPr>
          <w:p w14:paraId="0E7A1035" w14:textId="77777777" w:rsidR="00AC7D93" w:rsidRPr="00C469F0" w:rsidRDefault="00AC7D93" w:rsidP="00116207">
            <w:pPr>
              <w:rPr>
                <w:b/>
              </w:rPr>
            </w:pPr>
            <w:r w:rsidRPr="00C469F0">
              <w:rPr>
                <w:b/>
              </w:rPr>
              <w:t>Mappning mot XSD schema</w:t>
            </w:r>
          </w:p>
        </w:tc>
      </w:tr>
      <w:tr w:rsidR="00AC7D93" w:rsidRPr="00C469F0" w14:paraId="71F4BB2D" w14:textId="77777777" w:rsidTr="00116207">
        <w:trPr>
          <w:trHeight w:val="397"/>
        </w:trPr>
        <w:tc>
          <w:tcPr>
            <w:tcW w:w="5211" w:type="dxa"/>
            <w:vAlign w:val="center"/>
          </w:tcPr>
          <w:p w14:paraId="6CC3E5D2" w14:textId="77777777" w:rsidR="00AC7D93" w:rsidRDefault="00AC7D93" w:rsidP="00116207">
            <w:r>
              <w:t>diagnosis</w:t>
            </w:r>
          </w:p>
        </w:tc>
        <w:tc>
          <w:tcPr>
            <w:tcW w:w="4536" w:type="dxa"/>
            <w:vAlign w:val="center"/>
          </w:tcPr>
          <w:p w14:paraId="32549569" w14:textId="77777777" w:rsidR="00AC7D93" w:rsidRPr="00C469F0" w:rsidRDefault="00AC7D93" w:rsidP="00116207"/>
        </w:tc>
      </w:tr>
      <w:tr w:rsidR="00AC7D93" w:rsidRPr="00C469F0" w14:paraId="1954F99F" w14:textId="77777777" w:rsidTr="00116207">
        <w:trPr>
          <w:trHeight w:val="397"/>
        </w:trPr>
        <w:tc>
          <w:tcPr>
            <w:tcW w:w="5211" w:type="dxa"/>
            <w:vAlign w:val="center"/>
          </w:tcPr>
          <w:p w14:paraId="54BDABFA" w14:textId="77777777" w:rsidR="00AC7D93" w:rsidRPr="00C469F0" w:rsidRDefault="00AC7D93" w:rsidP="00116207">
            <w:r>
              <w:t>DiagnosisHeaderType</w:t>
            </w:r>
            <w:r w:rsidRPr="00E34474">
              <w:t>.documentId</w:t>
            </w:r>
          </w:p>
        </w:tc>
        <w:tc>
          <w:tcPr>
            <w:tcW w:w="4536" w:type="dxa"/>
            <w:vAlign w:val="center"/>
          </w:tcPr>
          <w:p w14:paraId="0B7B6EC4" w14:textId="77777777" w:rsidR="00AC7D93" w:rsidRPr="00C469F0" w:rsidRDefault="00AC7D93" w:rsidP="00116207">
            <w:r>
              <w:t>diagnosis</w:t>
            </w:r>
            <w:r w:rsidRPr="00E34474">
              <w:t>/</w:t>
            </w:r>
            <w:r>
              <w:t>diagnosis</w:t>
            </w:r>
            <w:r w:rsidRPr="00E34474">
              <w:t>Header/documentId</w:t>
            </w:r>
          </w:p>
        </w:tc>
      </w:tr>
      <w:tr w:rsidR="00AC7D93" w:rsidRPr="00C469F0" w14:paraId="7C1D5E3D" w14:textId="77777777" w:rsidTr="00116207">
        <w:trPr>
          <w:trHeight w:val="397"/>
        </w:trPr>
        <w:tc>
          <w:tcPr>
            <w:tcW w:w="5211" w:type="dxa"/>
            <w:vAlign w:val="center"/>
          </w:tcPr>
          <w:p w14:paraId="6BF906E0" w14:textId="77777777" w:rsidR="00AC7D93" w:rsidRPr="00E34474" w:rsidRDefault="00AC7D93" w:rsidP="00116207">
            <w:r>
              <w:t>DiagnosisHeaderType</w:t>
            </w:r>
            <w:r w:rsidRPr="00C469F0">
              <w:t>.sourceSystemHSAId</w:t>
            </w:r>
          </w:p>
        </w:tc>
        <w:tc>
          <w:tcPr>
            <w:tcW w:w="4536" w:type="dxa"/>
            <w:vAlign w:val="center"/>
          </w:tcPr>
          <w:p w14:paraId="4B89AF78" w14:textId="77777777" w:rsidR="00AC7D93" w:rsidRPr="00E34474" w:rsidRDefault="00AC7D93" w:rsidP="00116207">
            <w:r>
              <w:t>diagnosis</w:t>
            </w:r>
            <w:r w:rsidRPr="00C469F0">
              <w:t>/</w:t>
            </w:r>
            <w:r>
              <w:t>diagnosisHeader</w:t>
            </w:r>
            <w:r w:rsidRPr="00C469F0">
              <w:t>/sourceSystemHSAId</w:t>
            </w:r>
          </w:p>
        </w:tc>
      </w:tr>
      <w:tr w:rsidR="00AC7D93" w:rsidRPr="00C469F0" w14:paraId="434F21EF" w14:textId="77777777" w:rsidTr="00116207">
        <w:trPr>
          <w:trHeight w:val="397"/>
        </w:trPr>
        <w:tc>
          <w:tcPr>
            <w:tcW w:w="5211" w:type="dxa"/>
            <w:vAlign w:val="center"/>
          </w:tcPr>
          <w:p w14:paraId="0DB54D96" w14:textId="77777777" w:rsidR="00AC7D93" w:rsidRDefault="00AC7D93" w:rsidP="00116207">
            <w:r>
              <w:t>DiagnosisHeaderType</w:t>
            </w:r>
            <w:r w:rsidRPr="00C469F0">
              <w:t>.patientId</w:t>
            </w:r>
          </w:p>
        </w:tc>
        <w:tc>
          <w:tcPr>
            <w:tcW w:w="4536" w:type="dxa"/>
            <w:vAlign w:val="center"/>
          </w:tcPr>
          <w:p w14:paraId="7F6E3E0B" w14:textId="77777777" w:rsidR="00AC7D93" w:rsidRDefault="00AC7D93" w:rsidP="00116207">
            <w:r>
              <w:t>diagnosis</w:t>
            </w:r>
            <w:r w:rsidRPr="00C469F0">
              <w:t>/</w:t>
            </w:r>
            <w:r>
              <w:t>diagnosisHeader</w:t>
            </w:r>
            <w:r w:rsidRPr="00C469F0">
              <w:t>/patientId</w:t>
            </w:r>
          </w:p>
        </w:tc>
      </w:tr>
      <w:tr w:rsidR="00AC7D93" w:rsidRPr="00C469F0" w14:paraId="6BFFD899" w14:textId="77777777" w:rsidTr="00116207">
        <w:trPr>
          <w:trHeight w:val="397"/>
        </w:trPr>
        <w:tc>
          <w:tcPr>
            <w:tcW w:w="5211" w:type="dxa"/>
            <w:vAlign w:val="center"/>
          </w:tcPr>
          <w:p w14:paraId="4DD5A411" w14:textId="77777777" w:rsidR="00AC7D93" w:rsidRDefault="00AC7D93" w:rsidP="00116207">
            <w:r>
              <w:t>DiagnosisHeaderType.accountableHealthcareProfessional</w:t>
            </w:r>
          </w:p>
        </w:tc>
        <w:tc>
          <w:tcPr>
            <w:tcW w:w="4536" w:type="dxa"/>
            <w:vAlign w:val="center"/>
          </w:tcPr>
          <w:p w14:paraId="1803FCA4" w14:textId="77777777" w:rsidR="00AC7D93" w:rsidRDefault="00AC7D93" w:rsidP="00116207">
            <w:r>
              <w:t>diagnosis</w:t>
            </w:r>
            <w:r w:rsidRPr="00C469F0">
              <w:t>/</w:t>
            </w:r>
            <w:r>
              <w:t>diagnosisHeader</w:t>
            </w:r>
            <w:r w:rsidRPr="00C469F0">
              <w:t>/</w:t>
            </w:r>
            <w:r>
              <w:t>accountableHealthcareProfessional</w:t>
            </w:r>
          </w:p>
        </w:tc>
      </w:tr>
      <w:tr w:rsidR="00AC7D93" w:rsidRPr="00C469F0" w14:paraId="5FA879E0" w14:textId="77777777" w:rsidTr="00116207">
        <w:trPr>
          <w:trHeight w:val="397"/>
        </w:trPr>
        <w:tc>
          <w:tcPr>
            <w:tcW w:w="5211" w:type="dxa"/>
            <w:vAlign w:val="center"/>
          </w:tcPr>
          <w:p w14:paraId="51254830" w14:textId="77777777" w:rsidR="00AC7D93" w:rsidRDefault="00AC7D93" w:rsidP="00116207">
            <w:r>
              <w:t>AccountableHealthcareProfessionalType.</w:t>
            </w:r>
            <w:r w:rsidRPr="00C469F0">
              <w:t>authorTime</w:t>
            </w:r>
          </w:p>
        </w:tc>
        <w:tc>
          <w:tcPr>
            <w:tcW w:w="4536" w:type="dxa"/>
            <w:vAlign w:val="center"/>
          </w:tcPr>
          <w:p w14:paraId="1E4F34C7" w14:textId="77777777" w:rsidR="00AC7D93" w:rsidRDefault="00AC7D93" w:rsidP="00116207">
            <w:r>
              <w:t>diagnosis</w:t>
            </w:r>
            <w:r w:rsidRPr="00C469F0">
              <w:t>/</w:t>
            </w:r>
            <w:r>
              <w:t>diagnosisHeader</w:t>
            </w:r>
            <w:r w:rsidRPr="00C469F0">
              <w:t>/</w:t>
            </w:r>
            <w:r>
              <w:t xml:space="preserve"> </w:t>
            </w:r>
            <w:r>
              <w:lastRenderedPageBreak/>
              <w:t>accountableHealthcareProfessional</w:t>
            </w:r>
            <w:r w:rsidRPr="00C469F0">
              <w:t xml:space="preserve"> </w:t>
            </w:r>
            <w:r>
              <w:t>/authorTime</w:t>
            </w:r>
          </w:p>
        </w:tc>
      </w:tr>
      <w:tr w:rsidR="00AC7D93" w:rsidRPr="00C469F0" w14:paraId="758F900A" w14:textId="77777777" w:rsidTr="00116207">
        <w:trPr>
          <w:trHeight w:val="397"/>
        </w:trPr>
        <w:tc>
          <w:tcPr>
            <w:tcW w:w="5211" w:type="dxa"/>
            <w:vAlign w:val="center"/>
          </w:tcPr>
          <w:p w14:paraId="5D58806F" w14:textId="77777777" w:rsidR="00AC7D93" w:rsidRDefault="00AC7D93" w:rsidP="00116207">
            <w:r>
              <w:lastRenderedPageBreak/>
              <w:t>AccountableHealthcareProfessionalType.</w:t>
            </w:r>
            <w:r w:rsidRPr="00C469F0">
              <w:t>healthcareProfessionalHSAId</w:t>
            </w:r>
          </w:p>
        </w:tc>
        <w:tc>
          <w:tcPr>
            <w:tcW w:w="4536" w:type="dxa"/>
            <w:vAlign w:val="center"/>
          </w:tcPr>
          <w:p w14:paraId="2743F80B" w14:textId="77777777" w:rsidR="00AC7D93" w:rsidRDefault="00AC7D93" w:rsidP="00116207">
            <w:r>
              <w:rPr>
                <w:lang w:val="en-US"/>
              </w:rPr>
              <w:t>diagnosis</w:t>
            </w:r>
            <w:r w:rsidRPr="00336280">
              <w:rPr>
                <w:lang w:val="en-US"/>
              </w:rPr>
              <w:t>/</w:t>
            </w:r>
            <w:r>
              <w:rPr>
                <w:lang w:val="en-US"/>
              </w:rPr>
              <w:t>diagnosis</w:t>
            </w:r>
            <w:r w:rsidRPr="00336280">
              <w:rPr>
                <w:lang w:val="en-US"/>
              </w:rPr>
              <w:t>Header/accountableHealthcareProfessional/healthcareProfessionalHSAId</w:t>
            </w:r>
          </w:p>
        </w:tc>
      </w:tr>
      <w:tr w:rsidR="00AC7D93" w:rsidRPr="00C469F0" w14:paraId="27018D6F" w14:textId="77777777" w:rsidTr="00116207">
        <w:trPr>
          <w:trHeight w:val="397"/>
        </w:trPr>
        <w:tc>
          <w:tcPr>
            <w:tcW w:w="5211" w:type="dxa"/>
            <w:vAlign w:val="center"/>
          </w:tcPr>
          <w:p w14:paraId="1F95CBDE" w14:textId="77777777" w:rsidR="00AC7D93" w:rsidRDefault="00AC7D93" w:rsidP="00116207">
            <w:r>
              <w:rPr>
                <w:lang w:val="en-US"/>
              </w:rPr>
              <w:t>AccountableHealthcareProfessionalType.</w:t>
            </w:r>
            <w:r w:rsidRPr="00C469F0">
              <w:t>healthcareProfessionalName</w:t>
            </w:r>
          </w:p>
        </w:tc>
        <w:tc>
          <w:tcPr>
            <w:tcW w:w="4536" w:type="dxa"/>
            <w:vAlign w:val="center"/>
          </w:tcPr>
          <w:p w14:paraId="50BABD6B" w14:textId="77777777" w:rsidR="00AC7D93" w:rsidRDefault="00AC7D93" w:rsidP="00116207">
            <w:pPr>
              <w:rPr>
                <w:lang w:val="en-US"/>
              </w:rPr>
            </w:pPr>
            <w:r>
              <w:t>diagnosis</w:t>
            </w:r>
            <w:r w:rsidRPr="00C469F0">
              <w:t>/</w:t>
            </w:r>
            <w:r>
              <w:t>diagnosisHeader</w:t>
            </w:r>
            <w:r w:rsidRPr="00C469F0">
              <w:t>/</w:t>
            </w:r>
            <w:r>
              <w:t>accountableHealthcareProfessional</w:t>
            </w:r>
            <w:r w:rsidRPr="00C469F0">
              <w:t>/healthcareProfessionalName</w:t>
            </w:r>
          </w:p>
        </w:tc>
      </w:tr>
      <w:tr w:rsidR="00AC7D93" w:rsidRPr="00C469F0" w14:paraId="49385AD2" w14:textId="77777777" w:rsidTr="00116207">
        <w:trPr>
          <w:trHeight w:val="397"/>
        </w:trPr>
        <w:tc>
          <w:tcPr>
            <w:tcW w:w="5211" w:type="dxa"/>
            <w:vAlign w:val="center"/>
          </w:tcPr>
          <w:p w14:paraId="019BB3D2" w14:textId="77777777" w:rsidR="00AC7D93" w:rsidRPr="00336280" w:rsidRDefault="00AC7D93" w:rsidP="00116207">
            <w:pPr>
              <w:rPr>
                <w:lang w:val="en-US"/>
              </w:rPr>
            </w:pPr>
            <w:r>
              <w:t>AccountableHealthcareProfessionalType.</w:t>
            </w:r>
            <w:r w:rsidRPr="00C469F0">
              <w:t>healthcareProfessionalRoleCode</w:t>
            </w:r>
          </w:p>
        </w:tc>
        <w:tc>
          <w:tcPr>
            <w:tcW w:w="4536" w:type="dxa"/>
            <w:vAlign w:val="center"/>
          </w:tcPr>
          <w:p w14:paraId="4D4E2042" w14:textId="77777777" w:rsidR="00AC7D93" w:rsidRDefault="00AC7D93" w:rsidP="00116207">
            <w:r>
              <w:t>diagnosis</w:t>
            </w:r>
            <w:r w:rsidRPr="00C469F0">
              <w:t>/</w:t>
            </w:r>
            <w:r>
              <w:t>diagnosisHeader</w:t>
            </w:r>
            <w:r w:rsidRPr="00C469F0">
              <w:t>/</w:t>
            </w:r>
            <w:r>
              <w:t>accountableHealthcareProfessional</w:t>
            </w:r>
            <w:r w:rsidRPr="00C469F0">
              <w:t>/healthcareProfessionalRoleCode</w:t>
            </w:r>
          </w:p>
        </w:tc>
      </w:tr>
      <w:tr w:rsidR="00AC7D93" w:rsidRPr="00520E50" w14:paraId="50FE19D8" w14:textId="77777777" w:rsidTr="00116207">
        <w:trPr>
          <w:trHeight w:val="397"/>
        </w:trPr>
        <w:tc>
          <w:tcPr>
            <w:tcW w:w="5211" w:type="dxa"/>
            <w:vAlign w:val="center"/>
          </w:tcPr>
          <w:p w14:paraId="1200FD3D" w14:textId="77777777" w:rsidR="00AC7D93" w:rsidRDefault="00AC7D93" w:rsidP="00116207">
            <w:r>
              <w:t>HealthcareProfessionalOrgUnitType.</w:t>
            </w:r>
            <w:r w:rsidRPr="00C469F0">
              <w:t>orgUnitHSAId</w:t>
            </w:r>
          </w:p>
        </w:tc>
        <w:tc>
          <w:tcPr>
            <w:tcW w:w="4536" w:type="dxa"/>
            <w:vAlign w:val="center"/>
          </w:tcPr>
          <w:p w14:paraId="4AFFC38F" w14:textId="77777777" w:rsidR="00AC7D93" w:rsidRPr="00F41A15" w:rsidRDefault="00AC7D93" w:rsidP="00116207">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/orgUnitHSAId</w:t>
            </w:r>
          </w:p>
        </w:tc>
      </w:tr>
      <w:tr w:rsidR="00AC7D93" w:rsidRPr="00520E50" w14:paraId="7202F829" w14:textId="77777777" w:rsidTr="00116207">
        <w:trPr>
          <w:trHeight w:val="397"/>
        </w:trPr>
        <w:tc>
          <w:tcPr>
            <w:tcW w:w="5211" w:type="dxa"/>
            <w:vAlign w:val="center"/>
          </w:tcPr>
          <w:p w14:paraId="3F324597" w14:textId="77777777" w:rsidR="00AC7D93" w:rsidRDefault="00AC7D93" w:rsidP="00116207">
            <w:r>
              <w:t>HealthcareProfessionalOrgUnitType.</w:t>
            </w:r>
            <w:r w:rsidRPr="00C469F0">
              <w:t>orgUnitname</w:t>
            </w:r>
          </w:p>
        </w:tc>
        <w:tc>
          <w:tcPr>
            <w:tcW w:w="4536" w:type="dxa"/>
            <w:vAlign w:val="center"/>
          </w:tcPr>
          <w:p w14:paraId="06A48EB2" w14:textId="77777777" w:rsidR="00AC7D93" w:rsidRDefault="00AC7D93" w:rsidP="00116207">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AC7D93" w:rsidRPr="00520E50" w14:paraId="49437FB9" w14:textId="77777777" w:rsidTr="00116207">
        <w:trPr>
          <w:trHeight w:val="397"/>
        </w:trPr>
        <w:tc>
          <w:tcPr>
            <w:tcW w:w="5211" w:type="dxa"/>
            <w:vAlign w:val="center"/>
          </w:tcPr>
          <w:p w14:paraId="76F73141" w14:textId="77777777" w:rsidR="00AC7D93" w:rsidRDefault="00AC7D93" w:rsidP="00116207">
            <w:r>
              <w:t>HealthcareProfessionalOrgUnitType.</w:t>
            </w:r>
            <w:r w:rsidRPr="00C469F0">
              <w:t>orgUnitTelecom</w:t>
            </w:r>
          </w:p>
        </w:tc>
        <w:tc>
          <w:tcPr>
            <w:tcW w:w="4536" w:type="dxa"/>
            <w:vAlign w:val="center"/>
          </w:tcPr>
          <w:p w14:paraId="04298E44" w14:textId="77777777" w:rsidR="00AC7D93" w:rsidRDefault="00AC7D93" w:rsidP="00116207">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/orgUnitTelecom</w:t>
            </w:r>
          </w:p>
        </w:tc>
      </w:tr>
      <w:tr w:rsidR="00AC7D93" w:rsidRPr="00520E50" w14:paraId="4BEBBD81" w14:textId="77777777" w:rsidTr="00116207">
        <w:trPr>
          <w:trHeight w:val="397"/>
        </w:trPr>
        <w:tc>
          <w:tcPr>
            <w:tcW w:w="5211" w:type="dxa"/>
            <w:vAlign w:val="center"/>
          </w:tcPr>
          <w:p w14:paraId="3D87BED0" w14:textId="77777777" w:rsidR="00AC7D93" w:rsidRDefault="00AC7D93" w:rsidP="00116207">
            <w:r>
              <w:t>HealthcareProfessionalOrgUnitType.</w:t>
            </w:r>
            <w:r w:rsidRPr="00C469F0">
              <w:t>orgUnitEmail</w:t>
            </w:r>
          </w:p>
        </w:tc>
        <w:tc>
          <w:tcPr>
            <w:tcW w:w="4536" w:type="dxa"/>
            <w:vAlign w:val="center"/>
          </w:tcPr>
          <w:p w14:paraId="1BB00CE7" w14:textId="77777777" w:rsidR="00AC7D93" w:rsidRDefault="00AC7D93" w:rsidP="00116207">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AC7D93" w:rsidRPr="00520E50" w14:paraId="5C94E22B" w14:textId="77777777" w:rsidTr="00116207">
        <w:trPr>
          <w:trHeight w:val="397"/>
        </w:trPr>
        <w:tc>
          <w:tcPr>
            <w:tcW w:w="5211" w:type="dxa"/>
            <w:vAlign w:val="center"/>
          </w:tcPr>
          <w:p w14:paraId="2DD1D18F" w14:textId="77777777" w:rsidR="00AC7D93" w:rsidRDefault="00AC7D93" w:rsidP="00116207">
            <w:r>
              <w:t>HealthcareProfessionalOrgUnitType.</w:t>
            </w:r>
            <w:r w:rsidRPr="00C469F0">
              <w:t>orgUnitAddress</w:t>
            </w:r>
          </w:p>
        </w:tc>
        <w:tc>
          <w:tcPr>
            <w:tcW w:w="4536" w:type="dxa"/>
            <w:vAlign w:val="center"/>
          </w:tcPr>
          <w:p w14:paraId="656130AA" w14:textId="77777777" w:rsidR="00AC7D93" w:rsidRDefault="00AC7D93" w:rsidP="00116207">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/orgUnitAddress</w:t>
            </w:r>
          </w:p>
        </w:tc>
      </w:tr>
      <w:tr w:rsidR="00AC7D93" w:rsidRPr="00520E50" w14:paraId="029F6852" w14:textId="77777777" w:rsidTr="00116207">
        <w:trPr>
          <w:trHeight w:val="397"/>
        </w:trPr>
        <w:tc>
          <w:tcPr>
            <w:tcW w:w="5211" w:type="dxa"/>
            <w:vAlign w:val="center"/>
          </w:tcPr>
          <w:p w14:paraId="56B5617D" w14:textId="77777777" w:rsidR="00AC7D93" w:rsidRDefault="00AC7D93" w:rsidP="00116207">
            <w:r>
              <w:t>HealthcareProfessionalOrgUnitType.</w:t>
            </w:r>
            <w:r w:rsidRPr="00C469F0">
              <w:t>orgUnitLocation</w:t>
            </w:r>
          </w:p>
        </w:tc>
        <w:tc>
          <w:tcPr>
            <w:tcW w:w="4536" w:type="dxa"/>
            <w:vAlign w:val="center"/>
          </w:tcPr>
          <w:p w14:paraId="0769D866" w14:textId="77777777" w:rsidR="00AC7D93" w:rsidRDefault="00AC7D93" w:rsidP="00116207">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AC7D93" w:rsidRPr="00C469F0" w14:paraId="48D5C835" w14:textId="77777777" w:rsidTr="00116207">
        <w:trPr>
          <w:trHeight w:val="397"/>
        </w:trPr>
        <w:tc>
          <w:tcPr>
            <w:tcW w:w="5211" w:type="dxa"/>
            <w:vAlign w:val="center"/>
          </w:tcPr>
          <w:p w14:paraId="3871CC29" w14:textId="77777777" w:rsidR="00AC7D93" w:rsidRDefault="00AC7D93" w:rsidP="00116207">
            <w:r>
              <w:t>AccountableHealthcareProfessionalType.</w:t>
            </w:r>
            <w:r w:rsidRPr="00C469F0">
              <w:t>healthcareProfessionalCareUnitHSAId</w:t>
            </w:r>
          </w:p>
        </w:tc>
        <w:tc>
          <w:tcPr>
            <w:tcW w:w="4536" w:type="dxa"/>
            <w:vAlign w:val="center"/>
          </w:tcPr>
          <w:p w14:paraId="00B2077C" w14:textId="77777777" w:rsidR="00AC7D93" w:rsidRDefault="00AC7D93" w:rsidP="00116207">
            <w:pPr>
              <w:rPr>
                <w:lang w:val="en-US"/>
              </w:rPr>
            </w:pPr>
            <w:r>
              <w:t>diagnosis</w:t>
            </w:r>
            <w:r w:rsidRPr="00C469F0">
              <w:t>/</w:t>
            </w:r>
            <w:r>
              <w:t>diagnosisHeader</w:t>
            </w:r>
            <w:r w:rsidRPr="00C469F0">
              <w:t>/</w:t>
            </w:r>
            <w:r>
              <w:t>accountableHealthcareProfessional</w:t>
            </w:r>
            <w:r w:rsidRPr="00C469F0">
              <w:t>/healthcareProfessionalCareUnitHSAId</w:t>
            </w:r>
          </w:p>
        </w:tc>
      </w:tr>
      <w:tr w:rsidR="00AC7D93" w:rsidRPr="00C469F0" w14:paraId="7EC18ACF" w14:textId="77777777" w:rsidTr="00116207">
        <w:trPr>
          <w:trHeight w:val="397"/>
        </w:trPr>
        <w:tc>
          <w:tcPr>
            <w:tcW w:w="5211" w:type="dxa"/>
            <w:vAlign w:val="center"/>
          </w:tcPr>
          <w:p w14:paraId="4C6E80E1" w14:textId="77777777" w:rsidR="00AC7D93" w:rsidRDefault="00AC7D93" w:rsidP="00116207">
            <w:r>
              <w:t>AccountableHealthcareProfessionalType.</w:t>
            </w:r>
            <w:r w:rsidRPr="00C469F0">
              <w:t>healthcareProfessionalCareGiverHSAId</w:t>
            </w:r>
          </w:p>
        </w:tc>
        <w:tc>
          <w:tcPr>
            <w:tcW w:w="4536" w:type="dxa"/>
            <w:vAlign w:val="center"/>
          </w:tcPr>
          <w:p w14:paraId="4653250F" w14:textId="77777777" w:rsidR="00AC7D93" w:rsidRDefault="00AC7D93" w:rsidP="00116207">
            <w:r>
              <w:t>diagnosis</w:t>
            </w:r>
            <w:r w:rsidRPr="00C469F0">
              <w:t>/</w:t>
            </w:r>
            <w:r>
              <w:t>diagnosisHeader</w:t>
            </w:r>
            <w:r w:rsidRPr="00C469F0">
              <w:t>/</w:t>
            </w:r>
            <w:r>
              <w:t>accountableHealthcareProfessional</w:t>
            </w:r>
            <w:r w:rsidRPr="00C469F0">
              <w:t>/healthcareProfessionalCareGiverHSAId</w:t>
            </w:r>
          </w:p>
        </w:tc>
      </w:tr>
      <w:tr w:rsidR="00AC7D93" w:rsidRPr="00C469F0" w14:paraId="0E15D057" w14:textId="77777777" w:rsidTr="00116207">
        <w:trPr>
          <w:trHeight w:val="397"/>
        </w:trPr>
        <w:tc>
          <w:tcPr>
            <w:tcW w:w="5211" w:type="dxa"/>
            <w:vAlign w:val="center"/>
          </w:tcPr>
          <w:p w14:paraId="61F729A6" w14:textId="77777777" w:rsidR="00AC7D93" w:rsidRDefault="00AC7D93" w:rsidP="00116207">
            <w:r>
              <w:t>LegalAuthenticatorType</w:t>
            </w:r>
            <w:r w:rsidRPr="00C469F0">
              <w:t>.legalAuthenticatorTime</w:t>
            </w:r>
          </w:p>
        </w:tc>
        <w:tc>
          <w:tcPr>
            <w:tcW w:w="4536" w:type="dxa"/>
            <w:vAlign w:val="center"/>
          </w:tcPr>
          <w:p w14:paraId="6205A849" w14:textId="77777777" w:rsidR="00AC7D93" w:rsidRDefault="00AC7D93" w:rsidP="00116207">
            <w:r>
              <w:t>diagnosis</w:t>
            </w:r>
            <w:r w:rsidRPr="00C469F0">
              <w:t>/</w:t>
            </w:r>
            <w:r>
              <w:t>diagnosisHeader/l</w:t>
            </w:r>
            <w:r w:rsidRPr="00C469F0">
              <w:t>egalAuthenticator/legalAuthenticatorTime</w:t>
            </w:r>
          </w:p>
        </w:tc>
      </w:tr>
      <w:tr w:rsidR="00AC7D93" w:rsidRPr="00C469F0" w14:paraId="01B9C214" w14:textId="77777777" w:rsidTr="00116207">
        <w:trPr>
          <w:trHeight w:val="397"/>
        </w:trPr>
        <w:tc>
          <w:tcPr>
            <w:tcW w:w="5211" w:type="dxa"/>
            <w:vAlign w:val="center"/>
          </w:tcPr>
          <w:p w14:paraId="75E64895" w14:textId="77777777" w:rsidR="00AC7D93" w:rsidRPr="00C469F0" w:rsidRDefault="00AC7D93" w:rsidP="00116207">
            <w:r>
              <w:t>LegalAuthenticatorType</w:t>
            </w:r>
            <w:r w:rsidRPr="00C469F0">
              <w:t>.legalAuthenticatorHSAId</w:t>
            </w:r>
          </w:p>
        </w:tc>
        <w:tc>
          <w:tcPr>
            <w:tcW w:w="4536" w:type="dxa"/>
            <w:vAlign w:val="center"/>
          </w:tcPr>
          <w:p w14:paraId="1E7B7810" w14:textId="77777777" w:rsidR="00AC7D93" w:rsidRDefault="00AC7D93" w:rsidP="00116207">
            <w:r>
              <w:t>diagnosis</w:t>
            </w:r>
            <w:r w:rsidRPr="00C469F0">
              <w:t>/</w:t>
            </w:r>
            <w:r>
              <w:t>diagnosisHeader</w:t>
            </w:r>
            <w:r w:rsidRPr="00C469F0">
              <w:t>/</w:t>
            </w:r>
            <w:r>
              <w:t>l</w:t>
            </w:r>
            <w:r w:rsidRPr="00C469F0">
              <w:t>egalAuthenticator/legalAuthenticatorHSAId</w:t>
            </w:r>
          </w:p>
        </w:tc>
      </w:tr>
      <w:tr w:rsidR="00AC7D93" w:rsidRPr="00C469F0" w14:paraId="6C13C677" w14:textId="77777777" w:rsidTr="00116207">
        <w:trPr>
          <w:trHeight w:val="397"/>
        </w:trPr>
        <w:tc>
          <w:tcPr>
            <w:tcW w:w="5211" w:type="dxa"/>
            <w:vAlign w:val="center"/>
          </w:tcPr>
          <w:p w14:paraId="4E571896" w14:textId="77777777" w:rsidR="00AC7D93" w:rsidRPr="00C469F0" w:rsidRDefault="00AC7D93" w:rsidP="00116207">
            <w:r>
              <w:t>LegalAuthenticatorType</w:t>
            </w:r>
            <w:r w:rsidRPr="00C469F0">
              <w:t>.legalAuthenticatorName</w:t>
            </w:r>
          </w:p>
        </w:tc>
        <w:tc>
          <w:tcPr>
            <w:tcW w:w="4536" w:type="dxa"/>
            <w:vAlign w:val="center"/>
          </w:tcPr>
          <w:p w14:paraId="7E57097C" w14:textId="77777777" w:rsidR="00AC7D93" w:rsidRDefault="00AC7D93" w:rsidP="00116207">
            <w:r>
              <w:t>diagnosis</w:t>
            </w:r>
            <w:r w:rsidRPr="00C469F0">
              <w:t>/</w:t>
            </w:r>
            <w:r>
              <w:t>diagnosisHeader</w:t>
            </w:r>
            <w:r w:rsidRPr="00C469F0">
              <w:t>/</w:t>
            </w:r>
            <w:r>
              <w:t>legalAuthenticator/legalAuthenticatorName</w:t>
            </w:r>
          </w:p>
        </w:tc>
      </w:tr>
      <w:tr w:rsidR="00AC7D93" w:rsidRPr="00C469F0" w14:paraId="5F691314" w14:textId="77777777" w:rsidTr="00116207">
        <w:trPr>
          <w:trHeight w:val="397"/>
        </w:trPr>
        <w:tc>
          <w:tcPr>
            <w:tcW w:w="5211" w:type="dxa"/>
            <w:vAlign w:val="center"/>
          </w:tcPr>
          <w:p w14:paraId="4DB1BD23" w14:textId="77777777" w:rsidR="00AC7D93" w:rsidRPr="00C469F0" w:rsidRDefault="00AC7D93" w:rsidP="00116207">
            <w:r>
              <w:t>DiagnosisHeaderType</w:t>
            </w:r>
            <w:r w:rsidRPr="00C469F0">
              <w:t>.approvedForPatient</w:t>
            </w:r>
          </w:p>
        </w:tc>
        <w:tc>
          <w:tcPr>
            <w:tcW w:w="4536" w:type="dxa"/>
            <w:vAlign w:val="center"/>
          </w:tcPr>
          <w:p w14:paraId="36B1D5EF" w14:textId="77777777" w:rsidR="00AC7D93" w:rsidRDefault="00AC7D93" w:rsidP="00116207">
            <w:r>
              <w:t>diagnosis</w:t>
            </w:r>
            <w:r w:rsidRPr="00C469F0">
              <w:t>/</w:t>
            </w:r>
            <w:r>
              <w:t>diagnosisHeader</w:t>
            </w:r>
            <w:r w:rsidRPr="00C469F0">
              <w:t>/approvedForPatient</w:t>
            </w:r>
          </w:p>
        </w:tc>
      </w:tr>
      <w:tr w:rsidR="00AC7D93" w:rsidRPr="00C469F0" w14:paraId="1FF849FF" w14:textId="77777777" w:rsidTr="00116207">
        <w:trPr>
          <w:trHeight w:val="397"/>
        </w:trPr>
        <w:tc>
          <w:tcPr>
            <w:tcW w:w="5211" w:type="dxa"/>
            <w:vAlign w:val="center"/>
          </w:tcPr>
          <w:p w14:paraId="5D0DDDA0" w14:textId="77777777" w:rsidR="00AC7D93" w:rsidRDefault="00AC7D93" w:rsidP="00116207">
            <w:r>
              <w:lastRenderedPageBreak/>
              <w:t>DiagnosisHeaderType</w:t>
            </w:r>
            <w:r w:rsidRPr="00C469F0">
              <w:t>.careContactId</w:t>
            </w:r>
          </w:p>
        </w:tc>
        <w:tc>
          <w:tcPr>
            <w:tcW w:w="4536" w:type="dxa"/>
            <w:vAlign w:val="center"/>
          </w:tcPr>
          <w:p w14:paraId="77FC2A86" w14:textId="77777777" w:rsidR="00AC7D93" w:rsidRDefault="00AC7D93" w:rsidP="00116207">
            <w:r>
              <w:t>diagnosis</w:t>
            </w:r>
            <w:r w:rsidRPr="00C469F0">
              <w:t>/</w:t>
            </w:r>
            <w:r>
              <w:t>diagnosisHeader</w:t>
            </w:r>
            <w:r w:rsidRPr="00C469F0">
              <w:t>/careContactId</w:t>
            </w:r>
          </w:p>
        </w:tc>
      </w:tr>
      <w:tr w:rsidR="00AC7D93" w:rsidRPr="00C469F0" w14:paraId="652E0507" w14:textId="77777777" w:rsidTr="00116207">
        <w:trPr>
          <w:trHeight w:val="397"/>
        </w:trPr>
        <w:tc>
          <w:tcPr>
            <w:tcW w:w="5211" w:type="dxa"/>
            <w:shd w:val="clear" w:color="auto" w:fill="D9D9D9" w:themeFill="background1" w:themeFillShade="D9"/>
            <w:vAlign w:val="center"/>
          </w:tcPr>
          <w:p w14:paraId="133B8418" w14:textId="77777777" w:rsidR="00AC7D93" w:rsidRDefault="00AC7D93" w:rsidP="00116207">
            <w:r>
              <w:t>DiagnosisBodyType</w:t>
            </w:r>
          </w:p>
        </w:tc>
        <w:tc>
          <w:tcPr>
            <w:tcW w:w="4536" w:type="dxa"/>
            <w:shd w:val="clear" w:color="auto" w:fill="D9D9D9" w:themeFill="background1" w:themeFillShade="D9"/>
            <w:vAlign w:val="center"/>
          </w:tcPr>
          <w:p w14:paraId="6D4758FE" w14:textId="77777777" w:rsidR="00AC7D93" w:rsidRDefault="00AC7D93" w:rsidP="00116207"/>
        </w:tc>
      </w:tr>
      <w:tr w:rsidR="00AC7D93" w:rsidRPr="00C469F0" w14:paraId="51D0B68C" w14:textId="77777777" w:rsidTr="00116207">
        <w:trPr>
          <w:trHeight w:val="397"/>
        </w:trPr>
        <w:tc>
          <w:tcPr>
            <w:tcW w:w="5211" w:type="dxa"/>
            <w:vAlign w:val="center"/>
          </w:tcPr>
          <w:p w14:paraId="3183C804" w14:textId="77777777" w:rsidR="00AC7D93" w:rsidRDefault="00AC7D93" w:rsidP="00116207">
            <w:r>
              <w:t>DiagnosisBodyType.typeOfDiagnosis</w:t>
            </w:r>
          </w:p>
        </w:tc>
        <w:tc>
          <w:tcPr>
            <w:tcW w:w="4536" w:type="dxa"/>
            <w:vAlign w:val="center"/>
          </w:tcPr>
          <w:p w14:paraId="279D1F91" w14:textId="77777777" w:rsidR="00AC7D93" w:rsidRDefault="00AC7D93" w:rsidP="00116207">
            <w:r>
              <w:t>diagnosis</w:t>
            </w:r>
            <w:r w:rsidRPr="00C469F0">
              <w:t>/</w:t>
            </w:r>
            <w:r>
              <w:t>diagnosisBody/typeOfDiagnosis</w:t>
            </w:r>
          </w:p>
        </w:tc>
      </w:tr>
      <w:tr w:rsidR="00AC7D93" w:rsidRPr="00C469F0" w14:paraId="3E42B7F6" w14:textId="77777777" w:rsidTr="00116207">
        <w:trPr>
          <w:trHeight w:val="397"/>
        </w:trPr>
        <w:tc>
          <w:tcPr>
            <w:tcW w:w="5211" w:type="dxa"/>
            <w:vAlign w:val="center"/>
          </w:tcPr>
          <w:p w14:paraId="4EF7ED87" w14:textId="77777777" w:rsidR="00AC7D93" w:rsidRDefault="00AC7D93" w:rsidP="00116207">
            <w:r>
              <w:t>DiagnosisBodyType.chronicDiagnosis</w:t>
            </w:r>
          </w:p>
        </w:tc>
        <w:tc>
          <w:tcPr>
            <w:tcW w:w="4536" w:type="dxa"/>
            <w:vAlign w:val="center"/>
          </w:tcPr>
          <w:p w14:paraId="186037A0" w14:textId="77777777" w:rsidR="00AC7D93" w:rsidRDefault="00AC7D93" w:rsidP="00116207">
            <w:r>
              <w:t>diagnosis</w:t>
            </w:r>
            <w:r w:rsidRPr="00C469F0">
              <w:t>/</w:t>
            </w:r>
            <w:r>
              <w:t>diagnosisBody/chronicDiagnosis</w:t>
            </w:r>
          </w:p>
        </w:tc>
      </w:tr>
      <w:tr w:rsidR="00AC7D93" w:rsidRPr="00C469F0" w14:paraId="743D102C" w14:textId="77777777" w:rsidTr="00116207">
        <w:trPr>
          <w:trHeight w:val="397"/>
        </w:trPr>
        <w:tc>
          <w:tcPr>
            <w:tcW w:w="5211" w:type="dxa"/>
            <w:vAlign w:val="center"/>
          </w:tcPr>
          <w:p w14:paraId="2098331C" w14:textId="77777777" w:rsidR="00AC7D93" w:rsidRDefault="00AC7D93" w:rsidP="00116207">
            <w:r>
              <w:t>DiagnosisBodyType.diagnosisTime</w:t>
            </w:r>
          </w:p>
        </w:tc>
        <w:tc>
          <w:tcPr>
            <w:tcW w:w="4536" w:type="dxa"/>
            <w:vAlign w:val="center"/>
          </w:tcPr>
          <w:p w14:paraId="09ED6B61" w14:textId="77777777" w:rsidR="00AC7D93" w:rsidRDefault="00AC7D93" w:rsidP="00116207">
            <w:r>
              <w:t>diagnosis</w:t>
            </w:r>
            <w:r w:rsidRPr="00C469F0">
              <w:t>/</w:t>
            </w:r>
            <w:r>
              <w:t>diagnosisBody/diagnosisTime</w:t>
            </w:r>
          </w:p>
        </w:tc>
      </w:tr>
      <w:tr w:rsidR="00AC7D93" w:rsidRPr="00C469F0" w14:paraId="48F27EF3" w14:textId="77777777" w:rsidTr="00116207">
        <w:trPr>
          <w:trHeight w:val="397"/>
        </w:trPr>
        <w:tc>
          <w:tcPr>
            <w:tcW w:w="5211" w:type="dxa"/>
            <w:vAlign w:val="center"/>
          </w:tcPr>
          <w:p w14:paraId="65A26111" w14:textId="77777777" w:rsidR="00AC7D93" w:rsidRDefault="00AC7D93" w:rsidP="00116207">
            <w:r>
              <w:t>DiagnosisBodyType.diagnosisCode</w:t>
            </w:r>
          </w:p>
        </w:tc>
        <w:tc>
          <w:tcPr>
            <w:tcW w:w="4536" w:type="dxa"/>
            <w:vAlign w:val="center"/>
          </w:tcPr>
          <w:p w14:paraId="2172B766" w14:textId="77777777" w:rsidR="00AC7D93" w:rsidRDefault="00AC7D93" w:rsidP="00116207">
            <w:r>
              <w:t>diagnosis</w:t>
            </w:r>
            <w:r w:rsidRPr="00C469F0">
              <w:t>/</w:t>
            </w:r>
            <w:r>
              <w:t>diagnosisBody/diagnosisCode</w:t>
            </w:r>
          </w:p>
        </w:tc>
      </w:tr>
      <w:tr w:rsidR="00AC7D93" w:rsidRPr="00C469F0" w14:paraId="5BE6D554" w14:textId="77777777" w:rsidTr="00116207">
        <w:trPr>
          <w:trHeight w:val="397"/>
        </w:trPr>
        <w:tc>
          <w:tcPr>
            <w:tcW w:w="5211" w:type="dxa"/>
            <w:vAlign w:val="center"/>
          </w:tcPr>
          <w:p w14:paraId="19FD0147" w14:textId="77777777" w:rsidR="00AC7D93" w:rsidRDefault="00AC7D93" w:rsidP="00116207">
            <w:r>
              <w:t>RelatedDiagnosisType.documentId</w:t>
            </w:r>
          </w:p>
        </w:tc>
        <w:tc>
          <w:tcPr>
            <w:tcW w:w="4536" w:type="dxa"/>
            <w:vAlign w:val="center"/>
          </w:tcPr>
          <w:p w14:paraId="1A26C1D5" w14:textId="77777777" w:rsidR="00AC7D93" w:rsidRDefault="00AC7D93" w:rsidP="00116207">
            <w:r>
              <w:t>diagnosis</w:t>
            </w:r>
            <w:r w:rsidRPr="00C469F0">
              <w:t>/</w:t>
            </w:r>
            <w:r>
              <w:t>diagnosisBody/relatedDiagnosis/documentId</w:t>
            </w:r>
          </w:p>
        </w:tc>
      </w:tr>
    </w:tbl>
    <w:p w14:paraId="4192E643" w14:textId="77777777" w:rsidR="00AC7D93" w:rsidRPr="00C33942" w:rsidRDefault="00AC7D93" w:rsidP="00AC7D93"/>
    <w:p w14:paraId="3B985DA6" w14:textId="77777777" w:rsidR="00AC7D93" w:rsidRDefault="00AC7D93" w:rsidP="00AC7D93">
      <w:pPr>
        <w:spacing w:line="240" w:lineRule="auto"/>
        <w:rPr>
          <w:rFonts w:eastAsia="Times New Roman"/>
          <w:bCs/>
          <w:sz w:val="24"/>
          <w:szCs w:val="26"/>
        </w:rPr>
      </w:pPr>
      <w:bookmarkStart w:id="146" w:name="_Toc382487420"/>
      <w:r>
        <w:br w:type="page"/>
      </w:r>
    </w:p>
    <w:p w14:paraId="5F4D83D1" w14:textId="77777777" w:rsidR="00AC7D93" w:rsidRDefault="00AC7D93" w:rsidP="00AC7D93">
      <w:pPr>
        <w:pStyle w:val="Rubrik2"/>
      </w:pPr>
      <w:bookmarkStart w:id="147" w:name="_Toc56009688"/>
      <w:bookmarkStart w:id="148" w:name="_Toc126307653"/>
      <w:r>
        <w:lastRenderedPageBreak/>
        <w:t>MIM Uppmärksamhetsinformation</w:t>
      </w:r>
      <w:bookmarkEnd w:id="146"/>
      <w:bookmarkEnd w:id="147"/>
      <w:bookmarkEnd w:id="148"/>
    </w:p>
    <w:p w14:paraId="3BC6D2F3" w14:textId="77777777" w:rsidR="00AC7D93" w:rsidRDefault="00AC7D93" w:rsidP="00AC7D93">
      <w:pPr>
        <w:spacing w:line="240" w:lineRule="auto"/>
        <w:rPr>
          <w:lang w:val="en-US"/>
        </w:rPr>
      </w:pPr>
    </w:p>
    <w:p w14:paraId="55978EF1" w14:textId="77777777" w:rsidR="00AC7D93" w:rsidRDefault="00AC7D93" w:rsidP="00AC7D93">
      <w:pPr>
        <w:spacing w:line="240" w:lineRule="auto"/>
        <w:rPr>
          <w:lang w:val="en-US"/>
        </w:rPr>
      </w:pPr>
      <w:r>
        <w:rPr>
          <w:noProof/>
          <w:lang w:eastAsia="sv-SE"/>
        </w:rPr>
        <w:drawing>
          <wp:inline distT="0" distB="0" distL="0" distR="0" wp14:anchorId="00B4A047" wp14:editId="2C7578FE">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40">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2538526" w14:textId="77777777" w:rsidR="00AC7D93" w:rsidRPr="00E31E52" w:rsidRDefault="00AC7D93" w:rsidP="00AC7D93">
      <w:pPr>
        <w:rPr>
          <w:szCs w:val="20"/>
          <w:lang w:val="en-US"/>
        </w:rPr>
      </w:pPr>
    </w:p>
    <w:p w14:paraId="4927D53A" w14:textId="77777777" w:rsidR="00AC7D93" w:rsidRPr="00E31E52" w:rsidRDefault="00AC7D93" w:rsidP="00AC7D93">
      <w:pPr>
        <w:rPr>
          <w:lang w:val="en-US"/>
        </w:rPr>
      </w:pPr>
    </w:p>
    <w:p w14:paraId="182BE46B" w14:textId="77777777" w:rsidR="00AC7D93" w:rsidRDefault="00AC7D93" w:rsidP="00AC7D93"/>
    <w:p w14:paraId="66E6A83F" w14:textId="77777777" w:rsidR="00AC7D93" w:rsidRPr="00E31E52" w:rsidRDefault="00AC7D93" w:rsidP="00AC7D93">
      <w:pPr>
        <w:rPr>
          <w:lang w:val="en-US"/>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5245"/>
      </w:tblGrid>
      <w:tr w:rsidR="00AC7D93" w:rsidRPr="00C469F0" w14:paraId="3AE68606" w14:textId="77777777" w:rsidTr="00116207">
        <w:trPr>
          <w:trHeight w:val="397"/>
        </w:trPr>
        <w:tc>
          <w:tcPr>
            <w:tcW w:w="4219" w:type="dxa"/>
            <w:shd w:val="clear" w:color="auto" w:fill="D9D9D9" w:themeFill="background1" w:themeFillShade="D9"/>
            <w:vAlign w:val="center"/>
          </w:tcPr>
          <w:p w14:paraId="39D16EC0" w14:textId="77777777" w:rsidR="00AC7D93" w:rsidRPr="00C469F0" w:rsidRDefault="00AC7D93" w:rsidP="00116207">
            <w:pPr>
              <w:rPr>
                <w:b/>
              </w:rPr>
            </w:pPr>
            <w:r w:rsidRPr="00C469F0">
              <w:rPr>
                <w:b/>
              </w:rPr>
              <w:t>Klass.attribut</w:t>
            </w:r>
          </w:p>
        </w:tc>
        <w:tc>
          <w:tcPr>
            <w:tcW w:w="5245" w:type="dxa"/>
            <w:shd w:val="clear" w:color="auto" w:fill="D9D9D9" w:themeFill="background1" w:themeFillShade="D9"/>
            <w:vAlign w:val="center"/>
          </w:tcPr>
          <w:p w14:paraId="32928AE0" w14:textId="77777777" w:rsidR="00AC7D93" w:rsidRPr="00C469F0" w:rsidRDefault="00AC7D93" w:rsidP="00116207">
            <w:pPr>
              <w:rPr>
                <w:b/>
              </w:rPr>
            </w:pPr>
            <w:r w:rsidRPr="00C469F0">
              <w:rPr>
                <w:b/>
              </w:rPr>
              <w:t>Mappning mot XSD schema</w:t>
            </w:r>
          </w:p>
        </w:tc>
      </w:tr>
      <w:tr w:rsidR="00AC7D93" w:rsidRPr="00C469F0" w14:paraId="56B7E235" w14:textId="77777777" w:rsidTr="00116207">
        <w:trPr>
          <w:trHeight w:val="397"/>
        </w:trPr>
        <w:tc>
          <w:tcPr>
            <w:tcW w:w="4219" w:type="dxa"/>
            <w:vAlign w:val="center"/>
          </w:tcPr>
          <w:p w14:paraId="38B05512" w14:textId="77777777" w:rsidR="00AC7D93" w:rsidRDefault="00AC7D93" w:rsidP="00116207">
            <w:r>
              <w:t>AlertInformationType</w:t>
            </w:r>
          </w:p>
        </w:tc>
        <w:tc>
          <w:tcPr>
            <w:tcW w:w="5245" w:type="dxa"/>
            <w:vAlign w:val="center"/>
          </w:tcPr>
          <w:p w14:paraId="5FBC528D" w14:textId="77777777" w:rsidR="00AC7D93" w:rsidRPr="00C469F0" w:rsidRDefault="00AC7D93" w:rsidP="00116207"/>
        </w:tc>
      </w:tr>
      <w:tr w:rsidR="00AC7D93" w:rsidRPr="00C469F0" w14:paraId="48DE73CA" w14:textId="77777777" w:rsidTr="00116207">
        <w:trPr>
          <w:trHeight w:val="397"/>
        </w:trPr>
        <w:tc>
          <w:tcPr>
            <w:tcW w:w="4219" w:type="dxa"/>
            <w:vAlign w:val="center"/>
          </w:tcPr>
          <w:p w14:paraId="676DF62D" w14:textId="77777777" w:rsidR="00AC7D93" w:rsidRPr="00C469F0" w:rsidRDefault="00AC7D93" w:rsidP="00116207">
            <w:r>
              <w:t>AlertInformationHeaderType</w:t>
            </w:r>
            <w:r w:rsidRPr="00E34474">
              <w:t>.documentId</w:t>
            </w:r>
          </w:p>
        </w:tc>
        <w:tc>
          <w:tcPr>
            <w:tcW w:w="5245" w:type="dxa"/>
            <w:vAlign w:val="center"/>
          </w:tcPr>
          <w:p w14:paraId="0089FDE9" w14:textId="77777777" w:rsidR="00AC7D93" w:rsidRPr="00C469F0" w:rsidRDefault="00AC7D93" w:rsidP="00116207">
            <w:r>
              <w:t>alertInformation</w:t>
            </w:r>
            <w:r w:rsidRPr="00E34474">
              <w:t>/</w:t>
            </w:r>
            <w:r>
              <w:t>alertInformation</w:t>
            </w:r>
            <w:r w:rsidRPr="00E34474">
              <w:t>Header/documentId</w:t>
            </w:r>
          </w:p>
        </w:tc>
      </w:tr>
      <w:tr w:rsidR="00AC7D93" w:rsidRPr="00C469F0" w14:paraId="1D720F1C" w14:textId="77777777" w:rsidTr="00116207">
        <w:trPr>
          <w:trHeight w:val="397"/>
        </w:trPr>
        <w:tc>
          <w:tcPr>
            <w:tcW w:w="4219" w:type="dxa"/>
            <w:vAlign w:val="center"/>
          </w:tcPr>
          <w:p w14:paraId="190CE34E" w14:textId="77777777" w:rsidR="00AC7D93" w:rsidRPr="00E34474" w:rsidRDefault="00AC7D93" w:rsidP="00116207">
            <w:r>
              <w:lastRenderedPageBreak/>
              <w:t>AlertInformationHeaderType</w:t>
            </w:r>
            <w:r w:rsidRPr="00C469F0">
              <w:t>.sourceSystemHSAId</w:t>
            </w:r>
          </w:p>
        </w:tc>
        <w:tc>
          <w:tcPr>
            <w:tcW w:w="5245" w:type="dxa"/>
            <w:vAlign w:val="center"/>
          </w:tcPr>
          <w:p w14:paraId="1E78DAE4" w14:textId="77777777" w:rsidR="00AC7D93" w:rsidRPr="00E34474" w:rsidRDefault="00AC7D93" w:rsidP="00116207">
            <w:r>
              <w:t>alertInformation</w:t>
            </w:r>
            <w:r w:rsidRPr="00C469F0">
              <w:t>/</w:t>
            </w:r>
            <w:r>
              <w:t>alertInformationHeader</w:t>
            </w:r>
            <w:r w:rsidRPr="00C469F0">
              <w:t>/sourceSystemHSAId</w:t>
            </w:r>
          </w:p>
        </w:tc>
      </w:tr>
      <w:tr w:rsidR="00AC7D93" w:rsidRPr="00C469F0" w14:paraId="69A979E1" w14:textId="77777777" w:rsidTr="00116207">
        <w:trPr>
          <w:trHeight w:val="397"/>
        </w:trPr>
        <w:tc>
          <w:tcPr>
            <w:tcW w:w="4219" w:type="dxa"/>
            <w:vAlign w:val="center"/>
          </w:tcPr>
          <w:p w14:paraId="3BBA5414" w14:textId="77777777" w:rsidR="00AC7D93" w:rsidRDefault="00AC7D93" w:rsidP="00116207">
            <w:r>
              <w:t>AlertInformationHeaderType</w:t>
            </w:r>
            <w:r w:rsidRPr="00C469F0">
              <w:t>.patientId</w:t>
            </w:r>
          </w:p>
        </w:tc>
        <w:tc>
          <w:tcPr>
            <w:tcW w:w="5245" w:type="dxa"/>
            <w:vAlign w:val="center"/>
          </w:tcPr>
          <w:p w14:paraId="763851DD" w14:textId="77777777" w:rsidR="00AC7D93" w:rsidRDefault="00AC7D93" w:rsidP="00116207">
            <w:r>
              <w:t>alertInformation</w:t>
            </w:r>
            <w:r w:rsidRPr="00C469F0">
              <w:t>/</w:t>
            </w:r>
            <w:r>
              <w:t>alertInformationHeader</w:t>
            </w:r>
            <w:r w:rsidRPr="00C469F0">
              <w:t>/patientId</w:t>
            </w:r>
          </w:p>
        </w:tc>
      </w:tr>
      <w:tr w:rsidR="00AC7D93" w:rsidRPr="00C469F0" w14:paraId="286FFD65" w14:textId="77777777" w:rsidTr="00116207">
        <w:trPr>
          <w:trHeight w:val="397"/>
        </w:trPr>
        <w:tc>
          <w:tcPr>
            <w:tcW w:w="4219" w:type="dxa"/>
            <w:vAlign w:val="center"/>
          </w:tcPr>
          <w:p w14:paraId="25B58A7A" w14:textId="77777777" w:rsidR="00AC7D93" w:rsidRDefault="00AC7D93" w:rsidP="00116207">
            <w:r>
              <w:t>AlertInformationHeaderType.accountableHealthcareProfessional</w:t>
            </w:r>
          </w:p>
        </w:tc>
        <w:tc>
          <w:tcPr>
            <w:tcW w:w="5245" w:type="dxa"/>
            <w:vAlign w:val="center"/>
          </w:tcPr>
          <w:p w14:paraId="408E26B6" w14:textId="77777777" w:rsidR="00AC7D93" w:rsidRDefault="00AC7D93" w:rsidP="00116207">
            <w:r>
              <w:t>alertInformation</w:t>
            </w:r>
            <w:r w:rsidRPr="00C469F0">
              <w:t>/</w:t>
            </w:r>
            <w:r>
              <w:t>alertInformationHeader</w:t>
            </w:r>
            <w:r w:rsidRPr="00C469F0">
              <w:t>/</w:t>
            </w:r>
            <w:r>
              <w:t>accountableHealthcareProfessional</w:t>
            </w:r>
          </w:p>
        </w:tc>
      </w:tr>
      <w:tr w:rsidR="00AC7D93" w:rsidRPr="00C469F0" w14:paraId="569BD33B" w14:textId="77777777" w:rsidTr="00116207">
        <w:trPr>
          <w:trHeight w:val="397"/>
        </w:trPr>
        <w:tc>
          <w:tcPr>
            <w:tcW w:w="4219" w:type="dxa"/>
            <w:vAlign w:val="center"/>
          </w:tcPr>
          <w:p w14:paraId="6B58C708" w14:textId="77777777" w:rsidR="00AC7D93" w:rsidRDefault="00AC7D93" w:rsidP="00116207">
            <w:r>
              <w:t>AccountableHealthcareProfessionalType.</w:t>
            </w:r>
            <w:r w:rsidRPr="00C469F0">
              <w:t>authorTime</w:t>
            </w:r>
          </w:p>
        </w:tc>
        <w:tc>
          <w:tcPr>
            <w:tcW w:w="5245" w:type="dxa"/>
            <w:vAlign w:val="center"/>
          </w:tcPr>
          <w:p w14:paraId="47D878B7" w14:textId="77777777" w:rsidR="00AC7D93" w:rsidRDefault="00AC7D93" w:rsidP="00116207">
            <w:r>
              <w:t>alertInformation</w:t>
            </w:r>
            <w:r w:rsidRPr="00C469F0">
              <w:t>/</w:t>
            </w:r>
            <w:r>
              <w:t>alertInformationHeader</w:t>
            </w:r>
            <w:r w:rsidRPr="00C469F0">
              <w:t>/</w:t>
            </w:r>
            <w:r>
              <w:t xml:space="preserve"> accountableHealthcareProfessional</w:t>
            </w:r>
            <w:r w:rsidRPr="00C469F0">
              <w:t xml:space="preserve"> </w:t>
            </w:r>
            <w:r>
              <w:t>/authorTime</w:t>
            </w:r>
          </w:p>
        </w:tc>
      </w:tr>
      <w:tr w:rsidR="00AC7D93" w:rsidRPr="00C469F0" w14:paraId="7A604530" w14:textId="77777777" w:rsidTr="00116207">
        <w:trPr>
          <w:trHeight w:val="397"/>
        </w:trPr>
        <w:tc>
          <w:tcPr>
            <w:tcW w:w="4219" w:type="dxa"/>
            <w:vAlign w:val="center"/>
          </w:tcPr>
          <w:p w14:paraId="3303549A" w14:textId="77777777" w:rsidR="00AC7D93" w:rsidRDefault="00AC7D93" w:rsidP="00116207">
            <w:r>
              <w:t>AccountableHealthcareProfessionalType.</w:t>
            </w:r>
            <w:r w:rsidRPr="00C469F0">
              <w:t>healthcareProfessionalHSAId</w:t>
            </w:r>
          </w:p>
        </w:tc>
        <w:tc>
          <w:tcPr>
            <w:tcW w:w="5245" w:type="dxa"/>
            <w:vAlign w:val="center"/>
          </w:tcPr>
          <w:p w14:paraId="21D16D71" w14:textId="77777777" w:rsidR="00AC7D93" w:rsidRDefault="00AC7D93" w:rsidP="00116207">
            <w:r>
              <w:rPr>
                <w:lang w:val="en-US"/>
              </w:rPr>
              <w:t>alertInformation</w:t>
            </w:r>
            <w:r w:rsidRPr="00336280">
              <w:rPr>
                <w:lang w:val="en-US"/>
              </w:rPr>
              <w:t>/</w:t>
            </w:r>
            <w:r>
              <w:rPr>
                <w:lang w:val="en-US"/>
              </w:rPr>
              <w:t>alertInformation</w:t>
            </w:r>
            <w:r w:rsidRPr="00336280">
              <w:rPr>
                <w:lang w:val="en-US"/>
              </w:rPr>
              <w:t>Header/accountableHealthcareProfessional/healthcareProfessionalHSAId</w:t>
            </w:r>
          </w:p>
        </w:tc>
      </w:tr>
      <w:tr w:rsidR="00AC7D93" w:rsidRPr="00C469F0" w14:paraId="764C2743" w14:textId="77777777" w:rsidTr="00116207">
        <w:trPr>
          <w:trHeight w:val="397"/>
        </w:trPr>
        <w:tc>
          <w:tcPr>
            <w:tcW w:w="4219" w:type="dxa"/>
            <w:vAlign w:val="center"/>
          </w:tcPr>
          <w:p w14:paraId="5A4B4B08" w14:textId="77777777" w:rsidR="00AC7D93" w:rsidRDefault="00AC7D93" w:rsidP="00116207">
            <w:r>
              <w:rPr>
                <w:lang w:val="en-US"/>
              </w:rPr>
              <w:t>AccountableHealthcareProfessionalType.</w:t>
            </w:r>
            <w:r w:rsidRPr="00C469F0">
              <w:t>healthcareProfessionalName</w:t>
            </w:r>
          </w:p>
        </w:tc>
        <w:tc>
          <w:tcPr>
            <w:tcW w:w="5245" w:type="dxa"/>
            <w:vAlign w:val="center"/>
          </w:tcPr>
          <w:p w14:paraId="158A50D8" w14:textId="77777777" w:rsidR="00AC7D93" w:rsidRDefault="00AC7D93" w:rsidP="00116207">
            <w:pPr>
              <w:rPr>
                <w:lang w:val="en-US"/>
              </w:rPr>
            </w:pPr>
            <w:r>
              <w:t>alertInformation</w:t>
            </w:r>
            <w:r w:rsidRPr="00C469F0">
              <w:t>/</w:t>
            </w:r>
            <w:r>
              <w:t>alertInformationHeader</w:t>
            </w:r>
            <w:r w:rsidRPr="00C469F0">
              <w:t>/</w:t>
            </w:r>
            <w:r>
              <w:t>accountableHealthcareProfessional</w:t>
            </w:r>
            <w:r w:rsidRPr="00C469F0">
              <w:t>/healthcareProfessionalName</w:t>
            </w:r>
          </w:p>
        </w:tc>
      </w:tr>
      <w:tr w:rsidR="00AC7D93" w:rsidRPr="00C469F0" w14:paraId="5CD21398" w14:textId="77777777" w:rsidTr="00116207">
        <w:trPr>
          <w:trHeight w:val="397"/>
        </w:trPr>
        <w:tc>
          <w:tcPr>
            <w:tcW w:w="4219" w:type="dxa"/>
            <w:vAlign w:val="center"/>
          </w:tcPr>
          <w:p w14:paraId="628B2967" w14:textId="77777777" w:rsidR="00AC7D93" w:rsidRPr="00336280" w:rsidRDefault="00AC7D93" w:rsidP="00116207">
            <w:pPr>
              <w:rPr>
                <w:lang w:val="en-US"/>
              </w:rPr>
            </w:pPr>
            <w:r>
              <w:t>AccountableHealthcareProfessionalType.</w:t>
            </w:r>
            <w:r w:rsidRPr="00C469F0">
              <w:t>healthcareProfessionalRoleCode</w:t>
            </w:r>
          </w:p>
        </w:tc>
        <w:tc>
          <w:tcPr>
            <w:tcW w:w="5245" w:type="dxa"/>
            <w:vAlign w:val="center"/>
          </w:tcPr>
          <w:p w14:paraId="0FC03C32" w14:textId="77777777" w:rsidR="00AC7D93" w:rsidRDefault="00AC7D93" w:rsidP="00116207">
            <w:r>
              <w:t>alertInformation</w:t>
            </w:r>
            <w:r w:rsidRPr="00C469F0">
              <w:t>/</w:t>
            </w:r>
            <w:r>
              <w:t>alertInformationHeader</w:t>
            </w:r>
            <w:r w:rsidRPr="00C469F0">
              <w:t>/</w:t>
            </w:r>
            <w:r>
              <w:t>accountableHealthcareProfessional</w:t>
            </w:r>
            <w:r w:rsidRPr="00C469F0">
              <w:t>/healthcareProfessionalRoleCode</w:t>
            </w:r>
          </w:p>
        </w:tc>
      </w:tr>
      <w:tr w:rsidR="00AC7D93" w:rsidRPr="00520E50" w14:paraId="38F31B38" w14:textId="77777777" w:rsidTr="00116207">
        <w:trPr>
          <w:trHeight w:val="397"/>
        </w:trPr>
        <w:tc>
          <w:tcPr>
            <w:tcW w:w="4219" w:type="dxa"/>
            <w:vAlign w:val="center"/>
          </w:tcPr>
          <w:p w14:paraId="0246885D" w14:textId="77777777" w:rsidR="00AC7D93" w:rsidRDefault="00AC7D93" w:rsidP="00116207">
            <w:r>
              <w:t>HealthcareProfessionalOrgUnitType.</w:t>
            </w:r>
            <w:r w:rsidRPr="00C469F0">
              <w:t>orgUnitHSAId</w:t>
            </w:r>
          </w:p>
        </w:tc>
        <w:tc>
          <w:tcPr>
            <w:tcW w:w="5245" w:type="dxa"/>
            <w:vAlign w:val="center"/>
          </w:tcPr>
          <w:p w14:paraId="66E9F89A" w14:textId="77777777" w:rsidR="00AC7D93" w:rsidRPr="00F41A15" w:rsidRDefault="00AC7D93" w:rsidP="00116207">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/orgUnitHSAId</w:t>
            </w:r>
          </w:p>
        </w:tc>
      </w:tr>
      <w:tr w:rsidR="00AC7D93" w:rsidRPr="00520E50" w14:paraId="6DCEF6F3" w14:textId="77777777" w:rsidTr="00116207">
        <w:trPr>
          <w:trHeight w:val="397"/>
        </w:trPr>
        <w:tc>
          <w:tcPr>
            <w:tcW w:w="4219" w:type="dxa"/>
            <w:vAlign w:val="center"/>
          </w:tcPr>
          <w:p w14:paraId="6167F3B5" w14:textId="77777777" w:rsidR="00AC7D93" w:rsidRDefault="00AC7D93" w:rsidP="00116207">
            <w:r>
              <w:t>HealthcareProfessionalOrgUnitType.</w:t>
            </w:r>
            <w:r w:rsidRPr="00C469F0">
              <w:t>orgUnitname</w:t>
            </w:r>
          </w:p>
        </w:tc>
        <w:tc>
          <w:tcPr>
            <w:tcW w:w="5245" w:type="dxa"/>
            <w:vAlign w:val="center"/>
          </w:tcPr>
          <w:p w14:paraId="6BFD41B7" w14:textId="77777777" w:rsidR="00AC7D93" w:rsidRDefault="00AC7D93" w:rsidP="00116207">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AC7D93" w:rsidRPr="00520E50" w14:paraId="1FC91B17" w14:textId="77777777" w:rsidTr="00116207">
        <w:trPr>
          <w:trHeight w:val="397"/>
        </w:trPr>
        <w:tc>
          <w:tcPr>
            <w:tcW w:w="4219" w:type="dxa"/>
            <w:vAlign w:val="center"/>
          </w:tcPr>
          <w:p w14:paraId="37E4B0A7" w14:textId="77777777" w:rsidR="00AC7D93" w:rsidRDefault="00AC7D93" w:rsidP="00116207">
            <w:r>
              <w:t>HealthcareProfessionalOrgUnitType.</w:t>
            </w:r>
            <w:r w:rsidRPr="00C469F0">
              <w:t>orgUnitTelecom</w:t>
            </w:r>
          </w:p>
        </w:tc>
        <w:tc>
          <w:tcPr>
            <w:tcW w:w="5245" w:type="dxa"/>
            <w:vAlign w:val="center"/>
          </w:tcPr>
          <w:p w14:paraId="5B59D18E" w14:textId="77777777" w:rsidR="00AC7D93" w:rsidRDefault="00AC7D93" w:rsidP="00116207">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/orgUnitTelecom</w:t>
            </w:r>
          </w:p>
        </w:tc>
      </w:tr>
      <w:tr w:rsidR="00AC7D93" w:rsidRPr="00520E50" w14:paraId="35979E00" w14:textId="77777777" w:rsidTr="00116207">
        <w:trPr>
          <w:trHeight w:val="397"/>
        </w:trPr>
        <w:tc>
          <w:tcPr>
            <w:tcW w:w="4219" w:type="dxa"/>
            <w:vAlign w:val="center"/>
          </w:tcPr>
          <w:p w14:paraId="0121076B" w14:textId="77777777" w:rsidR="00AC7D93" w:rsidRDefault="00AC7D93" w:rsidP="00116207">
            <w:r>
              <w:t>HealthcareProfessionalOrgUnitType.</w:t>
            </w:r>
            <w:r w:rsidRPr="00C469F0">
              <w:t>orgUnitEmail</w:t>
            </w:r>
          </w:p>
        </w:tc>
        <w:tc>
          <w:tcPr>
            <w:tcW w:w="5245" w:type="dxa"/>
            <w:vAlign w:val="center"/>
          </w:tcPr>
          <w:p w14:paraId="6B2640FA" w14:textId="77777777" w:rsidR="00AC7D93" w:rsidRDefault="00AC7D93" w:rsidP="00116207">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AC7D93" w:rsidRPr="00520E50" w14:paraId="0223F80D" w14:textId="77777777" w:rsidTr="00116207">
        <w:trPr>
          <w:trHeight w:val="397"/>
        </w:trPr>
        <w:tc>
          <w:tcPr>
            <w:tcW w:w="4219" w:type="dxa"/>
            <w:vAlign w:val="center"/>
          </w:tcPr>
          <w:p w14:paraId="149529AA" w14:textId="77777777" w:rsidR="00AC7D93" w:rsidRDefault="00AC7D93" w:rsidP="00116207">
            <w:r>
              <w:t>HealthcareProfessionalOrgUnitType.</w:t>
            </w:r>
            <w:r w:rsidRPr="00C469F0">
              <w:t>orgUnitAddress</w:t>
            </w:r>
          </w:p>
        </w:tc>
        <w:tc>
          <w:tcPr>
            <w:tcW w:w="5245" w:type="dxa"/>
            <w:vAlign w:val="center"/>
          </w:tcPr>
          <w:p w14:paraId="396C130F" w14:textId="77777777" w:rsidR="00AC7D93" w:rsidRDefault="00AC7D93" w:rsidP="00116207">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/orgUnitAddress</w:t>
            </w:r>
          </w:p>
        </w:tc>
      </w:tr>
      <w:tr w:rsidR="00AC7D93" w:rsidRPr="00520E50" w14:paraId="4B4EADBE" w14:textId="77777777" w:rsidTr="00116207">
        <w:trPr>
          <w:trHeight w:val="397"/>
        </w:trPr>
        <w:tc>
          <w:tcPr>
            <w:tcW w:w="4219" w:type="dxa"/>
            <w:vAlign w:val="center"/>
          </w:tcPr>
          <w:p w14:paraId="38EFB6C8" w14:textId="77777777" w:rsidR="00AC7D93" w:rsidRDefault="00AC7D93" w:rsidP="00116207">
            <w:r>
              <w:t>HealthcareProfessionalOrgUnitType.</w:t>
            </w:r>
            <w:r w:rsidRPr="00C469F0">
              <w:t>orgUnitLocation</w:t>
            </w:r>
          </w:p>
        </w:tc>
        <w:tc>
          <w:tcPr>
            <w:tcW w:w="5245" w:type="dxa"/>
            <w:vAlign w:val="center"/>
          </w:tcPr>
          <w:p w14:paraId="5F43E901" w14:textId="77777777" w:rsidR="00AC7D93" w:rsidRDefault="00AC7D93" w:rsidP="00116207">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AC7D93" w:rsidRPr="00C469F0" w14:paraId="519ECCBB" w14:textId="77777777" w:rsidTr="00116207">
        <w:trPr>
          <w:trHeight w:val="397"/>
        </w:trPr>
        <w:tc>
          <w:tcPr>
            <w:tcW w:w="4219" w:type="dxa"/>
            <w:vAlign w:val="center"/>
          </w:tcPr>
          <w:p w14:paraId="246C3ED2" w14:textId="77777777" w:rsidR="00AC7D93" w:rsidRDefault="00AC7D93" w:rsidP="00116207">
            <w:r>
              <w:t>AccountableHealthcareProfessionalType.</w:t>
            </w:r>
            <w:r w:rsidRPr="00C469F0">
              <w:t>healthcareProfessionalCareUnitHSAId</w:t>
            </w:r>
          </w:p>
        </w:tc>
        <w:tc>
          <w:tcPr>
            <w:tcW w:w="5245" w:type="dxa"/>
            <w:vAlign w:val="center"/>
          </w:tcPr>
          <w:p w14:paraId="67B2CE3C" w14:textId="77777777" w:rsidR="00AC7D93" w:rsidRDefault="00AC7D93" w:rsidP="00116207">
            <w:pPr>
              <w:rPr>
                <w:lang w:val="en-US"/>
              </w:rPr>
            </w:pPr>
            <w:r>
              <w:t>alertInformation</w:t>
            </w:r>
            <w:r w:rsidRPr="00C469F0">
              <w:t>/</w:t>
            </w:r>
            <w:r>
              <w:t>alertInformationHeader</w:t>
            </w:r>
            <w:r w:rsidRPr="00C469F0">
              <w:t>/</w:t>
            </w:r>
            <w:r>
              <w:t>accountableHealthcareProfessional</w:t>
            </w:r>
            <w:r w:rsidRPr="00C469F0">
              <w:t>/healthcareProfessionalCareUnitHSAId</w:t>
            </w:r>
          </w:p>
        </w:tc>
      </w:tr>
      <w:tr w:rsidR="00AC7D93" w:rsidRPr="00C469F0" w14:paraId="7FFCFBEE" w14:textId="77777777" w:rsidTr="00116207">
        <w:trPr>
          <w:trHeight w:val="397"/>
        </w:trPr>
        <w:tc>
          <w:tcPr>
            <w:tcW w:w="4219" w:type="dxa"/>
            <w:vAlign w:val="center"/>
          </w:tcPr>
          <w:p w14:paraId="54210237" w14:textId="77777777" w:rsidR="00AC7D93" w:rsidRDefault="00AC7D93" w:rsidP="00116207">
            <w:r>
              <w:t>AccountableHealthcareProfessionalType.</w:t>
            </w:r>
            <w:r w:rsidRPr="00C469F0">
              <w:t>healthcareProfessionalCareGiverHSAId</w:t>
            </w:r>
          </w:p>
        </w:tc>
        <w:tc>
          <w:tcPr>
            <w:tcW w:w="5245" w:type="dxa"/>
            <w:vAlign w:val="center"/>
          </w:tcPr>
          <w:p w14:paraId="115EE17C" w14:textId="77777777" w:rsidR="00AC7D93" w:rsidRDefault="00AC7D93" w:rsidP="00116207">
            <w:r>
              <w:t>alertInformation</w:t>
            </w:r>
            <w:r w:rsidRPr="00C469F0">
              <w:t>/</w:t>
            </w:r>
            <w:r>
              <w:t>alertInformationHeader</w:t>
            </w:r>
            <w:r w:rsidRPr="00C469F0">
              <w:t>/</w:t>
            </w:r>
            <w:r>
              <w:t>accountableHealthcareProfessional</w:t>
            </w:r>
            <w:r w:rsidRPr="00C469F0">
              <w:t>/healthcareProfessionalCareGiverHSAId</w:t>
            </w:r>
          </w:p>
        </w:tc>
      </w:tr>
      <w:tr w:rsidR="00AC7D93" w:rsidRPr="00C469F0" w14:paraId="31BEAD01" w14:textId="77777777" w:rsidTr="00116207">
        <w:trPr>
          <w:trHeight w:val="397"/>
        </w:trPr>
        <w:tc>
          <w:tcPr>
            <w:tcW w:w="4219" w:type="dxa"/>
            <w:vAlign w:val="center"/>
          </w:tcPr>
          <w:p w14:paraId="2759C7E8" w14:textId="77777777" w:rsidR="00AC7D93" w:rsidRDefault="00AC7D93" w:rsidP="00116207">
            <w:r>
              <w:t>LegalAuthenticatorType</w:t>
            </w:r>
            <w:r w:rsidRPr="00C469F0">
              <w:t>.legalAuthenticatorTime</w:t>
            </w:r>
          </w:p>
        </w:tc>
        <w:tc>
          <w:tcPr>
            <w:tcW w:w="5245" w:type="dxa"/>
            <w:vAlign w:val="center"/>
          </w:tcPr>
          <w:p w14:paraId="3A56DF3B" w14:textId="77777777" w:rsidR="00AC7D93" w:rsidRDefault="00AC7D93" w:rsidP="00116207">
            <w:r>
              <w:t>alertInformation</w:t>
            </w:r>
            <w:r w:rsidRPr="00C469F0">
              <w:t>/</w:t>
            </w:r>
            <w:r>
              <w:t>alertInformationHeader/l</w:t>
            </w:r>
            <w:r w:rsidRPr="00C469F0">
              <w:t>egalAuthenticator/legalAuthenticatorTime</w:t>
            </w:r>
          </w:p>
        </w:tc>
      </w:tr>
      <w:tr w:rsidR="00AC7D93" w:rsidRPr="00C469F0" w14:paraId="69850D4C" w14:textId="77777777" w:rsidTr="00116207">
        <w:trPr>
          <w:trHeight w:val="397"/>
        </w:trPr>
        <w:tc>
          <w:tcPr>
            <w:tcW w:w="4219" w:type="dxa"/>
            <w:vAlign w:val="center"/>
          </w:tcPr>
          <w:p w14:paraId="7AFFDFA5" w14:textId="77777777" w:rsidR="00AC7D93" w:rsidRPr="00C469F0" w:rsidRDefault="00AC7D93" w:rsidP="00116207">
            <w:r>
              <w:lastRenderedPageBreak/>
              <w:t>LegalAuthenticatorType</w:t>
            </w:r>
            <w:r w:rsidRPr="00C469F0">
              <w:t>.legalAuthenticatorHSAId</w:t>
            </w:r>
          </w:p>
        </w:tc>
        <w:tc>
          <w:tcPr>
            <w:tcW w:w="5245" w:type="dxa"/>
            <w:vAlign w:val="center"/>
          </w:tcPr>
          <w:p w14:paraId="4533A671" w14:textId="77777777" w:rsidR="00AC7D93" w:rsidRDefault="00AC7D93" w:rsidP="00116207">
            <w:r>
              <w:t>alertInformation</w:t>
            </w:r>
            <w:r w:rsidRPr="00C469F0">
              <w:t>/</w:t>
            </w:r>
            <w:r>
              <w:t>alertInformationHeader</w:t>
            </w:r>
            <w:r w:rsidRPr="00C469F0">
              <w:t>/</w:t>
            </w:r>
            <w:r>
              <w:t>l</w:t>
            </w:r>
            <w:r w:rsidRPr="00C469F0">
              <w:t>egalAuthenticator/legalAuthenticatorHSAId</w:t>
            </w:r>
          </w:p>
        </w:tc>
      </w:tr>
      <w:tr w:rsidR="00AC7D93" w:rsidRPr="00C469F0" w14:paraId="476CB419" w14:textId="77777777" w:rsidTr="00116207">
        <w:trPr>
          <w:trHeight w:val="397"/>
        </w:trPr>
        <w:tc>
          <w:tcPr>
            <w:tcW w:w="4219" w:type="dxa"/>
            <w:vAlign w:val="center"/>
          </w:tcPr>
          <w:p w14:paraId="305C0B0E" w14:textId="77777777" w:rsidR="00AC7D93" w:rsidRPr="00C469F0" w:rsidRDefault="00AC7D93" w:rsidP="00116207">
            <w:r>
              <w:t>LegalAuthenticatorType</w:t>
            </w:r>
            <w:r w:rsidRPr="00C469F0">
              <w:t>.legalAuthenticatorName</w:t>
            </w:r>
          </w:p>
        </w:tc>
        <w:tc>
          <w:tcPr>
            <w:tcW w:w="5245" w:type="dxa"/>
            <w:vAlign w:val="center"/>
          </w:tcPr>
          <w:p w14:paraId="5620E7E2" w14:textId="77777777" w:rsidR="00AC7D93" w:rsidRDefault="00AC7D93" w:rsidP="00116207">
            <w:r>
              <w:t>alertInformation</w:t>
            </w:r>
            <w:r w:rsidRPr="00C469F0">
              <w:t>/</w:t>
            </w:r>
            <w:r>
              <w:t>alertInformationHeader</w:t>
            </w:r>
            <w:r w:rsidRPr="00C469F0">
              <w:t>/</w:t>
            </w:r>
            <w:r>
              <w:t>legalAuthenticator/legalAuthenticatorName</w:t>
            </w:r>
          </w:p>
        </w:tc>
      </w:tr>
      <w:tr w:rsidR="00AC7D93" w:rsidRPr="00C469F0" w14:paraId="267F70BE" w14:textId="77777777" w:rsidTr="00116207">
        <w:trPr>
          <w:trHeight w:val="397"/>
        </w:trPr>
        <w:tc>
          <w:tcPr>
            <w:tcW w:w="4219" w:type="dxa"/>
            <w:vAlign w:val="center"/>
          </w:tcPr>
          <w:p w14:paraId="30460B9C" w14:textId="77777777" w:rsidR="00AC7D93" w:rsidRPr="00C469F0" w:rsidRDefault="00AC7D93" w:rsidP="00116207">
            <w:r>
              <w:t>AlertInformationHeaderType</w:t>
            </w:r>
            <w:r w:rsidRPr="00C469F0">
              <w:t>.approvedForPatient</w:t>
            </w:r>
          </w:p>
        </w:tc>
        <w:tc>
          <w:tcPr>
            <w:tcW w:w="5245" w:type="dxa"/>
            <w:vAlign w:val="center"/>
          </w:tcPr>
          <w:p w14:paraId="0A382210" w14:textId="77777777" w:rsidR="00AC7D93" w:rsidRDefault="00AC7D93" w:rsidP="00116207">
            <w:r>
              <w:t>alertInformation</w:t>
            </w:r>
            <w:r w:rsidRPr="00C469F0">
              <w:t>/</w:t>
            </w:r>
            <w:r>
              <w:t>alertInformationHeader</w:t>
            </w:r>
            <w:r w:rsidRPr="00C469F0">
              <w:t>/approvedForPatient</w:t>
            </w:r>
          </w:p>
        </w:tc>
      </w:tr>
      <w:tr w:rsidR="00AC7D93" w:rsidRPr="00C469F0" w14:paraId="3697A528" w14:textId="77777777" w:rsidTr="00116207">
        <w:trPr>
          <w:trHeight w:val="397"/>
        </w:trPr>
        <w:tc>
          <w:tcPr>
            <w:tcW w:w="4219" w:type="dxa"/>
            <w:vAlign w:val="center"/>
          </w:tcPr>
          <w:p w14:paraId="0214F3F5" w14:textId="77777777" w:rsidR="00AC7D93" w:rsidRDefault="00AC7D93" w:rsidP="00116207">
            <w:r>
              <w:t>AlertInformationHeaderType</w:t>
            </w:r>
            <w:r w:rsidRPr="00C469F0">
              <w:t>.careContactId</w:t>
            </w:r>
          </w:p>
        </w:tc>
        <w:tc>
          <w:tcPr>
            <w:tcW w:w="5245" w:type="dxa"/>
            <w:vAlign w:val="center"/>
          </w:tcPr>
          <w:p w14:paraId="78DFA3B1" w14:textId="77777777" w:rsidR="00AC7D93" w:rsidRDefault="00AC7D93" w:rsidP="00116207">
            <w:r>
              <w:t>alertInformation</w:t>
            </w:r>
            <w:r w:rsidRPr="00C469F0">
              <w:t>/</w:t>
            </w:r>
            <w:r>
              <w:t>alertInformationHeader</w:t>
            </w:r>
            <w:r w:rsidRPr="00C469F0">
              <w:t>/careContactId</w:t>
            </w:r>
          </w:p>
        </w:tc>
      </w:tr>
      <w:tr w:rsidR="00AC7D93" w:rsidRPr="00C469F0" w14:paraId="2D594B8C" w14:textId="77777777" w:rsidTr="00116207">
        <w:trPr>
          <w:trHeight w:val="397"/>
        </w:trPr>
        <w:tc>
          <w:tcPr>
            <w:tcW w:w="4219" w:type="dxa"/>
            <w:shd w:val="clear" w:color="auto" w:fill="D9D9D9" w:themeFill="background1" w:themeFillShade="D9"/>
            <w:vAlign w:val="center"/>
          </w:tcPr>
          <w:p w14:paraId="72A7B0A4" w14:textId="77777777" w:rsidR="00AC7D93" w:rsidRDefault="00AC7D93" w:rsidP="00116207">
            <w:r>
              <w:t>AlertInformationBodyType</w:t>
            </w:r>
          </w:p>
        </w:tc>
        <w:tc>
          <w:tcPr>
            <w:tcW w:w="5245" w:type="dxa"/>
            <w:shd w:val="clear" w:color="auto" w:fill="D9D9D9" w:themeFill="background1" w:themeFillShade="D9"/>
            <w:vAlign w:val="center"/>
          </w:tcPr>
          <w:p w14:paraId="26307DDD" w14:textId="77777777" w:rsidR="00AC7D93" w:rsidRDefault="00AC7D93" w:rsidP="00116207"/>
        </w:tc>
      </w:tr>
      <w:tr w:rsidR="00AC7D93" w:rsidRPr="00C469F0" w14:paraId="6452E6D4" w14:textId="77777777" w:rsidTr="00116207">
        <w:trPr>
          <w:trHeight w:val="397"/>
        </w:trPr>
        <w:tc>
          <w:tcPr>
            <w:tcW w:w="4219" w:type="dxa"/>
            <w:vAlign w:val="center"/>
          </w:tcPr>
          <w:p w14:paraId="55B3FF8B" w14:textId="77777777" w:rsidR="00AC7D93" w:rsidRDefault="00AC7D93" w:rsidP="00116207">
            <w:r>
              <w:t>AlertInformationBodyType.typeOfAlertInformation</w:t>
            </w:r>
          </w:p>
        </w:tc>
        <w:tc>
          <w:tcPr>
            <w:tcW w:w="5245" w:type="dxa"/>
            <w:vAlign w:val="center"/>
          </w:tcPr>
          <w:p w14:paraId="755F4E7C" w14:textId="77777777" w:rsidR="00AC7D93" w:rsidRDefault="00AC7D93" w:rsidP="00116207">
            <w:r>
              <w:t>alertInformation</w:t>
            </w:r>
            <w:r w:rsidRPr="00C469F0">
              <w:t>/</w:t>
            </w:r>
            <w:r>
              <w:t>alertInformationBody/typeOfAlertInformation</w:t>
            </w:r>
          </w:p>
        </w:tc>
      </w:tr>
      <w:tr w:rsidR="00AC7D93" w:rsidRPr="00C469F0" w14:paraId="36BF57E3" w14:textId="77777777" w:rsidTr="00116207">
        <w:trPr>
          <w:trHeight w:val="397"/>
        </w:trPr>
        <w:tc>
          <w:tcPr>
            <w:tcW w:w="4219" w:type="dxa"/>
            <w:vAlign w:val="center"/>
          </w:tcPr>
          <w:p w14:paraId="5B6E2F8D" w14:textId="77777777" w:rsidR="00AC7D93" w:rsidRDefault="00AC7D93" w:rsidP="00116207">
            <w:r>
              <w:t>AlertInformationBodyType.ascertainedDate</w:t>
            </w:r>
          </w:p>
        </w:tc>
        <w:tc>
          <w:tcPr>
            <w:tcW w:w="5245" w:type="dxa"/>
            <w:vAlign w:val="center"/>
          </w:tcPr>
          <w:p w14:paraId="2D231A94" w14:textId="77777777" w:rsidR="00AC7D93" w:rsidRDefault="00AC7D93" w:rsidP="00116207">
            <w:r>
              <w:t>alertInformation</w:t>
            </w:r>
            <w:r w:rsidRPr="00C469F0">
              <w:t>/</w:t>
            </w:r>
            <w:r>
              <w:t>alertInformationBody/ascertainedDate</w:t>
            </w:r>
          </w:p>
        </w:tc>
      </w:tr>
      <w:tr w:rsidR="00AC7D93" w:rsidRPr="00C469F0" w14:paraId="3187B862" w14:textId="77777777" w:rsidTr="00116207">
        <w:trPr>
          <w:trHeight w:val="397"/>
        </w:trPr>
        <w:tc>
          <w:tcPr>
            <w:tcW w:w="4219" w:type="dxa"/>
            <w:vAlign w:val="center"/>
          </w:tcPr>
          <w:p w14:paraId="659B7B2D" w14:textId="77777777" w:rsidR="00AC7D93" w:rsidRDefault="00AC7D93" w:rsidP="00116207">
            <w:r>
              <w:t>AlertInformationBodyType.verifiedTime</w:t>
            </w:r>
          </w:p>
        </w:tc>
        <w:tc>
          <w:tcPr>
            <w:tcW w:w="5245" w:type="dxa"/>
            <w:vAlign w:val="center"/>
          </w:tcPr>
          <w:p w14:paraId="18D153C7" w14:textId="77777777" w:rsidR="00AC7D93" w:rsidRDefault="00AC7D93" w:rsidP="00116207">
            <w:r>
              <w:t>alertInformation</w:t>
            </w:r>
            <w:r w:rsidRPr="00C469F0">
              <w:t>/</w:t>
            </w:r>
            <w:r>
              <w:t>alertInformationBody/verifiedTime</w:t>
            </w:r>
          </w:p>
        </w:tc>
      </w:tr>
      <w:tr w:rsidR="00AC7D93" w:rsidRPr="00C469F0" w14:paraId="6E6112E0" w14:textId="77777777" w:rsidTr="00116207">
        <w:trPr>
          <w:trHeight w:val="397"/>
        </w:trPr>
        <w:tc>
          <w:tcPr>
            <w:tcW w:w="4219" w:type="dxa"/>
            <w:vAlign w:val="center"/>
          </w:tcPr>
          <w:p w14:paraId="3EB95F31" w14:textId="77777777" w:rsidR="00AC7D93" w:rsidRDefault="00AC7D93" w:rsidP="00116207">
            <w:r>
              <w:t>AlertInformationBodyType.validityTimePeriod</w:t>
            </w:r>
          </w:p>
        </w:tc>
        <w:tc>
          <w:tcPr>
            <w:tcW w:w="5245" w:type="dxa"/>
            <w:vAlign w:val="center"/>
          </w:tcPr>
          <w:p w14:paraId="6885C19A" w14:textId="77777777" w:rsidR="00AC7D93" w:rsidRDefault="00AC7D93" w:rsidP="00116207">
            <w:r>
              <w:t>alertInformation</w:t>
            </w:r>
            <w:r w:rsidRPr="00C469F0">
              <w:t>/</w:t>
            </w:r>
            <w:r>
              <w:t>alertInformationBody/validityTimePeriod</w:t>
            </w:r>
          </w:p>
        </w:tc>
      </w:tr>
      <w:tr w:rsidR="00AC7D93" w:rsidRPr="00C469F0" w14:paraId="02620F2C" w14:textId="77777777" w:rsidTr="00116207">
        <w:trPr>
          <w:trHeight w:val="397"/>
        </w:trPr>
        <w:tc>
          <w:tcPr>
            <w:tcW w:w="4219" w:type="dxa"/>
            <w:vAlign w:val="center"/>
          </w:tcPr>
          <w:p w14:paraId="1D1E04BA" w14:textId="77777777" w:rsidR="00AC7D93" w:rsidRDefault="00AC7D93" w:rsidP="00116207">
            <w:r>
              <w:t>AlertInformationBodyType.alertInformationComment</w:t>
            </w:r>
          </w:p>
        </w:tc>
        <w:tc>
          <w:tcPr>
            <w:tcW w:w="5245" w:type="dxa"/>
            <w:vAlign w:val="center"/>
          </w:tcPr>
          <w:p w14:paraId="23A81609" w14:textId="77777777" w:rsidR="00AC7D93" w:rsidRDefault="00AC7D93" w:rsidP="00116207">
            <w:r>
              <w:t>alertInformation</w:t>
            </w:r>
            <w:r w:rsidRPr="00C469F0">
              <w:t>/</w:t>
            </w:r>
            <w:r>
              <w:t>alertInformationBody/alertInformationComment</w:t>
            </w:r>
          </w:p>
        </w:tc>
      </w:tr>
      <w:tr w:rsidR="00AC7D93" w:rsidRPr="00C469F0" w14:paraId="0C803C4A" w14:textId="77777777" w:rsidTr="00116207">
        <w:trPr>
          <w:trHeight w:val="397"/>
        </w:trPr>
        <w:tc>
          <w:tcPr>
            <w:tcW w:w="4219" w:type="dxa"/>
            <w:vAlign w:val="center"/>
          </w:tcPr>
          <w:p w14:paraId="06ECAB6F" w14:textId="77777777" w:rsidR="00AC7D93" w:rsidRDefault="00AC7D93" w:rsidP="00116207">
            <w:r>
              <w:t>AlertInformationBodyType.obsoleteTime</w:t>
            </w:r>
          </w:p>
        </w:tc>
        <w:tc>
          <w:tcPr>
            <w:tcW w:w="5245" w:type="dxa"/>
            <w:vAlign w:val="center"/>
          </w:tcPr>
          <w:p w14:paraId="40796764" w14:textId="77777777" w:rsidR="00AC7D93" w:rsidRDefault="00AC7D93" w:rsidP="00116207">
            <w:r>
              <w:t>alertInformation</w:t>
            </w:r>
            <w:r w:rsidRPr="00C469F0">
              <w:t>/</w:t>
            </w:r>
            <w:r>
              <w:t>alertInformationBody/obsoleteTime</w:t>
            </w:r>
          </w:p>
        </w:tc>
      </w:tr>
      <w:tr w:rsidR="00AC7D93" w:rsidRPr="00C469F0" w14:paraId="31E4CA87" w14:textId="77777777" w:rsidTr="00116207">
        <w:trPr>
          <w:trHeight w:val="397"/>
        </w:trPr>
        <w:tc>
          <w:tcPr>
            <w:tcW w:w="4219" w:type="dxa"/>
            <w:vAlign w:val="center"/>
          </w:tcPr>
          <w:p w14:paraId="2E95ACB0" w14:textId="77777777" w:rsidR="00AC7D93" w:rsidRDefault="00AC7D93" w:rsidP="00116207">
            <w:r>
              <w:t>AlertInformationBodyType.obsoleteComment</w:t>
            </w:r>
          </w:p>
        </w:tc>
        <w:tc>
          <w:tcPr>
            <w:tcW w:w="5245" w:type="dxa"/>
            <w:vAlign w:val="center"/>
          </w:tcPr>
          <w:p w14:paraId="3F0EB28E" w14:textId="77777777" w:rsidR="00AC7D93" w:rsidRDefault="00AC7D93" w:rsidP="00116207">
            <w:r>
              <w:t>alertInformation</w:t>
            </w:r>
            <w:r w:rsidRPr="00C469F0">
              <w:t>/</w:t>
            </w:r>
            <w:r>
              <w:t>alertInformationBody/obsoleteComment</w:t>
            </w:r>
          </w:p>
        </w:tc>
      </w:tr>
      <w:tr w:rsidR="00AC7D93" w:rsidRPr="00C469F0" w14:paraId="2DD59A4C" w14:textId="77777777" w:rsidTr="00116207">
        <w:trPr>
          <w:trHeight w:val="397"/>
        </w:trPr>
        <w:tc>
          <w:tcPr>
            <w:tcW w:w="4219" w:type="dxa"/>
            <w:vAlign w:val="center"/>
          </w:tcPr>
          <w:p w14:paraId="313A67D3" w14:textId="77777777" w:rsidR="00AC7D93" w:rsidRDefault="00AC7D93" w:rsidP="00116207">
            <w:r>
              <w:t>HypersensitivityType.typeOfSensitivity</w:t>
            </w:r>
          </w:p>
        </w:tc>
        <w:tc>
          <w:tcPr>
            <w:tcW w:w="5245" w:type="dxa"/>
            <w:vAlign w:val="center"/>
          </w:tcPr>
          <w:p w14:paraId="28ADC7C5" w14:textId="77777777" w:rsidR="00AC7D93" w:rsidRDefault="00AC7D93" w:rsidP="00116207">
            <w:r>
              <w:t>alertInformation</w:t>
            </w:r>
            <w:r w:rsidRPr="00C469F0">
              <w:t>/</w:t>
            </w:r>
            <w:r>
              <w:t>alertInformationBody/hyperSensitivity/typeOfSensitvity</w:t>
            </w:r>
          </w:p>
        </w:tc>
      </w:tr>
      <w:tr w:rsidR="00AC7D93" w:rsidRPr="00C469F0" w14:paraId="371B7430" w14:textId="77777777" w:rsidTr="00116207">
        <w:trPr>
          <w:trHeight w:val="397"/>
        </w:trPr>
        <w:tc>
          <w:tcPr>
            <w:tcW w:w="4219" w:type="dxa"/>
            <w:vAlign w:val="center"/>
          </w:tcPr>
          <w:p w14:paraId="768D2541" w14:textId="77777777" w:rsidR="00AC7D93" w:rsidRDefault="00AC7D93" w:rsidP="00116207">
            <w:r>
              <w:t>HypersensitivityType.degreeOfSeverity</w:t>
            </w:r>
          </w:p>
        </w:tc>
        <w:tc>
          <w:tcPr>
            <w:tcW w:w="5245" w:type="dxa"/>
            <w:vAlign w:val="center"/>
          </w:tcPr>
          <w:p w14:paraId="1FDB320A" w14:textId="77777777" w:rsidR="00AC7D93" w:rsidRDefault="00AC7D93" w:rsidP="00116207">
            <w:r>
              <w:t>alertInformation</w:t>
            </w:r>
            <w:r w:rsidRPr="00C469F0">
              <w:t>/</w:t>
            </w:r>
            <w:r>
              <w:t>alertInformationBody/hyperSensitivity/degreeOfSeverity</w:t>
            </w:r>
          </w:p>
        </w:tc>
      </w:tr>
      <w:tr w:rsidR="00AC7D93" w:rsidRPr="00C469F0" w14:paraId="50586B99" w14:textId="77777777" w:rsidTr="00116207">
        <w:trPr>
          <w:trHeight w:val="397"/>
        </w:trPr>
        <w:tc>
          <w:tcPr>
            <w:tcW w:w="4219" w:type="dxa"/>
            <w:vAlign w:val="center"/>
          </w:tcPr>
          <w:p w14:paraId="33452503" w14:textId="77777777" w:rsidR="00AC7D93" w:rsidRDefault="00AC7D93" w:rsidP="00116207">
            <w:r>
              <w:t>HypersensitivityType.degreeOfCertainty</w:t>
            </w:r>
          </w:p>
        </w:tc>
        <w:tc>
          <w:tcPr>
            <w:tcW w:w="5245" w:type="dxa"/>
            <w:vAlign w:val="center"/>
          </w:tcPr>
          <w:p w14:paraId="7EA9BA2E" w14:textId="77777777" w:rsidR="00AC7D93" w:rsidRDefault="00AC7D93" w:rsidP="00116207">
            <w:r>
              <w:t>alertInformation</w:t>
            </w:r>
            <w:r w:rsidRPr="00C469F0">
              <w:t>/</w:t>
            </w:r>
            <w:r>
              <w:t>alertInformationBody/hyperSensitivity/degreeOfCertainty</w:t>
            </w:r>
          </w:p>
        </w:tc>
      </w:tr>
      <w:tr w:rsidR="00AC7D93" w:rsidRPr="00520E50" w14:paraId="0DA90FB5" w14:textId="77777777" w:rsidTr="00116207">
        <w:trPr>
          <w:trHeight w:val="397"/>
        </w:trPr>
        <w:tc>
          <w:tcPr>
            <w:tcW w:w="4219" w:type="dxa"/>
            <w:vAlign w:val="center"/>
          </w:tcPr>
          <w:p w14:paraId="6B24B435" w14:textId="77777777" w:rsidR="00AC7D93" w:rsidRDefault="00AC7D93" w:rsidP="00116207">
            <w:r>
              <w:t>PharmaceuticalHypersensitivityType.atcSubstance</w:t>
            </w:r>
          </w:p>
        </w:tc>
        <w:tc>
          <w:tcPr>
            <w:tcW w:w="5245" w:type="dxa"/>
            <w:vAlign w:val="center"/>
          </w:tcPr>
          <w:p w14:paraId="7A22371B" w14:textId="77777777" w:rsidR="00AC7D93" w:rsidRPr="00904130" w:rsidRDefault="00AC7D93" w:rsidP="00116207">
            <w:pPr>
              <w:rPr>
                <w:lang w:val="en-US"/>
              </w:rPr>
            </w:pPr>
            <w:r w:rsidRPr="00904130">
              <w:rPr>
                <w:lang w:val="en-US"/>
              </w:rPr>
              <w:t>alertInformation/alertInformationBody/hyperSensitivity/pharmaceuticalHypersensitivity/atcSubstance</w:t>
            </w:r>
          </w:p>
        </w:tc>
      </w:tr>
      <w:tr w:rsidR="00AC7D93" w:rsidRPr="00520E50" w14:paraId="00487813" w14:textId="77777777" w:rsidTr="00116207">
        <w:trPr>
          <w:trHeight w:val="397"/>
        </w:trPr>
        <w:tc>
          <w:tcPr>
            <w:tcW w:w="4219" w:type="dxa"/>
            <w:vAlign w:val="center"/>
          </w:tcPr>
          <w:p w14:paraId="29CC40D6" w14:textId="77777777" w:rsidR="00AC7D93" w:rsidRDefault="00AC7D93" w:rsidP="00116207">
            <w:r>
              <w:t>PharmaceuticalHypersensitivityType.nonATCSubstance</w:t>
            </w:r>
          </w:p>
        </w:tc>
        <w:tc>
          <w:tcPr>
            <w:tcW w:w="5245" w:type="dxa"/>
            <w:vAlign w:val="center"/>
          </w:tcPr>
          <w:p w14:paraId="1BE0206B" w14:textId="77777777" w:rsidR="00AC7D93" w:rsidRPr="00904130" w:rsidRDefault="00AC7D93" w:rsidP="00116207">
            <w:pPr>
              <w:rPr>
                <w:lang w:val="en-US"/>
              </w:rPr>
            </w:pPr>
            <w:r w:rsidRPr="00904130">
              <w:rPr>
                <w:lang w:val="en-US"/>
              </w:rPr>
              <w:t>alertInformation/alertInformationBody/hyperSensitivity/pharmaceuticalHypersensitivity/</w:t>
            </w:r>
            <w:r>
              <w:rPr>
                <w:lang w:val="en-US"/>
              </w:rPr>
              <w:t>nonATC</w:t>
            </w:r>
            <w:r w:rsidRPr="00904130">
              <w:rPr>
                <w:lang w:val="en-US"/>
              </w:rPr>
              <w:t>Substance</w:t>
            </w:r>
          </w:p>
        </w:tc>
      </w:tr>
      <w:tr w:rsidR="00AC7D93" w:rsidRPr="00520E50" w14:paraId="6D638AD2" w14:textId="77777777" w:rsidTr="00116207">
        <w:trPr>
          <w:trHeight w:val="397"/>
        </w:trPr>
        <w:tc>
          <w:tcPr>
            <w:tcW w:w="4219" w:type="dxa"/>
            <w:vAlign w:val="center"/>
          </w:tcPr>
          <w:p w14:paraId="77332426" w14:textId="77777777" w:rsidR="00AC7D93" w:rsidRDefault="00AC7D93" w:rsidP="00116207">
            <w:r>
              <w:t>PharmaceuticalHypersensitivityType.nonATCSubstanceComment</w:t>
            </w:r>
          </w:p>
        </w:tc>
        <w:tc>
          <w:tcPr>
            <w:tcW w:w="5245" w:type="dxa"/>
            <w:vAlign w:val="center"/>
          </w:tcPr>
          <w:p w14:paraId="7FFECF4C" w14:textId="77777777" w:rsidR="00AC7D93" w:rsidRPr="00904130" w:rsidRDefault="00AC7D93" w:rsidP="00116207">
            <w:pPr>
              <w:rPr>
                <w:lang w:val="en-US"/>
              </w:rPr>
            </w:pPr>
            <w:r w:rsidRPr="00904130">
              <w:rPr>
                <w:lang w:val="en-US"/>
              </w:rPr>
              <w:t>alertInformation/alertInformationBody/hyperSensitivity/pharmaceuticalHypersensitivity/</w:t>
            </w:r>
            <w:r>
              <w:rPr>
                <w:lang w:val="en-US"/>
              </w:rPr>
              <w:t>nonATC</w:t>
            </w:r>
            <w:r w:rsidRPr="00904130">
              <w:rPr>
                <w:lang w:val="en-US"/>
              </w:rPr>
              <w:t>Substance</w:t>
            </w:r>
            <w:r>
              <w:rPr>
                <w:lang w:val="en-US"/>
              </w:rPr>
              <w:t>Comment</w:t>
            </w:r>
          </w:p>
        </w:tc>
      </w:tr>
      <w:tr w:rsidR="00AC7D93" w:rsidRPr="00904130" w14:paraId="32F8D6FC" w14:textId="77777777" w:rsidTr="00116207">
        <w:trPr>
          <w:trHeight w:val="397"/>
        </w:trPr>
        <w:tc>
          <w:tcPr>
            <w:tcW w:w="4219" w:type="dxa"/>
            <w:vAlign w:val="center"/>
          </w:tcPr>
          <w:p w14:paraId="1ED19001" w14:textId="77777777" w:rsidR="00AC7D93" w:rsidRDefault="00AC7D93" w:rsidP="00116207">
            <w:r>
              <w:t>PharmaceuticalHypersensitivityType.pharmaceuticalProductId</w:t>
            </w:r>
          </w:p>
        </w:tc>
        <w:tc>
          <w:tcPr>
            <w:tcW w:w="5245" w:type="dxa"/>
            <w:vAlign w:val="center"/>
          </w:tcPr>
          <w:p w14:paraId="688E37A0" w14:textId="77777777" w:rsidR="00AC7D93" w:rsidRPr="00904130" w:rsidRDefault="00AC7D93" w:rsidP="00116207">
            <w:pPr>
              <w:rPr>
                <w:lang w:val="en-US"/>
              </w:rPr>
            </w:pPr>
            <w:r w:rsidRPr="00904130">
              <w:rPr>
                <w:lang w:val="en-US"/>
              </w:rPr>
              <w:t>alertInformation/alertInformationBody/hyperSensitivity/pharmaceuticalHypersensitivity/</w:t>
            </w:r>
            <w:r>
              <w:rPr>
                <w:lang w:val="en-US"/>
              </w:rPr>
              <w:t>pharmaceuticalProductId</w:t>
            </w:r>
          </w:p>
        </w:tc>
      </w:tr>
      <w:tr w:rsidR="00AC7D93" w:rsidRPr="00904130" w14:paraId="4134C41F" w14:textId="77777777" w:rsidTr="00116207">
        <w:trPr>
          <w:trHeight w:val="397"/>
        </w:trPr>
        <w:tc>
          <w:tcPr>
            <w:tcW w:w="4219" w:type="dxa"/>
            <w:vAlign w:val="center"/>
          </w:tcPr>
          <w:p w14:paraId="0F5C3D91" w14:textId="77777777" w:rsidR="00AC7D93" w:rsidRPr="00904130" w:rsidRDefault="00AC7D93" w:rsidP="00116207">
            <w:pPr>
              <w:rPr>
                <w:lang w:val="en-US"/>
              </w:rPr>
            </w:pPr>
            <w:r>
              <w:rPr>
                <w:lang w:val="en-US"/>
              </w:rPr>
              <w:t>OtherHypersensitivityType.hypersensitivityA</w:t>
            </w:r>
            <w:r>
              <w:rPr>
                <w:lang w:val="en-US"/>
              </w:rPr>
              <w:lastRenderedPageBreak/>
              <w:t>gent</w:t>
            </w:r>
          </w:p>
        </w:tc>
        <w:tc>
          <w:tcPr>
            <w:tcW w:w="5245" w:type="dxa"/>
            <w:vAlign w:val="center"/>
          </w:tcPr>
          <w:p w14:paraId="60B2AA1B" w14:textId="77777777" w:rsidR="00AC7D93" w:rsidRPr="00904130" w:rsidRDefault="00AC7D93" w:rsidP="00116207">
            <w:pPr>
              <w:rPr>
                <w:lang w:val="en-US"/>
              </w:rPr>
            </w:pPr>
            <w:r w:rsidRPr="00904130">
              <w:rPr>
                <w:lang w:val="en-US"/>
              </w:rPr>
              <w:lastRenderedPageBreak/>
              <w:t>alertInformation/alertInformationBody/hyperSensitivit</w:t>
            </w:r>
            <w:r w:rsidRPr="00904130">
              <w:rPr>
                <w:lang w:val="en-US"/>
              </w:rPr>
              <w:lastRenderedPageBreak/>
              <w:t>y/</w:t>
            </w:r>
            <w:r>
              <w:rPr>
                <w:lang w:val="en-US"/>
              </w:rPr>
              <w:t>other</w:t>
            </w:r>
            <w:r w:rsidRPr="00904130">
              <w:rPr>
                <w:lang w:val="en-US"/>
              </w:rPr>
              <w:t>Hypersensitivity/</w:t>
            </w:r>
            <w:r>
              <w:rPr>
                <w:lang w:val="en-US"/>
              </w:rPr>
              <w:t>hypersensitivityAgent</w:t>
            </w:r>
          </w:p>
        </w:tc>
      </w:tr>
      <w:tr w:rsidR="00AC7D93" w:rsidRPr="00904130" w14:paraId="1A473EE5" w14:textId="77777777" w:rsidTr="00116207">
        <w:trPr>
          <w:trHeight w:val="397"/>
        </w:trPr>
        <w:tc>
          <w:tcPr>
            <w:tcW w:w="4219" w:type="dxa"/>
            <w:vAlign w:val="center"/>
          </w:tcPr>
          <w:p w14:paraId="2054ABD6" w14:textId="77777777" w:rsidR="00AC7D93" w:rsidRPr="00904130" w:rsidRDefault="00AC7D93" w:rsidP="00116207">
            <w:pPr>
              <w:rPr>
                <w:lang w:val="en-US"/>
              </w:rPr>
            </w:pPr>
            <w:r>
              <w:rPr>
                <w:lang w:val="en-US"/>
              </w:rPr>
              <w:lastRenderedPageBreak/>
              <w:t>OtherHypersensitivityType.hypersensitivityAgentCode</w:t>
            </w:r>
          </w:p>
        </w:tc>
        <w:tc>
          <w:tcPr>
            <w:tcW w:w="5245" w:type="dxa"/>
            <w:vAlign w:val="center"/>
          </w:tcPr>
          <w:p w14:paraId="6B50EAA9" w14:textId="77777777" w:rsidR="00AC7D93" w:rsidRPr="00904130" w:rsidRDefault="00AC7D93" w:rsidP="00116207">
            <w:pPr>
              <w:rPr>
                <w:lang w:val="en-US"/>
              </w:rPr>
            </w:pPr>
            <w:r w:rsidRPr="00904130">
              <w:rPr>
                <w:lang w:val="en-US"/>
              </w:rPr>
              <w:t>alertInformation/alertInformationBody/hyperSensitivity/</w:t>
            </w:r>
            <w:r>
              <w:rPr>
                <w:lang w:val="en-US"/>
              </w:rPr>
              <w:t>other</w:t>
            </w:r>
            <w:r w:rsidRPr="00904130">
              <w:rPr>
                <w:lang w:val="en-US"/>
              </w:rPr>
              <w:t>Hypersensitivity/</w:t>
            </w:r>
            <w:r>
              <w:rPr>
                <w:lang w:val="en-US"/>
              </w:rPr>
              <w:t>hypersensitivityAgentCode</w:t>
            </w:r>
          </w:p>
        </w:tc>
      </w:tr>
      <w:tr w:rsidR="00AC7D93" w:rsidRPr="00904130" w14:paraId="66398226" w14:textId="77777777" w:rsidTr="00116207">
        <w:trPr>
          <w:trHeight w:val="397"/>
        </w:trPr>
        <w:tc>
          <w:tcPr>
            <w:tcW w:w="4219" w:type="dxa"/>
            <w:vAlign w:val="center"/>
          </w:tcPr>
          <w:p w14:paraId="3A44A771" w14:textId="77777777" w:rsidR="00AC7D93" w:rsidRPr="00904130" w:rsidRDefault="00AC7D93" w:rsidP="00116207">
            <w:pPr>
              <w:rPr>
                <w:lang w:val="en-US"/>
              </w:rPr>
            </w:pPr>
            <w:r>
              <w:rPr>
                <w:lang w:val="en-US"/>
              </w:rPr>
              <w:t>SeriousDiseaseType.disease</w:t>
            </w:r>
          </w:p>
        </w:tc>
        <w:tc>
          <w:tcPr>
            <w:tcW w:w="5245" w:type="dxa"/>
            <w:vAlign w:val="center"/>
          </w:tcPr>
          <w:p w14:paraId="76D86221" w14:textId="77777777" w:rsidR="00AC7D93" w:rsidRPr="00904130" w:rsidRDefault="00AC7D93" w:rsidP="00116207">
            <w:pPr>
              <w:rPr>
                <w:lang w:val="en-US"/>
              </w:rPr>
            </w:pPr>
            <w:r w:rsidRPr="00904130">
              <w:rPr>
                <w:lang w:val="en-US"/>
              </w:rPr>
              <w:t>alertInformation/alertInformationBody/</w:t>
            </w:r>
            <w:r>
              <w:rPr>
                <w:lang w:val="en-US"/>
              </w:rPr>
              <w:t>seriousDisease/disease</w:t>
            </w:r>
          </w:p>
        </w:tc>
      </w:tr>
      <w:tr w:rsidR="00AC7D93" w:rsidRPr="00904130" w14:paraId="578AAF47" w14:textId="77777777" w:rsidTr="00116207">
        <w:trPr>
          <w:trHeight w:val="397"/>
        </w:trPr>
        <w:tc>
          <w:tcPr>
            <w:tcW w:w="4219" w:type="dxa"/>
            <w:vAlign w:val="center"/>
          </w:tcPr>
          <w:p w14:paraId="4742D6E1" w14:textId="77777777" w:rsidR="00AC7D93" w:rsidRPr="00904130" w:rsidRDefault="00AC7D93" w:rsidP="00116207">
            <w:pPr>
              <w:rPr>
                <w:lang w:val="en-US"/>
              </w:rPr>
            </w:pPr>
            <w:r>
              <w:rPr>
                <w:lang w:val="en-US"/>
              </w:rPr>
              <w:t>TreatmentType.treatmentDescription</w:t>
            </w:r>
          </w:p>
        </w:tc>
        <w:tc>
          <w:tcPr>
            <w:tcW w:w="5245" w:type="dxa"/>
            <w:vAlign w:val="center"/>
          </w:tcPr>
          <w:p w14:paraId="6A3A3EDE" w14:textId="77777777" w:rsidR="00AC7D93" w:rsidRPr="00904130" w:rsidRDefault="00AC7D93" w:rsidP="00116207">
            <w:pPr>
              <w:rPr>
                <w:lang w:val="en-US"/>
              </w:rPr>
            </w:pPr>
            <w:r w:rsidRPr="00904130">
              <w:rPr>
                <w:lang w:val="en-US"/>
              </w:rPr>
              <w:t>alertInformation/alertInformationBody/</w:t>
            </w:r>
            <w:r>
              <w:rPr>
                <w:lang w:val="en-US"/>
              </w:rPr>
              <w:t>treatment/treatmentDescription</w:t>
            </w:r>
          </w:p>
        </w:tc>
      </w:tr>
      <w:tr w:rsidR="00AC7D93" w:rsidRPr="00904130" w14:paraId="26583751" w14:textId="77777777" w:rsidTr="00116207">
        <w:trPr>
          <w:trHeight w:val="397"/>
        </w:trPr>
        <w:tc>
          <w:tcPr>
            <w:tcW w:w="4219" w:type="dxa"/>
            <w:vAlign w:val="center"/>
          </w:tcPr>
          <w:p w14:paraId="7E730E75" w14:textId="77777777" w:rsidR="00AC7D93" w:rsidRPr="00904130" w:rsidRDefault="00AC7D93" w:rsidP="00116207">
            <w:pPr>
              <w:rPr>
                <w:lang w:val="en-US"/>
              </w:rPr>
            </w:pPr>
            <w:r>
              <w:rPr>
                <w:lang w:val="en-US"/>
              </w:rPr>
              <w:t>TreatmentType.treatmentCode</w:t>
            </w:r>
          </w:p>
        </w:tc>
        <w:tc>
          <w:tcPr>
            <w:tcW w:w="5245" w:type="dxa"/>
            <w:vAlign w:val="center"/>
          </w:tcPr>
          <w:p w14:paraId="1EFE8C47" w14:textId="77777777" w:rsidR="00AC7D93" w:rsidRPr="00904130" w:rsidRDefault="00AC7D93" w:rsidP="00116207">
            <w:pPr>
              <w:rPr>
                <w:lang w:val="en-US"/>
              </w:rPr>
            </w:pPr>
            <w:r w:rsidRPr="00904130">
              <w:rPr>
                <w:lang w:val="en-US"/>
              </w:rPr>
              <w:t>alertInformation/alertInformationBody/</w:t>
            </w:r>
            <w:r>
              <w:rPr>
                <w:lang w:val="en-US"/>
              </w:rPr>
              <w:t>treatment/treatmentCode</w:t>
            </w:r>
          </w:p>
        </w:tc>
      </w:tr>
      <w:tr w:rsidR="00AC7D93" w:rsidRPr="00904130" w14:paraId="2DEC0EE6" w14:textId="77777777" w:rsidTr="00116207">
        <w:trPr>
          <w:trHeight w:val="397"/>
        </w:trPr>
        <w:tc>
          <w:tcPr>
            <w:tcW w:w="4219" w:type="dxa"/>
            <w:vAlign w:val="center"/>
          </w:tcPr>
          <w:p w14:paraId="214EE8C2" w14:textId="77777777" w:rsidR="00AC7D93" w:rsidRPr="00904130" w:rsidRDefault="00AC7D93" w:rsidP="00116207">
            <w:pPr>
              <w:rPr>
                <w:lang w:val="en-US"/>
              </w:rPr>
            </w:pPr>
            <w:r>
              <w:rPr>
                <w:lang w:val="en-US"/>
              </w:rPr>
              <w:t>TreatmentType.pharmaceuticalTreatment</w:t>
            </w:r>
          </w:p>
        </w:tc>
        <w:tc>
          <w:tcPr>
            <w:tcW w:w="5245" w:type="dxa"/>
            <w:vAlign w:val="center"/>
          </w:tcPr>
          <w:p w14:paraId="6B441525" w14:textId="77777777" w:rsidR="00AC7D93" w:rsidRPr="00904130" w:rsidRDefault="00AC7D93" w:rsidP="00116207">
            <w:pPr>
              <w:rPr>
                <w:lang w:val="en-US"/>
              </w:rPr>
            </w:pPr>
            <w:r w:rsidRPr="00904130">
              <w:rPr>
                <w:lang w:val="en-US"/>
              </w:rPr>
              <w:t>alertInformation/alertInformationBody/</w:t>
            </w:r>
            <w:r>
              <w:rPr>
                <w:lang w:val="en-US"/>
              </w:rPr>
              <w:t>treatment/pharmaceuticalTreatment</w:t>
            </w:r>
          </w:p>
        </w:tc>
      </w:tr>
      <w:tr w:rsidR="00AC7D93" w:rsidRPr="00904130" w14:paraId="05DE761C" w14:textId="77777777" w:rsidTr="00116207">
        <w:trPr>
          <w:trHeight w:val="397"/>
        </w:trPr>
        <w:tc>
          <w:tcPr>
            <w:tcW w:w="4219" w:type="dxa"/>
            <w:vAlign w:val="center"/>
          </w:tcPr>
          <w:p w14:paraId="54045B1B" w14:textId="77777777" w:rsidR="00AC7D93" w:rsidRPr="00904130" w:rsidRDefault="00AC7D93" w:rsidP="00116207">
            <w:pPr>
              <w:rPr>
                <w:lang w:val="en-US"/>
              </w:rPr>
            </w:pPr>
            <w:r>
              <w:rPr>
                <w:lang w:val="en-US"/>
              </w:rPr>
              <w:t>RestrictionOfCareType.restrictionOfCareComment</w:t>
            </w:r>
          </w:p>
        </w:tc>
        <w:tc>
          <w:tcPr>
            <w:tcW w:w="5245" w:type="dxa"/>
            <w:vAlign w:val="center"/>
          </w:tcPr>
          <w:p w14:paraId="4627F493" w14:textId="77777777" w:rsidR="00AC7D93" w:rsidRPr="00904130" w:rsidRDefault="00AC7D93" w:rsidP="00116207">
            <w:pPr>
              <w:rPr>
                <w:lang w:val="en-US"/>
              </w:rPr>
            </w:pPr>
            <w:r w:rsidRPr="00904130">
              <w:rPr>
                <w:lang w:val="en-US"/>
              </w:rPr>
              <w:t>alertInformation/alertInformationBody/</w:t>
            </w:r>
            <w:r>
              <w:rPr>
                <w:lang w:val="en-US"/>
              </w:rPr>
              <w:t>restrictionOfCare/restrictionOfCareComment</w:t>
            </w:r>
          </w:p>
        </w:tc>
      </w:tr>
      <w:tr w:rsidR="00AC7D93" w:rsidRPr="00904130" w14:paraId="6B80FCDA" w14:textId="77777777" w:rsidTr="00116207">
        <w:trPr>
          <w:trHeight w:val="397"/>
        </w:trPr>
        <w:tc>
          <w:tcPr>
            <w:tcW w:w="4219" w:type="dxa"/>
            <w:vAlign w:val="center"/>
          </w:tcPr>
          <w:p w14:paraId="4265C752" w14:textId="77777777" w:rsidR="00AC7D93" w:rsidRPr="00904130" w:rsidRDefault="00AC7D93" w:rsidP="00116207">
            <w:pPr>
              <w:rPr>
                <w:lang w:val="en-US"/>
              </w:rPr>
            </w:pPr>
            <w:r>
              <w:rPr>
                <w:lang w:val="en-US"/>
              </w:rPr>
              <w:t>CommunicableDiseaseType.communicableDiseaseCode</w:t>
            </w:r>
          </w:p>
        </w:tc>
        <w:tc>
          <w:tcPr>
            <w:tcW w:w="5245" w:type="dxa"/>
            <w:vAlign w:val="center"/>
          </w:tcPr>
          <w:p w14:paraId="559C62A3" w14:textId="77777777" w:rsidR="00AC7D93" w:rsidRPr="00904130" w:rsidRDefault="00AC7D93" w:rsidP="00116207">
            <w:pPr>
              <w:rPr>
                <w:lang w:val="en-US"/>
              </w:rPr>
            </w:pPr>
            <w:r w:rsidRPr="00904130">
              <w:rPr>
                <w:lang w:val="en-US"/>
              </w:rPr>
              <w:t>alertInformation/alertInformationBody/</w:t>
            </w:r>
            <w:r>
              <w:rPr>
                <w:lang w:val="en-US"/>
              </w:rPr>
              <w:t>communicableDisease/communicableDiseaseCode</w:t>
            </w:r>
          </w:p>
        </w:tc>
      </w:tr>
      <w:tr w:rsidR="00AC7D93" w:rsidRPr="00904130" w14:paraId="0DA9ABF9" w14:textId="77777777" w:rsidTr="00116207">
        <w:trPr>
          <w:trHeight w:val="397"/>
        </w:trPr>
        <w:tc>
          <w:tcPr>
            <w:tcW w:w="4219" w:type="dxa"/>
            <w:vAlign w:val="center"/>
          </w:tcPr>
          <w:p w14:paraId="4E7117C7" w14:textId="77777777" w:rsidR="00AC7D93" w:rsidRPr="00904130" w:rsidRDefault="00AC7D93" w:rsidP="00116207">
            <w:pPr>
              <w:rPr>
                <w:lang w:val="en-US"/>
              </w:rPr>
            </w:pPr>
            <w:r>
              <w:rPr>
                <w:lang w:val="en-US"/>
              </w:rPr>
              <w:t>CommunicableDiseaseType.routeOfTransmission</w:t>
            </w:r>
          </w:p>
        </w:tc>
        <w:tc>
          <w:tcPr>
            <w:tcW w:w="5245" w:type="dxa"/>
            <w:vAlign w:val="center"/>
          </w:tcPr>
          <w:p w14:paraId="63AA0C60" w14:textId="77777777" w:rsidR="00AC7D93" w:rsidRPr="00904130" w:rsidRDefault="00AC7D93" w:rsidP="00116207">
            <w:pPr>
              <w:rPr>
                <w:lang w:val="en-US"/>
              </w:rPr>
            </w:pPr>
            <w:r w:rsidRPr="00904130">
              <w:rPr>
                <w:lang w:val="en-US"/>
              </w:rPr>
              <w:t>alertInformation/alertInformationBody/</w:t>
            </w:r>
            <w:r>
              <w:rPr>
                <w:lang w:val="en-US"/>
              </w:rPr>
              <w:t>communicableDisease/routeOfTransmission</w:t>
            </w:r>
          </w:p>
        </w:tc>
      </w:tr>
      <w:tr w:rsidR="00AC7D93" w:rsidRPr="00904130" w14:paraId="5C3DB349" w14:textId="77777777" w:rsidTr="00116207">
        <w:trPr>
          <w:trHeight w:val="397"/>
        </w:trPr>
        <w:tc>
          <w:tcPr>
            <w:tcW w:w="4219" w:type="dxa"/>
            <w:vAlign w:val="center"/>
          </w:tcPr>
          <w:p w14:paraId="413734EA" w14:textId="77777777" w:rsidR="00AC7D93" w:rsidRPr="00904130" w:rsidRDefault="00AC7D93" w:rsidP="00116207">
            <w:pPr>
              <w:rPr>
                <w:lang w:val="en-US"/>
              </w:rPr>
            </w:pPr>
            <w:r>
              <w:rPr>
                <w:lang w:val="en-US"/>
              </w:rPr>
              <w:t>UnstructuredAlertInformationType.unstructuredAlertInformationHeading</w:t>
            </w:r>
          </w:p>
        </w:tc>
        <w:tc>
          <w:tcPr>
            <w:tcW w:w="5245" w:type="dxa"/>
            <w:vAlign w:val="center"/>
          </w:tcPr>
          <w:p w14:paraId="7DF5DD74" w14:textId="77777777" w:rsidR="00AC7D93" w:rsidRPr="00904130" w:rsidRDefault="00AC7D93" w:rsidP="00116207">
            <w:pPr>
              <w:rPr>
                <w:lang w:val="en-US"/>
              </w:rPr>
            </w:pPr>
            <w:r w:rsidRPr="00904130">
              <w:rPr>
                <w:lang w:val="en-US"/>
              </w:rPr>
              <w:t>alertInformation/alertInformationBody/</w:t>
            </w:r>
            <w:r>
              <w:rPr>
                <w:lang w:val="en-US"/>
              </w:rPr>
              <w:t>unstructuredAlertInformation/unstructuredAlertInformationHeading</w:t>
            </w:r>
          </w:p>
        </w:tc>
      </w:tr>
      <w:tr w:rsidR="00AC7D93" w:rsidRPr="00904130" w14:paraId="76A5F3B3" w14:textId="77777777" w:rsidTr="00116207">
        <w:trPr>
          <w:trHeight w:val="397"/>
        </w:trPr>
        <w:tc>
          <w:tcPr>
            <w:tcW w:w="4219" w:type="dxa"/>
            <w:vAlign w:val="center"/>
          </w:tcPr>
          <w:p w14:paraId="4613D302" w14:textId="77777777" w:rsidR="00AC7D93" w:rsidRPr="00904130" w:rsidRDefault="00AC7D93" w:rsidP="00116207">
            <w:pPr>
              <w:rPr>
                <w:lang w:val="en-US"/>
              </w:rPr>
            </w:pPr>
            <w:r>
              <w:rPr>
                <w:lang w:val="en-US"/>
              </w:rPr>
              <w:t>UnstructuredAlertInformationType.unstructuredAlertInformationContent</w:t>
            </w:r>
          </w:p>
        </w:tc>
        <w:tc>
          <w:tcPr>
            <w:tcW w:w="5245" w:type="dxa"/>
            <w:vAlign w:val="center"/>
          </w:tcPr>
          <w:p w14:paraId="0192C541" w14:textId="77777777" w:rsidR="00AC7D93" w:rsidRPr="00904130" w:rsidRDefault="00AC7D93" w:rsidP="00116207">
            <w:pPr>
              <w:rPr>
                <w:lang w:val="en-US"/>
              </w:rPr>
            </w:pPr>
            <w:r w:rsidRPr="00904130">
              <w:rPr>
                <w:lang w:val="en-US"/>
              </w:rPr>
              <w:t>alertInformation/alertInformationBody/</w:t>
            </w:r>
            <w:r>
              <w:rPr>
                <w:lang w:val="en-US"/>
              </w:rPr>
              <w:t>unstructuredAlertInformation/unstructuredAlertInformationContent</w:t>
            </w:r>
          </w:p>
        </w:tc>
      </w:tr>
      <w:tr w:rsidR="00AC7D93" w:rsidRPr="00904130" w14:paraId="2E80C334" w14:textId="77777777" w:rsidTr="00116207">
        <w:trPr>
          <w:trHeight w:val="397"/>
        </w:trPr>
        <w:tc>
          <w:tcPr>
            <w:tcW w:w="4219" w:type="dxa"/>
            <w:vAlign w:val="center"/>
          </w:tcPr>
          <w:p w14:paraId="578316DC" w14:textId="77777777" w:rsidR="00AC7D93" w:rsidRPr="00904130" w:rsidRDefault="00AC7D93" w:rsidP="00116207">
            <w:pPr>
              <w:rPr>
                <w:lang w:val="en-US"/>
              </w:rPr>
            </w:pPr>
            <w:r>
              <w:rPr>
                <w:lang w:val="en-US"/>
              </w:rPr>
              <w:t>AlertInformationRelationshipType.typeOfAlertInformationRelationship</w:t>
            </w:r>
          </w:p>
        </w:tc>
        <w:tc>
          <w:tcPr>
            <w:tcW w:w="5245" w:type="dxa"/>
            <w:vAlign w:val="center"/>
          </w:tcPr>
          <w:p w14:paraId="5B10CC76" w14:textId="77777777" w:rsidR="00AC7D93" w:rsidRPr="00904130" w:rsidRDefault="00AC7D93" w:rsidP="00116207">
            <w:pPr>
              <w:rPr>
                <w:lang w:val="en-US"/>
              </w:rPr>
            </w:pPr>
            <w:r w:rsidRPr="00904130">
              <w:rPr>
                <w:lang w:val="en-US"/>
              </w:rPr>
              <w:t>alertInformation/alertInformationBody/</w:t>
            </w:r>
            <w:r>
              <w:rPr>
                <w:lang w:val="en-US"/>
              </w:rPr>
              <w:t>alertInformationRelationship/typeOfAlertInfomationRelationship</w:t>
            </w:r>
          </w:p>
        </w:tc>
      </w:tr>
      <w:tr w:rsidR="00AC7D93" w:rsidRPr="00904130" w14:paraId="3AE05DA9" w14:textId="77777777" w:rsidTr="00116207">
        <w:trPr>
          <w:trHeight w:val="397"/>
        </w:trPr>
        <w:tc>
          <w:tcPr>
            <w:tcW w:w="4219" w:type="dxa"/>
            <w:vAlign w:val="center"/>
          </w:tcPr>
          <w:p w14:paraId="1CCD70CB" w14:textId="77777777" w:rsidR="00AC7D93" w:rsidRPr="00904130" w:rsidRDefault="00AC7D93" w:rsidP="00116207">
            <w:pPr>
              <w:rPr>
                <w:lang w:val="en-US"/>
              </w:rPr>
            </w:pPr>
            <w:r>
              <w:rPr>
                <w:lang w:val="en-US"/>
              </w:rPr>
              <w:t>AlertInformationRelationshipType.relationComment</w:t>
            </w:r>
          </w:p>
        </w:tc>
        <w:tc>
          <w:tcPr>
            <w:tcW w:w="5245" w:type="dxa"/>
            <w:vAlign w:val="center"/>
          </w:tcPr>
          <w:p w14:paraId="106CD97E" w14:textId="77777777" w:rsidR="00AC7D93" w:rsidRPr="00904130" w:rsidRDefault="00AC7D93" w:rsidP="00116207">
            <w:pPr>
              <w:rPr>
                <w:lang w:val="en-US"/>
              </w:rPr>
            </w:pPr>
            <w:r w:rsidRPr="00904130">
              <w:rPr>
                <w:lang w:val="en-US"/>
              </w:rPr>
              <w:t>alertInformation/alertInformationBody/</w:t>
            </w:r>
            <w:r>
              <w:rPr>
                <w:lang w:val="en-US"/>
              </w:rPr>
              <w:t>alertInformationRelationship/relationComment</w:t>
            </w:r>
          </w:p>
        </w:tc>
      </w:tr>
      <w:tr w:rsidR="00AC7D93" w:rsidRPr="00904130" w14:paraId="383CACC9" w14:textId="77777777" w:rsidTr="00116207">
        <w:trPr>
          <w:trHeight w:val="397"/>
        </w:trPr>
        <w:tc>
          <w:tcPr>
            <w:tcW w:w="4219" w:type="dxa"/>
            <w:vAlign w:val="center"/>
          </w:tcPr>
          <w:p w14:paraId="4C7600A6" w14:textId="77777777" w:rsidR="00AC7D93" w:rsidRPr="00904130" w:rsidRDefault="00AC7D93" w:rsidP="00116207">
            <w:pPr>
              <w:rPr>
                <w:lang w:val="en-US"/>
              </w:rPr>
            </w:pPr>
            <w:r>
              <w:rPr>
                <w:lang w:val="en-US"/>
              </w:rPr>
              <w:t>RelatedAlertInformationType.documentId</w:t>
            </w:r>
          </w:p>
        </w:tc>
        <w:tc>
          <w:tcPr>
            <w:tcW w:w="5245" w:type="dxa"/>
            <w:vAlign w:val="center"/>
          </w:tcPr>
          <w:p w14:paraId="6603BB7E" w14:textId="77777777" w:rsidR="00AC7D93" w:rsidRPr="00904130" w:rsidRDefault="00AC7D93" w:rsidP="00116207">
            <w:pPr>
              <w:rPr>
                <w:lang w:val="en-US"/>
              </w:rPr>
            </w:pPr>
            <w:r w:rsidRPr="00904130">
              <w:rPr>
                <w:lang w:val="en-US"/>
              </w:rPr>
              <w:t>alertInformation/alertInformationBody/</w:t>
            </w:r>
            <w:r>
              <w:rPr>
                <w:lang w:val="en-US"/>
              </w:rPr>
              <w:t>alertInformationRelationship/relatedAlertInformation/documentId</w:t>
            </w:r>
          </w:p>
        </w:tc>
      </w:tr>
    </w:tbl>
    <w:p w14:paraId="0ABD76F6" w14:textId="77777777" w:rsidR="00AC7D93" w:rsidRDefault="00AC7D93" w:rsidP="00AC7D93">
      <w:pPr>
        <w:spacing w:line="240" w:lineRule="auto"/>
      </w:pPr>
    </w:p>
    <w:p w14:paraId="218969FA" w14:textId="77777777" w:rsidR="00AC7D93" w:rsidRDefault="00AC7D93" w:rsidP="00AC7D93">
      <w:pPr>
        <w:pStyle w:val="Rubrik2"/>
      </w:pPr>
      <w:bookmarkStart w:id="149" w:name="_Toc56009689"/>
      <w:bookmarkStart w:id="150" w:name="_Toc126307654"/>
      <w:r>
        <w:lastRenderedPageBreak/>
        <w:t>MIM Funktionsstatus</w:t>
      </w:r>
      <w:bookmarkEnd w:id="149"/>
      <w:bookmarkEnd w:id="150"/>
    </w:p>
    <w:p w14:paraId="2FB34E8C" w14:textId="77777777" w:rsidR="00AC7D93" w:rsidRDefault="00AC7D93" w:rsidP="00AC7D93">
      <w:r>
        <w:rPr>
          <w:noProof/>
          <w:lang w:eastAsia="sv-SE"/>
        </w:rPr>
        <w:drawing>
          <wp:inline distT="0" distB="0" distL="0" distR="0" wp14:anchorId="31AF80C4" wp14:editId="34EBB20A">
            <wp:extent cx="6609448" cy="4799558"/>
            <wp:effectExtent l="0" t="0" r="0" b="127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41">
                      <a:extLst>
                        <a:ext uri="{28A0092B-C50C-407E-A947-70E740481C1C}">
                          <a14:useLocalDpi xmlns:a14="http://schemas.microsoft.com/office/drawing/2010/main" val="0"/>
                        </a:ext>
                      </a:extLst>
                    </a:blip>
                    <a:stretch>
                      <a:fillRect/>
                    </a:stretch>
                  </pic:blipFill>
                  <pic:spPr>
                    <a:xfrm>
                      <a:off x="0" y="0"/>
                      <a:ext cx="6609448" cy="4799558"/>
                    </a:xfrm>
                    <a:prstGeom prst="rect">
                      <a:avLst/>
                    </a:prstGeom>
                  </pic:spPr>
                </pic:pic>
              </a:graphicData>
            </a:graphic>
          </wp:inline>
        </w:drawing>
      </w:r>
    </w:p>
    <w:p w14:paraId="0CD92994" w14:textId="77777777" w:rsidR="00AC7D93" w:rsidRPr="00E31E52" w:rsidRDefault="00AC7D93" w:rsidP="00AC7D93">
      <w:pPr>
        <w:rPr>
          <w:lang w:val="en-US"/>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5528"/>
      </w:tblGrid>
      <w:tr w:rsidR="00AC7D93" w:rsidRPr="00C469F0" w14:paraId="23D7360F" w14:textId="77777777" w:rsidTr="00116207">
        <w:trPr>
          <w:trHeight w:val="397"/>
        </w:trPr>
        <w:tc>
          <w:tcPr>
            <w:tcW w:w="4219" w:type="dxa"/>
            <w:shd w:val="clear" w:color="auto" w:fill="D9D9D9" w:themeFill="background1" w:themeFillShade="D9"/>
            <w:vAlign w:val="center"/>
          </w:tcPr>
          <w:p w14:paraId="021CC8A5" w14:textId="77777777" w:rsidR="00AC7D93" w:rsidRPr="005C20F0" w:rsidRDefault="00AC7D93" w:rsidP="00116207">
            <w:pPr>
              <w:rPr>
                <w:b/>
              </w:rPr>
            </w:pPr>
            <w:r w:rsidRPr="005C20F0">
              <w:rPr>
                <w:b/>
              </w:rPr>
              <w:t>Klass.attribut</w:t>
            </w:r>
          </w:p>
        </w:tc>
        <w:tc>
          <w:tcPr>
            <w:tcW w:w="5528" w:type="dxa"/>
            <w:shd w:val="clear" w:color="auto" w:fill="D9D9D9" w:themeFill="background1" w:themeFillShade="D9"/>
            <w:vAlign w:val="center"/>
          </w:tcPr>
          <w:p w14:paraId="254A060F" w14:textId="77777777" w:rsidR="00AC7D93" w:rsidRPr="005C20F0" w:rsidRDefault="00AC7D93" w:rsidP="00116207">
            <w:pPr>
              <w:rPr>
                <w:b/>
              </w:rPr>
            </w:pPr>
            <w:r w:rsidRPr="005C20F0">
              <w:rPr>
                <w:b/>
              </w:rPr>
              <w:t>Mappning mot XSD schema</w:t>
            </w:r>
          </w:p>
        </w:tc>
      </w:tr>
      <w:tr w:rsidR="00AC7D93" w:rsidRPr="00825A53" w14:paraId="3AF25DD8" w14:textId="77777777" w:rsidTr="00116207">
        <w:trPr>
          <w:trHeight w:val="397"/>
        </w:trPr>
        <w:tc>
          <w:tcPr>
            <w:tcW w:w="4219" w:type="dxa"/>
            <w:vAlign w:val="center"/>
          </w:tcPr>
          <w:p w14:paraId="1241A84E" w14:textId="77777777" w:rsidR="00AC7D93" w:rsidRPr="005C20F0" w:rsidRDefault="00AC7D93" w:rsidP="00116207">
            <w:r w:rsidRPr="005C20F0">
              <w:t>FunctionalStatusAssessmentType</w:t>
            </w:r>
          </w:p>
        </w:tc>
        <w:tc>
          <w:tcPr>
            <w:tcW w:w="5528" w:type="dxa"/>
            <w:vAlign w:val="center"/>
          </w:tcPr>
          <w:p w14:paraId="7BE27D6B" w14:textId="77777777" w:rsidR="00AC7D93" w:rsidRPr="005C20F0" w:rsidRDefault="00AC7D93" w:rsidP="00116207"/>
        </w:tc>
      </w:tr>
      <w:tr w:rsidR="00AC7D93" w:rsidRPr="00825A53" w14:paraId="437B211D" w14:textId="77777777" w:rsidTr="00116207">
        <w:trPr>
          <w:trHeight w:val="397"/>
        </w:trPr>
        <w:tc>
          <w:tcPr>
            <w:tcW w:w="4219" w:type="dxa"/>
            <w:vAlign w:val="center"/>
          </w:tcPr>
          <w:p w14:paraId="7F06F790" w14:textId="77777777" w:rsidR="00AC7D93" w:rsidRPr="005C20F0" w:rsidRDefault="00AC7D93" w:rsidP="00116207">
            <w:r w:rsidRPr="005C20F0">
              <w:t>PatientSummaryHeaderType.documentId</w:t>
            </w:r>
          </w:p>
        </w:tc>
        <w:tc>
          <w:tcPr>
            <w:tcW w:w="5528" w:type="dxa"/>
            <w:vAlign w:val="center"/>
          </w:tcPr>
          <w:p w14:paraId="4954562F" w14:textId="77777777" w:rsidR="00AC7D93" w:rsidRPr="005C20F0" w:rsidRDefault="00AC7D93" w:rsidP="00116207">
            <w:r w:rsidRPr="005C20F0">
              <w:t>functionalStatusAssessment/functionalStatusAssessmentHeader/documentId</w:t>
            </w:r>
          </w:p>
        </w:tc>
      </w:tr>
      <w:tr w:rsidR="00AC7D93" w:rsidRPr="00825A53" w14:paraId="4A92354E" w14:textId="77777777" w:rsidTr="00116207">
        <w:trPr>
          <w:trHeight w:val="397"/>
        </w:trPr>
        <w:tc>
          <w:tcPr>
            <w:tcW w:w="4219" w:type="dxa"/>
            <w:vAlign w:val="center"/>
          </w:tcPr>
          <w:p w14:paraId="65B23FC8" w14:textId="77777777" w:rsidR="00AC7D93" w:rsidRPr="005C20F0" w:rsidRDefault="00AC7D93" w:rsidP="00116207">
            <w:r w:rsidRPr="005C20F0">
              <w:t>PatientSummaryHeaderType.sourceSystemHSAId</w:t>
            </w:r>
          </w:p>
        </w:tc>
        <w:tc>
          <w:tcPr>
            <w:tcW w:w="5528" w:type="dxa"/>
            <w:vAlign w:val="center"/>
          </w:tcPr>
          <w:p w14:paraId="0245CB3B" w14:textId="77777777" w:rsidR="00AC7D93" w:rsidRPr="005C20F0" w:rsidRDefault="00AC7D93" w:rsidP="00116207">
            <w:r w:rsidRPr="005C20F0">
              <w:t>functionalStatusAssessment/functionalStatusAssessmentHeader/sourceSystemHSAId</w:t>
            </w:r>
          </w:p>
        </w:tc>
      </w:tr>
      <w:tr w:rsidR="00AC7D93" w:rsidRPr="00825A53" w14:paraId="644A05AF" w14:textId="77777777" w:rsidTr="00116207">
        <w:trPr>
          <w:trHeight w:val="397"/>
        </w:trPr>
        <w:tc>
          <w:tcPr>
            <w:tcW w:w="4219" w:type="dxa"/>
            <w:vAlign w:val="center"/>
          </w:tcPr>
          <w:p w14:paraId="6613C4E2" w14:textId="77777777" w:rsidR="00AC7D93" w:rsidRPr="005C20F0" w:rsidRDefault="00AC7D93" w:rsidP="00116207">
            <w:r w:rsidRPr="005C20F0">
              <w:t>PatientSummaryHeaderType.documentTime</w:t>
            </w:r>
          </w:p>
        </w:tc>
        <w:tc>
          <w:tcPr>
            <w:tcW w:w="5528" w:type="dxa"/>
            <w:vAlign w:val="center"/>
          </w:tcPr>
          <w:p w14:paraId="1F74F0E3" w14:textId="77777777" w:rsidR="00AC7D93" w:rsidRPr="005C20F0" w:rsidRDefault="00AC7D93" w:rsidP="00116207">
            <w:r w:rsidRPr="005C20F0">
              <w:t>functionalStatusAssessment/functionalStatusAssessmentHeader/documentTime</w:t>
            </w:r>
          </w:p>
        </w:tc>
      </w:tr>
      <w:tr w:rsidR="00AC7D93" w:rsidRPr="00825A53" w14:paraId="1DCE6BCF" w14:textId="77777777" w:rsidTr="00116207">
        <w:trPr>
          <w:trHeight w:val="397"/>
        </w:trPr>
        <w:tc>
          <w:tcPr>
            <w:tcW w:w="4219" w:type="dxa"/>
            <w:vAlign w:val="center"/>
          </w:tcPr>
          <w:p w14:paraId="06C906E2" w14:textId="77777777" w:rsidR="00AC7D93" w:rsidRPr="005C20F0" w:rsidRDefault="00AC7D93" w:rsidP="00116207">
            <w:r w:rsidRPr="005C20F0">
              <w:t>PatientSummaryHeaderType.patientId</w:t>
            </w:r>
          </w:p>
        </w:tc>
        <w:tc>
          <w:tcPr>
            <w:tcW w:w="5528" w:type="dxa"/>
            <w:vAlign w:val="center"/>
          </w:tcPr>
          <w:p w14:paraId="6919CCB0" w14:textId="77777777" w:rsidR="00AC7D93" w:rsidRPr="005C20F0" w:rsidRDefault="00AC7D93" w:rsidP="00116207">
            <w:r w:rsidRPr="005C20F0">
              <w:t>functionalStatusAssessment/functionalStatusAssessmentHeader/patientId</w:t>
            </w:r>
          </w:p>
        </w:tc>
      </w:tr>
      <w:tr w:rsidR="00AC7D93" w:rsidRPr="00825A53" w14:paraId="6EE17C19" w14:textId="77777777" w:rsidTr="00116207">
        <w:trPr>
          <w:trHeight w:val="397"/>
        </w:trPr>
        <w:tc>
          <w:tcPr>
            <w:tcW w:w="4219" w:type="dxa"/>
            <w:vAlign w:val="center"/>
          </w:tcPr>
          <w:p w14:paraId="130A9EF2" w14:textId="77777777" w:rsidR="00AC7D93" w:rsidRPr="005C20F0" w:rsidRDefault="00AC7D93" w:rsidP="00116207">
            <w:r w:rsidRPr="005C20F0">
              <w:lastRenderedPageBreak/>
              <w:t>PatientSummaryHeaderType.accountableHealthcareProfessional</w:t>
            </w:r>
          </w:p>
        </w:tc>
        <w:tc>
          <w:tcPr>
            <w:tcW w:w="5528" w:type="dxa"/>
            <w:vAlign w:val="center"/>
          </w:tcPr>
          <w:p w14:paraId="19806CFA" w14:textId="77777777" w:rsidR="00AC7D93" w:rsidRPr="005C20F0" w:rsidRDefault="00AC7D93" w:rsidP="00116207">
            <w:r w:rsidRPr="005C20F0">
              <w:t>functionalStatusAssessment/functionalStatusAssessmentHeader/accountableHealthcareProfessional</w:t>
            </w:r>
          </w:p>
        </w:tc>
      </w:tr>
      <w:tr w:rsidR="00AC7D93" w:rsidRPr="00825A53" w14:paraId="38E5A5F6" w14:textId="77777777" w:rsidTr="00116207">
        <w:trPr>
          <w:trHeight w:val="397"/>
        </w:trPr>
        <w:tc>
          <w:tcPr>
            <w:tcW w:w="4219" w:type="dxa"/>
            <w:vAlign w:val="center"/>
          </w:tcPr>
          <w:p w14:paraId="5B62BDA5" w14:textId="77777777" w:rsidR="00AC7D93" w:rsidRPr="005C20F0" w:rsidRDefault="00AC7D93" w:rsidP="00116207">
            <w:r w:rsidRPr="005C20F0">
              <w:t>HealthcareProfessionalType.authorTime</w:t>
            </w:r>
          </w:p>
        </w:tc>
        <w:tc>
          <w:tcPr>
            <w:tcW w:w="5528" w:type="dxa"/>
            <w:vAlign w:val="center"/>
          </w:tcPr>
          <w:p w14:paraId="761258CD" w14:textId="77777777" w:rsidR="00AC7D93" w:rsidRPr="005C20F0" w:rsidRDefault="00AC7D93" w:rsidP="00116207">
            <w:r w:rsidRPr="005C20F0">
              <w:t>functionalStatusAssessment/functionalStatusAssessmentHeader/accountableHealthcareProfessional /authorTime</w:t>
            </w:r>
          </w:p>
        </w:tc>
      </w:tr>
      <w:tr w:rsidR="00AC7D93" w:rsidRPr="00825A53" w14:paraId="47A709FC" w14:textId="77777777" w:rsidTr="00116207">
        <w:trPr>
          <w:trHeight w:val="397"/>
        </w:trPr>
        <w:tc>
          <w:tcPr>
            <w:tcW w:w="4219" w:type="dxa"/>
            <w:vAlign w:val="center"/>
          </w:tcPr>
          <w:p w14:paraId="5D1CA103" w14:textId="77777777" w:rsidR="00AC7D93" w:rsidRPr="005C20F0" w:rsidRDefault="00AC7D93" w:rsidP="00116207">
            <w:r w:rsidRPr="005C20F0">
              <w:t>HealthcareProfessionalType.healthcareProfessionalHSAId</w:t>
            </w:r>
          </w:p>
        </w:tc>
        <w:tc>
          <w:tcPr>
            <w:tcW w:w="5528" w:type="dxa"/>
            <w:vAlign w:val="center"/>
          </w:tcPr>
          <w:p w14:paraId="2E59D758" w14:textId="77777777" w:rsidR="00AC7D93" w:rsidRPr="005C20F0" w:rsidRDefault="00AC7D93" w:rsidP="00116207">
            <w:r w:rsidRPr="005C20F0">
              <w:rPr>
                <w:lang w:val="en-US"/>
              </w:rPr>
              <w:t>functionalStatusAssessment/functionalStatusAssessmentHeader/accountableHealthcareProfessional/healthcareProfessionalHSAId</w:t>
            </w:r>
          </w:p>
        </w:tc>
      </w:tr>
      <w:tr w:rsidR="00AC7D93" w:rsidRPr="00825A53" w14:paraId="3F178321" w14:textId="77777777" w:rsidTr="00116207">
        <w:trPr>
          <w:trHeight w:val="397"/>
        </w:trPr>
        <w:tc>
          <w:tcPr>
            <w:tcW w:w="4219" w:type="dxa"/>
            <w:vAlign w:val="center"/>
          </w:tcPr>
          <w:p w14:paraId="6E36D92B" w14:textId="77777777" w:rsidR="00AC7D93" w:rsidRPr="005C20F0" w:rsidRDefault="00AC7D93" w:rsidP="00116207">
            <w:r w:rsidRPr="005C20F0">
              <w:t>HealthcareProfessionalType.healthcareProfessionalName</w:t>
            </w:r>
          </w:p>
        </w:tc>
        <w:tc>
          <w:tcPr>
            <w:tcW w:w="5528" w:type="dxa"/>
            <w:vAlign w:val="center"/>
          </w:tcPr>
          <w:p w14:paraId="4936318B" w14:textId="77777777" w:rsidR="00AC7D93" w:rsidRPr="005C20F0" w:rsidRDefault="00AC7D93" w:rsidP="00116207">
            <w:pPr>
              <w:rPr>
                <w:lang w:val="en-US"/>
              </w:rPr>
            </w:pPr>
            <w:r w:rsidRPr="005C20F0">
              <w:t>functionalStatusAssessment/functionalStatusAssessmentHeader/accountableHealthcareProfessional/healthcareProfessionalName</w:t>
            </w:r>
          </w:p>
        </w:tc>
      </w:tr>
      <w:tr w:rsidR="00AC7D93" w:rsidRPr="00825A53" w14:paraId="70E0695D" w14:textId="77777777" w:rsidTr="00116207">
        <w:trPr>
          <w:trHeight w:val="397"/>
        </w:trPr>
        <w:tc>
          <w:tcPr>
            <w:tcW w:w="4219" w:type="dxa"/>
            <w:vAlign w:val="center"/>
          </w:tcPr>
          <w:p w14:paraId="040E5678" w14:textId="77777777" w:rsidR="00AC7D93" w:rsidRPr="005C20F0" w:rsidRDefault="00AC7D93" w:rsidP="00116207">
            <w:pPr>
              <w:rPr>
                <w:lang w:val="en-US"/>
              </w:rPr>
            </w:pPr>
            <w:r w:rsidRPr="005C20F0">
              <w:t>HealthcareProfessionalType.healthcareProfessionalRoleCode</w:t>
            </w:r>
          </w:p>
        </w:tc>
        <w:tc>
          <w:tcPr>
            <w:tcW w:w="5528" w:type="dxa"/>
            <w:vAlign w:val="center"/>
          </w:tcPr>
          <w:p w14:paraId="3517E607" w14:textId="77777777" w:rsidR="00AC7D93" w:rsidRPr="005C20F0" w:rsidRDefault="00AC7D93" w:rsidP="00116207">
            <w:r w:rsidRPr="005C20F0">
              <w:t>functionalStatusAssessment/functionalStatusAssessmentHeader/accountableHealthcareProfessional/healthcareProfessionalRoleCode</w:t>
            </w:r>
          </w:p>
        </w:tc>
      </w:tr>
      <w:tr w:rsidR="00AC7D93" w:rsidRPr="00520E50" w14:paraId="0572E3A8" w14:textId="77777777" w:rsidTr="00116207">
        <w:trPr>
          <w:trHeight w:val="397"/>
        </w:trPr>
        <w:tc>
          <w:tcPr>
            <w:tcW w:w="4219" w:type="dxa"/>
            <w:vAlign w:val="center"/>
          </w:tcPr>
          <w:p w14:paraId="6C371848" w14:textId="77777777" w:rsidR="00AC7D93" w:rsidRPr="005C20F0" w:rsidRDefault="00AC7D93" w:rsidP="00116207">
            <w:r w:rsidRPr="005C20F0">
              <w:t>HealthcareProfessionalOrgUnitType.orgUnitHSAId</w:t>
            </w:r>
          </w:p>
        </w:tc>
        <w:tc>
          <w:tcPr>
            <w:tcW w:w="5528" w:type="dxa"/>
            <w:vAlign w:val="center"/>
          </w:tcPr>
          <w:p w14:paraId="18AB79F8" w14:textId="77777777" w:rsidR="00AC7D93" w:rsidRPr="005C20F0" w:rsidRDefault="00AC7D93" w:rsidP="00116207">
            <w:pPr>
              <w:rPr>
                <w:lang w:val="en-US"/>
              </w:rPr>
            </w:pPr>
            <w:r w:rsidRPr="005C20F0">
              <w:rPr>
                <w:lang w:val="en-US"/>
              </w:rPr>
              <w:t>functionalStatusAssessment/functionalStatusAssessmentHeader/accountableHealthcareProfessional/healthcareProfessionalOrgUnit/orgUnitHSAId</w:t>
            </w:r>
          </w:p>
        </w:tc>
      </w:tr>
      <w:tr w:rsidR="00AC7D93" w:rsidRPr="00520E50" w14:paraId="7C3AD6AE" w14:textId="77777777" w:rsidTr="00116207">
        <w:trPr>
          <w:trHeight w:val="397"/>
        </w:trPr>
        <w:tc>
          <w:tcPr>
            <w:tcW w:w="4219" w:type="dxa"/>
            <w:vAlign w:val="center"/>
          </w:tcPr>
          <w:p w14:paraId="23945F3A" w14:textId="77777777" w:rsidR="00AC7D93" w:rsidRPr="005C20F0" w:rsidRDefault="00AC7D93" w:rsidP="00116207">
            <w:r w:rsidRPr="005C20F0">
              <w:t>HealthcareProfessionalOrgUnitType.orgUnitname</w:t>
            </w:r>
          </w:p>
        </w:tc>
        <w:tc>
          <w:tcPr>
            <w:tcW w:w="5528" w:type="dxa"/>
            <w:vAlign w:val="center"/>
          </w:tcPr>
          <w:p w14:paraId="0E15FA95" w14:textId="77777777" w:rsidR="00AC7D93" w:rsidRPr="005C20F0" w:rsidRDefault="00AC7D93" w:rsidP="00116207">
            <w:pPr>
              <w:rPr>
                <w:lang w:val="en-US"/>
              </w:rPr>
            </w:pPr>
            <w:r w:rsidRPr="005C20F0">
              <w:rPr>
                <w:lang w:val="en-US"/>
              </w:rPr>
              <w:t>functionalStatusAssessment/functionalStatusAssessmentHeader/accountableHealthcareProfessional/healthcareProfessionalOrgUnit/orgUnitname</w:t>
            </w:r>
          </w:p>
        </w:tc>
      </w:tr>
      <w:tr w:rsidR="00AC7D93" w:rsidRPr="00520E50" w14:paraId="5B783BAA" w14:textId="77777777" w:rsidTr="00116207">
        <w:trPr>
          <w:trHeight w:val="397"/>
        </w:trPr>
        <w:tc>
          <w:tcPr>
            <w:tcW w:w="4219" w:type="dxa"/>
            <w:vAlign w:val="center"/>
          </w:tcPr>
          <w:p w14:paraId="784AC605" w14:textId="77777777" w:rsidR="00AC7D93" w:rsidRPr="005C20F0" w:rsidRDefault="00AC7D93" w:rsidP="00116207">
            <w:r w:rsidRPr="005C20F0">
              <w:t>HealthcareProfessionalOrgUnitType.orgUnitTelecom</w:t>
            </w:r>
          </w:p>
        </w:tc>
        <w:tc>
          <w:tcPr>
            <w:tcW w:w="5528" w:type="dxa"/>
            <w:vAlign w:val="center"/>
          </w:tcPr>
          <w:p w14:paraId="679BB4E9" w14:textId="77777777" w:rsidR="00AC7D93" w:rsidRPr="005C20F0" w:rsidRDefault="00AC7D93" w:rsidP="00116207">
            <w:pPr>
              <w:rPr>
                <w:lang w:val="en-US"/>
              </w:rPr>
            </w:pPr>
            <w:r w:rsidRPr="005C20F0">
              <w:rPr>
                <w:lang w:val="en-US"/>
              </w:rPr>
              <w:t>functionalStatusAssessment/functionalStatusAssessmentHeader/accountableHealthcareProfessional/healthcareProfessionalOrgUnit/orgUnitTelecom</w:t>
            </w:r>
          </w:p>
        </w:tc>
      </w:tr>
      <w:tr w:rsidR="00AC7D93" w:rsidRPr="00520E50" w14:paraId="79AB19ED" w14:textId="77777777" w:rsidTr="00116207">
        <w:trPr>
          <w:trHeight w:val="397"/>
        </w:trPr>
        <w:tc>
          <w:tcPr>
            <w:tcW w:w="4219" w:type="dxa"/>
            <w:vAlign w:val="center"/>
          </w:tcPr>
          <w:p w14:paraId="2E95CD9D" w14:textId="77777777" w:rsidR="00AC7D93" w:rsidRPr="005C20F0" w:rsidRDefault="00AC7D93" w:rsidP="00116207">
            <w:r w:rsidRPr="005C20F0">
              <w:t>HealthcareProfessionalOrgUnitType.orgUnitEmail</w:t>
            </w:r>
          </w:p>
        </w:tc>
        <w:tc>
          <w:tcPr>
            <w:tcW w:w="5528" w:type="dxa"/>
            <w:vAlign w:val="center"/>
          </w:tcPr>
          <w:p w14:paraId="43FDC63E" w14:textId="77777777" w:rsidR="00AC7D93" w:rsidRPr="005C20F0" w:rsidRDefault="00AC7D93" w:rsidP="00116207">
            <w:pPr>
              <w:rPr>
                <w:lang w:val="en-US"/>
              </w:rPr>
            </w:pPr>
            <w:r w:rsidRPr="005C20F0">
              <w:rPr>
                <w:lang w:val="en-US"/>
              </w:rPr>
              <w:t>functionalStatusAssessment/functionalStatusAssessmentHeader/accountableHealthcareProfessional/healthcareProfessionalOrgUnit/orgUnitEmail</w:t>
            </w:r>
          </w:p>
        </w:tc>
      </w:tr>
      <w:tr w:rsidR="00AC7D93" w:rsidRPr="00520E50" w14:paraId="28A2C3C5" w14:textId="77777777" w:rsidTr="00116207">
        <w:trPr>
          <w:trHeight w:val="397"/>
        </w:trPr>
        <w:tc>
          <w:tcPr>
            <w:tcW w:w="4219" w:type="dxa"/>
            <w:vAlign w:val="center"/>
          </w:tcPr>
          <w:p w14:paraId="340E9E65" w14:textId="77777777" w:rsidR="00AC7D93" w:rsidRPr="005C20F0" w:rsidRDefault="00AC7D93" w:rsidP="00116207">
            <w:r w:rsidRPr="005C20F0">
              <w:t>HealthcareProfessionalOrgUnitType.orgUnitAddress</w:t>
            </w:r>
          </w:p>
        </w:tc>
        <w:tc>
          <w:tcPr>
            <w:tcW w:w="5528" w:type="dxa"/>
            <w:vAlign w:val="center"/>
          </w:tcPr>
          <w:p w14:paraId="2FDF67ED" w14:textId="77777777" w:rsidR="00AC7D93" w:rsidRPr="005C20F0" w:rsidRDefault="00AC7D93" w:rsidP="00116207">
            <w:pPr>
              <w:rPr>
                <w:lang w:val="en-US"/>
              </w:rPr>
            </w:pPr>
            <w:r w:rsidRPr="005C20F0">
              <w:rPr>
                <w:lang w:val="en-US"/>
              </w:rPr>
              <w:t>functionalStatusAssessment/functionalStatusAssessmentHeader/accountableHealthcareProfessional/healthcareProfessionalOrgUnit/orgUnitAddress</w:t>
            </w:r>
          </w:p>
        </w:tc>
      </w:tr>
      <w:tr w:rsidR="00AC7D93" w:rsidRPr="00520E50" w14:paraId="48950A4C" w14:textId="77777777" w:rsidTr="00116207">
        <w:trPr>
          <w:trHeight w:val="397"/>
        </w:trPr>
        <w:tc>
          <w:tcPr>
            <w:tcW w:w="4219" w:type="dxa"/>
            <w:vAlign w:val="center"/>
          </w:tcPr>
          <w:p w14:paraId="073D19C9" w14:textId="77777777" w:rsidR="00AC7D93" w:rsidRPr="005C20F0" w:rsidRDefault="00AC7D93" w:rsidP="00116207">
            <w:r w:rsidRPr="005C20F0">
              <w:t>HealthcareProfessionalOrgUnitType.orgUnitLocation</w:t>
            </w:r>
          </w:p>
        </w:tc>
        <w:tc>
          <w:tcPr>
            <w:tcW w:w="5528" w:type="dxa"/>
            <w:vAlign w:val="center"/>
          </w:tcPr>
          <w:p w14:paraId="4E12F6DB" w14:textId="77777777" w:rsidR="00AC7D93" w:rsidRPr="005C20F0" w:rsidRDefault="00AC7D93" w:rsidP="00116207">
            <w:pPr>
              <w:rPr>
                <w:lang w:val="en-US"/>
              </w:rPr>
            </w:pPr>
            <w:r w:rsidRPr="005C20F0">
              <w:rPr>
                <w:lang w:val="en-US"/>
              </w:rPr>
              <w:t>functionalStatusAssessment/functionalStatusAssessmentHeader/accountableHealthcareProfessional/healthcareProfessionalOrgUnit/orgUnitLocation</w:t>
            </w:r>
          </w:p>
        </w:tc>
      </w:tr>
      <w:tr w:rsidR="00AC7D93" w:rsidRPr="00825A53" w14:paraId="5F13DD06" w14:textId="77777777" w:rsidTr="00116207">
        <w:trPr>
          <w:trHeight w:val="397"/>
        </w:trPr>
        <w:tc>
          <w:tcPr>
            <w:tcW w:w="4219" w:type="dxa"/>
            <w:vAlign w:val="center"/>
          </w:tcPr>
          <w:p w14:paraId="18B8DE2D" w14:textId="77777777" w:rsidR="00AC7D93" w:rsidRPr="005C20F0" w:rsidRDefault="00AC7D93" w:rsidP="00116207">
            <w:r w:rsidRPr="005C20F0">
              <w:t>HealthcareProfessionalType.healthcareProfessionalCareUnitHSAId</w:t>
            </w:r>
          </w:p>
        </w:tc>
        <w:tc>
          <w:tcPr>
            <w:tcW w:w="5528" w:type="dxa"/>
            <w:vAlign w:val="center"/>
          </w:tcPr>
          <w:p w14:paraId="073032A7" w14:textId="77777777" w:rsidR="00AC7D93" w:rsidRPr="005C20F0" w:rsidRDefault="00AC7D93" w:rsidP="00116207">
            <w:pPr>
              <w:rPr>
                <w:lang w:val="en-US"/>
              </w:rPr>
            </w:pPr>
            <w:r w:rsidRPr="005C20F0">
              <w:t>functionalStatusAssessment/functionalStatusAssessmentHeader/accountableHealthcareProfessional/healthcareProfessionalCareUnitHSAId</w:t>
            </w:r>
          </w:p>
        </w:tc>
      </w:tr>
      <w:tr w:rsidR="00AC7D93" w:rsidRPr="00825A53" w14:paraId="48FAD50F" w14:textId="77777777" w:rsidTr="00116207">
        <w:trPr>
          <w:trHeight w:val="397"/>
        </w:trPr>
        <w:tc>
          <w:tcPr>
            <w:tcW w:w="4219" w:type="dxa"/>
            <w:vAlign w:val="center"/>
          </w:tcPr>
          <w:p w14:paraId="18131D67" w14:textId="77777777" w:rsidR="00AC7D93" w:rsidRPr="005C20F0" w:rsidRDefault="00AC7D93" w:rsidP="00116207">
            <w:r w:rsidRPr="005C20F0">
              <w:t>HealthcareProfessionalType.healthcareProfessionalCareGiverHSAId</w:t>
            </w:r>
          </w:p>
        </w:tc>
        <w:tc>
          <w:tcPr>
            <w:tcW w:w="5528" w:type="dxa"/>
            <w:vAlign w:val="center"/>
          </w:tcPr>
          <w:p w14:paraId="305BB350" w14:textId="77777777" w:rsidR="00AC7D93" w:rsidRPr="005C20F0" w:rsidRDefault="00AC7D93" w:rsidP="00116207">
            <w:r w:rsidRPr="005C20F0">
              <w:t>functionalStatusAssessment/functionalStatusAssessmentHeader/accountableHealthcareProfessional/healthcareProfessionalCareGiverHSAId</w:t>
            </w:r>
          </w:p>
        </w:tc>
      </w:tr>
      <w:tr w:rsidR="00AC7D93" w:rsidRPr="00825A53" w14:paraId="74A8112F" w14:textId="77777777" w:rsidTr="00116207">
        <w:trPr>
          <w:trHeight w:val="397"/>
        </w:trPr>
        <w:tc>
          <w:tcPr>
            <w:tcW w:w="4219" w:type="dxa"/>
            <w:vAlign w:val="center"/>
          </w:tcPr>
          <w:p w14:paraId="59CC87D9" w14:textId="77777777" w:rsidR="00AC7D93" w:rsidRPr="005C20F0" w:rsidRDefault="00AC7D93" w:rsidP="00116207">
            <w:r w:rsidRPr="005C20F0">
              <w:t>LegalAuthenticatorType.legalAuthenticatorTime</w:t>
            </w:r>
          </w:p>
        </w:tc>
        <w:tc>
          <w:tcPr>
            <w:tcW w:w="5528" w:type="dxa"/>
            <w:vAlign w:val="center"/>
          </w:tcPr>
          <w:p w14:paraId="16848326" w14:textId="77777777" w:rsidR="00AC7D93" w:rsidRPr="005C20F0" w:rsidRDefault="00AC7D93" w:rsidP="00116207">
            <w:r w:rsidRPr="005C20F0">
              <w:t>functionalStatusAssessment/functionalStatusAssessmentHeader/legalAuthenticator/legalAuthenticatorTime</w:t>
            </w:r>
          </w:p>
        </w:tc>
      </w:tr>
      <w:tr w:rsidR="00AC7D93" w:rsidRPr="00825A53" w14:paraId="4213B186" w14:textId="77777777" w:rsidTr="00116207">
        <w:trPr>
          <w:trHeight w:val="397"/>
        </w:trPr>
        <w:tc>
          <w:tcPr>
            <w:tcW w:w="4219" w:type="dxa"/>
            <w:vAlign w:val="center"/>
          </w:tcPr>
          <w:p w14:paraId="6EA823BE" w14:textId="77777777" w:rsidR="00AC7D93" w:rsidRPr="005C20F0" w:rsidRDefault="00AC7D93" w:rsidP="00116207">
            <w:r w:rsidRPr="005C20F0">
              <w:lastRenderedPageBreak/>
              <w:t>LegalAuthenticatorType.legalAuthenticatorHSAId</w:t>
            </w:r>
          </w:p>
        </w:tc>
        <w:tc>
          <w:tcPr>
            <w:tcW w:w="5528" w:type="dxa"/>
            <w:vAlign w:val="center"/>
          </w:tcPr>
          <w:p w14:paraId="437030FA" w14:textId="77777777" w:rsidR="00AC7D93" w:rsidRPr="005C20F0" w:rsidRDefault="00AC7D93" w:rsidP="00116207">
            <w:r w:rsidRPr="005C20F0">
              <w:t>functionalStatusAssessment/functionalStatusAssessmentHeader/legalAuthenticator/legalAuthenticatorHSAId</w:t>
            </w:r>
          </w:p>
        </w:tc>
      </w:tr>
      <w:tr w:rsidR="00AC7D93" w:rsidRPr="00825A53" w14:paraId="2C27BDF2" w14:textId="77777777" w:rsidTr="00116207">
        <w:trPr>
          <w:trHeight w:val="397"/>
        </w:trPr>
        <w:tc>
          <w:tcPr>
            <w:tcW w:w="4219" w:type="dxa"/>
            <w:vAlign w:val="center"/>
          </w:tcPr>
          <w:p w14:paraId="088E3F32" w14:textId="77777777" w:rsidR="00AC7D93" w:rsidRPr="005C20F0" w:rsidRDefault="00AC7D93" w:rsidP="00116207">
            <w:r w:rsidRPr="005C20F0">
              <w:t>LegalAuthenticatorType.legalAuthenticatorName</w:t>
            </w:r>
          </w:p>
        </w:tc>
        <w:tc>
          <w:tcPr>
            <w:tcW w:w="5528" w:type="dxa"/>
            <w:vAlign w:val="center"/>
          </w:tcPr>
          <w:p w14:paraId="541B08A6" w14:textId="77777777" w:rsidR="00AC7D93" w:rsidRPr="005C20F0" w:rsidRDefault="00AC7D93" w:rsidP="00116207">
            <w:r w:rsidRPr="005C20F0">
              <w:t>functionalStatusAssessment/functionalStatusAssessmentHeader/legalAuthenticator/legalAuthenticatorName</w:t>
            </w:r>
          </w:p>
        </w:tc>
      </w:tr>
      <w:tr w:rsidR="00AC7D93" w:rsidRPr="00520E50" w14:paraId="51B7898C" w14:textId="77777777" w:rsidTr="00116207">
        <w:trPr>
          <w:trHeight w:val="397"/>
        </w:trPr>
        <w:tc>
          <w:tcPr>
            <w:tcW w:w="4219" w:type="dxa"/>
            <w:vAlign w:val="center"/>
          </w:tcPr>
          <w:p w14:paraId="0BAEA723" w14:textId="77777777" w:rsidR="00AC7D93" w:rsidRPr="005C20F0" w:rsidRDefault="00AC7D93" w:rsidP="00116207">
            <w:r w:rsidRPr="005C20F0">
              <w:t>LegalAuthenticatorType.legalAuthenticatorRoleCode</w:t>
            </w:r>
          </w:p>
        </w:tc>
        <w:tc>
          <w:tcPr>
            <w:tcW w:w="5528" w:type="dxa"/>
            <w:vAlign w:val="center"/>
          </w:tcPr>
          <w:p w14:paraId="464EA25C" w14:textId="77777777" w:rsidR="00AC7D93" w:rsidRPr="005C20F0" w:rsidRDefault="00AC7D93" w:rsidP="00116207">
            <w:pPr>
              <w:rPr>
                <w:lang w:val="en-US"/>
              </w:rPr>
            </w:pPr>
            <w:r w:rsidRPr="005C20F0">
              <w:rPr>
                <w:lang w:val="en-US"/>
              </w:rPr>
              <w:t>functionalStatusAssessment/functionalStatusAssessmentHeader/legalAuthenticator/legalAuthenticator RoleCode</w:t>
            </w:r>
          </w:p>
        </w:tc>
      </w:tr>
      <w:tr w:rsidR="00AC7D93" w:rsidRPr="00825A53" w14:paraId="47BB672A" w14:textId="77777777" w:rsidTr="00116207">
        <w:trPr>
          <w:trHeight w:val="397"/>
        </w:trPr>
        <w:tc>
          <w:tcPr>
            <w:tcW w:w="4219" w:type="dxa"/>
            <w:vAlign w:val="center"/>
          </w:tcPr>
          <w:p w14:paraId="0924AFCE" w14:textId="77777777" w:rsidR="00AC7D93" w:rsidRPr="005C20F0" w:rsidRDefault="00AC7D93" w:rsidP="00116207">
            <w:r w:rsidRPr="005C20F0">
              <w:t>PatientSummaryHeaderType.approvedForPatient</w:t>
            </w:r>
          </w:p>
        </w:tc>
        <w:tc>
          <w:tcPr>
            <w:tcW w:w="5528" w:type="dxa"/>
            <w:vAlign w:val="center"/>
          </w:tcPr>
          <w:p w14:paraId="5F79338C" w14:textId="77777777" w:rsidR="00AC7D93" w:rsidRPr="005C20F0" w:rsidRDefault="00AC7D93" w:rsidP="00116207">
            <w:r w:rsidRPr="005C20F0">
              <w:t>functionalStatusAssessment/functionalStatusAssessmentHeader/approvedForPatient</w:t>
            </w:r>
          </w:p>
        </w:tc>
      </w:tr>
      <w:tr w:rsidR="00AC7D93" w:rsidRPr="00825A53" w14:paraId="0D9ECD46" w14:textId="77777777" w:rsidTr="00116207">
        <w:trPr>
          <w:trHeight w:val="397"/>
        </w:trPr>
        <w:tc>
          <w:tcPr>
            <w:tcW w:w="4219" w:type="dxa"/>
            <w:vAlign w:val="center"/>
          </w:tcPr>
          <w:p w14:paraId="7B717FE9" w14:textId="77777777" w:rsidR="00AC7D93" w:rsidRPr="005C20F0" w:rsidRDefault="00AC7D93" w:rsidP="00116207">
            <w:r w:rsidRPr="005C20F0">
              <w:t>PatientSummaryHeaderType.careContactId</w:t>
            </w:r>
          </w:p>
        </w:tc>
        <w:tc>
          <w:tcPr>
            <w:tcW w:w="5528" w:type="dxa"/>
            <w:vAlign w:val="center"/>
          </w:tcPr>
          <w:p w14:paraId="4C44FCB0" w14:textId="77777777" w:rsidR="00AC7D93" w:rsidRPr="005C20F0" w:rsidRDefault="00AC7D93" w:rsidP="00116207">
            <w:r w:rsidRPr="005C20F0">
              <w:t>functionalStatusAssessment/functionalStatusAssessmentHeader/careContactId</w:t>
            </w:r>
          </w:p>
        </w:tc>
      </w:tr>
      <w:tr w:rsidR="00AC7D93" w:rsidRPr="00825A53" w14:paraId="459EE4C3" w14:textId="77777777" w:rsidTr="00116207">
        <w:trPr>
          <w:trHeight w:val="397"/>
        </w:trPr>
        <w:tc>
          <w:tcPr>
            <w:tcW w:w="4219" w:type="dxa"/>
            <w:shd w:val="clear" w:color="auto" w:fill="D9D9D9" w:themeFill="background1" w:themeFillShade="D9"/>
            <w:vAlign w:val="center"/>
          </w:tcPr>
          <w:p w14:paraId="2035A809" w14:textId="77777777" w:rsidR="00AC7D93" w:rsidRPr="005C20F0" w:rsidRDefault="00AC7D93" w:rsidP="00116207">
            <w:r w:rsidRPr="005C20F0">
              <w:t>FunctionalStatusAssessmentBodyType</w:t>
            </w:r>
          </w:p>
        </w:tc>
        <w:tc>
          <w:tcPr>
            <w:tcW w:w="5528" w:type="dxa"/>
            <w:shd w:val="clear" w:color="auto" w:fill="D9D9D9" w:themeFill="background1" w:themeFillShade="D9"/>
            <w:vAlign w:val="center"/>
          </w:tcPr>
          <w:p w14:paraId="457C1E30" w14:textId="77777777" w:rsidR="00AC7D93" w:rsidRPr="005C20F0" w:rsidRDefault="00AC7D93" w:rsidP="00116207"/>
        </w:tc>
      </w:tr>
      <w:tr w:rsidR="00AC7D93" w:rsidRPr="00825A53" w14:paraId="69841846" w14:textId="77777777" w:rsidTr="00116207">
        <w:trPr>
          <w:trHeight w:val="397"/>
        </w:trPr>
        <w:tc>
          <w:tcPr>
            <w:tcW w:w="4219" w:type="dxa"/>
            <w:vAlign w:val="center"/>
          </w:tcPr>
          <w:p w14:paraId="7BBAF80F" w14:textId="77777777" w:rsidR="00AC7D93" w:rsidRPr="005C20F0" w:rsidRDefault="00AC7D93" w:rsidP="00116207">
            <w:r w:rsidRPr="005C20F0">
              <w:t>FunctionalStatusAssessmentBodyType.assessmentCategory</w:t>
            </w:r>
          </w:p>
        </w:tc>
        <w:tc>
          <w:tcPr>
            <w:tcW w:w="5528" w:type="dxa"/>
            <w:vAlign w:val="center"/>
          </w:tcPr>
          <w:p w14:paraId="4ECB54E1" w14:textId="77777777" w:rsidR="00AC7D93" w:rsidRPr="005C20F0" w:rsidRDefault="00AC7D93" w:rsidP="00116207">
            <w:r w:rsidRPr="005C20F0">
              <w:t>functionalStatusAssessment/functionalStatusAssessmentBody/assessmentCategory</w:t>
            </w:r>
          </w:p>
        </w:tc>
      </w:tr>
      <w:tr w:rsidR="00AC7D93" w:rsidRPr="00825A53" w14:paraId="46548ECA" w14:textId="77777777" w:rsidTr="00116207">
        <w:trPr>
          <w:trHeight w:val="397"/>
        </w:trPr>
        <w:tc>
          <w:tcPr>
            <w:tcW w:w="4219" w:type="dxa"/>
            <w:vAlign w:val="center"/>
          </w:tcPr>
          <w:p w14:paraId="0BA41BC9" w14:textId="77777777" w:rsidR="00AC7D93" w:rsidRPr="005C20F0" w:rsidRDefault="00AC7D93" w:rsidP="00116207">
            <w:r w:rsidRPr="005C20F0">
              <w:t>FunctionalStatusAssessmentBodyType.comment</w:t>
            </w:r>
          </w:p>
        </w:tc>
        <w:tc>
          <w:tcPr>
            <w:tcW w:w="5528" w:type="dxa"/>
          </w:tcPr>
          <w:p w14:paraId="31CAA624" w14:textId="77777777" w:rsidR="00AC7D93" w:rsidRPr="005C20F0" w:rsidRDefault="00AC7D93" w:rsidP="00116207">
            <w:r w:rsidRPr="005C20F0">
              <w:t>functionalStatusAssessment/functionalStatusAssessmentBody/comment</w:t>
            </w:r>
          </w:p>
        </w:tc>
      </w:tr>
      <w:tr w:rsidR="00AC7D93" w:rsidRPr="00825A53" w14:paraId="40106942" w14:textId="77777777" w:rsidTr="00116207">
        <w:trPr>
          <w:trHeight w:val="397"/>
        </w:trPr>
        <w:tc>
          <w:tcPr>
            <w:tcW w:w="4219" w:type="dxa"/>
            <w:vAlign w:val="center"/>
          </w:tcPr>
          <w:p w14:paraId="34F6C1D0" w14:textId="77777777" w:rsidR="00AC7D93" w:rsidRPr="005C20F0" w:rsidRDefault="00AC7D93" w:rsidP="00116207">
            <w:r w:rsidRPr="005C20F0">
              <w:t>PADLType.typeOfAssessment</w:t>
            </w:r>
          </w:p>
        </w:tc>
        <w:tc>
          <w:tcPr>
            <w:tcW w:w="5528" w:type="dxa"/>
          </w:tcPr>
          <w:p w14:paraId="797607A6" w14:textId="77777777" w:rsidR="00AC7D93" w:rsidRPr="005C20F0" w:rsidRDefault="00AC7D93" w:rsidP="00116207">
            <w:r w:rsidRPr="005C20F0">
              <w:t>functionalStatusAssessment/functionalStatusAssessmentBody/padl/typeOfAssessment</w:t>
            </w:r>
          </w:p>
        </w:tc>
      </w:tr>
      <w:tr w:rsidR="00AC7D93" w:rsidRPr="00825A53" w14:paraId="29F7E8F3" w14:textId="77777777" w:rsidTr="00116207">
        <w:trPr>
          <w:trHeight w:val="397"/>
        </w:trPr>
        <w:tc>
          <w:tcPr>
            <w:tcW w:w="4219" w:type="dxa"/>
            <w:vAlign w:val="center"/>
          </w:tcPr>
          <w:p w14:paraId="50A2EFDA" w14:textId="77777777" w:rsidR="00AC7D93" w:rsidRPr="005C20F0" w:rsidRDefault="00AC7D93" w:rsidP="00116207">
            <w:r w:rsidRPr="005C20F0">
              <w:t>PADLType.assessment</w:t>
            </w:r>
          </w:p>
        </w:tc>
        <w:tc>
          <w:tcPr>
            <w:tcW w:w="5528" w:type="dxa"/>
          </w:tcPr>
          <w:p w14:paraId="15D86719" w14:textId="77777777" w:rsidR="00AC7D93" w:rsidRPr="005C20F0" w:rsidRDefault="00AC7D93" w:rsidP="00116207">
            <w:r w:rsidRPr="005C20F0">
              <w:t>functionalStatusAssessment/functionalStatusAssessmentBody/padl/assessment</w:t>
            </w:r>
          </w:p>
        </w:tc>
      </w:tr>
      <w:tr w:rsidR="00AC7D93" w:rsidRPr="00825A53" w14:paraId="1348E637" w14:textId="77777777" w:rsidTr="00116207">
        <w:trPr>
          <w:trHeight w:val="397"/>
        </w:trPr>
        <w:tc>
          <w:tcPr>
            <w:tcW w:w="4219" w:type="dxa"/>
            <w:vAlign w:val="center"/>
          </w:tcPr>
          <w:p w14:paraId="26B074F7" w14:textId="77777777" w:rsidR="00AC7D93" w:rsidRPr="005C20F0" w:rsidRDefault="00AC7D93" w:rsidP="00116207">
            <w:r w:rsidRPr="005C20F0">
              <w:t>DisabilityType.disabilityAssessment</w:t>
            </w:r>
          </w:p>
        </w:tc>
        <w:tc>
          <w:tcPr>
            <w:tcW w:w="5528" w:type="dxa"/>
          </w:tcPr>
          <w:p w14:paraId="5A83F488" w14:textId="77777777" w:rsidR="00AC7D93" w:rsidRPr="005C20F0" w:rsidRDefault="00AC7D93" w:rsidP="00116207">
            <w:r w:rsidRPr="005C20F0">
              <w:t>functionalStatusAssessment/functionalStatusAssessmentBody/disability/disabilityAssessment</w:t>
            </w:r>
          </w:p>
        </w:tc>
      </w:tr>
      <w:tr w:rsidR="00AC7D93" w:rsidRPr="00825A53" w14:paraId="4CA8F2D6" w14:textId="77777777" w:rsidTr="00116207">
        <w:trPr>
          <w:trHeight w:val="397"/>
        </w:trPr>
        <w:tc>
          <w:tcPr>
            <w:tcW w:w="4219" w:type="dxa"/>
            <w:vAlign w:val="center"/>
          </w:tcPr>
          <w:p w14:paraId="6EB49987" w14:textId="77777777" w:rsidR="00AC7D93" w:rsidRPr="005C20F0" w:rsidRDefault="00AC7D93" w:rsidP="00116207">
            <w:r w:rsidRPr="005C20F0">
              <w:t>DisabilityType.comment</w:t>
            </w:r>
          </w:p>
        </w:tc>
        <w:tc>
          <w:tcPr>
            <w:tcW w:w="5528" w:type="dxa"/>
          </w:tcPr>
          <w:p w14:paraId="2172D02C" w14:textId="77777777" w:rsidR="00AC7D93" w:rsidRPr="005C20F0" w:rsidRDefault="00AC7D93" w:rsidP="00116207">
            <w:r w:rsidRPr="005C20F0">
              <w:t>functionalStatusAssessment/functionalStatusAssessmentBody/disability/comment</w:t>
            </w:r>
          </w:p>
        </w:tc>
      </w:tr>
      <w:tr w:rsidR="00AC7D93" w:rsidRPr="00E706A3" w14:paraId="3031742B" w14:textId="77777777" w:rsidTr="00116207">
        <w:trPr>
          <w:trHeight w:val="397"/>
        </w:trPr>
        <w:tc>
          <w:tcPr>
            <w:tcW w:w="4219" w:type="dxa"/>
          </w:tcPr>
          <w:p w14:paraId="0878E731" w14:textId="77777777" w:rsidR="00AC7D93" w:rsidRPr="00E706A3" w:rsidRDefault="00AC7D93" w:rsidP="00116207">
            <w:pPr>
              <w:rPr>
                <w:highlight w:val="yellow"/>
                <w:lang w:val="en-US"/>
              </w:rPr>
            </w:pPr>
            <w:r>
              <w:rPr>
                <w:rFonts w:cs="Arial"/>
              </w:rPr>
              <w:t>R</w:t>
            </w:r>
            <w:r w:rsidRPr="004F7E80">
              <w:rPr>
                <w:rFonts w:cs="Arial"/>
              </w:rPr>
              <w:t>esult</w:t>
            </w:r>
            <w:r>
              <w:rPr>
                <w:rFonts w:cs="Arial"/>
              </w:rPr>
              <w:t>Type</w:t>
            </w:r>
          </w:p>
        </w:tc>
        <w:tc>
          <w:tcPr>
            <w:tcW w:w="5528" w:type="dxa"/>
            <w:vAlign w:val="center"/>
          </w:tcPr>
          <w:p w14:paraId="214A0869" w14:textId="77777777" w:rsidR="00AC7D93" w:rsidRPr="00E706A3" w:rsidRDefault="00AC7D93" w:rsidP="00116207">
            <w:pPr>
              <w:rPr>
                <w:highlight w:val="yellow"/>
                <w:lang w:val="en-US"/>
              </w:rPr>
            </w:pPr>
            <w:r>
              <w:rPr>
                <w:lang w:val="en-US"/>
              </w:rPr>
              <w:t>result</w:t>
            </w:r>
          </w:p>
        </w:tc>
      </w:tr>
      <w:tr w:rsidR="00AC7D93" w:rsidRPr="00E706A3" w14:paraId="6838871B" w14:textId="77777777" w:rsidTr="00116207">
        <w:trPr>
          <w:trHeight w:val="397"/>
        </w:trPr>
        <w:tc>
          <w:tcPr>
            <w:tcW w:w="4219" w:type="dxa"/>
          </w:tcPr>
          <w:p w14:paraId="74426F28" w14:textId="77777777" w:rsidR="00AC7D93" w:rsidRPr="00E706A3" w:rsidRDefault="00AC7D93" w:rsidP="00116207">
            <w:pPr>
              <w:rPr>
                <w:highlight w:val="yellow"/>
                <w:lang w:val="en-US"/>
              </w:rPr>
            </w:pPr>
            <w:r>
              <w:rPr>
                <w:rFonts w:cs="Arial"/>
              </w:rPr>
              <w:t>R</w:t>
            </w:r>
            <w:r w:rsidRPr="004F7E80">
              <w:rPr>
                <w:rFonts w:cs="Arial"/>
              </w:rPr>
              <w:t>esult</w:t>
            </w:r>
            <w:r>
              <w:rPr>
                <w:rFonts w:cs="Arial"/>
              </w:rPr>
              <w:t>Type.</w:t>
            </w:r>
            <w:r w:rsidRPr="004F7E80">
              <w:rPr>
                <w:rFonts w:cs="Arial"/>
              </w:rPr>
              <w:t>resultCode</w:t>
            </w:r>
          </w:p>
        </w:tc>
        <w:tc>
          <w:tcPr>
            <w:tcW w:w="5528" w:type="dxa"/>
          </w:tcPr>
          <w:p w14:paraId="33AF540F" w14:textId="77777777" w:rsidR="00AC7D93" w:rsidRPr="00E706A3" w:rsidRDefault="00AC7D93" w:rsidP="00116207">
            <w:pPr>
              <w:rPr>
                <w:highlight w:val="yellow"/>
                <w:lang w:val="en-US"/>
              </w:rPr>
            </w:pPr>
            <w:r>
              <w:rPr>
                <w:rFonts w:cs="Arial"/>
              </w:rPr>
              <w:t>result/</w:t>
            </w:r>
            <w:r w:rsidRPr="004F7E80">
              <w:rPr>
                <w:rFonts w:cs="Arial"/>
              </w:rPr>
              <w:t>resultCode</w:t>
            </w:r>
          </w:p>
        </w:tc>
      </w:tr>
      <w:tr w:rsidR="00AC7D93" w:rsidRPr="00E706A3" w14:paraId="65EB6206" w14:textId="77777777" w:rsidTr="00116207">
        <w:trPr>
          <w:trHeight w:val="397"/>
        </w:trPr>
        <w:tc>
          <w:tcPr>
            <w:tcW w:w="4219" w:type="dxa"/>
          </w:tcPr>
          <w:p w14:paraId="5BA417D5" w14:textId="77777777" w:rsidR="00AC7D93" w:rsidRPr="00E706A3" w:rsidRDefault="00AC7D93" w:rsidP="00116207">
            <w:pPr>
              <w:rPr>
                <w:highlight w:val="yellow"/>
                <w:lang w:val="en-US"/>
              </w:rPr>
            </w:pPr>
            <w:r>
              <w:rPr>
                <w:rFonts w:cs="Arial"/>
              </w:rPr>
              <w:t>R</w:t>
            </w:r>
            <w:r w:rsidRPr="004F7E80">
              <w:rPr>
                <w:rFonts w:cs="Arial"/>
              </w:rPr>
              <w:t>esult</w:t>
            </w:r>
            <w:r>
              <w:rPr>
                <w:rFonts w:cs="Arial"/>
              </w:rPr>
              <w:t>Type.</w:t>
            </w:r>
            <w:r w:rsidRPr="004F7E80">
              <w:rPr>
                <w:rFonts w:cs="Arial"/>
              </w:rPr>
              <w:t>errorCode</w:t>
            </w:r>
          </w:p>
        </w:tc>
        <w:tc>
          <w:tcPr>
            <w:tcW w:w="5528" w:type="dxa"/>
          </w:tcPr>
          <w:p w14:paraId="41333E57" w14:textId="77777777" w:rsidR="00AC7D93" w:rsidRPr="00E706A3" w:rsidRDefault="00AC7D93" w:rsidP="00116207">
            <w:pPr>
              <w:rPr>
                <w:highlight w:val="yellow"/>
                <w:lang w:val="en-US"/>
              </w:rPr>
            </w:pPr>
            <w:r>
              <w:rPr>
                <w:rFonts w:cs="Arial"/>
              </w:rPr>
              <w:t>result/</w:t>
            </w:r>
            <w:r w:rsidRPr="004F7E80">
              <w:rPr>
                <w:rFonts w:cs="Arial"/>
              </w:rPr>
              <w:t>errorCode</w:t>
            </w:r>
          </w:p>
        </w:tc>
      </w:tr>
      <w:tr w:rsidR="00AC7D93" w:rsidRPr="00E706A3" w14:paraId="389A56C1" w14:textId="77777777" w:rsidTr="00116207">
        <w:trPr>
          <w:trHeight w:val="397"/>
        </w:trPr>
        <w:tc>
          <w:tcPr>
            <w:tcW w:w="4219" w:type="dxa"/>
          </w:tcPr>
          <w:p w14:paraId="121C78E4" w14:textId="77777777" w:rsidR="00AC7D93" w:rsidRPr="00E706A3" w:rsidRDefault="00AC7D93" w:rsidP="00116207">
            <w:pPr>
              <w:rPr>
                <w:highlight w:val="yellow"/>
                <w:lang w:val="en-US"/>
              </w:rPr>
            </w:pPr>
            <w:r>
              <w:rPr>
                <w:rFonts w:cs="Arial"/>
              </w:rPr>
              <w:t>R</w:t>
            </w:r>
            <w:r w:rsidRPr="004F7E80">
              <w:rPr>
                <w:rFonts w:cs="Arial"/>
              </w:rPr>
              <w:t>esult</w:t>
            </w:r>
            <w:r>
              <w:rPr>
                <w:rFonts w:cs="Arial"/>
              </w:rPr>
              <w:t>Type.</w:t>
            </w:r>
            <w:r w:rsidRPr="004F7E80">
              <w:rPr>
                <w:rFonts w:cs="Arial"/>
              </w:rPr>
              <w:t>subcode</w:t>
            </w:r>
          </w:p>
        </w:tc>
        <w:tc>
          <w:tcPr>
            <w:tcW w:w="5528" w:type="dxa"/>
          </w:tcPr>
          <w:p w14:paraId="69568E34" w14:textId="77777777" w:rsidR="00AC7D93" w:rsidRPr="00E706A3" w:rsidRDefault="00AC7D93" w:rsidP="00116207">
            <w:pPr>
              <w:rPr>
                <w:highlight w:val="yellow"/>
                <w:lang w:val="en-US"/>
              </w:rPr>
            </w:pPr>
            <w:r>
              <w:rPr>
                <w:rFonts w:cs="Arial"/>
              </w:rPr>
              <w:t>result/</w:t>
            </w:r>
            <w:r w:rsidRPr="004F7E80">
              <w:rPr>
                <w:rFonts w:cs="Arial"/>
              </w:rPr>
              <w:t>subcode</w:t>
            </w:r>
          </w:p>
        </w:tc>
      </w:tr>
      <w:tr w:rsidR="00AC7D93" w:rsidRPr="00E706A3" w14:paraId="6CB0A516" w14:textId="77777777" w:rsidTr="00116207">
        <w:trPr>
          <w:trHeight w:val="397"/>
        </w:trPr>
        <w:tc>
          <w:tcPr>
            <w:tcW w:w="4219" w:type="dxa"/>
          </w:tcPr>
          <w:p w14:paraId="13FEF93E" w14:textId="77777777" w:rsidR="00AC7D93" w:rsidRPr="00E706A3" w:rsidRDefault="00AC7D93" w:rsidP="00116207">
            <w:pPr>
              <w:rPr>
                <w:highlight w:val="yellow"/>
                <w:lang w:val="en-US"/>
              </w:rPr>
            </w:pPr>
            <w:r>
              <w:rPr>
                <w:rFonts w:cs="Arial"/>
              </w:rPr>
              <w:t>R</w:t>
            </w:r>
            <w:r w:rsidRPr="004F7E80">
              <w:rPr>
                <w:rFonts w:cs="Arial"/>
              </w:rPr>
              <w:t>esult</w:t>
            </w:r>
            <w:r>
              <w:rPr>
                <w:rFonts w:cs="Arial"/>
              </w:rPr>
              <w:t>Type.</w:t>
            </w:r>
            <w:r w:rsidRPr="004F7E80">
              <w:rPr>
                <w:rFonts w:cs="Arial"/>
              </w:rPr>
              <w:t>logId</w:t>
            </w:r>
          </w:p>
        </w:tc>
        <w:tc>
          <w:tcPr>
            <w:tcW w:w="5528" w:type="dxa"/>
          </w:tcPr>
          <w:p w14:paraId="37AC6BCF" w14:textId="77777777" w:rsidR="00AC7D93" w:rsidRPr="00E706A3" w:rsidRDefault="00AC7D93" w:rsidP="00116207">
            <w:pPr>
              <w:rPr>
                <w:highlight w:val="yellow"/>
                <w:lang w:val="en-US"/>
              </w:rPr>
            </w:pPr>
            <w:r>
              <w:rPr>
                <w:rFonts w:cs="Arial"/>
              </w:rPr>
              <w:t>result/</w:t>
            </w:r>
            <w:r w:rsidRPr="004F7E80">
              <w:rPr>
                <w:rFonts w:cs="Arial"/>
              </w:rPr>
              <w:t>logId</w:t>
            </w:r>
          </w:p>
        </w:tc>
      </w:tr>
      <w:tr w:rsidR="00AC7D93" w:rsidRPr="00E706A3" w14:paraId="5A154E25" w14:textId="77777777" w:rsidTr="00116207">
        <w:trPr>
          <w:trHeight w:val="397"/>
        </w:trPr>
        <w:tc>
          <w:tcPr>
            <w:tcW w:w="4219" w:type="dxa"/>
          </w:tcPr>
          <w:p w14:paraId="4FBA225F" w14:textId="77777777" w:rsidR="00AC7D93" w:rsidRPr="00E706A3" w:rsidRDefault="00AC7D93" w:rsidP="00116207">
            <w:pPr>
              <w:rPr>
                <w:highlight w:val="yellow"/>
                <w:lang w:val="en-US"/>
              </w:rPr>
            </w:pPr>
            <w:r>
              <w:rPr>
                <w:rFonts w:cs="Arial"/>
              </w:rPr>
              <w:t>R</w:t>
            </w:r>
            <w:r w:rsidRPr="004F7E80">
              <w:rPr>
                <w:rFonts w:cs="Arial"/>
              </w:rPr>
              <w:t>esult</w:t>
            </w:r>
            <w:r>
              <w:rPr>
                <w:rFonts w:cs="Arial"/>
              </w:rPr>
              <w:t>Type.</w:t>
            </w:r>
            <w:r w:rsidRPr="004F7E80">
              <w:rPr>
                <w:rFonts w:cs="Arial"/>
              </w:rPr>
              <w:t>message</w:t>
            </w:r>
          </w:p>
        </w:tc>
        <w:tc>
          <w:tcPr>
            <w:tcW w:w="5528" w:type="dxa"/>
          </w:tcPr>
          <w:p w14:paraId="32C56736" w14:textId="77777777" w:rsidR="00AC7D93" w:rsidRPr="00E706A3" w:rsidRDefault="00AC7D93" w:rsidP="00116207">
            <w:pPr>
              <w:rPr>
                <w:highlight w:val="yellow"/>
                <w:lang w:val="en-US"/>
              </w:rPr>
            </w:pPr>
            <w:r>
              <w:rPr>
                <w:rFonts w:cs="Arial"/>
              </w:rPr>
              <w:t>result/</w:t>
            </w:r>
            <w:r w:rsidRPr="004F7E80">
              <w:rPr>
                <w:rFonts w:cs="Arial"/>
              </w:rPr>
              <w:t>message</w:t>
            </w:r>
          </w:p>
        </w:tc>
      </w:tr>
    </w:tbl>
    <w:p w14:paraId="7E63BEE0" w14:textId="77777777" w:rsidR="00AC7D93" w:rsidRPr="00E706A3" w:rsidRDefault="00AC7D93" w:rsidP="00AC7D93">
      <w:pPr>
        <w:spacing w:line="240" w:lineRule="auto"/>
        <w:rPr>
          <w:rFonts w:eastAsia="Times New Roman"/>
          <w:bCs/>
          <w:sz w:val="30"/>
          <w:szCs w:val="28"/>
          <w:lang w:val="en-US"/>
        </w:rPr>
      </w:pPr>
      <w:r w:rsidRPr="00E706A3">
        <w:rPr>
          <w:lang w:val="en-US"/>
        </w:rPr>
        <w:br w:type="page"/>
      </w:r>
    </w:p>
    <w:p w14:paraId="539E849F" w14:textId="77777777" w:rsidR="00AC7D93" w:rsidRDefault="00AC7D93" w:rsidP="00AC7D93">
      <w:pPr>
        <w:pStyle w:val="Rubrik1"/>
      </w:pPr>
      <w:bookmarkStart w:id="151" w:name="_Ref381192930"/>
      <w:bookmarkStart w:id="152" w:name="_Ref381192935"/>
      <w:bookmarkStart w:id="153" w:name="_Ref381192944"/>
      <w:bookmarkStart w:id="154" w:name="_Toc382487421"/>
      <w:bookmarkStart w:id="155" w:name="_Toc56009690"/>
      <w:bookmarkStart w:id="156" w:name="_Toc126307655"/>
      <w:bookmarkEnd w:id="138"/>
      <w:r>
        <w:lastRenderedPageBreak/>
        <w:t>Tjänstekontrakt</w:t>
      </w:r>
      <w:bookmarkEnd w:id="151"/>
      <w:bookmarkEnd w:id="152"/>
      <w:bookmarkEnd w:id="153"/>
      <w:bookmarkEnd w:id="154"/>
      <w:bookmarkEnd w:id="155"/>
      <w:bookmarkEnd w:id="156"/>
    </w:p>
    <w:p w14:paraId="03529B50" w14:textId="77777777" w:rsidR="00AC7D93" w:rsidRPr="00D728C5" w:rsidRDefault="00AC7D93" w:rsidP="00AC7D93">
      <w:pPr>
        <w:pStyle w:val="Rubrik2"/>
      </w:pPr>
      <w:bookmarkStart w:id="157" w:name="_Toc382487422"/>
      <w:bookmarkStart w:id="158" w:name="_Toc56009691"/>
      <w:bookmarkStart w:id="159" w:name="_Toc126307656"/>
      <w:r w:rsidRPr="00D728C5">
        <w:t>Get</w:t>
      </w:r>
      <w:r>
        <w:t>CareDocumentation</w:t>
      </w:r>
      <w:bookmarkEnd w:id="157"/>
      <w:bookmarkEnd w:id="158"/>
      <w:bookmarkEnd w:id="159"/>
    </w:p>
    <w:p w14:paraId="131CED7C" w14:textId="327D0AC5" w:rsidR="00AC7D93" w:rsidRDefault="00AC7D93" w:rsidP="00AC7D93">
      <w:pPr>
        <w:pStyle w:val="Brdtext"/>
      </w:pPr>
      <w:r>
        <w:t>GetCareDocumentation</w:t>
      </w:r>
      <w:r w:rsidRPr="006B34DA">
        <w:t xml:space="preserve"> </w:t>
      </w:r>
      <w:r w:rsidR="00CA3351">
        <w:t>r</w:t>
      </w:r>
      <w:r w:rsidR="00CA3351" w:rsidRPr="00CA3351">
        <w:t>eturnerar hälso- och sjukvårdsdokument för en patient</w:t>
      </w:r>
      <w:r w:rsidR="00CA3351">
        <w:t>.</w:t>
      </w:r>
      <w:r w:rsidRPr="006B34DA">
        <w:t xml:space="preserve"> </w:t>
      </w:r>
      <w:r w:rsidR="00CA3351">
        <w:t xml:space="preserve">Sådana </w:t>
      </w:r>
      <w:r w:rsidRPr="006B34DA">
        <w:t>dokument</w:t>
      </w:r>
      <w:r w:rsidR="00CA3351">
        <w:t xml:space="preserve"> omfattar</w:t>
      </w:r>
      <w:r w:rsidRPr="006B34DA">
        <w:t xml:space="preserve">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57CF61F9" w14:textId="77777777" w:rsidR="00AC7D93" w:rsidRPr="00541F96" w:rsidRDefault="00AC7D93" w:rsidP="00AC7D93">
      <w:pPr>
        <w:pStyle w:val="Brd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3125EA">
        <w:rPr>
          <w:rFonts w:ascii="Georgia" w:hAnsi="Georgia"/>
        </w:rPr>
        <w:t>R</w:t>
      </w:r>
      <w:r>
        <w:rPr>
          <w:rFonts w:ascii="Georgia" w:hAnsi="Georgia"/>
          <w:noProof/>
        </w:rPr>
        <w:t>3</w:t>
      </w:r>
      <w:r w:rsidRPr="00EC74B2">
        <w:fldChar w:fldCharType="end"/>
      </w:r>
      <w:r>
        <w:t>]</w:t>
      </w:r>
      <w:r w:rsidRPr="00EC74B2">
        <w:t>.</w:t>
      </w:r>
    </w:p>
    <w:p w14:paraId="49EE7994" w14:textId="77777777" w:rsidR="00AC7D93" w:rsidRPr="00C83567" w:rsidRDefault="00AC7D93" w:rsidP="00AC7D93">
      <w:pPr>
        <w:rPr>
          <w:color w:val="4F81BD" w:themeColor="accent1"/>
        </w:rPr>
      </w:pPr>
    </w:p>
    <w:p w14:paraId="5CBB00B9" w14:textId="77777777" w:rsidR="00AC7D93" w:rsidRDefault="00AC7D93" w:rsidP="00AC7D93">
      <w:pPr>
        <w:pStyle w:val="Rubrik3"/>
      </w:pPr>
      <w:bookmarkStart w:id="160" w:name="_Toc382487423"/>
      <w:bookmarkStart w:id="161" w:name="_Toc56009692"/>
      <w:bookmarkStart w:id="162" w:name="_Toc126307657"/>
      <w:r>
        <w:t>Version</w:t>
      </w:r>
      <w:bookmarkEnd w:id="160"/>
      <w:bookmarkEnd w:id="161"/>
      <w:bookmarkEnd w:id="162"/>
    </w:p>
    <w:p w14:paraId="0D17B0DF" w14:textId="77777777" w:rsidR="00AC7D93" w:rsidRDefault="00AC7D93" w:rsidP="00AC7D93">
      <w:r>
        <w:t>2</w:t>
      </w:r>
      <w:r w:rsidRPr="00224DDD">
        <w:t>.</w:t>
      </w:r>
      <w:r>
        <w:t>1</w:t>
      </w:r>
    </w:p>
    <w:p w14:paraId="60E9118F" w14:textId="77777777" w:rsidR="00AC7D93" w:rsidRDefault="00AC7D93" w:rsidP="00AC7D93"/>
    <w:p w14:paraId="68537DC7" w14:textId="77777777" w:rsidR="00AC7D93" w:rsidRPr="00541F96" w:rsidRDefault="00AC7D93" w:rsidP="00AC7D93">
      <w:pPr>
        <w:pStyle w:val="Rubrik3"/>
      </w:pPr>
      <w:bookmarkStart w:id="163" w:name="_Toc382487424"/>
      <w:bookmarkStart w:id="164" w:name="_Toc56009693"/>
      <w:bookmarkStart w:id="165" w:name="_Toc126307658"/>
      <w:r>
        <w:t>Gemensamma informationskomponenter</w:t>
      </w:r>
      <w:bookmarkEnd w:id="163"/>
      <w:bookmarkEnd w:id="164"/>
      <w:bookmarkEnd w:id="165"/>
    </w:p>
    <w:p w14:paraId="660D2B89" w14:textId="77777777" w:rsidR="00AC7D93" w:rsidRDefault="00AC7D93" w:rsidP="00AC7D93">
      <w:r>
        <w:t xml:space="preserve">De gemensamma informationskomponenter som används i detta kontrakt beskrivs i bilagan ”Bilaga </w:t>
      </w:r>
      <w:r w:rsidRPr="001D07CD">
        <w:t>Gemensamma_typer_</w:t>
      </w:r>
      <w:r>
        <w:t>7</w:t>
      </w:r>
      <w:r w:rsidRPr="001D07CD">
        <w:t>.pdf”</w:t>
      </w:r>
      <w:r>
        <w:t>. Restriktioner av kardinaliteten av enskilda element i dessa gemensamma informationskomponenter markeras i kardinalitetskolumnen med röd text.</w:t>
      </w:r>
    </w:p>
    <w:p w14:paraId="224C045B" w14:textId="77777777" w:rsidR="00AC7D93" w:rsidRDefault="00AC7D93" w:rsidP="00AC7D93"/>
    <w:p w14:paraId="594FEBE0" w14:textId="77777777" w:rsidR="00AC7D93" w:rsidRDefault="00AC7D93" w:rsidP="00AC7D93">
      <w:pPr>
        <w:pStyle w:val="Rubrik3"/>
      </w:pPr>
      <w:bookmarkStart w:id="166" w:name="_Toc378172871"/>
      <w:bookmarkStart w:id="167" w:name="_Toc382487425"/>
      <w:bookmarkStart w:id="168" w:name="_Toc56009694"/>
      <w:bookmarkStart w:id="169" w:name="_Toc126307659"/>
      <w:r>
        <w:t>DocBook-format för clinicalDocumentNoteText-fältet</w:t>
      </w:r>
      <w:bookmarkEnd w:id="166"/>
      <w:bookmarkEnd w:id="167"/>
      <w:bookmarkEnd w:id="168"/>
      <w:bookmarkEnd w:id="169"/>
    </w:p>
    <w:p w14:paraId="6A18E1E4" w14:textId="77777777" w:rsidR="00AC7D93" w:rsidRPr="00DF0E93" w:rsidRDefault="00AC7D93" w:rsidP="00AC7D93">
      <w:pPr>
        <w:pStyle w:val="Normalwebb"/>
        <w:shd w:val="clear" w:color="auto" w:fill="FFFFFF"/>
        <w:rPr>
          <w:rFonts w:ascii="Georgia" w:hAnsi="Georgia" w:cs="Segoe UI"/>
          <w:spacing w:val="-1"/>
          <w:lang w:eastAsia="sv-SE"/>
        </w:rPr>
      </w:pPr>
      <w:r w:rsidRPr="00DF0E93">
        <w:rPr>
          <w:rFonts w:ascii="Georgia" w:hAnsi="Georgia" w:cs="Segoe UI"/>
          <w:spacing w:val="-1"/>
        </w:rPr>
        <w:t>Fältet ”clinicalDocumentNoteText” innehåller dokumentets textuella innehåll. Producenten har möjlighet att formatera denna text i sina system i det standardiserade layout-formatet DocBook version 5.0, som är en Oasis standard som finns beskrivit på DocBooks hemsida [R11]. Användningen av DocBook för “clinicalDocumentNoteText” är dock begränsad till de följande elementen:</w:t>
      </w:r>
    </w:p>
    <w:p w14:paraId="579EC8C9" w14:textId="77777777" w:rsidR="00AC7D93" w:rsidRPr="00DF0E93" w:rsidRDefault="00AC7D93" w:rsidP="00AC7D93">
      <w:pPr>
        <w:pStyle w:val="Normalwebb"/>
        <w:numPr>
          <w:ilvl w:val="0"/>
          <w:numId w:val="37"/>
        </w:numPr>
        <w:shd w:val="clear" w:color="auto" w:fill="FFFFFF"/>
        <w:rPr>
          <w:rFonts w:ascii="Georgia" w:hAnsi="Georgia" w:cs="Segoe UI"/>
          <w:spacing w:val="-1"/>
          <w:lang w:eastAsia="sv-SE"/>
        </w:rPr>
      </w:pPr>
      <w:r w:rsidRPr="00DF0E93">
        <w:rPr>
          <w:rFonts w:ascii="Georgia" w:hAnsi="Georgia" w:cs="Segoe UI"/>
          <w:spacing w:val="-1"/>
        </w:rPr>
        <w:t>version</w:t>
      </w:r>
    </w:p>
    <w:p w14:paraId="0189A283" w14:textId="77777777" w:rsidR="00AC7D93" w:rsidRPr="00DF0E93" w:rsidRDefault="00AC7D93" w:rsidP="00AC7D93">
      <w:pPr>
        <w:pStyle w:val="Normalwebb"/>
        <w:numPr>
          <w:ilvl w:val="0"/>
          <w:numId w:val="37"/>
        </w:numPr>
        <w:shd w:val="clear" w:color="auto" w:fill="FFFFFF"/>
        <w:rPr>
          <w:rFonts w:ascii="Georgia" w:hAnsi="Georgia" w:cs="Segoe UI"/>
          <w:spacing w:val="-1"/>
          <w:lang w:eastAsia="sv-SE"/>
        </w:rPr>
      </w:pPr>
      <w:r w:rsidRPr="00DF0E93">
        <w:rPr>
          <w:rFonts w:ascii="Georgia" w:hAnsi="Georgia" w:cs="Segoe UI"/>
          <w:spacing w:val="-1"/>
        </w:rPr>
        <w:t>article</w:t>
      </w:r>
    </w:p>
    <w:p w14:paraId="182C26C0" w14:textId="77777777" w:rsidR="00AC7D93" w:rsidRPr="00DF0E93" w:rsidRDefault="00AC7D93" w:rsidP="00AC7D93">
      <w:pPr>
        <w:pStyle w:val="Normalwebb"/>
        <w:numPr>
          <w:ilvl w:val="0"/>
          <w:numId w:val="37"/>
        </w:numPr>
        <w:shd w:val="clear" w:color="auto" w:fill="FFFFFF"/>
        <w:rPr>
          <w:rFonts w:ascii="Georgia" w:hAnsi="Georgia" w:cs="Segoe UI"/>
          <w:spacing w:val="-1"/>
          <w:lang w:eastAsia="sv-SE"/>
        </w:rPr>
      </w:pPr>
      <w:r w:rsidRPr="00DF0E93">
        <w:rPr>
          <w:rFonts w:ascii="Georgia" w:hAnsi="Georgia" w:cs="Segoe UI"/>
          <w:spacing w:val="-1"/>
        </w:rPr>
        <w:t>title</w:t>
      </w:r>
    </w:p>
    <w:p w14:paraId="70D75F34" w14:textId="77777777" w:rsidR="00AC7D93" w:rsidRPr="00DF0E93" w:rsidRDefault="00AC7D93" w:rsidP="00AC7D93">
      <w:pPr>
        <w:pStyle w:val="Normalwebb"/>
        <w:numPr>
          <w:ilvl w:val="0"/>
          <w:numId w:val="37"/>
        </w:numPr>
        <w:shd w:val="clear" w:color="auto" w:fill="FFFFFF"/>
        <w:rPr>
          <w:rFonts w:ascii="Georgia" w:hAnsi="Georgia" w:cs="Segoe UI"/>
          <w:spacing w:val="-1"/>
          <w:lang w:eastAsia="sv-SE"/>
        </w:rPr>
      </w:pPr>
      <w:r w:rsidRPr="00DF0E93">
        <w:rPr>
          <w:rFonts w:ascii="Georgia" w:hAnsi="Georgia" w:cs="Segoe UI"/>
          <w:spacing w:val="-1"/>
        </w:rPr>
        <w:t>info</w:t>
      </w:r>
    </w:p>
    <w:p w14:paraId="116C2FDD" w14:textId="77777777" w:rsidR="00AC7D93" w:rsidRPr="00DF0E93" w:rsidRDefault="00AC7D93" w:rsidP="00AC7D93">
      <w:pPr>
        <w:pStyle w:val="Normalwebb"/>
        <w:numPr>
          <w:ilvl w:val="0"/>
          <w:numId w:val="37"/>
        </w:numPr>
        <w:shd w:val="clear" w:color="auto" w:fill="FFFFFF"/>
        <w:rPr>
          <w:rFonts w:ascii="Georgia" w:hAnsi="Georgia" w:cs="Segoe UI"/>
          <w:spacing w:val="-1"/>
          <w:lang w:eastAsia="sv-SE"/>
        </w:rPr>
      </w:pPr>
      <w:r w:rsidRPr="00DF0E93">
        <w:rPr>
          <w:rFonts w:ascii="Georgia" w:hAnsi="Georgia" w:cs="Segoe UI"/>
          <w:spacing w:val="-1"/>
        </w:rPr>
        <w:t>para</w:t>
      </w:r>
    </w:p>
    <w:p w14:paraId="7E74E49C" w14:textId="77777777" w:rsidR="00AC7D93" w:rsidRPr="00DF0E93" w:rsidRDefault="00AC7D93" w:rsidP="00AC7D93">
      <w:pPr>
        <w:pStyle w:val="Normalwebb"/>
        <w:numPr>
          <w:ilvl w:val="0"/>
          <w:numId w:val="37"/>
        </w:numPr>
        <w:shd w:val="clear" w:color="auto" w:fill="FFFFFF"/>
        <w:rPr>
          <w:rFonts w:ascii="Georgia" w:hAnsi="Georgia" w:cs="Segoe UI"/>
          <w:spacing w:val="-1"/>
          <w:lang w:eastAsia="sv-SE"/>
        </w:rPr>
      </w:pPr>
      <w:r w:rsidRPr="00DF0E93">
        <w:rPr>
          <w:rFonts w:ascii="Georgia" w:hAnsi="Georgia" w:cs="Segoe UI"/>
          <w:spacing w:val="-1"/>
        </w:rPr>
        <w:t>section</w:t>
      </w:r>
    </w:p>
    <w:p w14:paraId="65731EC5" w14:textId="77777777" w:rsidR="00AC7D93" w:rsidRPr="00DF0E93" w:rsidRDefault="00AC7D93" w:rsidP="00AC7D93">
      <w:pPr>
        <w:pStyle w:val="Normalwebb"/>
        <w:numPr>
          <w:ilvl w:val="0"/>
          <w:numId w:val="37"/>
        </w:numPr>
        <w:shd w:val="clear" w:color="auto" w:fill="FFFFFF"/>
        <w:rPr>
          <w:rFonts w:ascii="Georgia" w:hAnsi="Georgia" w:cs="Segoe UI"/>
          <w:spacing w:val="-1"/>
          <w:lang w:eastAsia="sv-SE"/>
        </w:rPr>
      </w:pPr>
      <w:r w:rsidRPr="00DF0E93">
        <w:rPr>
          <w:rFonts w:ascii="Georgia" w:hAnsi="Georgia" w:cs="Segoe UI"/>
          <w:spacing w:val="-1"/>
        </w:rPr>
        <w:t xml:space="preserve">bibliography. </w:t>
      </w:r>
    </w:p>
    <w:p w14:paraId="0C704D34" w14:textId="77777777" w:rsidR="00AC7D93" w:rsidRPr="00DF0E93" w:rsidRDefault="00AC7D93" w:rsidP="00AC7D93">
      <w:pPr>
        <w:pStyle w:val="Normalwebb"/>
        <w:shd w:val="clear" w:color="auto" w:fill="FFFFFF"/>
        <w:rPr>
          <w:rFonts w:ascii="Georgia" w:hAnsi="Georgia" w:cs="Segoe UI"/>
          <w:spacing w:val="-1"/>
        </w:rPr>
      </w:pPr>
      <w:r w:rsidRPr="00DF0E93">
        <w:rPr>
          <w:rFonts w:ascii="Georgia" w:hAnsi="Georgia" w:cs="Segoe UI"/>
          <w:spacing w:val="-1"/>
        </w:rPr>
        <w:t>En text som är formaterat med ovanstående DocBook element ska vara s.k. ”entity encoded” för att kunna skickas via fältet “clinicalDocumentNoteText”. Detta behövs för att XML-taggarna, som är en del av DocBook-formatet som används för att formatera texten som utgör fältets innehåll, inte ska uppfattas som en del av svarsmeddelandets XML</w:t>
      </w:r>
      <w:r>
        <w:rPr>
          <w:rFonts w:ascii="Georgia" w:hAnsi="Georgia" w:cs="Segoe UI"/>
          <w:spacing w:val="-1"/>
        </w:rPr>
        <w:t>-</w:t>
      </w:r>
      <w:r w:rsidRPr="00DF0E93">
        <w:rPr>
          <w:rFonts w:ascii="Georgia" w:hAnsi="Georgia" w:cs="Segoe UI"/>
          <w:spacing w:val="-1"/>
        </w:rPr>
        <w:t xml:space="preserve">struktur. Vid den s.k. entity encoding översätts exempelvis </w:t>
      </w:r>
      <w:r>
        <w:rPr>
          <w:rFonts w:ascii="Georgia" w:hAnsi="Georgia" w:cs="Segoe UI"/>
          <w:spacing w:val="-1"/>
        </w:rPr>
        <w:t xml:space="preserve">de nedanstående </w:t>
      </w:r>
      <w:r w:rsidRPr="00DF0E93">
        <w:rPr>
          <w:rFonts w:ascii="Georgia" w:hAnsi="Georgia" w:cs="Segoe UI"/>
          <w:spacing w:val="-1"/>
        </w:rPr>
        <w:t>symbolerna</w:t>
      </w:r>
      <w:r>
        <w:rPr>
          <w:rFonts w:ascii="Georgia" w:hAnsi="Georgia" w:cs="Segoe UI"/>
          <w:spacing w:val="-1"/>
        </w:rPr>
        <w:t xml:space="preserve"> på angivit sätt:</w:t>
      </w:r>
    </w:p>
    <w:p w14:paraId="4B4E6B01" w14:textId="77777777" w:rsidR="00AC7D93" w:rsidRPr="00DF0E93" w:rsidRDefault="00AC7D93" w:rsidP="00AC7D93">
      <w:pPr>
        <w:pStyle w:val="Normalwebb"/>
        <w:numPr>
          <w:ilvl w:val="0"/>
          <w:numId w:val="36"/>
        </w:numPr>
        <w:shd w:val="clear" w:color="auto" w:fill="FFFFFF"/>
        <w:rPr>
          <w:rFonts w:ascii="Georgia" w:hAnsi="Georgia" w:cs="Segoe UI"/>
          <w:spacing w:val="-1"/>
        </w:rPr>
      </w:pPr>
      <w:r w:rsidRPr="00DF0E93">
        <w:rPr>
          <w:rFonts w:ascii="Georgia" w:hAnsi="Georgia" w:cs="Segoe UI"/>
          <w:b/>
          <w:bCs/>
          <w:spacing w:val="-1"/>
          <w:lang w:val="en-US"/>
        </w:rPr>
        <w:t>&gt;</w:t>
      </w:r>
      <w:r w:rsidRPr="00DF0E93">
        <w:rPr>
          <w:rFonts w:ascii="Georgia" w:hAnsi="Georgia" w:cs="Segoe UI"/>
          <w:spacing w:val="-1"/>
          <w:lang w:val="en-US"/>
        </w:rPr>
        <w:t xml:space="preserve"> </w:t>
      </w:r>
      <w:r>
        <w:rPr>
          <w:rFonts w:ascii="Georgia" w:hAnsi="Georgia" w:cs="Segoe UI"/>
          <w:spacing w:val="-1"/>
          <w:lang w:val="en-US"/>
        </w:rPr>
        <w:t xml:space="preserve">översätts </w:t>
      </w:r>
      <w:r w:rsidRPr="00DF0E93">
        <w:rPr>
          <w:rFonts w:ascii="Georgia" w:hAnsi="Georgia" w:cs="Segoe UI"/>
          <w:spacing w:val="-1"/>
          <w:lang w:val="en-US"/>
        </w:rPr>
        <w:t>till </w:t>
      </w:r>
      <w:r w:rsidRPr="00DF0E93">
        <w:rPr>
          <w:rStyle w:val="Stark"/>
          <w:rFonts w:ascii="Georgia" w:hAnsi="Georgia" w:cs="Segoe UI"/>
          <w:spacing w:val="-1"/>
          <w:lang w:val="en-US"/>
        </w:rPr>
        <w:t>&amp;gt;</w:t>
      </w:r>
    </w:p>
    <w:p w14:paraId="1A6BD829" w14:textId="77777777" w:rsidR="00AC7D93" w:rsidRPr="003A50F3" w:rsidRDefault="00AC7D93" w:rsidP="00AC7D93">
      <w:pPr>
        <w:pStyle w:val="Normalwebb"/>
        <w:numPr>
          <w:ilvl w:val="0"/>
          <w:numId w:val="36"/>
        </w:numPr>
        <w:shd w:val="clear" w:color="auto" w:fill="FFFFFF"/>
        <w:rPr>
          <w:rStyle w:val="Stark"/>
          <w:rFonts w:ascii="Georgia" w:hAnsi="Georgia" w:cs="Segoe UI"/>
          <w:b w:val="0"/>
          <w:bCs w:val="0"/>
          <w:spacing w:val="-1"/>
        </w:rPr>
      </w:pPr>
      <w:r w:rsidRPr="00DF0E93">
        <w:rPr>
          <w:rStyle w:val="Stark"/>
          <w:rFonts w:ascii="Georgia" w:hAnsi="Georgia" w:cs="Segoe UI"/>
          <w:spacing w:val="-1"/>
          <w:lang w:val="en-US"/>
        </w:rPr>
        <w:t xml:space="preserve">&lt; </w:t>
      </w:r>
      <w:r w:rsidRPr="00DF0E93">
        <w:rPr>
          <w:rStyle w:val="Stark"/>
          <w:rFonts w:ascii="Georgia" w:hAnsi="Georgia" w:cs="Segoe UI"/>
          <w:b w:val="0"/>
          <w:bCs w:val="0"/>
          <w:spacing w:val="-1"/>
          <w:lang w:val="en-US"/>
        </w:rPr>
        <w:t>översätts</w:t>
      </w:r>
      <w:r>
        <w:rPr>
          <w:rStyle w:val="Stark"/>
          <w:rFonts w:ascii="Georgia" w:hAnsi="Georgia" w:cs="Segoe UI"/>
          <w:spacing w:val="-1"/>
          <w:lang w:val="en-US"/>
        </w:rPr>
        <w:t xml:space="preserve"> </w:t>
      </w:r>
      <w:r w:rsidRPr="00DF0E93">
        <w:rPr>
          <w:rFonts w:ascii="Georgia" w:hAnsi="Georgia" w:cs="Segoe UI"/>
          <w:spacing w:val="-1"/>
          <w:lang w:val="en-US"/>
        </w:rPr>
        <w:t xml:space="preserve">till </w:t>
      </w:r>
      <w:r w:rsidRPr="00DF0E93">
        <w:rPr>
          <w:rStyle w:val="Stark"/>
          <w:rFonts w:ascii="Georgia" w:hAnsi="Georgia" w:cs="Segoe UI"/>
          <w:spacing w:val="-1"/>
          <w:lang w:val="en-US"/>
        </w:rPr>
        <w:t xml:space="preserve">&amp;lt; </w:t>
      </w:r>
    </w:p>
    <w:p w14:paraId="36506BB8" w14:textId="77777777" w:rsidR="00AC7D93" w:rsidRPr="00220215" w:rsidRDefault="00AC7D93" w:rsidP="00AC7D93">
      <w:pPr>
        <w:pStyle w:val="Normalwebb"/>
        <w:numPr>
          <w:ilvl w:val="0"/>
          <w:numId w:val="36"/>
        </w:numPr>
        <w:shd w:val="clear" w:color="auto" w:fill="FFFFFF"/>
        <w:rPr>
          <w:rStyle w:val="Stark"/>
          <w:rFonts w:ascii="Georgia" w:hAnsi="Georgia" w:cs="Segoe UI"/>
          <w:b w:val="0"/>
          <w:bCs w:val="0"/>
          <w:spacing w:val="-1"/>
        </w:rPr>
      </w:pPr>
      <w:r w:rsidRPr="00220215">
        <w:rPr>
          <w:rStyle w:val="Stark"/>
          <w:rFonts w:ascii="Georgia" w:hAnsi="Georgia" w:cs="Segoe UI"/>
          <w:spacing w:val="-1"/>
          <w:lang w:val="en-US"/>
        </w:rPr>
        <w:t xml:space="preserve">“ </w:t>
      </w:r>
      <w:r w:rsidRPr="00220215">
        <w:rPr>
          <w:rFonts w:ascii="Georgia" w:hAnsi="Georgia" w:cs="Segoe UI"/>
          <w:spacing w:val="-1"/>
          <w:lang w:val="en-US"/>
        </w:rPr>
        <w:t xml:space="preserve">översätts till </w:t>
      </w:r>
      <w:r w:rsidRPr="00220215">
        <w:rPr>
          <w:rStyle w:val="Stark"/>
          <w:rFonts w:ascii="Georgia" w:hAnsi="Georgia" w:cs="Segoe UI"/>
          <w:spacing w:val="-1"/>
          <w:lang w:val="en-US"/>
        </w:rPr>
        <w:t>&amp;quot;</w:t>
      </w:r>
    </w:p>
    <w:p w14:paraId="46414EFB" w14:textId="77777777" w:rsidR="00AC7D93" w:rsidRPr="00DF0E93" w:rsidRDefault="00AC7D93" w:rsidP="00AC7D93">
      <w:pPr>
        <w:pStyle w:val="Normalwebb"/>
        <w:shd w:val="clear" w:color="auto" w:fill="FFFFFF"/>
        <w:ind w:left="50"/>
        <w:rPr>
          <w:rFonts w:ascii="Georgia" w:hAnsi="Georgia" w:cs="Segoe UI"/>
          <w:spacing w:val="-1"/>
        </w:rPr>
      </w:pPr>
      <w:r w:rsidRPr="00DF0E93">
        <w:rPr>
          <w:rFonts w:ascii="Georgia" w:hAnsi="Georgia" w:cs="Segoe UI"/>
          <w:spacing w:val="-1"/>
        </w:rPr>
        <w:lastRenderedPageBreak/>
        <w:t>Kolumnen “DocBook-element” i tabellen nedan visar en exempelstruktur med de DocBook-element som kan användas. Kolumnen “DocBook-element med entity encoding” visar samma DocBook-element med entity encoding, och därmed det formatet som kan skickas via fältet “clinicalDocumentNoteText”.</w:t>
      </w:r>
    </w:p>
    <w:p w14:paraId="527FC48E" w14:textId="77777777" w:rsidR="00AC7D93" w:rsidRPr="00DF0E93" w:rsidRDefault="00AC7D93" w:rsidP="00AC7D93">
      <w:pPr>
        <w:pStyle w:val="Normalwebb"/>
        <w:shd w:val="clear" w:color="auto" w:fill="FFFFFF"/>
        <w:rPr>
          <w:rFonts w:ascii="Georgia" w:hAnsi="Georgia" w:cs="Segoe UI"/>
          <w:spacing w:val="-1"/>
        </w:rPr>
      </w:pPr>
      <w:r w:rsidRPr="00DF0E93">
        <w:rPr>
          <w:rFonts w:ascii="Georgia" w:hAnsi="Georgia" w:cs="Segoe UI"/>
          <w:spacing w:val="-1"/>
        </w:rPr>
        <w:t xml:space="preserve">Konsumenten behöver sedan återskapa den ursprungliga DocBook XML-syntaxen från innehållet i fältet, dvs översätta t.ex. </w:t>
      </w:r>
      <w:r w:rsidRPr="00DF0E93">
        <w:rPr>
          <w:rStyle w:val="Stark"/>
          <w:rFonts w:ascii="Georgia" w:hAnsi="Georgia" w:cs="Segoe UI"/>
          <w:spacing w:val="-1"/>
        </w:rPr>
        <w:t>&amp;gt</w:t>
      </w:r>
      <w:r w:rsidRPr="00DF0E93">
        <w:rPr>
          <w:rFonts w:ascii="Georgia" w:hAnsi="Georgia" w:cs="Segoe UI"/>
          <w:spacing w:val="-1"/>
        </w:rPr>
        <w:t xml:space="preserve"> till </w:t>
      </w:r>
      <w:r w:rsidRPr="00DF0E93">
        <w:rPr>
          <w:rFonts w:ascii="Georgia" w:hAnsi="Georgia" w:cs="Segoe UI"/>
          <w:b/>
          <w:bCs/>
          <w:spacing w:val="-1"/>
        </w:rPr>
        <w:t>&gt;</w:t>
      </w:r>
      <w:r>
        <w:rPr>
          <w:rFonts w:ascii="Georgia" w:hAnsi="Georgia" w:cs="Segoe UI"/>
          <w:spacing w:val="-1"/>
        </w:rPr>
        <w:t xml:space="preserve">. </w:t>
      </w:r>
      <w:r w:rsidRPr="00DF0E93">
        <w:rPr>
          <w:rFonts w:ascii="Georgia" w:hAnsi="Georgia" w:cs="Segoe UI"/>
          <w:spacing w:val="-1"/>
        </w:rPr>
        <w:t xml:space="preserve">Det finns många exempel på open-source-bibliotek som kan användas av producenten för att göra ”entity encoding” och av konsumenten för att återställa till XML-syntaxen. Ett exempel är Apache Commons Text StringEscapeUtils (se metoderna </w:t>
      </w:r>
      <w:r w:rsidRPr="00DF0E93">
        <w:rPr>
          <w:rStyle w:val="Betoning"/>
          <w:rFonts w:ascii="Georgia" w:hAnsi="Georgia" w:cs="Segoe UI"/>
          <w:spacing w:val="-1"/>
        </w:rPr>
        <w:t>escapeXml</w:t>
      </w:r>
      <w:r w:rsidRPr="00DF0E93">
        <w:rPr>
          <w:rFonts w:ascii="Georgia" w:hAnsi="Georgia" w:cs="Segoe UI"/>
          <w:spacing w:val="-1"/>
        </w:rPr>
        <w:t xml:space="preserve"> respektive </w:t>
      </w:r>
      <w:r w:rsidRPr="00DF0E93">
        <w:rPr>
          <w:rStyle w:val="Betoning"/>
          <w:rFonts w:ascii="Georgia" w:hAnsi="Georgia" w:cs="Segoe UI"/>
          <w:spacing w:val="-1"/>
        </w:rPr>
        <w:t>unescapeXml)</w:t>
      </w:r>
      <w:r>
        <w:rPr>
          <w:rStyle w:val="Betoning"/>
          <w:rFonts w:ascii="Georgia" w:hAnsi="Georgia" w:cs="Segoe UI"/>
          <w:spacing w:val="-1"/>
        </w:rPr>
        <w:t xml:space="preserve"> </w:t>
      </w:r>
      <w:r w:rsidRPr="00DF0E93">
        <w:rPr>
          <w:rFonts w:ascii="Georgia" w:hAnsi="Georgia" w:cs="Segoe UI"/>
          <w:spacing w:val="-1"/>
        </w:rPr>
        <w:t>[R12].</w:t>
      </w:r>
    </w:p>
    <w:p w14:paraId="0AA45F78" w14:textId="77777777" w:rsidR="00AC7D93" w:rsidRDefault="00AC7D93" w:rsidP="00AC7D93">
      <w:pPr>
        <w:pStyle w:val="Normalwebb"/>
        <w:shd w:val="clear" w:color="auto" w:fill="FFFFFF"/>
        <w:rPr>
          <w:rFonts w:ascii="Georgia" w:hAnsi="Georgia" w:cs="Segoe UI"/>
          <w:spacing w:val="-1"/>
        </w:rPr>
      </w:pPr>
      <w:r w:rsidRPr="00DF0E93">
        <w:rPr>
          <w:rFonts w:ascii="Georgia" w:hAnsi="Georgia" w:cs="Segoe UI"/>
          <w:spacing w:val="-1"/>
        </w:rPr>
        <w:t>Efter att konsumenten har återställt texten till den ursprungliga XML-syntaxen, behöver konsumenten även transformera texten till ett presentationsformat såsom XHTML eller PDF. Det kan t.ex. ske med hjälp av de XSLT-baserade transformeringsskript som tillhandahålls på DocBooks hemsida [R11].</w:t>
      </w:r>
    </w:p>
    <w:tbl>
      <w:tblPr>
        <w:tblStyle w:val="Tabellrutnt"/>
        <w:tblW w:w="0" w:type="auto"/>
        <w:tblLook w:val="04A0" w:firstRow="1" w:lastRow="0" w:firstColumn="1" w:lastColumn="0" w:noHBand="0" w:noVBand="1"/>
      </w:tblPr>
      <w:tblGrid>
        <w:gridCol w:w="5303"/>
        <w:gridCol w:w="5303"/>
      </w:tblGrid>
      <w:tr w:rsidR="00AC7D93" w:rsidRPr="00520E50" w14:paraId="2CE909E7" w14:textId="77777777" w:rsidTr="00116207">
        <w:tc>
          <w:tcPr>
            <w:tcW w:w="5303" w:type="dxa"/>
            <w:shd w:val="clear" w:color="auto" w:fill="BFBFBF" w:themeFill="background1" w:themeFillShade="BF"/>
          </w:tcPr>
          <w:p w14:paraId="5EEF36F0" w14:textId="77777777" w:rsidR="00AC7D93" w:rsidRPr="00A11E21" w:rsidRDefault="00AC7D93" w:rsidP="00116207">
            <w:pPr>
              <w:rPr>
                <w:b/>
                <w:bCs/>
              </w:rPr>
            </w:pPr>
            <w:r w:rsidRPr="00A11E21">
              <w:rPr>
                <w:b/>
                <w:bCs/>
              </w:rPr>
              <w:t>DocBook</w:t>
            </w:r>
            <w:r>
              <w:rPr>
                <w:b/>
                <w:bCs/>
              </w:rPr>
              <w:t>-</w:t>
            </w:r>
            <w:r w:rsidRPr="00A11E21">
              <w:rPr>
                <w:b/>
                <w:bCs/>
              </w:rPr>
              <w:t>element</w:t>
            </w:r>
          </w:p>
        </w:tc>
        <w:tc>
          <w:tcPr>
            <w:tcW w:w="5303" w:type="dxa"/>
            <w:shd w:val="clear" w:color="auto" w:fill="BFBFBF" w:themeFill="background1" w:themeFillShade="BF"/>
          </w:tcPr>
          <w:p w14:paraId="1A1B85CF" w14:textId="77777777" w:rsidR="00AC7D93" w:rsidRPr="00A11E21" w:rsidRDefault="00AC7D93" w:rsidP="00116207">
            <w:pPr>
              <w:rPr>
                <w:lang w:val="en-US"/>
              </w:rPr>
            </w:pPr>
            <w:r w:rsidRPr="00A11E21">
              <w:rPr>
                <w:b/>
                <w:bCs/>
                <w:lang w:val="en-US"/>
              </w:rPr>
              <w:t>DocBook-element med entity enco</w:t>
            </w:r>
            <w:r>
              <w:rPr>
                <w:b/>
                <w:bCs/>
                <w:lang w:val="en-US"/>
              </w:rPr>
              <w:t>ding</w:t>
            </w:r>
          </w:p>
        </w:tc>
      </w:tr>
      <w:tr w:rsidR="00AC7D93" w14:paraId="65C58496" w14:textId="77777777" w:rsidTr="00116207">
        <w:tc>
          <w:tcPr>
            <w:tcW w:w="5303" w:type="dxa"/>
          </w:tcPr>
          <w:p w14:paraId="032DA323" w14:textId="77777777" w:rsidR="00AC7D93" w:rsidRDefault="00AC7D93" w:rsidP="00116207">
            <w:r>
              <w:rPr>
                <w:noProof/>
              </w:rPr>
              <w:drawing>
                <wp:inline distT="0" distB="0" distL="0" distR="0" wp14:anchorId="5119E8C2" wp14:editId="6A0348BB">
                  <wp:extent cx="2603634" cy="4635738"/>
                  <wp:effectExtent l="0" t="0" r="6350" b="0"/>
                  <wp:docPr id="2" name="Bildobjekt 2"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BookElement.PNG"/>
                          <pic:cNvPicPr/>
                        </pic:nvPicPr>
                        <pic:blipFill>
                          <a:blip r:embed="rId42"/>
                          <a:stretch>
                            <a:fillRect/>
                          </a:stretch>
                        </pic:blipFill>
                        <pic:spPr>
                          <a:xfrm>
                            <a:off x="0" y="0"/>
                            <a:ext cx="2603634" cy="4635738"/>
                          </a:xfrm>
                          <a:prstGeom prst="rect">
                            <a:avLst/>
                          </a:prstGeom>
                        </pic:spPr>
                      </pic:pic>
                    </a:graphicData>
                  </a:graphic>
                </wp:inline>
              </w:drawing>
            </w:r>
          </w:p>
        </w:tc>
        <w:tc>
          <w:tcPr>
            <w:tcW w:w="5303" w:type="dxa"/>
          </w:tcPr>
          <w:p w14:paraId="08D81C62" w14:textId="77777777" w:rsidR="00AC7D93" w:rsidRDefault="00AC7D93" w:rsidP="00116207">
            <w:r>
              <w:rPr>
                <w:noProof/>
              </w:rPr>
              <w:drawing>
                <wp:inline distT="0" distB="0" distL="0" distR="0" wp14:anchorId="1B0A25D2" wp14:editId="6F59B4BD">
                  <wp:extent cx="2997354" cy="4603987"/>
                  <wp:effectExtent l="0" t="0" r="0" b="6350"/>
                  <wp:docPr id="4" name="Bildobjekt 4"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BookElement_transport.PNG"/>
                          <pic:cNvPicPr/>
                        </pic:nvPicPr>
                        <pic:blipFill>
                          <a:blip r:embed="rId43"/>
                          <a:stretch>
                            <a:fillRect/>
                          </a:stretch>
                        </pic:blipFill>
                        <pic:spPr>
                          <a:xfrm>
                            <a:off x="0" y="0"/>
                            <a:ext cx="2997354" cy="4603987"/>
                          </a:xfrm>
                          <a:prstGeom prst="rect">
                            <a:avLst/>
                          </a:prstGeom>
                        </pic:spPr>
                      </pic:pic>
                    </a:graphicData>
                  </a:graphic>
                </wp:inline>
              </w:drawing>
            </w:r>
          </w:p>
        </w:tc>
      </w:tr>
    </w:tbl>
    <w:p w14:paraId="657C6D09" w14:textId="77777777" w:rsidR="00AC7D93" w:rsidRPr="00DF0E93" w:rsidRDefault="00AC7D93" w:rsidP="00AC7D93">
      <w:pPr>
        <w:pStyle w:val="Normalwebb"/>
        <w:shd w:val="clear" w:color="auto" w:fill="FFFFFF"/>
        <w:rPr>
          <w:rFonts w:ascii="Georgia" w:hAnsi="Georgia" w:cs="Segoe UI"/>
          <w:b/>
          <w:bCs/>
          <w:spacing w:val="-1"/>
        </w:rPr>
      </w:pPr>
    </w:p>
    <w:p w14:paraId="716FDB2B" w14:textId="77777777" w:rsidR="00AC7D93" w:rsidRDefault="00AC7D93" w:rsidP="00AC7D93">
      <w:pPr>
        <w:pStyle w:val="Rubrik3"/>
      </w:pPr>
      <w:bookmarkStart w:id="170" w:name="_Toc382487426"/>
      <w:bookmarkStart w:id="171" w:name="_Toc56009695"/>
      <w:bookmarkStart w:id="172" w:name="_Toc126307660"/>
      <w:r>
        <w:lastRenderedPageBreak/>
        <w:t>Fältregler</w:t>
      </w:r>
      <w:bookmarkEnd w:id="170"/>
      <w:bookmarkEnd w:id="171"/>
      <w:bookmarkEnd w:id="172"/>
    </w:p>
    <w:p w14:paraId="6B37E5D9" w14:textId="77777777" w:rsidR="00AC7D93" w:rsidRDefault="00AC7D93" w:rsidP="00AC7D93">
      <w:r>
        <w:t xml:space="preserve">Nedanstående tabell beskriver varje element i begäran och svar. </w:t>
      </w:r>
      <w:bookmarkStart w:id="173" w:name="_Hlk26861741"/>
      <w:r w:rsidRPr="0007776B">
        <w:t>Finns ytterligare regler för ett element är det noterat med referens till regeln i beskrivningen och beskrivs mer i detalj i stycket Övriga regler.</w:t>
      </w:r>
    </w:p>
    <w:tbl>
      <w:tblPr>
        <w:tblStyle w:val="Tabellrutnt"/>
        <w:tblW w:w="9606" w:type="dxa"/>
        <w:tblLayout w:type="fixed"/>
        <w:tblLook w:val="04A0" w:firstRow="1" w:lastRow="0" w:firstColumn="1" w:lastColumn="0" w:noHBand="0" w:noVBand="1"/>
      </w:tblPr>
      <w:tblGrid>
        <w:gridCol w:w="2660"/>
        <w:gridCol w:w="1417"/>
        <w:gridCol w:w="3969"/>
        <w:gridCol w:w="1560"/>
      </w:tblGrid>
      <w:tr w:rsidR="00AC7D93" w:rsidRPr="00417363" w14:paraId="1D58BD9A" w14:textId="77777777" w:rsidTr="00116207">
        <w:trPr>
          <w:trHeight w:val="384"/>
        </w:trPr>
        <w:tc>
          <w:tcPr>
            <w:tcW w:w="2660" w:type="dxa"/>
            <w:shd w:val="clear" w:color="auto" w:fill="D9D9D9" w:themeFill="background1" w:themeFillShade="D9"/>
            <w:vAlign w:val="bottom"/>
          </w:tcPr>
          <w:bookmarkEnd w:id="173"/>
          <w:p w14:paraId="5A799EF5" w14:textId="77777777" w:rsidR="00AC7D93" w:rsidRPr="00417363" w:rsidRDefault="00AC7D93" w:rsidP="00116207">
            <w:pPr>
              <w:rPr>
                <w:b/>
              </w:rPr>
            </w:pPr>
            <w:r w:rsidRPr="00417363">
              <w:rPr>
                <w:b/>
              </w:rPr>
              <w:t>Namn</w:t>
            </w:r>
          </w:p>
        </w:tc>
        <w:tc>
          <w:tcPr>
            <w:tcW w:w="1417" w:type="dxa"/>
            <w:shd w:val="clear" w:color="auto" w:fill="D9D9D9" w:themeFill="background1" w:themeFillShade="D9"/>
            <w:vAlign w:val="bottom"/>
          </w:tcPr>
          <w:p w14:paraId="06D3F0DA" w14:textId="77777777" w:rsidR="00AC7D93" w:rsidRPr="00417363" w:rsidRDefault="00AC7D93" w:rsidP="00116207">
            <w:pPr>
              <w:rPr>
                <w:b/>
              </w:rPr>
            </w:pPr>
            <w:r w:rsidRPr="00417363">
              <w:rPr>
                <w:b/>
              </w:rPr>
              <w:t>Typ</w:t>
            </w:r>
          </w:p>
        </w:tc>
        <w:tc>
          <w:tcPr>
            <w:tcW w:w="3969" w:type="dxa"/>
            <w:shd w:val="clear" w:color="auto" w:fill="D9D9D9" w:themeFill="background1" w:themeFillShade="D9"/>
            <w:vAlign w:val="bottom"/>
          </w:tcPr>
          <w:p w14:paraId="0BCB987D" w14:textId="77777777" w:rsidR="00AC7D93" w:rsidRPr="00417363" w:rsidRDefault="00AC7D93" w:rsidP="00116207">
            <w:pPr>
              <w:rPr>
                <w:b/>
              </w:rPr>
            </w:pPr>
            <w:r w:rsidRPr="00417363">
              <w:rPr>
                <w:b/>
              </w:rPr>
              <w:t>Beskrivning</w:t>
            </w:r>
          </w:p>
        </w:tc>
        <w:tc>
          <w:tcPr>
            <w:tcW w:w="1560" w:type="dxa"/>
            <w:shd w:val="clear" w:color="auto" w:fill="D9D9D9" w:themeFill="background1" w:themeFillShade="D9"/>
            <w:vAlign w:val="bottom"/>
          </w:tcPr>
          <w:p w14:paraId="1CA5BD38" w14:textId="77777777" w:rsidR="00AC7D93" w:rsidRPr="00417363" w:rsidRDefault="00AC7D93" w:rsidP="00116207">
            <w:pPr>
              <w:rPr>
                <w:b/>
              </w:rPr>
            </w:pPr>
            <w:r w:rsidRPr="00417363">
              <w:rPr>
                <w:b/>
              </w:rPr>
              <w:t>Kardinalitet</w:t>
            </w:r>
          </w:p>
        </w:tc>
      </w:tr>
      <w:tr w:rsidR="00AC7D93" w:rsidRPr="00417363" w14:paraId="4A3C465F" w14:textId="77777777" w:rsidTr="00116207">
        <w:tc>
          <w:tcPr>
            <w:tcW w:w="2660" w:type="dxa"/>
          </w:tcPr>
          <w:p w14:paraId="706E6F85" w14:textId="77777777" w:rsidR="00AC7D93" w:rsidRPr="00417363" w:rsidRDefault="00AC7D93" w:rsidP="00116207">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7B93275" w14:textId="77777777" w:rsidR="00AC7D93" w:rsidRPr="00417363" w:rsidRDefault="00AC7D93" w:rsidP="00116207">
            <w:pPr>
              <w:pStyle w:val="TableParagraph"/>
              <w:spacing w:line="226" w:lineRule="exact"/>
              <w:ind w:left="102"/>
              <w:rPr>
                <w:rFonts w:ascii="Georgia" w:eastAsia="Times New Roman" w:hAnsi="Georgia" w:cs="Times New Roman"/>
                <w:spacing w:val="-1"/>
                <w:sz w:val="20"/>
                <w:szCs w:val="20"/>
              </w:rPr>
            </w:pPr>
          </w:p>
        </w:tc>
        <w:tc>
          <w:tcPr>
            <w:tcW w:w="3969" w:type="dxa"/>
          </w:tcPr>
          <w:p w14:paraId="76D19721" w14:textId="77777777" w:rsidR="00AC7D93" w:rsidRPr="00417363" w:rsidRDefault="00AC7D93" w:rsidP="00116207">
            <w:pPr>
              <w:pStyle w:val="TableParagraph"/>
              <w:spacing w:line="226" w:lineRule="exact"/>
              <w:ind w:left="102"/>
              <w:rPr>
                <w:rFonts w:ascii="Georgia" w:eastAsia="Times New Roman" w:hAnsi="Georgia" w:cs="Times New Roman"/>
                <w:spacing w:val="-1"/>
                <w:sz w:val="20"/>
                <w:szCs w:val="20"/>
              </w:rPr>
            </w:pPr>
          </w:p>
        </w:tc>
        <w:tc>
          <w:tcPr>
            <w:tcW w:w="1560" w:type="dxa"/>
          </w:tcPr>
          <w:p w14:paraId="619FCB04" w14:textId="77777777" w:rsidR="00AC7D93" w:rsidRPr="00417363" w:rsidRDefault="00AC7D93" w:rsidP="00116207">
            <w:pPr>
              <w:pStyle w:val="TableParagraph"/>
              <w:spacing w:line="226" w:lineRule="exact"/>
              <w:ind w:left="102"/>
              <w:rPr>
                <w:rFonts w:ascii="Georgia" w:eastAsia="Times New Roman" w:hAnsi="Georgia" w:cs="Times New Roman"/>
                <w:spacing w:val="-1"/>
                <w:sz w:val="20"/>
                <w:szCs w:val="20"/>
              </w:rPr>
            </w:pPr>
          </w:p>
        </w:tc>
      </w:tr>
      <w:tr w:rsidR="00AC7D93" w:rsidRPr="00E7695F" w14:paraId="13410AF8" w14:textId="77777777" w:rsidTr="00116207">
        <w:tc>
          <w:tcPr>
            <w:tcW w:w="2660" w:type="dxa"/>
          </w:tcPr>
          <w:p w14:paraId="05649643" w14:textId="77777777" w:rsidR="00AC7D93" w:rsidRPr="00C47224" w:rsidRDefault="00AC7D93" w:rsidP="00116207">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7EE54374" w14:textId="77777777" w:rsidR="00AC7D93" w:rsidRPr="00C47224" w:rsidRDefault="00AC7D93" w:rsidP="00116207">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3C59C568" w14:textId="77777777" w:rsidR="00AC7D93" w:rsidRPr="00C47224" w:rsidRDefault="00AC7D93" w:rsidP="00116207">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5AF701D1" w14:textId="77777777" w:rsidR="00AC7D93" w:rsidRPr="00C47224" w:rsidRDefault="00AC7D93" w:rsidP="00116207">
            <w:pPr>
              <w:spacing w:line="229" w:lineRule="exact"/>
              <w:ind w:left="102"/>
              <w:rPr>
                <w:szCs w:val="20"/>
              </w:rPr>
            </w:pPr>
            <w:r w:rsidRPr="00C47224">
              <w:rPr>
                <w:szCs w:val="20"/>
              </w:rPr>
              <w:t>0.</w:t>
            </w:r>
            <w:r w:rsidRPr="00C47224">
              <w:rPr>
                <w:spacing w:val="-1"/>
                <w:szCs w:val="20"/>
              </w:rPr>
              <w:t>.</w:t>
            </w:r>
            <w:r w:rsidRPr="00C47224">
              <w:rPr>
                <w:szCs w:val="20"/>
              </w:rPr>
              <w:t>*</w:t>
            </w:r>
          </w:p>
          <w:p w14:paraId="510DA35D" w14:textId="77777777" w:rsidR="00AC7D93" w:rsidRPr="00C47224" w:rsidRDefault="00AC7D93" w:rsidP="00116207">
            <w:pPr>
              <w:pStyle w:val="TableParagraph"/>
              <w:spacing w:line="226" w:lineRule="exact"/>
              <w:ind w:left="102"/>
              <w:rPr>
                <w:rFonts w:ascii="Georgia" w:eastAsia="Times New Roman" w:hAnsi="Georgia" w:cs="Times New Roman"/>
                <w:spacing w:val="-1"/>
                <w:sz w:val="20"/>
                <w:szCs w:val="20"/>
                <w:highlight w:val="yellow"/>
              </w:rPr>
            </w:pPr>
          </w:p>
        </w:tc>
      </w:tr>
      <w:tr w:rsidR="00AC7D93" w:rsidRPr="00E7695F" w14:paraId="1F57656E" w14:textId="77777777" w:rsidTr="00116207">
        <w:tc>
          <w:tcPr>
            <w:tcW w:w="2660" w:type="dxa"/>
          </w:tcPr>
          <w:p w14:paraId="414E79F3" w14:textId="77777777" w:rsidR="00AC7D93" w:rsidRPr="00C47224" w:rsidRDefault="00AC7D93" w:rsidP="00116207">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7AA93F68" w14:textId="77777777" w:rsidR="00AC7D93" w:rsidRPr="00C47224" w:rsidRDefault="00AC7D93" w:rsidP="00116207">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49F27AB5"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65A4A64" w14:textId="77777777" w:rsidR="00AC7D93" w:rsidRDefault="00AC7D93" w:rsidP="00116207">
            <w:pPr>
              <w:pStyle w:val="TableParagraph"/>
              <w:spacing w:line="226" w:lineRule="exact"/>
              <w:ind w:left="102"/>
              <w:rPr>
                <w:rFonts w:ascii="Georgia" w:hAnsi="Georgia"/>
                <w:spacing w:val="-1"/>
                <w:sz w:val="20"/>
                <w:szCs w:val="20"/>
              </w:rPr>
            </w:pPr>
          </w:p>
          <w:p w14:paraId="00E4D9F7"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Pr>
                <w:rFonts w:ascii="Georgia" w:hAnsi="Georgia"/>
                <w:b/>
                <w:spacing w:val="-1"/>
                <w:sz w:val="20"/>
                <w:szCs w:val="20"/>
              </w:rPr>
              <w:t>ska</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542F65">
              <w:rPr>
                <w:rFonts w:ascii="Georgia" w:hAnsi="Georgia"/>
                <w:sz w:val="20"/>
                <w:szCs w:val="20"/>
              </w:rPr>
              <w:t>, [R14].</w:t>
            </w:r>
          </w:p>
          <w:p w14:paraId="668A811D" w14:textId="77777777" w:rsidR="00AC7D93" w:rsidRDefault="00AC7D93" w:rsidP="00116207">
            <w:pPr>
              <w:pStyle w:val="TableParagraph"/>
              <w:spacing w:line="226" w:lineRule="exact"/>
              <w:rPr>
                <w:rFonts w:ascii="Georgia" w:hAnsi="Georgia"/>
                <w:spacing w:val="-1"/>
                <w:sz w:val="20"/>
                <w:szCs w:val="20"/>
              </w:rPr>
            </w:pPr>
          </w:p>
          <w:p w14:paraId="6A883211"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Pr>
                <w:rFonts w:ascii="Georgia" w:hAnsi="Georgia"/>
                <w:b/>
                <w:spacing w:val="-1"/>
                <w:sz w:val="20"/>
                <w:szCs w:val="20"/>
              </w:rPr>
              <w:t>ska</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 [R14]</w:t>
            </w:r>
          </w:p>
          <w:p w14:paraId="05F59723" w14:textId="77777777" w:rsidR="00AC7D93" w:rsidRDefault="00AC7D93" w:rsidP="00116207">
            <w:pPr>
              <w:pStyle w:val="TableParagraph"/>
              <w:spacing w:line="226" w:lineRule="exact"/>
              <w:rPr>
                <w:rFonts w:ascii="Georgia" w:hAnsi="Georgia"/>
                <w:spacing w:val="-1"/>
                <w:sz w:val="20"/>
                <w:szCs w:val="20"/>
              </w:rPr>
            </w:pPr>
          </w:p>
          <w:p w14:paraId="39B3CED7"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Pr>
                <w:rFonts w:ascii="Georgia" w:hAnsi="Georgia"/>
                <w:b/>
                <w:spacing w:val="-1"/>
                <w:sz w:val="20"/>
                <w:szCs w:val="20"/>
              </w:rPr>
              <w:t>ska</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sidRPr="00542F65">
              <w:rPr>
                <w:rFonts w:ascii="Georgia" w:hAnsi="Georgia"/>
                <w:sz w:val="20"/>
                <w:szCs w:val="20"/>
              </w:rPr>
              <w:t>, [R14].</w:t>
            </w:r>
          </w:p>
          <w:p w14:paraId="4212DFA1" w14:textId="77777777" w:rsidR="00AC7D93" w:rsidRPr="00F40155" w:rsidRDefault="00AC7D93" w:rsidP="00116207">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 göras av en tjänsteproducent för reservnummer.</w:t>
            </w:r>
          </w:p>
          <w:p w14:paraId="6919EEF0" w14:textId="77777777" w:rsidR="00AC7D93" w:rsidRDefault="00AC7D93" w:rsidP="00116207">
            <w:pPr>
              <w:pStyle w:val="TableParagraph"/>
              <w:spacing w:line="226" w:lineRule="exact"/>
              <w:ind w:left="102"/>
              <w:rPr>
                <w:rFonts w:ascii="Georgia" w:hAnsi="Georgia"/>
                <w:spacing w:val="-1"/>
                <w:sz w:val="20"/>
                <w:szCs w:val="20"/>
              </w:rPr>
            </w:pPr>
          </w:p>
          <w:p w14:paraId="22F06A05"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7C200CD1" w14:textId="77777777" w:rsidR="00AC7D93" w:rsidRPr="00C47224" w:rsidRDefault="00AC7D93" w:rsidP="00116207">
            <w:pPr>
              <w:pStyle w:val="TableParagraph"/>
              <w:spacing w:line="226" w:lineRule="exact"/>
              <w:rPr>
                <w:rFonts w:ascii="Georgia" w:eastAsia="Times New Roman" w:hAnsi="Georgia" w:cs="Times New Roman"/>
                <w:spacing w:val="-1"/>
                <w:sz w:val="20"/>
                <w:szCs w:val="20"/>
                <w:highlight w:val="yellow"/>
              </w:rPr>
            </w:pPr>
          </w:p>
        </w:tc>
        <w:tc>
          <w:tcPr>
            <w:tcW w:w="1560" w:type="dxa"/>
          </w:tcPr>
          <w:p w14:paraId="7498A74F" w14:textId="77777777" w:rsidR="00AC7D93" w:rsidRPr="00C47224" w:rsidRDefault="00AC7D93" w:rsidP="00116207">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AC7D93" w:rsidRPr="00E7695F" w14:paraId="02293691" w14:textId="77777777" w:rsidTr="00116207">
        <w:tc>
          <w:tcPr>
            <w:tcW w:w="2660" w:type="dxa"/>
          </w:tcPr>
          <w:p w14:paraId="76DAFDCE" w14:textId="77777777" w:rsidR="00AC7D93" w:rsidRPr="00C47224" w:rsidRDefault="00AC7D93" w:rsidP="00116207">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4A47C7AA" w14:textId="77777777" w:rsidR="00AC7D93" w:rsidRPr="00C47224" w:rsidRDefault="00AC7D93" w:rsidP="00116207">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0DCFDDF" w14:textId="77777777" w:rsidR="0083437F" w:rsidRPr="0083437F" w:rsidRDefault="0083437F" w:rsidP="0083437F">
            <w:pPr>
              <w:rPr>
                <w:iCs/>
                <w:szCs w:val="20"/>
              </w:rPr>
            </w:pPr>
            <w:r w:rsidRPr="0083437F">
              <w:rPr>
                <w:iCs/>
                <w:szCs w:val="20"/>
              </w:rPr>
              <w:t xml:space="preserve">Begränsar sökningen till det angivna intervallet. Begränsningen innebär att endast poster returneras där någon av tidpunkterna documentTime, </w:t>
            </w:r>
            <w:r w:rsidRPr="0083437F">
              <w:rPr>
                <w:iCs/>
                <w:szCs w:val="20"/>
              </w:rPr>
              <w:lastRenderedPageBreak/>
              <w:t>authorTime, signatureTime eller dissentingOpinion.authorTime i svaret ligger inom sökintervallets start- och slutdatum.</w:t>
            </w:r>
          </w:p>
          <w:p w14:paraId="79043C62" w14:textId="77777777" w:rsidR="0083437F" w:rsidRPr="0083437F" w:rsidRDefault="0083437F" w:rsidP="0083437F">
            <w:pPr>
              <w:rPr>
                <w:iCs/>
                <w:szCs w:val="20"/>
              </w:rPr>
            </w:pPr>
          </w:p>
          <w:p w14:paraId="3EC39A1A" w14:textId="328D7CC7" w:rsidR="00AC7D93" w:rsidRPr="0083437F" w:rsidRDefault="0083437F" w:rsidP="0083437F">
            <w:pPr>
              <w:rPr>
                <w:iCs/>
                <w:szCs w:val="20"/>
                <w:highlight w:val="yellow"/>
              </w:rPr>
            </w:pPr>
            <w:r w:rsidRPr="0083437F">
              <w:rPr>
                <w:iCs/>
                <w:szCs w:val="20"/>
              </w:rPr>
              <w:t>Notera att sökintervallet beskrivs som ett datumintervall. Vid jämförelse konverteras datapostens tidpunkter till datum.</w:t>
            </w:r>
          </w:p>
        </w:tc>
        <w:tc>
          <w:tcPr>
            <w:tcW w:w="1560" w:type="dxa"/>
          </w:tcPr>
          <w:p w14:paraId="70FBAD03" w14:textId="77777777" w:rsidR="00AC7D93" w:rsidRPr="00C47224" w:rsidRDefault="00AC7D93" w:rsidP="00116207">
            <w:pPr>
              <w:pStyle w:val="TableParagraph"/>
              <w:spacing w:line="226" w:lineRule="exact"/>
              <w:ind w:left="102"/>
              <w:rPr>
                <w:rFonts w:ascii="Georgia" w:hAnsi="Georgia"/>
                <w:i/>
                <w:sz w:val="20"/>
                <w:szCs w:val="20"/>
                <w:highlight w:val="yellow"/>
              </w:rPr>
            </w:pPr>
            <w:r w:rsidRPr="00C47224">
              <w:rPr>
                <w:rFonts w:ascii="Georgia" w:hAnsi="Georgia"/>
                <w:sz w:val="20"/>
                <w:szCs w:val="20"/>
              </w:rPr>
              <w:lastRenderedPageBreak/>
              <w:t>0..1</w:t>
            </w:r>
          </w:p>
        </w:tc>
      </w:tr>
      <w:tr w:rsidR="00AC7D93" w14:paraId="51F38285" w14:textId="77777777" w:rsidTr="00116207">
        <w:tc>
          <w:tcPr>
            <w:tcW w:w="2660" w:type="dxa"/>
          </w:tcPr>
          <w:p w14:paraId="021F1080" w14:textId="77777777" w:rsidR="00AC7D93" w:rsidRPr="00C47224" w:rsidRDefault="00AC7D93" w:rsidP="00116207">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7CC8BE56" w14:textId="77777777" w:rsidR="00AC7D93" w:rsidRPr="00C47224" w:rsidRDefault="00AC7D93" w:rsidP="00116207">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3C3AF727" w14:textId="77777777" w:rsidR="00AC7D93" w:rsidRPr="00C47224" w:rsidRDefault="00AC7D93" w:rsidP="00116207">
            <w:pPr>
              <w:rPr>
                <w:i/>
                <w:szCs w:val="20"/>
              </w:rPr>
            </w:pPr>
            <w:r w:rsidRPr="00C47224">
              <w:rPr>
                <w:spacing w:val="-1"/>
                <w:szCs w:val="20"/>
              </w:rPr>
              <w:t>Startdatum. Format ÅÅÅÅMMDD.</w:t>
            </w:r>
          </w:p>
        </w:tc>
        <w:tc>
          <w:tcPr>
            <w:tcW w:w="1560" w:type="dxa"/>
          </w:tcPr>
          <w:p w14:paraId="3D286690"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AC7D93" w14:paraId="5E6BA007" w14:textId="77777777" w:rsidTr="00116207">
        <w:tc>
          <w:tcPr>
            <w:tcW w:w="2660" w:type="dxa"/>
          </w:tcPr>
          <w:p w14:paraId="05E30ADA" w14:textId="77777777" w:rsidR="00AC7D93" w:rsidRPr="00C47224" w:rsidRDefault="00AC7D93" w:rsidP="00116207">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7223FB33" w14:textId="77777777" w:rsidR="00AC7D93" w:rsidRPr="00C47224" w:rsidRDefault="00AC7D93" w:rsidP="00116207">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6968C198" w14:textId="77777777" w:rsidR="00AC7D93" w:rsidRPr="00C47224" w:rsidRDefault="00AC7D93" w:rsidP="00116207">
            <w:pPr>
              <w:rPr>
                <w:szCs w:val="20"/>
              </w:rPr>
            </w:pPr>
            <w:r w:rsidRPr="00C47224">
              <w:rPr>
                <w:spacing w:val="-1"/>
                <w:szCs w:val="20"/>
              </w:rPr>
              <w:t>Slutdatum. Format ÅÅÅÅMMDD.</w:t>
            </w:r>
          </w:p>
        </w:tc>
        <w:tc>
          <w:tcPr>
            <w:tcW w:w="1560" w:type="dxa"/>
          </w:tcPr>
          <w:p w14:paraId="72D7DDF9"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z w:val="20"/>
                <w:szCs w:val="20"/>
              </w:rPr>
              <w:t>1..1</w:t>
            </w:r>
          </w:p>
        </w:tc>
      </w:tr>
      <w:tr w:rsidR="00AC7D93" w14:paraId="096258A9" w14:textId="77777777" w:rsidTr="00116207">
        <w:tc>
          <w:tcPr>
            <w:tcW w:w="2660" w:type="dxa"/>
          </w:tcPr>
          <w:p w14:paraId="61E70F12" w14:textId="77777777" w:rsidR="00AC7D93" w:rsidRPr="00C47224" w:rsidRDefault="00AC7D93" w:rsidP="00116207">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783A2045" w14:textId="77777777" w:rsidR="00AC7D93" w:rsidRPr="00C47224" w:rsidRDefault="00AC7D93" w:rsidP="00116207">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0BB306DF" w14:textId="77777777" w:rsidR="00D41B6B" w:rsidRPr="00D41B6B" w:rsidRDefault="00D41B6B" w:rsidP="00D41B6B">
            <w:pPr>
              <w:rPr>
                <w:szCs w:val="20"/>
              </w:rPr>
            </w:pPr>
            <w:r w:rsidRPr="00D41B6B">
              <w:rPr>
                <w:szCs w:val="20"/>
              </w:rPr>
              <w:t>Begränsar sökningen till aktivitet som är skapad i det angivna källsystemet. Tjänsteproducenten förväntas enbart returnera poster som tillhör efterfrågat källsystem.</w:t>
            </w:r>
          </w:p>
          <w:p w14:paraId="1607431D" w14:textId="77777777" w:rsidR="00AC7D93" w:rsidRDefault="00AC7D93" w:rsidP="00116207">
            <w:pPr>
              <w:spacing w:line="226" w:lineRule="exact"/>
              <w:rPr>
                <w:szCs w:val="20"/>
              </w:rPr>
            </w:pPr>
          </w:p>
          <w:p w14:paraId="2FA66962" w14:textId="77777777" w:rsidR="00AC7D93" w:rsidRPr="00025842" w:rsidRDefault="00AC7D93" w:rsidP="00116207">
            <w:pPr>
              <w:spacing w:line="226" w:lineRule="exact"/>
              <w:rPr>
                <w:szCs w:val="20"/>
              </w:rPr>
            </w:pPr>
            <w:r w:rsidRPr="00025842">
              <w:rPr>
                <w:szCs w:val="20"/>
              </w:rPr>
              <w:t>Värdet på detta fält måste överensstämma med värdet på logicalAddress i anropets tekniska kuvertering (ex. SOAP-header).</w:t>
            </w:r>
          </w:p>
          <w:p w14:paraId="1E2590C5" w14:textId="77777777" w:rsidR="00AC7D93" w:rsidRPr="00025842" w:rsidRDefault="00AC7D93" w:rsidP="00116207">
            <w:pPr>
              <w:spacing w:line="226" w:lineRule="exact"/>
              <w:ind w:left="102"/>
              <w:rPr>
                <w:spacing w:val="-1"/>
                <w:szCs w:val="20"/>
              </w:rPr>
            </w:pPr>
          </w:p>
          <w:p w14:paraId="222FA9F0" w14:textId="77777777" w:rsidR="00AC7D93" w:rsidRPr="00025842" w:rsidRDefault="00AC7D93" w:rsidP="00116207">
            <w:pPr>
              <w:spacing w:line="226" w:lineRule="exact"/>
              <w:rPr>
                <w:szCs w:val="20"/>
              </w:rPr>
            </w:pPr>
            <w:r w:rsidRPr="00025842">
              <w:rPr>
                <w:szCs w:val="20"/>
              </w:rPr>
              <w:t>Det innebär i praktiken att aggregerande tjänster inte används när detta fält anges.</w:t>
            </w:r>
          </w:p>
          <w:p w14:paraId="199723E6" w14:textId="77777777" w:rsidR="00AC7D93" w:rsidRPr="00025842" w:rsidRDefault="00AC7D93" w:rsidP="00116207">
            <w:pPr>
              <w:spacing w:line="226" w:lineRule="exact"/>
              <w:ind w:left="102"/>
              <w:rPr>
                <w:szCs w:val="20"/>
              </w:rPr>
            </w:pPr>
          </w:p>
          <w:p w14:paraId="5648DB83" w14:textId="77777777" w:rsidR="00AC7D93" w:rsidRDefault="00AC7D93" w:rsidP="00116207">
            <w:pPr>
              <w:pStyle w:val="TableParagraph"/>
              <w:spacing w:line="226" w:lineRule="exact"/>
              <w:rPr>
                <w:rFonts w:ascii="Georgia" w:hAnsi="Georgia"/>
                <w:sz w:val="20"/>
                <w:szCs w:val="20"/>
              </w:rPr>
            </w:pPr>
            <w:r w:rsidRPr="007A63D0">
              <w:rPr>
                <w:rFonts w:ascii="Georgia" w:hAnsi="Georgia"/>
                <w:b/>
                <w:sz w:val="20"/>
                <w:szCs w:val="20"/>
              </w:rPr>
              <w:t>Ska</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441A09D4" w14:textId="77777777" w:rsidR="00AC7D93" w:rsidRPr="00025842" w:rsidRDefault="00AC7D93" w:rsidP="00116207">
            <w:pPr>
              <w:pStyle w:val="TableParagraph"/>
              <w:spacing w:line="226" w:lineRule="exact"/>
              <w:rPr>
                <w:rFonts w:ascii="Georgia" w:hAnsi="Georgia"/>
                <w:sz w:val="20"/>
                <w:szCs w:val="20"/>
              </w:rPr>
            </w:pPr>
            <w:r w:rsidRPr="007A63D0">
              <w:rPr>
                <w:rFonts w:ascii="Georgia" w:hAnsi="Georgia"/>
                <w:b/>
                <w:sz w:val="20"/>
                <w:szCs w:val="20"/>
              </w:rPr>
              <w:t>Ska</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35F7F0AB" w14:textId="77777777" w:rsidR="00AC7D93" w:rsidRPr="00025842" w:rsidRDefault="00AC7D93" w:rsidP="00116207">
            <w:pPr>
              <w:pStyle w:val="TableParagraph"/>
              <w:spacing w:line="226" w:lineRule="exact"/>
              <w:ind w:left="102"/>
              <w:rPr>
                <w:rFonts w:ascii="Georgia" w:hAnsi="Georgia"/>
                <w:spacing w:val="-1"/>
                <w:sz w:val="20"/>
                <w:szCs w:val="20"/>
              </w:rPr>
            </w:pPr>
          </w:p>
          <w:p w14:paraId="03D8A41F" w14:textId="77777777" w:rsidR="00AC7D93" w:rsidRPr="00025842" w:rsidRDefault="00AC7D93" w:rsidP="00116207">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Pr>
                <w:rFonts w:ascii="Georgia" w:hAnsi="Georgia"/>
                <w:b/>
                <w:spacing w:val="-1"/>
                <w:sz w:val="20"/>
                <w:szCs w:val="20"/>
              </w:rPr>
              <w:t>ska</w:t>
            </w:r>
            <w:r w:rsidRPr="00025842">
              <w:rPr>
                <w:rFonts w:ascii="Georgia" w:hAnsi="Georgia"/>
                <w:spacing w:val="-1"/>
                <w:sz w:val="20"/>
                <w:szCs w:val="20"/>
              </w:rPr>
              <w:t xml:space="preserve"> ett svar endast innehålla en resultType med result.resultCode satt till ERROR samt result.errorCode satt till INVALID_REQUEST</w:t>
            </w:r>
          </w:p>
          <w:p w14:paraId="291CDE21" w14:textId="77777777" w:rsidR="00AC7D93" w:rsidRPr="00025842" w:rsidRDefault="00AC7D93" w:rsidP="00116207">
            <w:pPr>
              <w:pStyle w:val="TableParagraph"/>
              <w:spacing w:line="226" w:lineRule="exact"/>
              <w:ind w:left="102"/>
              <w:rPr>
                <w:rFonts w:ascii="Georgia" w:hAnsi="Georgia"/>
                <w:spacing w:val="-1"/>
                <w:sz w:val="20"/>
                <w:szCs w:val="20"/>
              </w:rPr>
            </w:pPr>
          </w:p>
          <w:p w14:paraId="5382598D" w14:textId="77777777" w:rsidR="00AC7D93" w:rsidRPr="00C47224" w:rsidRDefault="00AC7D93" w:rsidP="00116207">
            <w:pPr>
              <w:rPr>
                <w:i/>
                <w:spacing w:val="-1"/>
                <w:szCs w:val="20"/>
              </w:rPr>
            </w:pPr>
            <w:r w:rsidRPr="00025842">
              <w:rPr>
                <w:spacing w:val="-1"/>
                <w:szCs w:val="20"/>
              </w:rPr>
              <w:t xml:space="preserve">Om careContactId är satt och sourceSystemHSAId är tomt </w:t>
            </w:r>
            <w:r>
              <w:rPr>
                <w:b/>
                <w:spacing w:val="-1"/>
                <w:szCs w:val="20"/>
              </w:rPr>
              <w:t>ska</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4AB24D97" w14:textId="77777777" w:rsidR="00AC7D93" w:rsidRPr="00C47224" w:rsidRDefault="00AC7D93" w:rsidP="00116207">
            <w:pPr>
              <w:spacing w:line="229" w:lineRule="exact"/>
              <w:ind w:left="102"/>
              <w:rPr>
                <w:szCs w:val="20"/>
              </w:rPr>
            </w:pPr>
            <w:r w:rsidRPr="00C47224">
              <w:rPr>
                <w:szCs w:val="20"/>
              </w:rPr>
              <w:t>0..1</w:t>
            </w:r>
          </w:p>
          <w:p w14:paraId="35576BC1" w14:textId="77777777" w:rsidR="00AC7D93" w:rsidRPr="00C47224" w:rsidRDefault="00AC7D93" w:rsidP="00116207">
            <w:pPr>
              <w:spacing w:line="229" w:lineRule="exact"/>
              <w:ind w:left="102"/>
              <w:rPr>
                <w:szCs w:val="20"/>
              </w:rPr>
            </w:pPr>
          </w:p>
          <w:p w14:paraId="75CD930B" w14:textId="77777777" w:rsidR="00AC7D93" w:rsidRPr="00C47224" w:rsidRDefault="00AC7D93" w:rsidP="00116207">
            <w:pPr>
              <w:spacing w:line="229" w:lineRule="exact"/>
              <w:ind w:left="102"/>
              <w:rPr>
                <w:szCs w:val="20"/>
              </w:rPr>
            </w:pPr>
          </w:p>
          <w:p w14:paraId="6A8EF538" w14:textId="77777777" w:rsidR="00AC7D93" w:rsidRPr="00C47224" w:rsidRDefault="00AC7D93" w:rsidP="00116207">
            <w:pPr>
              <w:pStyle w:val="TableParagraph"/>
              <w:spacing w:line="226" w:lineRule="exact"/>
              <w:ind w:left="102"/>
              <w:rPr>
                <w:rFonts w:ascii="Georgia" w:hAnsi="Georgia"/>
                <w:i/>
                <w:sz w:val="20"/>
                <w:szCs w:val="20"/>
              </w:rPr>
            </w:pPr>
          </w:p>
        </w:tc>
      </w:tr>
      <w:tr w:rsidR="00AC7D93" w14:paraId="3C79D3C8" w14:textId="77777777" w:rsidTr="00116207">
        <w:tc>
          <w:tcPr>
            <w:tcW w:w="2660" w:type="dxa"/>
          </w:tcPr>
          <w:p w14:paraId="1CF013C7" w14:textId="77777777" w:rsidR="00AC7D93" w:rsidRPr="00C47224" w:rsidRDefault="00AC7D93" w:rsidP="00116207">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41337E9A" w14:textId="77777777" w:rsidR="00AC7D93" w:rsidRPr="00C47224" w:rsidRDefault="00AC7D93" w:rsidP="00116207">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6F8CB475" w14:textId="77777777" w:rsidR="00AC7D93" w:rsidRPr="00C47224" w:rsidRDefault="00AC7D93" w:rsidP="00116207">
            <w:pPr>
              <w:rPr>
                <w:i/>
                <w:spacing w:val="-1"/>
                <w:szCs w:val="20"/>
              </w:rPr>
            </w:pPr>
            <w:r w:rsidRPr="00C47224">
              <w:rPr>
                <w:spacing w:val="-1"/>
                <w:szCs w:val="20"/>
              </w:rPr>
              <w:t xml:space="preserve">Begränsar sökningen till den </w:t>
            </w:r>
            <w:r>
              <w:t>hälso</w:t>
            </w:r>
            <w:r w:rsidRPr="002B336D">
              <w:t xml:space="preserve">- och </w:t>
            </w:r>
            <w:r>
              <w:t xml:space="preserve">sjukvårdskontakt </w:t>
            </w:r>
            <w:r w:rsidRPr="00C47224">
              <w:rPr>
                <w:spacing w:val="-1"/>
                <w:szCs w:val="20"/>
              </w:rPr>
              <w:t xml:space="preserve">som föranlett den </w:t>
            </w:r>
            <w:r w:rsidRPr="00C47224">
              <w:rPr>
                <w:spacing w:val="-1"/>
                <w:szCs w:val="20"/>
              </w:rPr>
              <w:lastRenderedPageBreak/>
              <w:t xml:space="preserve">information som omfattas av dokumentet. Identiteten är unik inom källsystemet. </w:t>
            </w:r>
            <w:r w:rsidRPr="00C47224">
              <w:rPr>
                <w:szCs w:val="20"/>
              </w:rPr>
              <w:t>sourceSystemHSAId måste anges om denna parameter anges.</w:t>
            </w:r>
          </w:p>
        </w:tc>
        <w:tc>
          <w:tcPr>
            <w:tcW w:w="1560" w:type="dxa"/>
          </w:tcPr>
          <w:p w14:paraId="03F3D688"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
        </w:tc>
      </w:tr>
      <w:tr w:rsidR="00AC7D93" w14:paraId="6D694B1B" w14:textId="77777777" w:rsidTr="00116207">
        <w:tc>
          <w:tcPr>
            <w:tcW w:w="2660" w:type="dxa"/>
          </w:tcPr>
          <w:p w14:paraId="28BE7839" w14:textId="77777777" w:rsidR="00AC7D93" w:rsidRPr="00C47224" w:rsidRDefault="00AC7D93" w:rsidP="00116207">
            <w:pPr>
              <w:pStyle w:val="TableParagraph"/>
              <w:spacing w:line="229" w:lineRule="exact"/>
              <w:ind w:left="102"/>
              <w:rPr>
                <w:rFonts w:ascii="Georgia" w:hAnsi="Georgia" w:cs="Arial"/>
                <w:color w:val="000000"/>
                <w:sz w:val="20"/>
                <w:szCs w:val="20"/>
                <w:highlight w:val="white"/>
                <w:lang w:eastAsia="sv-SE"/>
              </w:rPr>
            </w:pPr>
          </w:p>
        </w:tc>
        <w:tc>
          <w:tcPr>
            <w:tcW w:w="1417" w:type="dxa"/>
          </w:tcPr>
          <w:p w14:paraId="2E16F102" w14:textId="77777777" w:rsidR="00AC7D93" w:rsidRPr="00C47224" w:rsidRDefault="00AC7D93" w:rsidP="00116207">
            <w:pPr>
              <w:pStyle w:val="TableParagraph"/>
              <w:spacing w:line="226" w:lineRule="exact"/>
              <w:ind w:left="102"/>
              <w:rPr>
                <w:rFonts w:ascii="Georgia" w:hAnsi="Georgia"/>
                <w:sz w:val="20"/>
                <w:szCs w:val="20"/>
              </w:rPr>
            </w:pPr>
          </w:p>
        </w:tc>
        <w:tc>
          <w:tcPr>
            <w:tcW w:w="3969" w:type="dxa"/>
          </w:tcPr>
          <w:p w14:paraId="4128AC73" w14:textId="77777777" w:rsidR="00AC7D93" w:rsidRPr="00C47224" w:rsidRDefault="00AC7D93" w:rsidP="00116207">
            <w:pPr>
              <w:rPr>
                <w:szCs w:val="20"/>
              </w:rPr>
            </w:pPr>
          </w:p>
        </w:tc>
        <w:tc>
          <w:tcPr>
            <w:tcW w:w="1560" w:type="dxa"/>
          </w:tcPr>
          <w:p w14:paraId="506C7FA2" w14:textId="77777777" w:rsidR="00AC7D93" w:rsidRPr="00C47224" w:rsidRDefault="00AC7D93" w:rsidP="00116207">
            <w:pPr>
              <w:pStyle w:val="TableParagraph"/>
              <w:spacing w:line="226" w:lineRule="exact"/>
              <w:ind w:left="102"/>
              <w:rPr>
                <w:rFonts w:ascii="Georgia" w:hAnsi="Georgia"/>
                <w:sz w:val="20"/>
                <w:szCs w:val="20"/>
              </w:rPr>
            </w:pPr>
          </w:p>
        </w:tc>
      </w:tr>
      <w:tr w:rsidR="00AC7D93" w14:paraId="59F235B3" w14:textId="77777777" w:rsidTr="00116207">
        <w:tc>
          <w:tcPr>
            <w:tcW w:w="2660" w:type="dxa"/>
            <w:shd w:val="clear" w:color="auto" w:fill="D9D9D9" w:themeFill="background1" w:themeFillShade="D9"/>
          </w:tcPr>
          <w:p w14:paraId="7B73422B" w14:textId="77777777" w:rsidR="00AC7D93" w:rsidRPr="00C47224" w:rsidRDefault="00AC7D93" w:rsidP="00116207">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0FBE531A" w14:textId="77777777" w:rsidR="00AC7D93" w:rsidRPr="00C47224" w:rsidRDefault="00AC7D93" w:rsidP="00116207">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386BA14" w14:textId="77777777" w:rsidR="00AC7D93" w:rsidRPr="00C47224" w:rsidRDefault="00AC7D93" w:rsidP="00116207">
            <w:pPr>
              <w:rPr>
                <w:i/>
                <w:szCs w:val="20"/>
              </w:rPr>
            </w:pPr>
          </w:p>
        </w:tc>
        <w:tc>
          <w:tcPr>
            <w:tcW w:w="1560" w:type="dxa"/>
            <w:shd w:val="clear" w:color="auto" w:fill="D9D9D9" w:themeFill="background1" w:themeFillShade="D9"/>
          </w:tcPr>
          <w:p w14:paraId="329D5C7F" w14:textId="77777777" w:rsidR="00AC7D93" w:rsidRPr="00C47224" w:rsidRDefault="00AC7D93" w:rsidP="00116207">
            <w:pPr>
              <w:pStyle w:val="TableParagraph"/>
              <w:spacing w:line="226" w:lineRule="exact"/>
              <w:ind w:left="102"/>
              <w:rPr>
                <w:rFonts w:ascii="Georgia" w:hAnsi="Georgia"/>
                <w:i/>
                <w:sz w:val="20"/>
                <w:szCs w:val="20"/>
              </w:rPr>
            </w:pPr>
          </w:p>
        </w:tc>
      </w:tr>
      <w:tr w:rsidR="00AC7D93" w14:paraId="4876939E" w14:textId="77777777" w:rsidTr="00116207">
        <w:tc>
          <w:tcPr>
            <w:tcW w:w="2660" w:type="dxa"/>
            <w:shd w:val="clear" w:color="auto" w:fill="auto"/>
          </w:tcPr>
          <w:p w14:paraId="3C02EB65" w14:textId="77777777" w:rsidR="00AC7D93" w:rsidRPr="00C47224" w:rsidRDefault="00AC7D93" w:rsidP="00116207">
            <w:pPr>
              <w:spacing w:line="229" w:lineRule="exact"/>
              <w:rPr>
                <w:szCs w:val="20"/>
              </w:rPr>
            </w:pPr>
            <w:r w:rsidRPr="00C47224">
              <w:rPr>
                <w:szCs w:val="20"/>
              </w:rPr>
              <w:t xml:space="preserve"> careDocumentation</w:t>
            </w:r>
          </w:p>
          <w:p w14:paraId="570D5396" w14:textId="77777777" w:rsidR="00AC7D93" w:rsidRPr="00C47224" w:rsidRDefault="00AC7D93" w:rsidP="00116207">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354C8FCA"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5534FA3E" w14:textId="77777777" w:rsidR="00AC7D93" w:rsidRPr="00C47224" w:rsidRDefault="00AC7D93" w:rsidP="00116207">
            <w:pPr>
              <w:rPr>
                <w:i/>
                <w:szCs w:val="20"/>
              </w:rPr>
            </w:pPr>
            <w:r w:rsidRPr="00C47224">
              <w:rPr>
                <w:szCs w:val="20"/>
              </w:rPr>
              <w:t xml:space="preserve">De </w:t>
            </w:r>
            <w:r>
              <w:t>hälso</w:t>
            </w:r>
            <w:r w:rsidRPr="002B336D">
              <w:t xml:space="preserve">- och </w:t>
            </w:r>
            <w:r>
              <w:t>sjukvårds</w:t>
            </w:r>
            <w:r w:rsidRPr="00C47224">
              <w:rPr>
                <w:szCs w:val="20"/>
              </w:rPr>
              <w:t>dokument som matchar begäran.</w:t>
            </w:r>
          </w:p>
        </w:tc>
        <w:tc>
          <w:tcPr>
            <w:tcW w:w="1560" w:type="dxa"/>
            <w:shd w:val="clear" w:color="auto" w:fill="auto"/>
          </w:tcPr>
          <w:p w14:paraId="6C710FC3" w14:textId="77777777" w:rsidR="00AC7D93" w:rsidRPr="002D08D9" w:rsidRDefault="00AC7D93" w:rsidP="00116207">
            <w:pPr>
              <w:pStyle w:val="TableParagraph"/>
              <w:spacing w:line="226" w:lineRule="exact"/>
              <w:ind w:left="102"/>
              <w:rPr>
                <w:rFonts w:ascii="Georgia" w:hAnsi="Georgia"/>
                <w:b/>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AC7D93" w14:paraId="2875D2EF" w14:textId="77777777" w:rsidTr="00116207">
        <w:tc>
          <w:tcPr>
            <w:tcW w:w="2660" w:type="dxa"/>
            <w:shd w:val="clear" w:color="auto" w:fill="D9D9D9" w:themeFill="background1" w:themeFillShade="D9"/>
          </w:tcPr>
          <w:p w14:paraId="0809DDE8" w14:textId="77777777" w:rsidR="00AC7D93" w:rsidRPr="00C47224" w:rsidRDefault="00AC7D93" w:rsidP="00116207">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7D92C806"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0310779C" w14:textId="77777777" w:rsidR="00AC7D93" w:rsidRPr="00C47224" w:rsidRDefault="00AC7D93" w:rsidP="00116207">
            <w:pPr>
              <w:rPr>
                <w:i/>
                <w:szCs w:val="20"/>
              </w:rPr>
            </w:pPr>
            <w:r w:rsidRPr="00C47224">
              <w:rPr>
                <w:szCs w:val="20"/>
              </w:rPr>
              <w:t>Innehåller basinformation om dokumentet</w:t>
            </w:r>
          </w:p>
        </w:tc>
        <w:tc>
          <w:tcPr>
            <w:tcW w:w="1560" w:type="dxa"/>
            <w:shd w:val="clear" w:color="auto" w:fill="D9D9D9" w:themeFill="background1" w:themeFillShade="D9"/>
          </w:tcPr>
          <w:p w14:paraId="29C93EAA"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AC7D93" w14:paraId="58B08F38" w14:textId="77777777" w:rsidTr="00116207">
        <w:tc>
          <w:tcPr>
            <w:tcW w:w="2660" w:type="dxa"/>
          </w:tcPr>
          <w:p w14:paraId="4B29D6C4" w14:textId="77777777" w:rsidR="00AC7D93" w:rsidRPr="00C47224" w:rsidRDefault="00AC7D93" w:rsidP="00116207">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1F210308"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1150D205" w14:textId="7E46EF3D" w:rsidR="00AC7D93" w:rsidRDefault="00AC7D93" w:rsidP="00116207">
            <w:pPr>
              <w:rPr>
                <w:szCs w:val="20"/>
              </w:rPr>
            </w:pPr>
            <w:r w:rsidRPr="00C47224">
              <w:rPr>
                <w:szCs w:val="20"/>
              </w:rPr>
              <w:t>Dokumentets identitet som är unik inom källsystemet.</w:t>
            </w:r>
          </w:p>
          <w:p w14:paraId="17A07E09" w14:textId="77777777" w:rsidR="00375D21" w:rsidRPr="00375D21" w:rsidRDefault="00375D21" w:rsidP="00375D21">
            <w:pPr>
              <w:shd w:val="clear" w:color="auto" w:fill="FFFFFF"/>
              <w:spacing w:before="100" w:beforeAutospacing="1" w:after="100" w:afterAutospacing="1" w:line="240" w:lineRule="auto"/>
              <w:rPr>
                <w:szCs w:val="20"/>
              </w:rPr>
            </w:pPr>
            <w:r w:rsidRPr="00375D21">
              <w:rPr>
                <w:szCs w:val="20"/>
              </w:rPr>
              <w:t>Identifieraren ska vara konsistent och beständigt mellan olika majorversioner av ett kontrakt. Ett exempel på detta är att en vårdkontakt ska ha samma identifierare i majorversion 3 och 4 av ett tjänstekontrakt för att läsa vårdkontakter.</w:t>
            </w:r>
          </w:p>
          <w:p w14:paraId="6495C741" w14:textId="06762A71" w:rsidR="00AC7D93" w:rsidRPr="00375D21" w:rsidRDefault="00375D21" w:rsidP="00375D21">
            <w:pPr>
              <w:shd w:val="clear" w:color="auto" w:fill="FFFFFF"/>
              <w:spacing w:before="100" w:beforeAutospacing="1" w:after="100" w:afterAutospacing="1" w:line="240" w:lineRule="auto"/>
              <w:rPr>
                <w:szCs w:val="20"/>
              </w:rPr>
            </w:pPr>
            <w:r w:rsidRPr="00375D21">
              <w:rPr>
                <w:szCs w:val="20"/>
              </w:rPr>
              <w:t>Identifieraren ska vara konsistent och beständigt mellan olika kontrakt. Ett exempel på detta är att samma remiss-identitet ska användas i ett tjänstekontrakt för att läsa remisser, samt tjänstekontraktet som läser remissvar som refererar till den ursprungliga remissen</w:t>
            </w:r>
            <w:r>
              <w:rPr>
                <w:szCs w:val="20"/>
              </w:rPr>
              <w:t>.</w:t>
            </w:r>
          </w:p>
        </w:tc>
        <w:tc>
          <w:tcPr>
            <w:tcW w:w="1560" w:type="dxa"/>
          </w:tcPr>
          <w:p w14:paraId="610A06B7"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AC7D93" w14:paraId="14447BB5" w14:textId="77777777" w:rsidTr="00116207">
        <w:tc>
          <w:tcPr>
            <w:tcW w:w="2660" w:type="dxa"/>
            <w:shd w:val="clear" w:color="auto" w:fill="auto"/>
          </w:tcPr>
          <w:p w14:paraId="08733109" w14:textId="77777777" w:rsidR="00AC7D93" w:rsidRPr="00C47224" w:rsidRDefault="00AC7D93" w:rsidP="00116207">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032CF3">
              <w:rPr>
                <w:rFonts w:ascii="Georgia" w:hAnsi="Georgia"/>
                <w:sz w:val="20"/>
                <w:szCs w:val="20"/>
              </w:rPr>
              <w:t>sourceSystemHSAid</w:t>
            </w:r>
          </w:p>
        </w:tc>
        <w:tc>
          <w:tcPr>
            <w:tcW w:w="1417" w:type="dxa"/>
            <w:shd w:val="clear" w:color="auto" w:fill="auto"/>
          </w:tcPr>
          <w:p w14:paraId="462CEA01"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441A09FF" w14:textId="77777777" w:rsidR="00AC7D93" w:rsidRDefault="00AC7D93" w:rsidP="00116207">
            <w:pPr>
              <w:rPr>
                <w:szCs w:val="20"/>
              </w:rPr>
            </w:pPr>
            <w:r w:rsidRPr="00C47224">
              <w:rPr>
                <w:szCs w:val="20"/>
              </w:rPr>
              <w:t>HSA-id för det system som dokumentet är skapat i.</w:t>
            </w:r>
          </w:p>
          <w:p w14:paraId="35FE491D" w14:textId="77777777" w:rsidR="00AC7D93" w:rsidRPr="00C47224" w:rsidRDefault="00AC7D93" w:rsidP="00116207">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7747B054"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AC7D93" w14:paraId="44A75982" w14:textId="77777777" w:rsidTr="00116207">
        <w:tc>
          <w:tcPr>
            <w:tcW w:w="2660" w:type="dxa"/>
          </w:tcPr>
          <w:p w14:paraId="224A8587" w14:textId="77777777" w:rsidR="00AC7D93" w:rsidRPr="00C47224" w:rsidRDefault="00AC7D93" w:rsidP="00116207">
            <w:pPr>
              <w:spacing w:line="229" w:lineRule="exact"/>
              <w:ind w:left="102"/>
              <w:rPr>
                <w:szCs w:val="20"/>
              </w:rPr>
            </w:pPr>
            <w:r w:rsidRPr="00C47224">
              <w:rPr>
                <w:szCs w:val="20"/>
              </w:rPr>
              <w:t>../../documentTitle</w:t>
            </w:r>
          </w:p>
          <w:p w14:paraId="1FF15D6B" w14:textId="77777777" w:rsidR="00AC7D93" w:rsidRPr="00C47224" w:rsidRDefault="00AC7D93" w:rsidP="00116207">
            <w:pPr>
              <w:pStyle w:val="TableParagraph"/>
              <w:spacing w:line="229" w:lineRule="exact"/>
              <w:ind w:left="102"/>
              <w:rPr>
                <w:rFonts w:ascii="Georgia" w:hAnsi="Georgia" w:cs="Arial"/>
                <w:color w:val="000000"/>
                <w:sz w:val="20"/>
                <w:szCs w:val="20"/>
                <w:lang w:eastAsia="sv-SE"/>
              </w:rPr>
            </w:pPr>
          </w:p>
        </w:tc>
        <w:tc>
          <w:tcPr>
            <w:tcW w:w="1417" w:type="dxa"/>
          </w:tcPr>
          <w:p w14:paraId="09998F64"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631EA7AC" w14:textId="77777777" w:rsidR="00AC7D93" w:rsidRPr="00C47224" w:rsidRDefault="00AC7D93" w:rsidP="00116207">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A13621A"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z w:val="20"/>
                <w:szCs w:val="20"/>
              </w:rPr>
              <w:t>0..1</w:t>
            </w:r>
          </w:p>
        </w:tc>
      </w:tr>
      <w:tr w:rsidR="00AC7D93" w14:paraId="3373E1F2" w14:textId="77777777" w:rsidTr="00116207">
        <w:tc>
          <w:tcPr>
            <w:tcW w:w="2660" w:type="dxa"/>
          </w:tcPr>
          <w:p w14:paraId="6321B6CD" w14:textId="77777777" w:rsidR="00AC7D93" w:rsidRPr="00C47224" w:rsidRDefault="00AC7D93" w:rsidP="00116207">
            <w:pPr>
              <w:spacing w:line="229" w:lineRule="exact"/>
              <w:ind w:left="102"/>
              <w:rPr>
                <w:szCs w:val="20"/>
              </w:rPr>
            </w:pPr>
            <w:r w:rsidRPr="00C47224">
              <w:rPr>
                <w:szCs w:val="20"/>
              </w:rPr>
              <w:t>../../documentTime</w:t>
            </w:r>
          </w:p>
          <w:p w14:paraId="1F6EC9DD" w14:textId="77777777" w:rsidR="00AC7D93" w:rsidRPr="00C47224" w:rsidRDefault="00AC7D93" w:rsidP="00116207">
            <w:pPr>
              <w:pStyle w:val="TableParagraph"/>
              <w:spacing w:line="229" w:lineRule="exact"/>
              <w:ind w:left="102"/>
              <w:rPr>
                <w:rFonts w:ascii="Georgia" w:hAnsi="Georgia" w:cs="Arial"/>
                <w:i/>
                <w:color w:val="000000"/>
                <w:sz w:val="20"/>
                <w:szCs w:val="20"/>
                <w:lang w:eastAsia="sv-SE"/>
              </w:rPr>
            </w:pPr>
          </w:p>
        </w:tc>
        <w:tc>
          <w:tcPr>
            <w:tcW w:w="1417" w:type="dxa"/>
          </w:tcPr>
          <w:p w14:paraId="7842F2A2" w14:textId="77777777" w:rsidR="00AC7D93" w:rsidRPr="00C47224" w:rsidRDefault="00AC7D93" w:rsidP="00116207">
            <w:pPr>
              <w:spacing w:line="229" w:lineRule="exact"/>
              <w:ind w:left="102"/>
              <w:rPr>
                <w:szCs w:val="20"/>
              </w:rPr>
            </w:pPr>
            <w:r w:rsidRPr="00C47224">
              <w:rPr>
                <w:szCs w:val="20"/>
              </w:rPr>
              <w:t>TimeStampType</w:t>
            </w:r>
          </w:p>
          <w:p w14:paraId="3B631867" w14:textId="77777777" w:rsidR="00AC7D93" w:rsidRPr="00C47224" w:rsidRDefault="00AC7D93" w:rsidP="00116207">
            <w:pPr>
              <w:pStyle w:val="TableParagraph"/>
              <w:spacing w:line="226" w:lineRule="exact"/>
              <w:ind w:left="102"/>
              <w:rPr>
                <w:rFonts w:ascii="Georgia" w:hAnsi="Georgia"/>
                <w:i/>
                <w:sz w:val="20"/>
                <w:szCs w:val="20"/>
              </w:rPr>
            </w:pPr>
          </w:p>
        </w:tc>
        <w:tc>
          <w:tcPr>
            <w:tcW w:w="3969" w:type="dxa"/>
          </w:tcPr>
          <w:p w14:paraId="63AC0274" w14:textId="77777777" w:rsidR="00AC7D93" w:rsidRPr="00C47224" w:rsidRDefault="00AC7D93" w:rsidP="00116207">
            <w:pPr>
              <w:rPr>
                <w:i/>
                <w:szCs w:val="20"/>
              </w:rPr>
            </w:pPr>
            <w:r w:rsidRPr="00C47224">
              <w:rPr>
                <w:szCs w:val="20"/>
              </w:rPr>
              <w:t>Händelsetidpunkt. Tidsangivelse för den händelse dokumentet gäller.</w:t>
            </w:r>
          </w:p>
        </w:tc>
        <w:tc>
          <w:tcPr>
            <w:tcW w:w="1560" w:type="dxa"/>
          </w:tcPr>
          <w:p w14:paraId="58E71094" w14:textId="4C898EA1" w:rsidR="00AC7D93" w:rsidRPr="00C47224" w:rsidRDefault="00A66D77" w:rsidP="00116207">
            <w:pPr>
              <w:pStyle w:val="TableParagraph"/>
              <w:spacing w:line="226" w:lineRule="exact"/>
              <w:ind w:left="102"/>
              <w:rPr>
                <w:rFonts w:ascii="Georgia" w:hAnsi="Georgia"/>
                <w:i/>
                <w:sz w:val="20"/>
                <w:szCs w:val="20"/>
              </w:rPr>
            </w:pPr>
            <w:r>
              <w:rPr>
                <w:rFonts w:ascii="Georgia" w:hAnsi="Georgia"/>
                <w:sz w:val="20"/>
                <w:szCs w:val="20"/>
              </w:rPr>
              <w:t>0</w:t>
            </w:r>
            <w:r w:rsidR="00AC7D93" w:rsidRPr="00C47224">
              <w:rPr>
                <w:rFonts w:ascii="Georgia" w:hAnsi="Georgia"/>
                <w:sz w:val="20"/>
                <w:szCs w:val="20"/>
              </w:rPr>
              <w:t>..1</w:t>
            </w:r>
          </w:p>
        </w:tc>
      </w:tr>
      <w:tr w:rsidR="00AC7D93" w:rsidRPr="00760A43" w14:paraId="6DB0DE7A" w14:textId="77777777" w:rsidTr="00116207">
        <w:tc>
          <w:tcPr>
            <w:tcW w:w="2660" w:type="dxa"/>
          </w:tcPr>
          <w:p w14:paraId="7FAFD521" w14:textId="77777777" w:rsidR="00AC7D93" w:rsidRPr="00C47224" w:rsidRDefault="00AC7D93" w:rsidP="00116207">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1790597D" w14:textId="77777777" w:rsidR="00AC7D93" w:rsidRPr="00C47224" w:rsidRDefault="00AC7D93" w:rsidP="00116207">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7C5C5B0" w14:textId="77777777" w:rsidR="00AC7D93" w:rsidRPr="00C47224" w:rsidRDefault="00AC7D93" w:rsidP="00116207">
            <w:pPr>
              <w:rPr>
                <w:color w:val="FF0000"/>
                <w:szCs w:val="20"/>
              </w:rPr>
            </w:pPr>
            <w:r w:rsidRPr="00C47224">
              <w:rPr>
                <w:szCs w:val="20"/>
              </w:rPr>
              <w:t xml:space="preserve">Identifierare för patient. </w:t>
            </w:r>
          </w:p>
        </w:tc>
        <w:tc>
          <w:tcPr>
            <w:tcW w:w="1560" w:type="dxa"/>
          </w:tcPr>
          <w:p w14:paraId="193DAA09" w14:textId="77777777" w:rsidR="00AC7D93" w:rsidRPr="00C47224" w:rsidRDefault="00AC7D93" w:rsidP="00116207">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AC7D93" w14:paraId="2A9A41ED" w14:textId="77777777" w:rsidTr="00116207">
        <w:tc>
          <w:tcPr>
            <w:tcW w:w="2660" w:type="dxa"/>
          </w:tcPr>
          <w:p w14:paraId="3553EBE7" w14:textId="77777777" w:rsidR="00AC7D93" w:rsidRPr="00C47224" w:rsidRDefault="00AC7D93" w:rsidP="00116207">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6F8DC0E0" w14:textId="77777777" w:rsidR="00AC7D93" w:rsidRPr="00C47224" w:rsidRDefault="00AC7D93" w:rsidP="00116207">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2C2D47EA" w14:textId="77777777" w:rsidR="00AC7D93" w:rsidRPr="00C47224" w:rsidRDefault="00AC7D93" w:rsidP="00116207">
            <w:pPr>
              <w:rPr>
                <w:color w:val="FF0000"/>
                <w:szCs w:val="20"/>
              </w:rPr>
            </w:pPr>
            <w:r w:rsidRPr="00C47224">
              <w:rPr>
                <w:szCs w:val="20"/>
              </w:rPr>
              <w:t xml:space="preserve">Sätts till patientens identifierare. Anges </w:t>
            </w:r>
            <w:r w:rsidRPr="00C47224">
              <w:rPr>
                <w:szCs w:val="20"/>
              </w:rPr>
              <w:lastRenderedPageBreak/>
              <w:t>med 12 tecken utan avskiljare.</w:t>
            </w:r>
          </w:p>
        </w:tc>
        <w:tc>
          <w:tcPr>
            <w:tcW w:w="1560" w:type="dxa"/>
          </w:tcPr>
          <w:p w14:paraId="602C9D45" w14:textId="77777777" w:rsidR="00AC7D93" w:rsidRPr="00C47224" w:rsidRDefault="00AC7D93" w:rsidP="00116207">
            <w:pPr>
              <w:pStyle w:val="TableParagraph"/>
              <w:spacing w:line="226" w:lineRule="exact"/>
              <w:ind w:left="102"/>
              <w:rPr>
                <w:rFonts w:ascii="Georgia" w:hAnsi="Georgia"/>
                <w:color w:val="FF0000"/>
                <w:sz w:val="20"/>
                <w:szCs w:val="20"/>
              </w:rPr>
            </w:pPr>
            <w:r w:rsidRPr="00C47224">
              <w:rPr>
                <w:rFonts w:ascii="Georgia" w:hAnsi="Georgia"/>
                <w:sz w:val="20"/>
                <w:szCs w:val="20"/>
              </w:rPr>
              <w:lastRenderedPageBreak/>
              <w:t>1..1</w:t>
            </w:r>
          </w:p>
        </w:tc>
      </w:tr>
      <w:tr w:rsidR="00AC7D93" w14:paraId="7969EA51" w14:textId="77777777" w:rsidTr="00116207">
        <w:tc>
          <w:tcPr>
            <w:tcW w:w="2660" w:type="dxa"/>
          </w:tcPr>
          <w:p w14:paraId="7ADFDD1D" w14:textId="77777777" w:rsidR="00AC7D93" w:rsidRPr="00C47224" w:rsidRDefault="00AC7D93" w:rsidP="00116207">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79328E54"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238B22D4" w14:textId="77777777" w:rsidR="00AC7D93" w:rsidRPr="00C47224" w:rsidRDefault="00AC7D93" w:rsidP="00116207">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Pr>
                <w:szCs w:val="20"/>
              </w:rPr>
              <w:t>, [R14].</w:t>
            </w:r>
            <w:r w:rsidRPr="00C47224">
              <w:rPr>
                <w:szCs w:val="20"/>
              </w:rPr>
              <w:br/>
              <w:t>För samordningsnummer ska Skatteverkets samordningsnummer (1.2.752.129.2.1.3.3) )</w:t>
            </w:r>
            <w:r>
              <w:rPr>
                <w:szCs w:val="20"/>
              </w:rPr>
              <w:t>, [R14].</w:t>
            </w:r>
            <w:r w:rsidRPr="00C47224">
              <w:rPr>
                <w:szCs w:val="20"/>
              </w:rPr>
              <w:br/>
              <w:t>För reservnummer används lokalt definierade reservnummet, exempelvis SLL reservnummer (1.2.752.97.3.1.3) )</w:t>
            </w:r>
            <w:r>
              <w:rPr>
                <w:szCs w:val="20"/>
              </w:rPr>
              <w:t>, [R14].</w:t>
            </w:r>
          </w:p>
          <w:p w14:paraId="2BC3F1AA" w14:textId="77777777" w:rsidR="00AC7D93" w:rsidRPr="00C47224" w:rsidRDefault="00AC7D93" w:rsidP="00116207">
            <w:pPr>
              <w:rPr>
                <w:i/>
                <w:szCs w:val="20"/>
              </w:rPr>
            </w:pPr>
          </w:p>
        </w:tc>
        <w:tc>
          <w:tcPr>
            <w:tcW w:w="1560" w:type="dxa"/>
          </w:tcPr>
          <w:p w14:paraId="171AC7A6"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AC7D93" w14:paraId="39691FFA" w14:textId="77777777" w:rsidTr="00116207">
        <w:tc>
          <w:tcPr>
            <w:tcW w:w="2660" w:type="dxa"/>
          </w:tcPr>
          <w:p w14:paraId="6F4F1C69" w14:textId="77777777" w:rsidR="00AC7D93" w:rsidRPr="00C47224" w:rsidRDefault="00AC7D93" w:rsidP="00116207">
            <w:pPr>
              <w:spacing w:line="229" w:lineRule="exact"/>
              <w:ind w:left="102"/>
              <w:rPr>
                <w:szCs w:val="20"/>
              </w:rPr>
            </w:pPr>
            <w:r w:rsidRPr="00C47224">
              <w:rPr>
                <w:szCs w:val="20"/>
              </w:rPr>
              <w:t>../../accountableHealthcareProfessional</w:t>
            </w:r>
          </w:p>
          <w:p w14:paraId="4901D311" w14:textId="77777777" w:rsidR="00AC7D93" w:rsidRPr="00C47224" w:rsidRDefault="00AC7D93" w:rsidP="00116207">
            <w:pPr>
              <w:pStyle w:val="TableParagraph"/>
              <w:spacing w:line="229" w:lineRule="exact"/>
              <w:ind w:left="102"/>
              <w:rPr>
                <w:rFonts w:ascii="Georgia" w:hAnsi="Georgia" w:cs="Arial"/>
                <w:i/>
                <w:color w:val="000000"/>
                <w:sz w:val="20"/>
                <w:szCs w:val="20"/>
                <w:lang w:eastAsia="sv-SE"/>
              </w:rPr>
            </w:pPr>
          </w:p>
        </w:tc>
        <w:tc>
          <w:tcPr>
            <w:tcW w:w="1417" w:type="dxa"/>
          </w:tcPr>
          <w:p w14:paraId="660B14CE" w14:textId="77777777" w:rsidR="00AC7D93" w:rsidRPr="00C47224" w:rsidRDefault="00AC7D93" w:rsidP="00116207">
            <w:pPr>
              <w:spacing w:line="229" w:lineRule="exact"/>
              <w:ind w:left="102"/>
              <w:rPr>
                <w:szCs w:val="20"/>
              </w:rPr>
            </w:pPr>
            <w:r w:rsidRPr="00C47224">
              <w:rPr>
                <w:szCs w:val="20"/>
              </w:rPr>
              <w:t>HealthcareProfessionalType</w:t>
            </w:r>
          </w:p>
          <w:p w14:paraId="522A16AD" w14:textId="77777777" w:rsidR="00AC7D93" w:rsidRPr="00C47224" w:rsidRDefault="00AC7D93" w:rsidP="00116207">
            <w:pPr>
              <w:pStyle w:val="TableParagraph"/>
              <w:spacing w:line="226" w:lineRule="exact"/>
              <w:ind w:left="102"/>
              <w:rPr>
                <w:rFonts w:ascii="Georgia" w:hAnsi="Georgia"/>
                <w:i/>
                <w:sz w:val="20"/>
                <w:szCs w:val="20"/>
              </w:rPr>
            </w:pPr>
          </w:p>
        </w:tc>
        <w:tc>
          <w:tcPr>
            <w:tcW w:w="3969" w:type="dxa"/>
          </w:tcPr>
          <w:p w14:paraId="33B4BDA5" w14:textId="77777777" w:rsidR="00AC7D93" w:rsidRPr="00C47224" w:rsidRDefault="00AC7D93" w:rsidP="00116207">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37DC31C4" w14:textId="77777777" w:rsidR="00AC7D93" w:rsidRPr="00C47224" w:rsidRDefault="00AC7D93" w:rsidP="00116207">
            <w:pPr>
              <w:rPr>
                <w:i/>
                <w:szCs w:val="20"/>
              </w:rPr>
            </w:pPr>
          </w:p>
        </w:tc>
        <w:tc>
          <w:tcPr>
            <w:tcW w:w="1560" w:type="dxa"/>
          </w:tcPr>
          <w:p w14:paraId="156E0958"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AC7D93" w14:paraId="5FEDF4F7" w14:textId="77777777" w:rsidTr="00116207">
        <w:tc>
          <w:tcPr>
            <w:tcW w:w="2660" w:type="dxa"/>
          </w:tcPr>
          <w:p w14:paraId="10FC9DB4" w14:textId="77777777" w:rsidR="00AC7D93" w:rsidRPr="00C47224" w:rsidRDefault="00AC7D93" w:rsidP="00116207">
            <w:pPr>
              <w:spacing w:line="229" w:lineRule="exact"/>
              <w:ind w:left="102"/>
              <w:rPr>
                <w:szCs w:val="20"/>
              </w:rPr>
            </w:pPr>
            <w:r w:rsidRPr="00C47224">
              <w:rPr>
                <w:szCs w:val="20"/>
              </w:rPr>
              <w:t>../../../a</w:t>
            </w:r>
            <w:r w:rsidRPr="00C47224">
              <w:rPr>
                <w:spacing w:val="-1"/>
                <w:szCs w:val="20"/>
              </w:rPr>
              <w:t>uthorTime</w:t>
            </w:r>
          </w:p>
          <w:p w14:paraId="463ABABD" w14:textId="77777777" w:rsidR="00AC7D93" w:rsidRPr="00C47224" w:rsidRDefault="00AC7D93" w:rsidP="00116207">
            <w:pPr>
              <w:pStyle w:val="TableParagraph"/>
              <w:spacing w:line="229" w:lineRule="exact"/>
              <w:ind w:left="102"/>
              <w:rPr>
                <w:rFonts w:ascii="Georgia" w:hAnsi="Georgia" w:cs="Arial"/>
                <w:i/>
                <w:color w:val="000000"/>
                <w:sz w:val="20"/>
                <w:szCs w:val="20"/>
                <w:lang w:eastAsia="sv-SE"/>
              </w:rPr>
            </w:pPr>
          </w:p>
        </w:tc>
        <w:tc>
          <w:tcPr>
            <w:tcW w:w="1417" w:type="dxa"/>
          </w:tcPr>
          <w:p w14:paraId="561AAEEA" w14:textId="77777777" w:rsidR="00AC7D93" w:rsidRPr="00C47224" w:rsidRDefault="00AC7D93" w:rsidP="00116207">
            <w:pPr>
              <w:spacing w:line="229" w:lineRule="exact"/>
              <w:ind w:left="102"/>
              <w:rPr>
                <w:rFonts w:cs="Arial"/>
                <w:color w:val="FF0000"/>
                <w:szCs w:val="20"/>
              </w:rPr>
            </w:pPr>
            <w:r w:rsidRPr="00C47224">
              <w:rPr>
                <w:szCs w:val="20"/>
              </w:rPr>
              <w:t>TimeStampType</w:t>
            </w:r>
          </w:p>
          <w:p w14:paraId="58B52112" w14:textId="77777777" w:rsidR="00AC7D93" w:rsidRPr="00C47224" w:rsidRDefault="00AC7D93" w:rsidP="00116207">
            <w:pPr>
              <w:pStyle w:val="TableParagraph"/>
              <w:spacing w:line="226" w:lineRule="exact"/>
              <w:ind w:left="102"/>
              <w:rPr>
                <w:rFonts w:ascii="Georgia" w:hAnsi="Georgia"/>
                <w:i/>
                <w:sz w:val="20"/>
                <w:szCs w:val="20"/>
              </w:rPr>
            </w:pPr>
          </w:p>
        </w:tc>
        <w:tc>
          <w:tcPr>
            <w:tcW w:w="3969" w:type="dxa"/>
          </w:tcPr>
          <w:p w14:paraId="37C2961E" w14:textId="77777777" w:rsidR="00AC7D93" w:rsidRPr="00C47224" w:rsidRDefault="00AC7D93" w:rsidP="00116207">
            <w:pPr>
              <w:spacing w:line="226" w:lineRule="exact"/>
              <w:ind w:left="102"/>
              <w:rPr>
                <w:szCs w:val="20"/>
              </w:rPr>
            </w:pPr>
            <w:r w:rsidRPr="00C47224">
              <w:rPr>
                <w:spacing w:val="-1"/>
                <w:szCs w:val="20"/>
              </w:rPr>
              <w:t xml:space="preserve">Tidpunkt då </w:t>
            </w:r>
            <w:r>
              <w:rPr>
                <w:spacing w:val="-1"/>
                <w:szCs w:val="20"/>
              </w:rPr>
              <w:t>informationen registrerades.</w:t>
            </w:r>
          </w:p>
          <w:p w14:paraId="3F05C9ED" w14:textId="77777777" w:rsidR="00AC7D93" w:rsidRPr="00C47224" w:rsidRDefault="00AC7D93" w:rsidP="00116207">
            <w:pPr>
              <w:spacing w:line="226" w:lineRule="exact"/>
              <w:ind w:left="102"/>
              <w:rPr>
                <w:szCs w:val="20"/>
              </w:rPr>
            </w:pPr>
          </w:p>
        </w:tc>
        <w:tc>
          <w:tcPr>
            <w:tcW w:w="1560" w:type="dxa"/>
          </w:tcPr>
          <w:p w14:paraId="5C205872"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AC7D93" w14:paraId="336A28AD" w14:textId="77777777" w:rsidTr="00116207">
        <w:tc>
          <w:tcPr>
            <w:tcW w:w="2660" w:type="dxa"/>
            <w:shd w:val="clear" w:color="auto" w:fill="auto"/>
          </w:tcPr>
          <w:p w14:paraId="46DB829E" w14:textId="77777777" w:rsidR="00AC7D93" w:rsidRPr="00C47224" w:rsidRDefault="00AC7D93" w:rsidP="00116207">
            <w:pPr>
              <w:spacing w:line="229" w:lineRule="exact"/>
              <w:ind w:left="102"/>
              <w:rPr>
                <w:szCs w:val="20"/>
              </w:rPr>
            </w:pPr>
            <w:r w:rsidRPr="00C47224">
              <w:rPr>
                <w:szCs w:val="20"/>
              </w:rPr>
              <w:t>../../../</w:t>
            </w:r>
            <w:r w:rsidRPr="00C47224">
              <w:rPr>
                <w:spacing w:val="-1"/>
                <w:szCs w:val="20"/>
              </w:rPr>
              <w:t>healthcareProfessionalHSAId</w:t>
            </w:r>
          </w:p>
          <w:p w14:paraId="6E2ECDE6" w14:textId="77777777" w:rsidR="00AC7D93" w:rsidRPr="00C47224" w:rsidRDefault="00AC7D93" w:rsidP="00116207">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149DDCFB" w14:textId="77777777" w:rsidR="00AC7D93" w:rsidRPr="00C47224" w:rsidRDefault="00AC7D93" w:rsidP="00116207">
            <w:pPr>
              <w:spacing w:line="229" w:lineRule="exact"/>
              <w:ind w:left="102"/>
              <w:rPr>
                <w:rFonts w:cs="Arial"/>
                <w:szCs w:val="20"/>
              </w:rPr>
            </w:pPr>
            <w:r w:rsidRPr="00C47224">
              <w:rPr>
                <w:szCs w:val="20"/>
              </w:rPr>
              <w:t>HSAIdType</w:t>
            </w:r>
          </w:p>
          <w:p w14:paraId="0733365F" w14:textId="77777777" w:rsidR="00AC7D93" w:rsidRPr="00C47224" w:rsidRDefault="00AC7D93" w:rsidP="00116207">
            <w:pPr>
              <w:pStyle w:val="TableParagraph"/>
              <w:spacing w:line="226" w:lineRule="exact"/>
              <w:ind w:left="102"/>
              <w:rPr>
                <w:rFonts w:ascii="Georgia" w:hAnsi="Georgia"/>
                <w:i/>
                <w:sz w:val="20"/>
                <w:szCs w:val="20"/>
              </w:rPr>
            </w:pPr>
          </w:p>
        </w:tc>
        <w:tc>
          <w:tcPr>
            <w:tcW w:w="3969" w:type="dxa"/>
            <w:shd w:val="clear" w:color="auto" w:fill="auto"/>
          </w:tcPr>
          <w:p w14:paraId="52B97BEE" w14:textId="77777777" w:rsidR="00AC7D93" w:rsidRPr="00C47224" w:rsidRDefault="00AC7D93" w:rsidP="00116207">
            <w:pPr>
              <w:spacing w:line="226" w:lineRule="exact"/>
              <w:rPr>
                <w:spacing w:val="-1"/>
                <w:szCs w:val="20"/>
              </w:rPr>
            </w:pPr>
            <w:r w:rsidRPr="00C47224">
              <w:rPr>
                <w:spacing w:val="-1"/>
                <w:szCs w:val="20"/>
              </w:rPr>
              <w:t>Författarens HSA-id</w:t>
            </w:r>
          </w:p>
          <w:p w14:paraId="30D433C0" w14:textId="77777777" w:rsidR="00AC7D93" w:rsidRPr="00C47224" w:rsidRDefault="00AC7D93" w:rsidP="00116207">
            <w:pPr>
              <w:spacing w:line="226" w:lineRule="exact"/>
              <w:ind w:left="102"/>
              <w:rPr>
                <w:spacing w:val="-1"/>
                <w:szCs w:val="20"/>
              </w:rPr>
            </w:pPr>
          </w:p>
        </w:tc>
        <w:tc>
          <w:tcPr>
            <w:tcW w:w="1560" w:type="dxa"/>
            <w:shd w:val="clear" w:color="auto" w:fill="auto"/>
          </w:tcPr>
          <w:p w14:paraId="57D221DE"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AC7D93" w14:paraId="150B3344" w14:textId="77777777" w:rsidTr="00116207">
        <w:tc>
          <w:tcPr>
            <w:tcW w:w="2660" w:type="dxa"/>
          </w:tcPr>
          <w:p w14:paraId="0AA74553" w14:textId="77777777" w:rsidR="00AC7D93" w:rsidRPr="00C47224" w:rsidRDefault="00AC7D93" w:rsidP="00116207">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4E1B37C6"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053790BB" w14:textId="77777777" w:rsidR="00AC7D93" w:rsidRPr="00C47224" w:rsidRDefault="00AC7D93" w:rsidP="00116207">
            <w:pPr>
              <w:spacing w:line="226" w:lineRule="exact"/>
              <w:rPr>
                <w:szCs w:val="20"/>
              </w:rPr>
            </w:pPr>
            <w:r w:rsidRPr="00C47224">
              <w:rPr>
                <w:szCs w:val="20"/>
              </w:rPr>
              <w:t xml:space="preserve">Namn på </w:t>
            </w:r>
            <w:r w:rsidRPr="00C47224">
              <w:rPr>
                <w:spacing w:val="-1"/>
                <w:szCs w:val="20"/>
              </w:rPr>
              <w:t xml:space="preserve">författaren. Om tillgängligt </w:t>
            </w:r>
            <w:r>
              <w:rPr>
                <w:spacing w:val="-1"/>
                <w:szCs w:val="20"/>
              </w:rPr>
              <w:t>ska</w:t>
            </w:r>
            <w:r w:rsidRPr="00C47224">
              <w:rPr>
                <w:spacing w:val="-1"/>
                <w:szCs w:val="20"/>
              </w:rPr>
              <w:t xml:space="preserve"> detta anges.</w:t>
            </w:r>
          </w:p>
        </w:tc>
        <w:tc>
          <w:tcPr>
            <w:tcW w:w="1560" w:type="dxa"/>
          </w:tcPr>
          <w:p w14:paraId="3FB81BB1"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AC7D93" w14:paraId="7DC54E20" w14:textId="77777777" w:rsidTr="00116207">
        <w:tc>
          <w:tcPr>
            <w:tcW w:w="2660" w:type="dxa"/>
          </w:tcPr>
          <w:p w14:paraId="69BA62A3" w14:textId="77777777" w:rsidR="00AC7D93" w:rsidRPr="00C47224" w:rsidRDefault="00AC7D93" w:rsidP="00116207">
            <w:pPr>
              <w:spacing w:line="229" w:lineRule="exact"/>
              <w:ind w:left="102"/>
              <w:rPr>
                <w:szCs w:val="20"/>
              </w:rPr>
            </w:pPr>
            <w:r w:rsidRPr="00C47224">
              <w:rPr>
                <w:szCs w:val="20"/>
              </w:rPr>
              <w:t>../../../</w:t>
            </w:r>
            <w:r w:rsidRPr="00C47224">
              <w:rPr>
                <w:spacing w:val="-1"/>
                <w:szCs w:val="20"/>
              </w:rPr>
              <w:t>healthcareProfessionalRoleCode</w:t>
            </w:r>
          </w:p>
          <w:p w14:paraId="2E66E421" w14:textId="77777777" w:rsidR="00AC7D93" w:rsidRPr="00C47224" w:rsidRDefault="00AC7D93" w:rsidP="00116207">
            <w:pPr>
              <w:spacing w:line="229" w:lineRule="exact"/>
              <w:ind w:left="102"/>
              <w:rPr>
                <w:szCs w:val="20"/>
              </w:rPr>
            </w:pPr>
          </w:p>
        </w:tc>
        <w:tc>
          <w:tcPr>
            <w:tcW w:w="1417" w:type="dxa"/>
          </w:tcPr>
          <w:p w14:paraId="3C4A8275" w14:textId="77777777" w:rsidR="00AC7D93" w:rsidRPr="00C47224" w:rsidRDefault="00AC7D93" w:rsidP="00116207">
            <w:pPr>
              <w:spacing w:line="226" w:lineRule="exact"/>
              <w:ind w:left="102"/>
              <w:rPr>
                <w:spacing w:val="-1"/>
                <w:szCs w:val="20"/>
              </w:rPr>
            </w:pPr>
            <w:r w:rsidRPr="00C47224">
              <w:rPr>
                <w:spacing w:val="-1"/>
                <w:szCs w:val="20"/>
              </w:rPr>
              <w:t xml:space="preserve">CVType </w:t>
            </w:r>
          </w:p>
          <w:p w14:paraId="117B8C63" w14:textId="77777777" w:rsidR="00AC7D93" w:rsidRPr="00C47224" w:rsidRDefault="00AC7D93" w:rsidP="00116207">
            <w:pPr>
              <w:pStyle w:val="TableParagraph"/>
              <w:spacing w:line="226" w:lineRule="exact"/>
              <w:ind w:left="102"/>
              <w:rPr>
                <w:rFonts w:ascii="Georgia" w:hAnsi="Georgia"/>
                <w:i/>
                <w:sz w:val="20"/>
                <w:szCs w:val="20"/>
              </w:rPr>
            </w:pPr>
          </w:p>
        </w:tc>
        <w:tc>
          <w:tcPr>
            <w:tcW w:w="3969" w:type="dxa"/>
          </w:tcPr>
          <w:p w14:paraId="4BC56930" w14:textId="77777777" w:rsidR="00AC7D93" w:rsidRPr="00C47224" w:rsidRDefault="00AC7D93" w:rsidP="00116207">
            <w:pPr>
              <w:spacing w:line="226" w:lineRule="exact"/>
              <w:rPr>
                <w:rFonts w:cs="Arial"/>
                <w:i/>
                <w:szCs w:val="20"/>
              </w:rPr>
            </w:pPr>
            <w:r w:rsidRPr="00C47224">
              <w:rPr>
                <w:szCs w:val="20"/>
              </w:rPr>
              <w:t xml:space="preserve">Information om personens befattning. Om möjligt </w:t>
            </w:r>
            <w:r>
              <w:rPr>
                <w:szCs w:val="20"/>
              </w:rPr>
              <w:t>ska</w:t>
            </w:r>
            <w:r w:rsidRPr="00C47224">
              <w:rPr>
                <w:szCs w:val="20"/>
              </w:rPr>
              <w:t xml:space="preserve"> </w:t>
            </w:r>
            <w:r>
              <w:rPr>
                <w:szCs w:val="20"/>
              </w:rPr>
              <w:t>kodverket</w:t>
            </w:r>
            <w:r w:rsidRPr="00C47224">
              <w:rPr>
                <w:szCs w:val="20"/>
              </w:rPr>
              <w:t xml:space="preserve"> Befattning (OID 1.2.752.129.2.2.1.4), </w:t>
            </w:r>
            <w:r>
              <w:rPr>
                <w:szCs w:val="20"/>
              </w:rPr>
              <w:t>[</w:t>
            </w:r>
            <w:r>
              <w:t>R13].</w:t>
            </w:r>
          </w:p>
        </w:tc>
        <w:tc>
          <w:tcPr>
            <w:tcW w:w="1560" w:type="dxa"/>
          </w:tcPr>
          <w:p w14:paraId="6F612B41"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AC7D93" w14:paraId="7FEC4C66" w14:textId="77777777" w:rsidTr="00116207">
        <w:tc>
          <w:tcPr>
            <w:tcW w:w="2660" w:type="dxa"/>
          </w:tcPr>
          <w:p w14:paraId="15532906" w14:textId="77777777" w:rsidR="00AC7D93" w:rsidRPr="00C47224" w:rsidRDefault="00AC7D93" w:rsidP="00116207">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32598759"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2FAA35B4" w14:textId="77777777" w:rsidR="00AC7D93" w:rsidRPr="00C47224" w:rsidRDefault="00AC7D93" w:rsidP="00116207">
            <w:pPr>
              <w:rPr>
                <w:rFonts w:cs="Arial"/>
                <w:i/>
                <w:szCs w:val="20"/>
              </w:rPr>
            </w:pPr>
            <w:r w:rsidRPr="00C47224">
              <w:rPr>
                <w:szCs w:val="20"/>
              </w:rPr>
              <w:t xml:space="preserve">Befattningskod. Om code anges </w:t>
            </w:r>
            <w:r>
              <w:rPr>
                <w:szCs w:val="20"/>
              </w:rPr>
              <w:t>ska</w:t>
            </w:r>
            <w:r w:rsidRPr="00C47224">
              <w:rPr>
                <w:szCs w:val="20"/>
              </w:rPr>
              <w:t xml:space="preserve"> också codeSystem  samt displayName anges.</w:t>
            </w:r>
          </w:p>
        </w:tc>
        <w:tc>
          <w:tcPr>
            <w:tcW w:w="1560" w:type="dxa"/>
          </w:tcPr>
          <w:p w14:paraId="2FDB0219"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AC7D93" w14:paraId="08FD9CD6" w14:textId="77777777" w:rsidTr="00116207">
        <w:tc>
          <w:tcPr>
            <w:tcW w:w="2660" w:type="dxa"/>
          </w:tcPr>
          <w:p w14:paraId="273BE4A9" w14:textId="77777777" w:rsidR="00AC7D93" w:rsidRPr="00C47224" w:rsidRDefault="00AC7D93" w:rsidP="00116207">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3FBFE7C2"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402AD871" w14:textId="77777777" w:rsidR="00AC7D93" w:rsidRPr="00C47224" w:rsidRDefault="00AC7D93" w:rsidP="00116207">
            <w:pPr>
              <w:rPr>
                <w:szCs w:val="20"/>
              </w:rPr>
            </w:pPr>
            <w:r w:rsidRPr="00C47224">
              <w:rPr>
                <w:szCs w:val="20"/>
              </w:rPr>
              <w:t xml:space="preserve">Kodsystem för befattningskod. Om codeSystem anges </w:t>
            </w:r>
            <w:r>
              <w:rPr>
                <w:szCs w:val="20"/>
              </w:rPr>
              <w:t>ska</w:t>
            </w:r>
            <w:r w:rsidRPr="00C47224">
              <w:rPr>
                <w:szCs w:val="20"/>
              </w:rPr>
              <w:t xml:space="preserve"> också code samt displayName anges.</w:t>
            </w:r>
          </w:p>
        </w:tc>
        <w:tc>
          <w:tcPr>
            <w:tcW w:w="1560" w:type="dxa"/>
          </w:tcPr>
          <w:p w14:paraId="46BE2E28"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AC7D93" w14:paraId="5D50F7E5" w14:textId="77777777" w:rsidTr="00116207">
        <w:tc>
          <w:tcPr>
            <w:tcW w:w="2660" w:type="dxa"/>
          </w:tcPr>
          <w:p w14:paraId="04766B3A" w14:textId="77777777" w:rsidR="00AC7D93" w:rsidRPr="00C47224" w:rsidRDefault="00AC7D93" w:rsidP="00116207">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DFC4D5C"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330B296" w14:textId="77777777" w:rsidR="00AC7D93" w:rsidRPr="00C47224" w:rsidRDefault="00AC7D93" w:rsidP="00116207">
            <w:pPr>
              <w:rPr>
                <w:rFonts w:cs="Arial"/>
                <w:i/>
                <w:szCs w:val="20"/>
              </w:rPr>
            </w:pPr>
            <w:r w:rsidRPr="00C47224">
              <w:rPr>
                <w:szCs w:val="20"/>
              </w:rPr>
              <w:t>Namn på kodsystem för befattningskod.</w:t>
            </w:r>
          </w:p>
        </w:tc>
        <w:tc>
          <w:tcPr>
            <w:tcW w:w="1560" w:type="dxa"/>
          </w:tcPr>
          <w:p w14:paraId="5E402179"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AC7D93" w14:paraId="39E4F6FD" w14:textId="77777777" w:rsidTr="00116207">
        <w:tc>
          <w:tcPr>
            <w:tcW w:w="2660" w:type="dxa"/>
          </w:tcPr>
          <w:p w14:paraId="0642FD56" w14:textId="77777777" w:rsidR="00AC7D93" w:rsidRPr="00C47224" w:rsidRDefault="00AC7D93" w:rsidP="00116207">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52FD8A5B"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3B1B526" w14:textId="77777777" w:rsidR="00AC7D93" w:rsidRPr="00C47224" w:rsidRDefault="00AC7D93" w:rsidP="00116207">
            <w:pPr>
              <w:rPr>
                <w:rFonts w:cs="Arial"/>
                <w:i/>
                <w:szCs w:val="20"/>
              </w:rPr>
            </w:pPr>
            <w:r w:rsidRPr="00C47224">
              <w:rPr>
                <w:szCs w:val="20"/>
              </w:rPr>
              <w:t>Version på kodsystem för befattningskod.</w:t>
            </w:r>
          </w:p>
        </w:tc>
        <w:tc>
          <w:tcPr>
            <w:tcW w:w="1560" w:type="dxa"/>
          </w:tcPr>
          <w:p w14:paraId="337F68D1"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AC7D93" w:rsidRPr="003D24BF" w14:paraId="35BACE96" w14:textId="77777777" w:rsidTr="00116207">
        <w:tc>
          <w:tcPr>
            <w:tcW w:w="2660" w:type="dxa"/>
          </w:tcPr>
          <w:p w14:paraId="1FE41251" w14:textId="77777777" w:rsidR="00AC7D93" w:rsidRPr="00C47224" w:rsidRDefault="00AC7D93" w:rsidP="00116207">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B9F6F11"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7E749725" w14:textId="77777777" w:rsidR="00AC7D93" w:rsidRPr="00C47224" w:rsidRDefault="00AC7D93" w:rsidP="00116207">
            <w:pPr>
              <w:rPr>
                <w:szCs w:val="20"/>
              </w:rPr>
            </w:pPr>
            <w:r w:rsidRPr="00C47224">
              <w:rPr>
                <w:szCs w:val="20"/>
              </w:rPr>
              <w:t xml:space="preserve">Befattningskoden i klartext. Om separat displayName inte finns i producerande system </w:t>
            </w:r>
            <w:r>
              <w:rPr>
                <w:szCs w:val="20"/>
              </w:rPr>
              <w:t>ska</w:t>
            </w:r>
            <w:r w:rsidRPr="00C47224">
              <w:rPr>
                <w:szCs w:val="20"/>
              </w:rPr>
              <w:t xml:space="preserve"> samma värde som i code anges.</w:t>
            </w:r>
          </w:p>
        </w:tc>
        <w:tc>
          <w:tcPr>
            <w:tcW w:w="1560" w:type="dxa"/>
          </w:tcPr>
          <w:p w14:paraId="59D75A94"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AC7D93" w14:paraId="321643A2" w14:textId="77777777" w:rsidTr="00116207">
        <w:tc>
          <w:tcPr>
            <w:tcW w:w="2660" w:type="dxa"/>
          </w:tcPr>
          <w:p w14:paraId="5A941CC5" w14:textId="77777777" w:rsidR="00AC7D93" w:rsidRPr="00C47224" w:rsidRDefault="00AC7D93" w:rsidP="00116207">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7F2087F5"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E0CAC68" w14:textId="77777777" w:rsidR="00AC7D93" w:rsidRPr="00C47224" w:rsidRDefault="00AC7D93" w:rsidP="00116207">
            <w:pPr>
              <w:spacing w:line="229" w:lineRule="exact"/>
              <w:rPr>
                <w:szCs w:val="20"/>
              </w:rPr>
            </w:pPr>
            <w:r w:rsidRPr="00C47224">
              <w:rPr>
                <w:szCs w:val="20"/>
              </w:rPr>
              <w:t>Om befattning är beskriven i ett lokalt kodverk utan OID, eller när kod helt saknas, kan en beskrivande text anges i originalText.</w:t>
            </w:r>
          </w:p>
          <w:p w14:paraId="673EC28F" w14:textId="77777777" w:rsidR="00AC7D93" w:rsidRPr="00C47224" w:rsidRDefault="00AC7D93" w:rsidP="00116207">
            <w:pPr>
              <w:rPr>
                <w:rFonts w:cs="Arial"/>
                <w:i/>
                <w:szCs w:val="20"/>
              </w:rPr>
            </w:pPr>
            <w:r w:rsidRPr="00C47224">
              <w:rPr>
                <w:szCs w:val="20"/>
              </w:rPr>
              <w:lastRenderedPageBreak/>
              <w:t xml:space="preserve">Om originalText anges </w:t>
            </w:r>
            <w:r>
              <w:rPr>
                <w:szCs w:val="20"/>
              </w:rPr>
              <w:t>ska</w:t>
            </w:r>
            <w:r w:rsidRPr="00C47224">
              <w:rPr>
                <w:szCs w:val="20"/>
              </w:rPr>
              <w:t xml:space="preserve"> inget annat värde i </w:t>
            </w:r>
            <w:r w:rsidRPr="00C47224">
              <w:rPr>
                <w:spacing w:val="-1"/>
                <w:szCs w:val="20"/>
              </w:rPr>
              <w:t>healthcareProfessionalRoleCode anges.</w:t>
            </w:r>
          </w:p>
        </w:tc>
        <w:tc>
          <w:tcPr>
            <w:tcW w:w="1560" w:type="dxa"/>
          </w:tcPr>
          <w:p w14:paraId="6DBACB4D"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AC7D93" w14:paraId="5C623FF5" w14:textId="77777777" w:rsidTr="00116207">
        <w:tc>
          <w:tcPr>
            <w:tcW w:w="2660" w:type="dxa"/>
          </w:tcPr>
          <w:p w14:paraId="1B2D5EAB" w14:textId="77777777" w:rsidR="00AC7D93" w:rsidRPr="00C47224" w:rsidRDefault="00AC7D93" w:rsidP="00116207">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36957E2B"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20160C5E" w14:textId="77777777" w:rsidR="00AC7D93" w:rsidRPr="00C47224" w:rsidRDefault="00AC7D93" w:rsidP="00116207">
            <w:pPr>
              <w:rPr>
                <w:rFonts w:cs="Arial"/>
                <w:i/>
                <w:szCs w:val="20"/>
              </w:rPr>
            </w:pPr>
            <w:r w:rsidRPr="00C47224">
              <w:rPr>
                <w:spacing w:val="-1"/>
                <w:szCs w:val="20"/>
              </w:rPr>
              <w:t xml:space="preserve">Den organisation som författaren är uppdragstagare på. I de fall då HSA-id inte finns tillgängligt i systemet </w:t>
            </w:r>
            <w:r>
              <w:rPr>
                <w:spacing w:val="-1"/>
                <w:szCs w:val="20"/>
              </w:rPr>
              <w:t>ska</w:t>
            </w:r>
            <w:r w:rsidRPr="00C47224">
              <w:rPr>
                <w:spacing w:val="-1"/>
                <w:szCs w:val="20"/>
              </w:rPr>
              <w:t xml:space="preserve"> lokalt id anges (unikt inom källsystemet).</w:t>
            </w:r>
          </w:p>
        </w:tc>
        <w:tc>
          <w:tcPr>
            <w:tcW w:w="1560" w:type="dxa"/>
          </w:tcPr>
          <w:p w14:paraId="08E53656"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AC7D93" w14:paraId="7BF91750" w14:textId="77777777" w:rsidTr="00116207">
        <w:tc>
          <w:tcPr>
            <w:tcW w:w="2660" w:type="dxa"/>
          </w:tcPr>
          <w:p w14:paraId="403C751E" w14:textId="77777777" w:rsidR="00AC7D93" w:rsidRPr="00C47224" w:rsidRDefault="00AC7D93" w:rsidP="00116207">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6A65D4F1"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5FA7019B" w14:textId="77777777" w:rsidR="00AC7D93" w:rsidRPr="00C47224" w:rsidRDefault="00AC7D93" w:rsidP="00116207">
            <w:pPr>
              <w:rPr>
                <w:rFonts w:cs="Arial"/>
                <w:szCs w:val="20"/>
              </w:rPr>
            </w:pPr>
            <w:r w:rsidRPr="00C47224">
              <w:rPr>
                <w:szCs w:val="20"/>
              </w:rPr>
              <w:t xml:space="preserve">HSA-id för organisationsenhet. </w:t>
            </w:r>
            <w:r w:rsidRPr="00C47224">
              <w:rPr>
                <w:spacing w:val="-1"/>
                <w:szCs w:val="20"/>
              </w:rPr>
              <w:t xml:space="preserve">I de fall då HSA-id inte finns tillgängligt i systemet </w:t>
            </w:r>
            <w:r>
              <w:rPr>
                <w:spacing w:val="-1"/>
                <w:szCs w:val="20"/>
              </w:rPr>
              <w:t>ska</w:t>
            </w:r>
            <w:r w:rsidRPr="00C47224">
              <w:rPr>
                <w:spacing w:val="-1"/>
                <w:szCs w:val="20"/>
              </w:rPr>
              <w:t xml:space="preserve"> lokalt id anges (unikt inom källsystemet).</w:t>
            </w:r>
          </w:p>
        </w:tc>
        <w:tc>
          <w:tcPr>
            <w:tcW w:w="1560" w:type="dxa"/>
          </w:tcPr>
          <w:p w14:paraId="24F59245"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AC7D93" w14:paraId="4998096E" w14:textId="77777777" w:rsidTr="00116207">
        <w:tc>
          <w:tcPr>
            <w:tcW w:w="2660" w:type="dxa"/>
          </w:tcPr>
          <w:p w14:paraId="1E004563" w14:textId="77777777" w:rsidR="00AC7D93" w:rsidRPr="00C47224" w:rsidRDefault="00AC7D93" w:rsidP="00116207">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0B729B0B"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46B2B1B0" w14:textId="77777777" w:rsidR="00AC7D93" w:rsidRPr="00C47224" w:rsidRDefault="00AC7D93" w:rsidP="00116207">
            <w:pPr>
              <w:rPr>
                <w:rFonts w:cs="Arial"/>
                <w:i/>
                <w:szCs w:val="20"/>
              </w:rPr>
            </w:pPr>
            <w:r w:rsidRPr="00C47224">
              <w:rPr>
                <w:spacing w:val="-1"/>
                <w:szCs w:val="20"/>
              </w:rPr>
              <w:t>Namnet på den organisation som författaren är uppdragstagare på</w:t>
            </w:r>
          </w:p>
        </w:tc>
        <w:tc>
          <w:tcPr>
            <w:tcW w:w="1560" w:type="dxa"/>
          </w:tcPr>
          <w:p w14:paraId="50578BB9"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AC7D93" w14:paraId="769D6BDF" w14:textId="77777777" w:rsidTr="00116207">
        <w:tc>
          <w:tcPr>
            <w:tcW w:w="2660" w:type="dxa"/>
          </w:tcPr>
          <w:p w14:paraId="68AE96E7" w14:textId="77777777" w:rsidR="00AC7D93" w:rsidRPr="00C47224" w:rsidRDefault="00AC7D93" w:rsidP="00116207">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0CE002DF"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8DAEE85" w14:textId="77777777" w:rsidR="00AC7D93" w:rsidRPr="00C47224" w:rsidRDefault="00AC7D93" w:rsidP="00116207">
            <w:pPr>
              <w:rPr>
                <w:rFonts w:cs="Arial"/>
                <w:i/>
                <w:szCs w:val="20"/>
              </w:rPr>
            </w:pPr>
            <w:r w:rsidRPr="00C47224">
              <w:rPr>
                <w:szCs w:val="20"/>
              </w:rPr>
              <w:t xml:space="preserve">Telefon till </w:t>
            </w:r>
            <w:r w:rsidRPr="00C47224">
              <w:rPr>
                <w:spacing w:val="-1"/>
                <w:szCs w:val="20"/>
              </w:rPr>
              <w:t>organisationsenhet</w:t>
            </w:r>
          </w:p>
        </w:tc>
        <w:tc>
          <w:tcPr>
            <w:tcW w:w="1560" w:type="dxa"/>
          </w:tcPr>
          <w:p w14:paraId="51FD1F0F"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AC7D93" w14:paraId="1ACBBA76" w14:textId="77777777" w:rsidTr="00116207">
        <w:tc>
          <w:tcPr>
            <w:tcW w:w="2660" w:type="dxa"/>
          </w:tcPr>
          <w:p w14:paraId="104039A8" w14:textId="77777777" w:rsidR="00AC7D93" w:rsidRPr="00C47224" w:rsidRDefault="00AC7D93" w:rsidP="00116207">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0AF0AE63"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4E5EC2F6" w14:textId="77777777" w:rsidR="00AC7D93" w:rsidRPr="00C47224" w:rsidRDefault="00AC7D93" w:rsidP="00116207">
            <w:pPr>
              <w:rPr>
                <w:rFonts w:cs="Arial"/>
                <w:i/>
                <w:szCs w:val="20"/>
              </w:rPr>
            </w:pPr>
            <w:r w:rsidRPr="00C47224">
              <w:rPr>
                <w:szCs w:val="20"/>
              </w:rPr>
              <w:t>Epost till enhet</w:t>
            </w:r>
          </w:p>
        </w:tc>
        <w:tc>
          <w:tcPr>
            <w:tcW w:w="1560" w:type="dxa"/>
          </w:tcPr>
          <w:p w14:paraId="246A3DA5" w14:textId="77777777" w:rsidR="00AC7D93" w:rsidRPr="00C47224" w:rsidRDefault="00AC7D93" w:rsidP="00116207">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AC7D93" w14:paraId="1E2A8010" w14:textId="77777777" w:rsidTr="00116207">
        <w:tc>
          <w:tcPr>
            <w:tcW w:w="2660" w:type="dxa"/>
          </w:tcPr>
          <w:p w14:paraId="14BCFA57" w14:textId="77777777" w:rsidR="00AC7D93" w:rsidRPr="00C47224" w:rsidRDefault="00AC7D93" w:rsidP="00116207">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0DC9B4C"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1A3E7539" w14:textId="77777777" w:rsidR="00AC7D93" w:rsidRPr="00C47224" w:rsidRDefault="00AC7D93" w:rsidP="00116207">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6923D18A"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z w:val="20"/>
                <w:szCs w:val="20"/>
              </w:rPr>
              <w:t>0..1</w:t>
            </w:r>
          </w:p>
        </w:tc>
      </w:tr>
      <w:tr w:rsidR="00AC7D93" w14:paraId="0DEDC9AE" w14:textId="77777777" w:rsidTr="00116207">
        <w:tc>
          <w:tcPr>
            <w:tcW w:w="2660" w:type="dxa"/>
          </w:tcPr>
          <w:p w14:paraId="5F7FB2FD" w14:textId="77777777" w:rsidR="00AC7D93" w:rsidRPr="00C47224" w:rsidRDefault="00AC7D93" w:rsidP="00116207">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1027132"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15BD6A7A" w14:textId="77777777" w:rsidR="00AC7D93" w:rsidRPr="00C47224" w:rsidRDefault="00AC7D93" w:rsidP="00116207">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1EAA7F99"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z w:val="20"/>
                <w:szCs w:val="20"/>
              </w:rPr>
              <w:t>0..1</w:t>
            </w:r>
          </w:p>
        </w:tc>
      </w:tr>
      <w:tr w:rsidR="00AC7D93" w14:paraId="6B6E0CB1" w14:textId="77777777" w:rsidTr="00116207">
        <w:tc>
          <w:tcPr>
            <w:tcW w:w="2660" w:type="dxa"/>
          </w:tcPr>
          <w:p w14:paraId="765EDB6B" w14:textId="77777777" w:rsidR="00AC7D93" w:rsidRPr="0007776B" w:rsidRDefault="00AC7D93" w:rsidP="00116207">
            <w:pPr>
              <w:spacing w:line="229" w:lineRule="exact"/>
              <w:ind w:left="102"/>
              <w:rPr>
                <w:szCs w:val="20"/>
              </w:rPr>
            </w:pPr>
            <w:r w:rsidRPr="0007776B">
              <w:rPr>
                <w:szCs w:val="20"/>
              </w:rPr>
              <w:t>../../../healthcareProfessional</w:t>
            </w:r>
            <w:r w:rsidRPr="0007776B">
              <w:rPr>
                <w:spacing w:val="-1"/>
                <w:szCs w:val="20"/>
              </w:rPr>
              <w:t>CareUnitHSAId</w:t>
            </w:r>
          </w:p>
          <w:p w14:paraId="30149574" w14:textId="77777777" w:rsidR="00AC7D93" w:rsidRPr="0007776B" w:rsidRDefault="00AC7D93" w:rsidP="00116207">
            <w:pPr>
              <w:pStyle w:val="TableParagraph"/>
              <w:spacing w:line="229" w:lineRule="exact"/>
              <w:ind w:left="102"/>
              <w:rPr>
                <w:rFonts w:ascii="Georgia" w:hAnsi="Georgia"/>
                <w:i/>
                <w:sz w:val="20"/>
                <w:szCs w:val="20"/>
                <w:lang w:val="en-GB"/>
              </w:rPr>
            </w:pPr>
          </w:p>
        </w:tc>
        <w:tc>
          <w:tcPr>
            <w:tcW w:w="1417" w:type="dxa"/>
          </w:tcPr>
          <w:p w14:paraId="20B6471A" w14:textId="77777777" w:rsidR="00AC7D93" w:rsidRPr="0007776B" w:rsidRDefault="00AC7D93" w:rsidP="00116207">
            <w:pPr>
              <w:spacing w:line="229" w:lineRule="exact"/>
              <w:ind w:left="102"/>
              <w:rPr>
                <w:rFonts w:cs="Arial"/>
                <w:szCs w:val="20"/>
              </w:rPr>
            </w:pPr>
            <w:r w:rsidRPr="0007776B">
              <w:rPr>
                <w:spacing w:val="-1"/>
                <w:szCs w:val="20"/>
              </w:rPr>
              <w:t>HSAIdType</w:t>
            </w:r>
          </w:p>
          <w:p w14:paraId="0BD2809F" w14:textId="77777777" w:rsidR="00AC7D93" w:rsidRPr="0007776B" w:rsidRDefault="00AC7D93" w:rsidP="00116207">
            <w:pPr>
              <w:spacing w:line="226" w:lineRule="exact"/>
              <w:ind w:left="102"/>
              <w:rPr>
                <w:spacing w:val="-1"/>
                <w:szCs w:val="20"/>
              </w:rPr>
            </w:pPr>
          </w:p>
          <w:p w14:paraId="259D14E0" w14:textId="77777777" w:rsidR="00AC7D93" w:rsidRPr="0007776B" w:rsidRDefault="00AC7D93" w:rsidP="00116207">
            <w:pPr>
              <w:pStyle w:val="TableParagraph"/>
              <w:spacing w:line="226" w:lineRule="exact"/>
              <w:ind w:left="102"/>
              <w:rPr>
                <w:rFonts w:ascii="Georgia" w:hAnsi="Georgia"/>
                <w:i/>
                <w:sz w:val="20"/>
                <w:szCs w:val="20"/>
              </w:rPr>
            </w:pPr>
          </w:p>
        </w:tc>
        <w:tc>
          <w:tcPr>
            <w:tcW w:w="3969" w:type="dxa"/>
          </w:tcPr>
          <w:p w14:paraId="1636A94C" w14:textId="77777777" w:rsidR="00AC7D93" w:rsidRPr="0007776B" w:rsidRDefault="00AC7D93" w:rsidP="00116207">
            <w:pPr>
              <w:spacing w:line="229" w:lineRule="exact"/>
              <w:rPr>
                <w:szCs w:val="20"/>
              </w:rPr>
            </w:pPr>
            <w:r w:rsidRPr="0007776B">
              <w:rPr>
                <w:szCs w:val="20"/>
              </w:rPr>
              <w:t>HSA-id för Vårdenhet</w:t>
            </w:r>
            <w:r w:rsidRPr="0007776B">
              <w:rPr>
                <w:szCs w:val="20"/>
              </w:rPr>
              <w:br/>
            </w:r>
            <w:r>
              <w:rPr>
                <w:szCs w:val="20"/>
              </w:rPr>
              <w:t>(</w:t>
            </w:r>
            <w:r w:rsidRPr="0007776B">
              <w:rPr>
                <w:szCs w:val="20"/>
              </w:rPr>
              <w:t>Regel: 1</w:t>
            </w:r>
            <w:r>
              <w:rPr>
                <w:szCs w:val="20"/>
              </w:rPr>
              <w:t>)</w:t>
            </w:r>
          </w:p>
        </w:tc>
        <w:tc>
          <w:tcPr>
            <w:tcW w:w="1560" w:type="dxa"/>
          </w:tcPr>
          <w:p w14:paraId="4A098CDE" w14:textId="77777777" w:rsidR="00AC7D93" w:rsidRPr="0007776B" w:rsidRDefault="00AC7D93" w:rsidP="00116207">
            <w:pPr>
              <w:pStyle w:val="TableParagraph"/>
              <w:spacing w:line="226" w:lineRule="exact"/>
              <w:ind w:left="102"/>
              <w:rPr>
                <w:rFonts w:ascii="Georgia" w:hAnsi="Georgia"/>
                <w:i/>
                <w:sz w:val="20"/>
                <w:szCs w:val="20"/>
              </w:rPr>
            </w:pPr>
            <w:r w:rsidRPr="0007776B">
              <w:rPr>
                <w:rFonts w:ascii="Georgia" w:hAnsi="Georgia"/>
                <w:spacing w:val="-1"/>
                <w:sz w:val="20"/>
                <w:szCs w:val="20"/>
              </w:rPr>
              <w:t>0..1</w:t>
            </w:r>
          </w:p>
        </w:tc>
      </w:tr>
      <w:tr w:rsidR="00AC7D93" w14:paraId="6CAA8B3F" w14:textId="77777777" w:rsidTr="00116207">
        <w:tc>
          <w:tcPr>
            <w:tcW w:w="2660" w:type="dxa"/>
          </w:tcPr>
          <w:p w14:paraId="77E9DFA7" w14:textId="77777777" w:rsidR="00AC7D93" w:rsidRPr="0007776B" w:rsidRDefault="00AC7D93" w:rsidP="00116207">
            <w:pPr>
              <w:pStyle w:val="TableParagraph"/>
              <w:spacing w:line="229" w:lineRule="exact"/>
              <w:ind w:left="102"/>
              <w:rPr>
                <w:rFonts w:ascii="Georgia" w:hAnsi="Georgia"/>
                <w:i/>
                <w:sz w:val="20"/>
                <w:szCs w:val="20"/>
                <w:lang w:val="en-GB"/>
              </w:rPr>
            </w:pPr>
            <w:r w:rsidRPr="0007776B">
              <w:rPr>
                <w:rFonts w:ascii="Georgia" w:hAnsi="Georgia"/>
                <w:sz w:val="20"/>
                <w:szCs w:val="20"/>
              </w:rPr>
              <w:t>../../../healthcareProfessional</w:t>
            </w:r>
            <w:r w:rsidRPr="0007776B">
              <w:rPr>
                <w:rFonts w:ascii="Georgia" w:hAnsi="Georgia"/>
                <w:spacing w:val="-1"/>
                <w:sz w:val="20"/>
                <w:szCs w:val="20"/>
              </w:rPr>
              <w:t>CareGiverHSAId</w:t>
            </w:r>
          </w:p>
        </w:tc>
        <w:tc>
          <w:tcPr>
            <w:tcW w:w="1417" w:type="dxa"/>
          </w:tcPr>
          <w:p w14:paraId="62360586" w14:textId="77777777" w:rsidR="00AC7D93" w:rsidRPr="0007776B" w:rsidRDefault="00AC7D93" w:rsidP="00116207">
            <w:pPr>
              <w:spacing w:line="226" w:lineRule="exact"/>
              <w:ind w:left="102"/>
              <w:rPr>
                <w:spacing w:val="-1"/>
                <w:szCs w:val="20"/>
              </w:rPr>
            </w:pPr>
            <w:r w:rsidRPr="0007776B">
              <w:rPr>
                <w:spacing w:val="-1"/>
                <w:szCs w:val="20"/>
              </w:rPr>
              <w:t>HSAIdType</w:t>
            </w:r>
          </w:p>
          <w:p w14:paraId="4D7EC942" w14:textId="77777777" w:rsidR="00AC7D93" w:rsidRPr="0007776B" w:rsidRDefault="00AC7D93" w:rsidP="00116207">
            <w:pPr>
              <w:pStyle w:val="TableParagraph"/>
              <w:spacing w:line="226" w:lineRule="exact"/>
              <w:ind w:left="102"/>
              <w:rPr>
                <w:rFonts w:ascii="Georgia" w:hAnsi="Georgia"/>
                <w:i/>
                <w:sz w:val="20"/>
                <w:szCs w:val="20"/>
              </w:rPr>
            </w:pPr>
          </w:p>
        </w:tc>
        <w:tc>
          <w:tcPr>
            <w:tcW w:w="3969" w:type="dxa"/>
          </w:tcPr>
          <w:p w14:paraId="13FBD22E" w14:textId="77777777" w:rsidR="00AC7D93" w:rsidRPr="0007776B" w:rsidRDefault="00AC7D93" w:rsidP="00116207">
            <w:pPr>
              <w:spacing w:line="226" w:lineRule="exact"/>
              <w:rPr>
                <w:spacing w:val="-1"/>
                <w:szCs w:val="20"/>
              </w:rPr>
            </w:pPr>
            <w:r w:rsidRPr="0007776B">
              <w:rPr>
                <w:spacing w:val="-1"/>
                <w:szCs w:val="20"/>
              </w:rPr>
              <w:t>HSA-id för vårdgivaren, som är vårdgivare för den enhet som författaren är uppdragstagare för.</w:t>
            </w:r>
          </w:p>
          <w:p w14:paraId="3EBAE316" w14:textId="77777777" w:rsidR="00AC7D93" w:rsidRPr="0007776B" w:rsidRDefault="00AC7D93" w:rsidP="00116207">
            <w:pPr>
              <w:spacing w:line="226" w:lineRule="exact"/>
              <w:rPr>
                <w:spacing w:val="-1"/>
                <w:szCs w:val="20"/>
              </w:rPr>
            </w:pPr>
            <w:r>
              <w:rPr>
                <w:spacing w:val="-1"/>
                <w:szCs w:val="20"/>
              </w:rPr>
              <w:t>(</w:t>
            </w:r>
            <w:r w:rsidRPr="0007776B">
              <w:rPr>
                <w:spacing w:val="-1"/>
                <w:szCs w:val="20"/>
              </w:rPr>
              <w:t>Regel:</w:t>
            </w:r>
            <w:r>
              <w:rPr>
                <w:spacing w:val="-1"/>
                <w:szCs w:val="20"/>
              </w:rPr>
              <w:t xml:space="preserve"> </w:t>
            </w:r>
            <w:r w:rsidRPr="0007776B">
              <w:rPr>
                <w:spacing w:val="-1"/>
                <w:szCs w:val="20"/>
              </w:rPr>
              <w:t>1</w:t>
            </w:r>
            <w:r>
              <w:rPr>
                <w:spacing w:val="-1"/>
                <w:szCs w:val="20"/>
              </w:rPr>
              <w:t>)</w:t>
            </w:r>
          </w:p>
        </w:tc>
        <w:tc>
          <w:tcPr>
            <w:tcW w:w="1560" w:type="dxa"/>
          </w:tcPr>
          <w:p w14:paraId="22A69B8F" w14:textId="77777777" w:rsidR="00AC7D93" w:rsidRPr="0007776B" w:rsidRDefault="00AC7D93" w:rsidP="00116207">
            <w:pPr>
              <w:pStyle w:val="TableParagraph"/>
              <w:spacing w:line="226" w:lineRule="exact"/>
              <w:ind w:left="102"/>
              <w:rPr>
                <w:rFonts w:ascii="Georgia" w:hAnsi="Georgia"/>
                <w:i/>
                <w:sz w:val="20"/>
                <w:szCs w:val="20"/>
              </w:rPr>
            </w:pPr>
            <w:r w:rsidRPr="0007776B">
              <w:rPr>
                <w:rFonts w:ascii="Georgia" w:hAnsi="Georgia"/>
                <w:spacing w:val="-1"/>
                <w:sz w:val="20"/>
                <w:szCs w:val="20"/>
              </w:rPr>
              <w:t>0..1</w:t>
            </w:r>
          </w:p>
        </w:tc>
      </w:tr>
      <w:tr w:rsidR="00AC7D93" w14:paraId="72321CCC" w14:textId="77777777" w:rsidTr="00116207">
        <w:tc>
          <w:tcPr>
            <w:tcW w:w="2660" w:type="dxa"/>
          </w:tcPr>
          <w:p w14:paraId="65ACE8F8" w14:textId="77777777" w:rsidR="00AC7D93" w:rsidRPr="00C47224" w:rsidRDefault="00AC7D93" w:rsidP="00116207">
            <w:pPr>
              <w:spacing w:line="229" w:lineRule="exact"/>
              <w:ind w:left="102"/>
              <w:rPr>
                <w:szCs w:val="20"/>
              </w:rPr>
            </w:pPr>
            <w:r w:rsidRPr="00C47224">
              <w:rPr>
                <w:szCs w:val="20"/>
                <w:lang w:val="en-US"/>
              </w:rPr>
              <w:t>../../legalAuthenticator</w:t>
            </w:r>
          </w:p>
        </w:tc>
        <w:tc>
          <w:tcPr>
            <w:tcW w:w="1417" w:type="dxa"/>
          </w:tcPr>
          <w:p w14:paraId="35726050" w14:textId="77777777" w:rsidR="00AC7D93" w:rsidRPr="00C47224" w:rsidRDefault="00AC7D93" w:rsidP="00116207">
            <w:pPr>
              <w:spacing w:line="229" w:lineRule="exact"/>
              <w:ind w:left="102"/>
              <w:rPr>
                <w:rFonts w:cs="Arial"/>
                <w:szCs w:val="20"/>
              </w:rPr>
            </w:pPr>
            <w:r w:rsidRPr="00C47224">
              <w:rPr>
                <w:szCs w:val="20"/>
                <w:lang w:val="en-US"/>
              </w:rPr>
              <w:t>LegalAuthenticatorType</w:t>
            </w:r>
          </w:p>
        </w:tc>
        <w:tc>
          <w:tcPr>
            <w:tcW w:w="3969" w:type="dxa"/>
          </w:tcPr>
          <w:p w14:paraId="7FE5BE51" w14:textId="77777777" w:rsidR="00AC7D93" w:rsidRDefault="00AC7D93" w:rsidP="00116207">
            <w:pPr>
              <w:spacing w:line="229" w:lineRule="exact"/>
              <w:rPr>
                <w:szCs w:val="20"/>
              </w:rPr>
            </w:pPr>
            <w:r w:rsidRPr="00C47224">
              <w:rPr>
                <w:szCs w:val="20"/>
              </w:rPr>
              <w:t>Information om vem som signerat informationen i dokumentet.</w:t>
            </w:r>
          </w:p>
          <w:p w14:paraId="27792A0F" w14:textId="77777777" w:rsidR="00AC7D93" w:rsidRPr="00C47224" w:rsidRDefault="00AC7D93" w:rsidP="0098254A">
            <w:pPr>
              <w:spacing w:line="229" w:lineRule="exact"/>
              <w:rPr>
                <w:rFonts w:cs="Arial"/>
                <w:szCs w:val="20"/>
              </w:rPr>
            </w:pPr>
          </w:p>
        </w:tc>
        <w:tc>
          <w:tcPr>
            <w:tcW w:w="1560" w:type="dxa"/>
          </w:tcPr>
          <w:p w14:paraId="6E4F45B5"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AC7D93" w14:paraId="64F63E96" w14:textId="77777777" w:rsidTr="00116207">
        <w:tc>
          <w:tcPr>
            <w:tcW w:w="2660" w:type="dxa"/>
          </w:tcPr>
          <w:p w14:paraId="0787BB9E" w14:textId="77777777" w:rsidR="00AC7D93" w:rsidRPr="00C47224" w:rsidRDefault="00AC7D93" w:rsidP="00116207">
            <w:pPr>
              <w:spacing w:line="229" w:lineRule="exact"/>
              <w:ind w:left="102"/>
              <w:rPr>
                <w:szCs w:val="20"/>
              </w:rPr>
            </w:pPr>
            <w:r w:rsidRPr="00C47224">
              <w:rPr>
                <w:szCs w:val="20"/>
                <w:lang w:val="en-US"/>
              </w:rPr>
              <w:t>../../../</w:t>
            </w:r>
            <w:r w:rsidRPr="00C47224">
              <w:rPr>
                <w:szCs w:val="20"/>
              </w:rPr>
              <w:t>signatureTime</w:t>
            </w:r>
          </w:p>
          <w:p w14:paraId="7D355976" w14:textId="77777777" w:rsidR="00AC7D93" w:rsidRPr="00C47224" w:rsidRDefault="00AC7D93" w:rsidP="00116207">
            <w:pPr>
              <w:pStyle w:val="TableParagraph"/>
              <w:spacing w:line="229" w:lineRule="exact"/>
              <w:ind w:left="102"/>
              <w:rPr>
                <w:rFonts w:ascii="Georgia" w:hAnsi="Georgia"/>
                <w:i/>
                <w:sz w:val="20"/>
                <w:szCs w:val="20"/>
                <w:lang w:val="en-GB"/>
              </w:rPr>
            </w:pPr>
          </w:p>
        </w:tc>
        <w:tc>
          <w:tcPr>
            <w:tcW w:w="1417" w:type="dxa"/>
          </w:tcPr>
          <w:p w14:paraId="02B6057F" w14:textId="77777777" w:rsidR="00AC7D93" w:rsidRPr="00BE6842" w:rsidRDefault="00AC7D93" w:rsidP="00116207">
            <w:pPr>
              <w:spacing w:line="229" w:lineRule="exact"/>
              <w:ind w:left="102"/>
              <w:rPr>
                <w:rFonts w:cs="Arial"/>
                <w:color w:val="FF0000"/>
                <w:szCs w:val="20"/>
              </w:rPr>
            </w:pPr>
            <w:r w:rsidRPr="00C47224">
              <w:rPr>
                <w:szCs w:val="20"/>
              </w:rPr>
              <w:t>TimeStampType</w:t>
            </w:r>
          </w:p>
        </w:tc>
        <w:tc>
          <w:tcPr>
            <w:tcW w:w="3969" w:type="dxa"/>
          </w:tcPr>
          <w:p w14:paraId="1BFD95E8" w14:textId="77777777" w:rsidR="00AC7D93" w:rsidRPr="00BE6842" w:rsidRDefault="00AC7D93" w:rsidP="00116207">
            <w:pPr>
              <w:spacing w:line="229" w:lineRule="exact"/>
              <w:rPr>
                <w:szCs w:val="20"/>
              </w:rPr>
            </w:pPr>
            <w:r w:rsidRPr="00C47224">
              <w:rPr>
                <w:szCs w:val="20"/>
              </w:rPr>
              <w:t>Tidpunkt för signering</w:t>
            </w:r>
          </w:p>
        </w:tc>
        <w:tc>
          <w:tcPr>
            <w:tcW w:w="1560" w:type="dxa"/>
          </w:tcPr>
          <w:p w14:paraId="6A6CA4AC"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AC7D93" w14:paraId="3C2B9FAE" w14:textId="77777777" w:rsidTr="00116207">
        <w:tc>
          <w:tcPr>
            <w:tcW w:w="2660" w:type="dxa"/>
          </w:tcPr>
          <w:p w14:paraId="55CBF41B" w14:textId="77777777" w:rsidR="00AC7D93" w:rsidRPr="00C47224" w:rsidRDefault="00AC7D93" w:rsidP="00116207">
            <w:pPr>
              <w:spacing w:line="229" w:lineRule="exact"/>
              <w:ind w:left="102"/>
              <w:rPr>
                <w:szCs w:val="20"/>
              </w:rPr>
            </w:pPr>
            <w:r w:rsidRPr="00C47224">
              <w:rPr>
                <w:szCs w:val="20"/>
              </w:rPr>
              <w:t>../../../legalAuthenticatorHSAId</w:t>
            </w:r>
          </w:p>
          <w:p w14:paraId="0C609411" w14:textId="77777777" w:rsidR="00AC7D93" w:rsidRPr="00C47224" w:rsidRDefault="00AC7D93" w:rsidP="00116207">
            <w:pPr>
              <w:pStyle w:val="TableParagraph"/>
              <w:spacing w:line="229" w:lineRule="exact"/>
              <w:ind w:left="102"/>
              <w:rPr>
                <w:rFonts w:ascii="Georgia" w:hAnsi="Georgia"/>
                <w:i/>
                <w:sz w:val="20"/>
                <w:szCs w:val="20"/>
                <w:lang w:val="en-GB"/>
              </w:rPr>
            </w:pPr>
          </w:p>
        </w:tc>
        <w:tc>
          <w:tcPr>
            <w:tcW w:w="1417" w:type="dxa"/>
          </w:tcPr>
          <w:p w14:paraId="701D04FF" w14:textId="77777777" w:rsidR="00AC7D93" w:rsidRPr="00C47224" w:rsidRDefault="00AC7D93" w:rsidP="00116207">
            <w:pPr>
              <w:spacing w:line="229" w:lineRule="exact"/>
              <w:ind w:left="102"/>
              <w:rPr>
                <w:szCs w:val="20"/>
              </w:rPr>
            </w:pPr>
            <w:r w:rsidRPr="00C47224">
              <w:rPr>
                <w:szCs w:val="20"/>
              </w:rPr>
              <w:t>HSAIdType</w:t>
            </w:r>
          </w:p>
          <w:p w14:paraId="2455AD04" w14:textId="77777777" w:rsidR="00AC7D93" w:rsidRPr="00C47224" w:rsidRDefault="00AC7D93" w:rsidP="00116207">
            <w:pPr>
              <w:pStyle w:val="TableParagraph"/>
              <w:spacing w:line="226" w:lineRule="exact"/>
              <w:ind w:left="102"/>
              <w:rPr>
                <w:rFonts w:ascii="Georgia" w:hAnsi="Georgia"/>
                <w:i/>
                <w:sz w:val="20"/>
                <w:szCs w:val="20"/>
              </w:rPr>
            </w:pPr>
          </w:p>
        </w:tc>
        <w:tc>
          <w:tcPr>
            <w:tcW w:w="3969" w:type="dxa"/>
          </w:tcPr>
          <w:p w14:paraId="05DB2808" w14:textId="77777777" w:rsidR="00AC7D93" w:rsidRPr="00C47224" w:rsidRDefault="00AC7D93" w:rsidP="00116207">
            <w:pPr>
              <w:rPr>
                <w:rFonts w:cs="Arial"/>
                <w:i/>
                <w:szCs w:val="20"/>
              </w:rPr>
            </w:pPr>
            <w:r w:rsidRPr="00C47224">
              <w:rPr>
                <w:szCs w:val="20"/>
              </w:rPr>
              <w:t>HSA-id för person som signerat dokumentet</w:t>
            </w:r>
          </w:p>
        </w:tc>
        <w:tc>
          <w:tcPr>
            <w:tcW w:w="1560" w:type="dxa"/>
          </w:tcPr>
          <w:p w14:paraId="439B6983"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AC7D93" w14:paraId="3411E1A6" w14:textId="77777777" w:rsidTr="00116207">
        <w:tc>
          <w:tcPr>
            <w:tcW w:w="2660" w:type="dxa"/>
          </w:tcPr>
          <w:p w14:paraId="7099AEEC" w14:textId="77777777" w:rsidR="00AC7D93" w:rsidRPr="00C47224" w:rsidRDefault="00AC7D93" w:rsidP="00116207">
            <w:pPr>
              <w:spacing w:line="229" w:lineRule="exact"/>
              <w:ind w:left="102"/>
              <w:rPr>
                <w:szCs w:val="20"/>
              </w:rPr>
            </w:pPr>
            <w:r w:rsidRPr="00C47224">
              <w:rPr>
                <w:szCs w:val="20"/>
              </w:rPr>
              <w:t>../../../legalAuthenticatorName</w:t>
            </w:r>
          </w:p>
          <w:p w14:paraId="52D89655" w14:textId="77777777" w:rsidR="00AC7D93" w:rsidRPr="00C47224" w:rsidRDefault="00AC7D93" w:rsidP="00116207">
            <w:pPr>
              <w:pStyle w:val="TableParagraph"/>
              <w:spacing w:line="229" w:lineRule="exact"/>
              <w:ind w:left="102"/>
              <w:rPr>
                <w:rFonts w:ascii="Georgia" w:hAnsi="Georgia"/>
                <w:i/>
                <w:sz w:val="20"/>
                <w:szCs w:val="20"/>
              </w:rPr>
            </w:pPr>
          </w:p>
        </w:tc>
        <w:tc>
          <w:tcPr>
            <w:tcW w:w="1417" w:type="dxa"/>
          </w:tcPr>
          <w:p w14:paraId="5A0C2BCB"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1FF900AF" w14:textId="77777777" w:rsidR="00AC7D93" w:rsidRPr="00C47224" w:rsidRDefault="00AC7D93" w:rsidP="00116207">
            <w:pPr>
              <w:rPr>
                <w:rFonts w:cs="Arial"/>
                <w:i/>
                <w:szCs w:val="20"/>
              </w:rPr>
            </w:pPr>
            <w:r w:rsidRPr="00C47224">
              <w:rPr>
                <w:szCs w:val="20"/>
              </w:rPr>
              <w:t>Namnen i klartext för signerande person.</w:t>
            </w:r>
          </w:p>
        </w:tc>
        <w:tc>
          <w:tcPr>
            <w:tcW w:w="1560" w:type="dxa"/>
          </w:tcPr>
          <w:p w14:paraId="2E9C0FAB"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AC7D93" w14:paraId="00BA84A2" w14:textId="77777777" w:rsidTr="00116207">
        <w:tc>
          <w:tcPr>
            <w:tcW w:w="2660" w:type="dxa"/>
          </w:tcPr>
          <w:p w14:paraId="2D0A5E92" w14:textId="77777777" w:rsidR="00AC7D93" w:rsidRPr="00C47224" w:rsidRDefault="00AC7D93" w:rsidP="00116207">
            <w:pPr>
              <w:spacing w:line="229" w:lineRule="exact"/>
              <w:ind w:left="102"/>
              <w:rPr>
                <w:szCs w:val="20"/>
              </w:rPr>
            </w:pPr>
            <w:r w:rsidRPr="00C47224">
              <w:rPr>
                <w:szCs w:val="20"/>
              </w:rPr>
              <w:t>../../</w:t>
            </w:r>
            <w:r w:rsidRPr="00C47224">
              <w:rPr>
                <w:spacing w:val="-1"/>
                <w:szCs w:val="20"/>
              </w:rPr>
              <w:t>approvedForPatient</w:t>
            </w:r>
          </w:p>
          <w:p w14:paraId="01DAC289" w14:textId="77777777" w:rsidR="00AC7D93" w:rsidRPr="00C47224" w:rsidRDefault="00AC7D93" w:rsidP="00116207">
            <w:pPr>
              <w:pStyle w:val="TableParagraph"/>
              <w:spacing w:line="229" w:lineRule="exact"/>
              <w:ind w:left="102"/>
              <w:rPr>
                <w:rFonts w:ascii="Georgia" w:hAnsi="Georgia"/>
                <w:i/>
                <w:sz w:val="20"/>
                <w:szCs w:val="20"/>
              </w:rPr>
            </w:pPr>
          </w:p>
        </w:tc>
        <w:tc>
          <w:tcPr>
            <w:tcW w:w="1417" w:type="dxa"/>
          </w:tcPr>
          <w:p w14:paraId="4065BDCA" w14:textId="77777777" w:rsidR="00AC7D93" w:rsidRPr="00C47224" w:rsidRDefault="00AC7D93" w:rsidP="00116207">
            <w:pPr>
              <w:spacing w:line="229" w:lineRule="exact"/>
              <w:ind w:left="102"/>
              <w:rPr>
                <w:rFonts w:cs="Arial"/>
                <w:color w:val="FF0000"/>
                <w:szCs w:val="20"/>
              </w:rPr>
            </w:pPr>
            <w:r w:rsidRPr="00C47224">
              <w:rPr>
                <w:szCs w:val="20"/>
              </w:rPr>
              <w:t>boolean</w:t>
            </w:r>
          </w:p>
          <w:p w14:paraId="1A2EB4D2" w14:textId="77777777" w:rsidR="00AC7D93" w:rsidRPr="00C47224" w:rsidRDefault="00AC7D93" w:rsidP="00116207">
            <w:pPr>
              <w:pStyle w:val="TableParagraph"/>
              <w:spacing w:line="226" w:lineRule="exact"/>
              <w:ind w:left="102"/>
              <w:rPr>
                <w:rFonts w:ascii="Georgia" w:hAnsi="Georgia"/>
                <w:i/>
                <w:sz w:val="20"/>
                <w:szCs w:val="20"/>
              </w:rPr>
            </w:pPr>
          </w:p>
        </w:tc>
        <w:tc>
          <w:tcPr>
            <w:tcW w:w="3969" w:type="dxa"/>
          </w:tcPr>
          <w:p w14:paraId="0CDB9CE1" w14:textId="77777777" w:rsidR="00AC7D93" w:rsidRPr="00BE6842" w:rsidRDefault="00AC7D93" w:rsidP="00116207">
            <w:pPr>
              <w:spacing w:line="226" w:lineRule="exact"/>
              <w:rPr>
                <w:spacing w:val="-1"/>
                <w:szCs w:val="20"/>
              </w:rPr>
            </w:pPr>
            <w:r w:rsidRPr="00C47224">
              <w:rPr>
                <w:spacing w:val="-1"/>
                <w:szCs w:val="20"/>
              </w:rPr>
              <w:t xml:space="preserve">Anger om information får delas till patient. Värdet sätts i sådant fall till true, i annat </w:t>
            </w:r>
            <w:r w:rsidRPr="00C47224">
              <w:rPr>
                <w:spacing w:val="-1"/>
                <w:szCs w:val="20"/>
              </w:rPr>
              <w:lastRenderedPageBreak/>
              <w:t xml:space="preserve">fall till false. </w:t>
            </w:r>
          </w:p>
        </w:tc>
        <w:tc>
          <w:tcPr>
            <w:tcW w:w="1560" w:type="dxa"/>
          </w:tcPr>
          <w:p w14:paraId="601E2D3E"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1..1</w:t>
            </w:r>
          </w:p>
        </w:tc>
      </w:tr>
      <w:tr w:rsidR="00AC7D93" w14:paraId="5E41982D" w14:textId="77777777" w:rsidTr="00116207">
        <w:tc>
          <w:tcPr>
            <w:tcW w:w="2660" w:type="dxa"/>
          </w:tcPr>
          <w:p w14:paraId="0E7EFDEA" w14:textId="77777777" w:rsidR="00AC7D93" w:rsidRPr="00C47224" w:rsidRDefault="00AC7D93" w:rsidP="00116207">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38DFC34A"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7B53C595" w14:textId="77777777" w:rsidR="00AC7D93" w:rsidRPr="00C47224" w:rsidRDefault="00AC7D93" w:rsidP="00116207">
            <w:pPr>
              <w:rPr>
                <w:rFonts w:cs="Arial"/>
                <w:i/>
                <w:szCs w:val="20"/>
              </w:rPr>
            </w:pPr>
            <w:r w:rsidRPr="00C47224">
              <w:rPr>
                <w:spacing w:val="-1"/>
                <w:szCs w:val="20"/>
              </w:rPr>
              <w:t xml:space="preserve">Identitetet för den </w:t>
            </w:r>
            <w:r>
              <w:t>hälso</w:t>
            </w:r>
            <w:r w:rsidRPr="002B336D">
              <w:t xml:space="preserve">- och </w:t>
            </w:r>
            <w:r>
              <w:t>sjukvårdskontakt</w:t>
            </w:r>
            <w:r w:rsidRPr="00C47224">
              <w:rPr>
                <w:spacing w:val="-1"/>
                <w:szCs w:val="20"/>
              </w:rPr>
              <w:t xml:space="preserve"> som föranlett den information som omfattas av dokumentet. Identiteten är unik inom källsystemet</w:t>
            </w:r>
          </w:p>
        </w:tc>
        <w:tc>
          <w:tcPr>
            <w:tcW w:w="1560" w:type="dxa"/>
          </w:tcPr>
          <w:p w14:paraId="57CFE99A"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AC7D93" w14:paraId="723D4659" w14:textId="77777777" w:rsidTr="00116207">
        <w:tc>
          <w:tcPr>
            <w:tcW w:w="2660" w:type="dxa"/>
          </w:tcPr>
          <w:p w14:paraId="1577F162" w14:textId="77777777" w:rsidR="00AC7D93" w:rsidRPr="00C47224" w:rsidRDefault="00AC7D93" w:rsidP="00116207">
            <w:pPr>
              <w:spacing w:line="229" w:lineRule="exact"/>
              <w:ind w:left="102"/>
              <w:rPr>
                <w:szCs w:val="20"/>
                <w:lang w:val="en-US"/>
              </w:rPr>
            </w:pPr>
            <w:r w:rsidRPr="008B1FC7">
              <w:rPr>
                <w:color w:val="FF0000"/>
                <w:szCs w:val="20"/>
              </w:rPr>
              <w:t>../../nullified</w:t>
            </w:r>
          </w:p>
        </w:tc>
        <w:tc>
          <w:tcPr>
            <w:tcW w:w="1417" w:type="dxa"/>
          </w:tcPr>
          <w:p w14:paraId="3573F9D2" w14:textId="77777777" w:rsidR="00AC7D93" w:rsidRPr="00C47224" w:rsidRDefault="00AC7D93" w:rsidP="00116207">
            <w:pPr>
              <w:pStyle w:val="TableParagraph"/>
              <w:spacing w:line="226" w:lineRule="exact"/>
              <w:ind w:left="102"/>
              <w:rPr>
                <w:rFonts w:ascii="Georgia" w:hAnsi="Georgia"/>
                <w:spacing w:val="-1"/>
                <w:sz w:val="20"/>
                <w:szCs w:val="20"/>
                <w:lang w:val="en-US"/>
              </w:rPr>
            </w:pPr>
          </w:p>
        </w:tc>
        <w:tc>
          <w:tcPr>
            <w:tcW w:w="3969" w:type="dxa"/>
          </w:tcPr>
          <w:p w14:paraId="3D43B020" w14:textId="77777777" w:rsidR="00AC7D93" w:rsidRPr="00C47224" w:rsidRDefault="00AC7D93" w:rsidP="00116207">
            <w:pPr>
              <w:rPr>
                <w:spacing w:val="-1"/>
                <w:szCs w:val="20"/>
              </w:rPr>
            </w:pPr>
            <w:r>
              <w:rPr>
                <w:color w:val="FF0000"/>
                <w:spacing w:val="-1"/>
                <w:szCs w:val="20"/>
              </w:rPr>
              <w:t>N/A</w:t>
            </w:r>
          </w:p>
        </w:tc>
        <w:tc>
          <w:tcPr>
            <w:tcW w:w="1560" w:type="dxa"/>
          </w:tcPr>
          <w:p w14:paraId="68C8965C" w14:textId="77777777" w:rsidR="00AC7D93" w:rsidRPr="00C47224" w:rsidRDefault="00AC7D93" w:rsidP="00116207">
            <w:pPr>
              <w:pStyle w:val="TableParagraph"/>
              <w:spacing w:line="226" w:lineRule="exact"/>
              <w:ind w:left="102"/>
              <w:rPr>
                <w:rFonts w:ascii="Georgia" w:hAnsi="Georgia"/>
                <w:spacing w:val="-1"/>
                <w:sz w:val="20"/>
                <w:szCs w:val="20"/>
                <w:lang w:val="en-US"/>
              </w:rPr>
            </w:pPr>
            <w:r w:rsidRPr="008B1FC7">
              <w:rPr>
                <w:rFonts w:ascii="Georgia" w:hAnsi="Georgia"/>
                <w:color w:val="FF0000"/>
                <w:spacing w:val="-1"/>
                <w:sz w:val="20"/>
                <w:szCs w:val="20"/>
              </w:rPr>
              <w:t>0..0</w:t>
            </w:r>
          </w:p>
        </w:tc>
      </w:tr>
      <w:tr w:rsidR="00AC7D93" w14:paraId="23F2A2ED" w14:textId="77777777" w:rsidTr="00116207">
        <w:tc>
          <w:tcPr>
            <w:tcW w:w="2660" w:type="dxa"/>
          </w:tcPr>
          <w:p w14:paraId="33C0B8FF" w14:textId="77777777" w:rsidR="00AC7D93" w:rsidRPr="00C47224" w:rsidRDefault="00AC7D93" w:rsidP="00116207">
            <w:pPr>
              <w:spacing w:line="229" w:lineRule="exact"/>
              <w:ind w:left="102"/>
              <w:rPr>
                <w:szCs w:val="20"/>
                <w:lang w:val="en-US"/>
              </w:rPr>
            </w:pPr>
            <w:r w:rsidRPr="008B1FC7">
              <w:rPr>
                <w:color w:val="FF0000"/>
                <w:szCs w:val="20"/>
              </w:rPr>
              <w:t>../../nullifiedReason</w:t>
            </w:r>
          </w:p>
        </w:tc>
        <w:tc>
          <w:tcPr>
            <w:tcW w:w="1417" w:type="dxa"/>
          </w:tcPr>
          <w:p w14:paraId="0385E170" w14:textId="77777777" w:rsidR="00AC7D93" w:rsidRPr="00C47224" w:rsidRDefault="00AC7D93" w:rsidP="00116207">
            <w:pPr>
              <w:pStyle w:val="TableParagraph"/>
              <w:spacing w:line="226" w:lineRule="exact"/>
              <w:ind w:left="102"/>
              <w:rPr>
                <w:rFonts w:ascii="Georgia" w:hAnsi="Georgia"/>
                <w:spacing w:val="-1"/>
                <w:sz w:val="20"/>
                <w:szCs w:val="20"/>
                <w:lang w:val="en-US"/>
              </w:rPr>
            </w:pPr>
          </w:p>
        </w:tc>
        <w:tc>
          <w:tcPr>
            <w:tcW w:w="3969" w:type="dxa"/>
          </w:tcPr>
          <w:p w14:paraId="42262E26" w14:textId="77777777" w:rsidR="00AC7D93" w:rsidRPr="00C47224" w:rsidRDefault="00AC7D93" w:rsidP="00116207">
            <w:pPr>
              <w:rPr>
                <w:spacing w:val="-1"/>
                <w:szCs w:val="20"/>
              </w:rPr>
            </w:pPr>
            <w:r>
              <w:rPr>
                <w:color w:val="FF0000"/>
                <w:spacing w:val="-1"/>
                <w:szCs w:val="20"/>
              </w:rPr>
              <w:t>N/A</w:t>
            </w:r>
          </w:p>
        </w:tc>
        <w:tc>
          <w:tcPr>
            <w:tcW w:w="1560" w:type="dxa"/>
          </w:tcPr>
          <w:p w14:paraId="4DC544F1" w14:textId="77777777" w:rsidR="00AC7D93" w:rsidRPr="00C47224" w:rsidRDefault="00AC7D93" w:rsidP="00116207">
            <w:pPr>
              <w:pStyle w:val="TableParagraph"/>
              <w:spacing w:line="226" w:lineRule="exact"/>
              <w:ind w:left="102"/>
              <w:rPr>
                <w:rFonts w:ascii="Georgia" w:hAnsi="Georgia"/>
                <w:spacing w:val="-1"/>
                <w:sz w:val="20"/>
                <w:szCs w:val="20"/>
                <w:lang w:val="en-US"/>
              </w:rPr>
            </w:pPr>
            <w:r w:rsidRPr="008B1FC7">
              <w:rPr>
                <w:rFonts w:ascii="Georgia" w:hAnsi="Georgia"/>
                <w:color w:val="FF0000"/>
                <w:spacing w:val="-1"/>
                <w:sz w:val="20"/>
                <w:szCs w:val="20"/>
              </w:rPr>
              <w:t>0..0</w:t>
            </w:r>
          </w:p>
        </w:tc>
      </w:tr>
      <w:tr w:rsidR="00AC7D93" w14:paraId="47B68828" w14:textId="77777777" w:rsidTr="00116207">
        <w:tc>
          <w:tcPr>
            <w:tcW w:w="2660" w:type="dxa"/>
            <w:shd w:val="clear" w:color="auto" w:fill="D9D9D9" w:themeFill="background1" w:themeFillShade="D9"/>
          </w:tcPr>
          <w:p w14:paraId="2E611B9D" w14:textId="77777777" w:rsidR="00AC7D93" w:rsidRPr="00C47224" w:rsidRDefault="00AC7D93" w:rsidP="00116207">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5E6D34BE"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1E8D4DA5" w14:textId="77777777" w:rsidR="00AC7D93" w:rsidRPr="00C47224" w:rsidRDefault="00AC7D93" w:rsidP="00116207">
            <w:pPr>
              <w:spacing w:line="226" w:lineRule="exact"/>
              <w:ind w:left="102"/>
              <w:rPr>
                <w:spacing w:val="-1"/>
                <w:szCs w:val="20"/>
              </w:rPr>
            </w:pPr>
          </w:p>
        </w:tc>
        <w:tc>
          <w:tcPr>
            <w:tcW w:w="1560" w:type="dxa"/>
            <w:shd w:val="clear" w:color="auto" w:fill="D9D9D9" w:themeFill="background1" w:themeFillShade="D9"/>
          </w:tcPr>
          <w:p w14:paraId="2DE866A5"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AC7D93" w14:paraId="0F4A9FF5" w14:textId="77777777" w:rsidTr="00116207">
        <w:tc>
          <w:tcPr>
            <w:tcW w:w="2660" w:type="dxa"/>
          </w:tcPr>
          <w:p w14:paraId="4092338F" w14:textId="77777777" w:rsidR="00AC7D93" w:rsidRPr="00C47224" w:rsidRDefault="00AC7D93" w:rsidP="00116207">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43D0C44C"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3B077F29" w14:textId="77777777" w:rsidR="00AC7D93" w:rsidRPr="00C47224" w:rsidRDefault="00AC7D93" w:rsidP="00116207">
            <w:pPr>
              <w:spacing w:line="226" w:lineRule="exact"/>
              <w:rPr>
                <w:spacing w:val="-1"/>
                <w:szCs w:val="20"/>
              </w:rPr>
            </w:pPr>
            <w:r w:rsidRPr="00C47224">
              <w:rPr>
                <w:spacing w:val="-1"/>
                <w:szCs w:val="20"/>
              </w:rPr>
              <w:t>Dokument/anteckning.</w:t>
            </w:r>
          </w:p>
          <w:p w14:paraId="29A622C9" w14:textId="77777777" w:rsidR="00AC7D93" w:rsidRPr="00C47224" w:rsidRDefault="00AC7D93" w:rsidP="00116207">
            <w:pPr>
              <w:rPr>
                <w:rFonts w:cs="Arial"/>
                <w:i/>
                <w:szCs w:val="20"/>
              </w:rPr>
            </w:pPr>
          </w:p>
        </w:tc>
        <w:tc>
          <w:tcPr>
            <w:tcW w:w="1560" w:type="dxa"/>
          </w:tcPr>
          <w:p w14:paraId="65913928"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AC7D93" w14:paraId="32068DB2" w14:textId="77777777" w:rsidTr="00116207">
        <w:tc>
          <w:tcPr>
            <w:tcW w:w="2660" w:type="dxa"/>
            <w:shd w:val="clear" w:color="auto" w:fill="auto"/>
          </w:tcPr>
          <w:p w14:paraId="3CE7271C" w14:textId="77777777" w:rsidR="00AC7D93" w:rsidRPr="00C47224" w:rsidRDefault="00AC7D93" w:rsidP="00116207">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0AD4445A"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0C4EE8BF" w14:textId="77777777" w:rsidR="00AC7D93" w:rsidRPr="00C47224" w:rsidRDefault="00AC7D93" w:rsidP="00116207">
            <w:pPr>
              <w:spacing w:line="226" w:lineRule="exact"/>
              <w:rPr>
                <w:spacing w:val="-1"/>
                <w:szCs w:val="20"/>
              </w:rPr>
            </w:pPr>
            <w:r w:rsidRPr="00C47224">
              <w:rPr>
                <w:spacing w:val="-1"/>
                <w:szCs w:val="20"/>
              </w:rPr>
              <w:t>Obligatoriskt om clinicalDocumentTypeCode saknas. Får annars inte anges samtidigt med clinicalDocumentTypeCode.</w:t>
            </w:r>
          </w:p>
          <w:p w14:paraId="4A4395C4" w14:textId="77777777" w:rsidR="00AC7D93" w:rsidRPr="00C47224" w:rsidRDefault="00AC7D93" w:rsidP="00116207">
            <w:pPr>
              <w:spacing w:line="226" w:lineRule="exact"/>
              <w:ind w:left="102"/>
              <w:rPr>
                <w:spacing w:val="-1"/>
                <w:szCs w:val="20"/>
              </w:rPr>
            </w:pPr>
          </w:p>
          <w:p w14:paraId="1DD56AC1" w14:textId="77777777" w:rsidR="00AC7D93" w:rsidRPr="00C47224" w:rsidRDefault="00AC7D93" w:rsidP="00116207">
            <w:pPr>
              <w:spacing w:line="226" w:lineRule="exact"/>
              <w:rPr>
                <w:spacing w:val="-1"/>
                <w:szCs w:val="20"/>
              </w:rPr>
            </w:pPr>
            <w:r w:rsidRPr="00C47224">
              <w:rPr>
                <w:spacing w:val="-1"/>
                <w:szCs w:val="20"/>
              </w:rPr>
              <w:t xml:space="preserve">Typ av </w:t>
            </w:r>
            <w:r>
              <w:t>hälso</w:t>
            </w:r>
            <w:r w:rsidRPr="002B336D">
              <w:t xml:space="preserve">- och </w:t>
            </w:r>
            <w:r>
              <w:t>sjukvårdsdokument</w:t>
            </w:r>
            <w:r w:rsidRPr="00C47224">
              <w:rPr>
                <w:spacing w:val="-1"/>
                <w:szCs w:val="20"/>
              </w:rPr>
              <w:t>. Kod tas från KV Anteckningstyp (1.2.752.129.2.2.2.11).</w:t>
            </w:r>
            <w:r w:rsidRPr="00C47224">
              <w:rPr>
                <w:spacing w:val="-1"/>
                <w:szCs w:val="20"/>
              </w:rPr>
              <w:br/>
              <w:t xml:space="preserve">Tillåtna värden är: </w:t>
            </w:r>
            <w:r w:rsidRPr="00C47224">
              <w:rPr>
                <w:spacing w:val="-1"/>
                <w:szCs w:val="20"/>
              </w:rPr>
              <w:br/>
              <w:t xml:space="preserve">utr = Utredning, </w:t>
            </w:r>
          </w:p>
          <w:p w14:paraId="1F6D2CD5" w14:textId="77777777" w:rsidR="00AC7D93" w:rsidRPr="00C47224" w:rsidRDefault="00AC7D93" w:rsidP="00116207">
            <w:pPr>
              <w:spacing w:line="226" w:lineRule="exact"/>
              <w:rPr>
                <w:spacing w:val="-1"/>
                <w:szCs w:val="20"/>
              </w:rPr>
            </w:pPr>
            <w:r w:rsidRPr="00C47224">
              <w:rPr>
                <w:spacing w:val="-1"/>
                <w:szCs w:val="20"/>
              </w:rPr>
              <w:t xml:space="preserve">atb = åtgärd/Behandling, </w:t>
            </w:r>
          </w:p>
          <w:p w14:paraId="3A5D9C21" w14:textId="77777777" w:rsidR="00AC7D93" w:rsidRPr="00C47224" w:rsidRDefault="00AC7D93" w:rsidP="00116207">
            <w:pPr>
              <w:spacing w:line="226" w:lineRule="exact"/>
              <w:rPr>
                <w:spacing w:val="-1"/>
                <w:szCs w:val="20"/>
              </w:rPr>
            </w:pPr>
            <w:r w:rsidRPr="00C47224">
              <w:rPr>
                <w:spacing w:val="-1"/>
                <w:szCs w:val="20"/>
              </w:rPr>
              <w:t xml:space="preserve">sam = Sammanfattning, </w:t>
            </w:r>
          </w:p>
          <w:p w14:paraId="343B7308" w14:textId="77777777" w:rsidR="00AC7D93" w:rsidRPr="00C47224" w:rsidRDefault="00AC7D93" w:rsidP="00116207">
            <w:pPr>
              <w:spacing w:line="226" w:lineRule="exact"/>
              <w:rPr>
                <w:spacing w:val="-1"/>
                <w:szCs w:val="20"/>
              </w:rPr>
            </w:pPr>
            <w:r w:rsidRPr="00C47224">
              <w:rPr>
                <w:spacing w:val="-1"/>
                <w:szCs w:val="20"/>
              </w:rPr>
              <w:t xml:space="preserve">sao = Samordning, </w:t>
            </w:r>
          </w:p>
          <w:p w14:paraId="67B8D9F6" w14:textId="77777777" w:rsidR="00AC7D93" w:rsidRPr="00C47224" w:rsidRDefault="00AC7D93" w:rsidP="00116207">
            <w:pPr>
              <w:spacing w:line="226" w:lineRule="exact"/>
              <w:rPr>
                <w:spacing w:val="-1"/>
                <w:szCs w:val="20"/>
              </w:rPr>
            </w:pPr>
            <w:r w:rsidRPr="00C47224">
              <w:rPr>
                <w:spacing w:val="-1"/>
                <w:szCs w:val="20"/>
              </w:rPr>
              <w:t xml:space="preserve">ins = Inskrivning, </w:t>
            </w:r>
          </w:p>
          <w:p w14:paraId="398EAD53" w14:textId="77777777" w:rsidR="00AC7D93" w:rsidRPr="00C47224" w:rsidRDefault="00AC7D93" w:rsidP="00116207">
            <w:pPr>
              <w:spacing w:line="226" w:lineRule="exact"/>
              <w:rPr>
                <w:spacing w:val="-1"/>
                <w:szCs w:val="20"/>
              </w:rPr>
            </w:pPr>
            <w:r w:rsidRPr="00C47224">
              <w:rPr>
                <w:spacing w:val="-1"/>
                <w:szCs w:val="20"/>
              </w:rPr>
              <w:t xml:space="preserve">slu = Slutanteckning,  </w:t>
            </w:r>
          </w:p>
          <w:p w14:paraId="319C25C4" w14:textId="77777777" w:rsidR="00AC7D93" w:rsidRPr="00C47224" w:rsidRDefault="00AC7D93" w:rsidP="00116207">
            <w:pPr>
              <w:spacing w:line="226" w:lineRule="exact"/>
              <w:rPr>
                <w:spacing w:val="-1"/>
                <w:szCs w:val="20"/>
              </w:rPr>
            </w:pPr>
            <w:r w:rsidRPr="00C47224">
              <w:rPr>
                <w:spacing w:val="-1"/>
                <w:szCs w:val="20"/>
              </w:rPr>
              <w:t xml:space="preserve">auf = Anteckning utan fysiskt möte, </w:t>
            </w:r>
          </w:p>
          <w:p w14:paraId="4E619729" w14:textId="77777777" w:rsidR="00AC7D93" w:rsidRPr="00C47224" w:rsidRDefault="00AC7D93" w:rsidP="00116207">
            <w:pPr>
              <w:spacing w:line="226" w:lineRule="exact"/>
              <w:rPr>
                <w:spacing w:val="-1"/>
                <w:szCs w:val="20"/>
              </w:rPr>
            </w:pPr>
            <w:r w:rsidRPr="00C47224">
              <w:rPr>
                <w:spacing w:val="-1"/>
                <w:szCs w:val="20"/>
              </w:rPr>
              <w:t xml:space="preserve">sva = Slutenvårdsanteckning, </w:t>
            </w:r>
          </w:p>
          <w:p w14:paraId="10F0DA43" w14:textId="77777777" w:rsidR="00AC7D93" w:rsidRPr="00C47224" w:rsidRDefault="00AC7D93" w:rsidP="00116207">
            <w:pPr>
              <w:spacing w:line="226" w:lineRule="exact"/>
              <w:rPr>
                <w:spacing w:val="-1"/>
                <w:szCs w:val="20"/>
              </w:rPr>
            </w:pPr>
            <w:r w:rsidRPr="00C47224">
              <w:rPr>
                <w:spacing w:val="-1"/>
                <w:szCs w:val="20"/>
              </w:rPr>
              <w:t>bes = Besöksanteckning.</w:t>
            </w:r>
          </w:p>
          <w:p w14:paraId="02F1F211" w14:textId="77777777" w:rsidR="00AC7D93" w:rsidRPr="00C47224" w:rsidRDefault="00AC7D93" w:rsidP="00116207">
            <w:pPr>
              <w:rPr>
                <w:rFonts w:cs="Arial"/>
                <w:i/>
                <w:szCs w:val="20"/>
              </w:rPr>
            </w:pPr>
          </w:p>
        </w:tc>
        <w:tc>
          <w:tcPr>
            <w:tcW w:w="1560" w:type="dxa"/>
            <w:shd w:val="clear" w:color="auto" w:fill="auto"/>
          </w:tcPr>
          <w:p w14:paraId="16E032B8"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AC7D93" w14:paraId="1CC73353" w14:textId="77777777" w:rsidTr="00116207">
        <w:tc>
          <w:tcPr>
            <w:tcW w:w="2660" w:type="dxa"/>
            <w:shd w:val="clear" w:color="auto" w:fill="auto"/>
          </w:tcPr>
          <w:p w14:paraId="4076AFC5" w14:textId="77777777" w:rsidR="00AC7D93" w:rsidRPr="000A0749" w:rsidRDefault="00AC7D93" w:rsidP="00116207">
            <w:pPr>
              <w:spacing w:line="229" w:lineRule="exact"/>
              <w:ind w:left="102"/>
              <w:rPr>
                <w:color w:val="FF0000"/>
                <w:szCs w:val="20"/>
                <w:lang w:val="en-US"/>
              </w:rPr>
            </w:pPr>
            <w:r w:rsidRPr="000A0749">
              <w:rPr>
                <w:color w:val="FF0000"/>
                <w:szCs w:val="20"/>
                <w:lang w:val="en-US"/>
              </w:rPr>
              <w:t>../../../clinicalDocumentTypeCode</w:t>
            </w:r>
          </w:p>
          <w:p w14:paraId="2441E4B2" w14:textId="77777777" w:rsidR="00AC7D93" w:rsidRPr="000A0749" w:rsidRDefault="00AC7D93" w:rsidP="00116207">
            <w:pPr>
              <w:pStyle w:val="TableParagraph"/>
              <w:spacing w:line="229" w:lineRule="exact"/>
              <w:ind w:left="102"/>
              <w:rPr>
                <w:rFonts w:ascii="Georgia" w:hAnsi="Georgia"/>
                <w:i/>
                <w:color w:val="FF0000"/>
                <w:sz w:val="20"/>
                <w:szCs w:val="20"/>
                <w:lang w:val="en-GB"/>
              </w:rPr>
            </w:pPr>
          </w:p>
        </w:tc>
        <w:tc>
          <w:tcPr>
            <w:tcW w:w="1417" w:type="dxa"/>
            <w:shd w:val="clear" w:color="auto" w:fill="auto"/>
          </w:tcPr>
          <w:p w14:paraId="0EEF491F" w14:textId="77777777" w:rsidR="00AC7D93" w:rsidRPr="000A0749" w:rsidRDefault="00AC7D93" w:rsidP="00116207">
            <w:pPr>
              <w:spacing w:line="226" w:lineRule="exact"/>
              <w:rPr>
                <w:color w:val="FF0000"/>
                <w:szCs w:val="20"/>
                <w:lang w:val="en-US"/>
              </w:rPr>
            </w:pPr>
            <w:r w:rsidRPr="000A0749">
              <w:rPr>
                <w:color w:val="FF0000"/>
                <w:szCs w:val="20"/>
                <w:lang w:val="en-US"/>
              </w:rPr>
              <w:t>ClinicalDocumentTypeCodeEnum</w:t>
            </w:r>
          </w:p>
        </w:tc>
        <w:tc>
          <w:tcPr>
            <w:tcW w:w="3969" w:type="dxa"/>
            <w:shd w:val="clear" w:color="auto" w:fill="auto"/>
          </w:tcPr>
          <w:p w14:paraId="0CD4F68B" w14:textId="77777777" w:rsidR="00AC7D93" w:rsidRDefault="00AC7D93" w:rsidP="00116207">
            <w:pPr>
              <w:spacing w:line="226" w:lineRule="exact"/>
              <w:rPr>
                <w:color w:val="FF0000"/>
                <w:spacing w:val="-1"/>
                <w:szCs w:val="20"/>
              </w:rPr>
            </w:pPr>
            <w:r w:rsidRPr="000A0749">
              <w:rPr>
                <w:color w:val="FF0000"/>
                <w:spacing w:val="-1"/>
                <w:szCs w:val="20"/>
              </w:rPr>
              <w:t>Obligatoriskt om clinicalDocumentNoteCode saknas. Får annars inte anges samtidigt med clinicalDocumentNoteCode.</w:t>
            </w:r>
          </w:p>
          <w:p w14:paraId="6102E286" w14:textId="77777777" w:rsidR="00AC7D93" w:rsidRPr="000A0749" w:rsidRDefault="00AC7D93" w:rsidP="00116207">
            <w:pPr>
              <w:spacing w:line="226" w:lineRule="exact"/>
              <w:rPr>
                <w:color w:val="FF0000"/>
                <w:spacing w:val="-1"/>
                <w:szCs w:val="20"/>
              </w:rPr>
            </w:pPr>
          </w:p>
          <w:p w14:paraId="46B91914" w14:textId="77777777" w:rsidR="00AC7D93" w:rsidRPr="000A0749" w:rsidRDefault="00AC7D93" w:rsidP="00116207">
            <w:pPr>
              <w:spacing w:line="226" w:lineRule="exact"/>
              <w:rPr>
                <w:color w:val="FF0000"/>
                <w:spacing w:val="-1"/>
                <w:szCs w:val="20"/>
              </w:rPr>
            </w:pPr>
            <w:r w:rsidRPr="000A0749">
              <w:rPr>
                <w:color w:val="FF0000"/>
                <w:spacing w:val="-1"/>
                <w:szCs w:val="20"/>
              </w:rPr>
              <w:t>Epikris = epi</w:t>
            </w:r>
          </w:p>
          <w:p w14:paraId="4603EB68" w14:textId="77777777" w:rsidR="00AC7D93" w:rsidRPr="000A0749" w:rsidRDefault="00AC7D93" w:rsidP="00116207">
            <w:pPr>
              <w:spacing w:line="226" w:lineRule="exact"/>
              <w:rPr>
                <w:color w:val="FF0000"/>
                <w:spacing w:val="-1"/>
                <w:szCs w:val="20"/>
              </w:rPr>
            </w:pPr>
            <w:r w:rsidRPr="000A0749">
              <w:rPr>
                <w:color w:val="FF0000"/>
                <w:spacing w:val="-1"/>
                <w:szCs w:val="20"/>
              </w:rPr>
              <w:t>Intagninganteckning = int</w:t>
            </w:r>
          </w:p>
          <w:p w14:paraId="1F6AD823" w14:textId="77777777" w:rsidR="00AC7D93" w:rsidRPr="000A0749" w:rsidRDefault="00AC7D93" w:rsidP="00116207">
            <w:pPr>
              <w:spacing w:line="226" w:lineRule="exact"/>
              <w:rPr>
                <w:color w:val="FF0000"/>
                <w:spacing w:val="-1"/>
                <w:szCs w:val="20"/>
              </w:rPr>
            </w:pPr>
            <w:r w:rsidRPr="000A0749">
              <w:rPr>
                <w:color w:val="FF0000"/>
                <w:spacing w:val="-1"/>
                <w:szCs w:val="20"/>
              </w:rPr>
              <w:t>Daganteckning = dag</w:t>
            </w:r>
          </w:p>
          <w:p w14:paraId="60F28B02" w14:textId="77777777" w:rsidR="00AC7D93" w:rsidRPr="000A0749" w:rsidRDefault="00AC7D93" w:rsidP="00116207">
            <w:pPr>
              <w:spacing w:line="226" w:lineRule="exact"/>
              <w:rPr>
                <w:color w:val="FF0000"/>
                <w:spacing w:val="-1"/>
                <w:szCs w:val="20"/>
              </w:rPr>
            </w:pPr>
            <w:r w:rsidRPr="000A0749">
              <w:rPr>
                <w:color w:val="FF0000"/>
                <w:spacing w:val="-1"/>
                <w:szCs w:val="20"/>
              </w:rPr>
              <w:t>Öppenvårdsanteckning = ova Öppenvårdssammanfattning = ovs</w:t>
            </w:r>
          </w:p>
          <w:p w14:paraId="53CBB2D4" w14:textId="77777777" w:rsidR="00AC7D93" w:rsidRPr="000A0749" w:rsidRDefault="00AC7D93" w:rsidP="00116207">
            <w:pPr>
              <w:rPr>
                <w:color w:val="FF0000"/>
                <w:spacing w:val="-1"/>
                <w:szCs w:val="20"/>
              </w:rPr>
            </w:pPr>
            <w:r w:rsidRPr="000A0749">
              <w:rPr>
                <w:color w:val="FF0000"/>
                <w:spacing w:val="-1"/>
                <w:szCs w:val="20"/>
              </w:rPr>
              <w:t>Övrigt document = ovr</w:t>
            </w:r>
          </w:p>
          <w:p w14:paraId="48984675" w14:textId="77777777" w:rsidR="00AC7D93" w:rsidRPr="000A0749" w:rsidRDefault="00AC7D93" w:rsidP="00116207">
            <w:pPr>
              <w:rPr>
                <w:rFonts w:cs="Arial"/>
                <w:i/>
                <w:color w:val="FF0000"/>
                <w:szCs w:val="20"/>
              </w:rPr>
            </w:pPr>
          </w:p>
        </w:tc>
        <w:tc>
          <w:tcPr>
            <w:tcW w:w="1560" w:type="dxa"/>
            <w:shd w:val="clear" w:color="auto" w:fill="auto"/>
          </w:tcPr>
          <w:p w14:paraId="14D3CF5F" w14:textId="77777777" w:rsidR="00AC7D93" w:rsidRPr="000A0749" w:rsidRDefault="00AC7D93" w:rsidP="00116207">
            <w:pPr>
              <w:pStyle w:val="TableParagraph"/>
              <w:spacing w:line="226" w:lineRule="exact"/>
              <w:ind w:left="102"/>
              <w:rPr>
                <w:rFonts w:ascii="Georgia" w:hAnsi="Georgia"/>
                <w:i/>
                <w:color w:val="FF0000"/>
                <w:sz w:val="20"/>
                <w:szCs w:val="20"/>
              </w:rPr>
            </w:pPr>
            <w:r w:rsidRPr="000A0749">
              <w:rPr>
                <w:rFonts w:ascii="Georgia" w:hAnsi="Georgia"/>
                <w:color w:val="FF0000"/>
                <w:spacing w:val="-1"/>
                <w:sz w:val="20"/>
                <w:szCs w:val="20"/>
              </w:rPr>
              <w:t>0..</w:t>
            </w:r>
            <w:r>
              <w:rPr>
                <w:rFonts w:ascii="Georgia" w:hAnsi="Georgia"/>
                <w:color w:val="FF0000"/>
                <w:spacing w:val="-1"/>
                <w:sz w:val="20"/>
                <w:szCs w:val="20"/>
              </w:rPr>
              <w:t>0</w:t>
            </w:r>
          </w:p>
        </w:tc>
      </w:tr>
      <w:tr w:rsidR="00AC7D93" w14:paraId="60D28491" w14:textId="77777777" w:rsidTr="00116207">
        <w:tc>
          <w:tcPr>
            <w:tcW w:w="2660" w:type="dxa"/>
          </w:tcPr>
          <w:p w14:paraId="2108B964" w14:textId="77777777" w:rsidR="00AC7D93" w:rsidRPr="00C47224" w:rsidRDefault="00AC7D93" w:rsidP="00116207">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66BCFAAE" w14:textId="77777777" w:rsidR="00AC7D93" w:rsidRPr="00C47224" w:rsidRDefault="00AC7D93" w:rsidP="00116207">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7AE9DEBE" w14:textId="77777777" w:rsidR="00AC7D93" w:rsidRPr="00C47224" w:rsidRDefault="00AC7D93" w:rsidP="00116207">
            <w:pPr>
              <w:spacing w:line="226" w:lineRule="exact"/>
              <w:rPr>
                <w:spacing w:val="-1"/>
                <w:szCs w:val="20"/>
              </w:rPr>
            </w:pPr>
            <w:r w:rsidRPr="00C47224">
              <w:rPr>
                <w:spacing w:val="-1"/>
                <w:szCs w:val="20"/>
              </w:rPr>
              <w:t>Titel på dokument</w:t>
            </w:r>
          </w:p>
          <w:p w14:paraId="791310B0" w14:textId="77777777" w:rsidR="00AC7D93" w:rsidRPr="00C47224" w:rsidRDefault="00AC7D93" w:rsidP="00116207">
            <w:pPr>
              <w:rPr>
                <w:rFonts w:cs="Arial"/>
                <w:i/>
                <w:szCs w:val="20"/>
              </w:rPr>
            </w:pPr>
          </w:p>
        </w:tc>
        <w:tc>
          <w:tcPr>
            <w:tcW w:w="1560" w:type="dxa"/>
          </w:tcPr>
          <w:p w14:paraId="6B741EE7"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AC7D93" w14:paraId="10DCCB24" w14:textId="77777777" w:rsidTr="00116207">
        <w:tc>
          <w:tcPr>
            <w:tcW w:w="2660" w:type="dxa"/>
          </w:tcPr>
          <w:p w14:paraId="0734AA3C" w14:textId="77777777" w:rsidR="00AC7D93" w:rsidRPr="00C47224" w:rsidRDefault="00AC7D93" w:rsidP="00116207">
            <w:pPr>
              <w:spacing w:line="229" w:lineRule="exact"/>
              <w:ind w:left="102"/>
              <w:rPr>
                <w:szCs w:val="20"/>
              </w:rPr>
            </w:pPr>
            <w:r w:rsidRPr="00C47224">
              <w:rPr>
                <w:szCs w:val="20"/>
              </w:rPr>
              <w:t>../../../clinicalDocumentN</w:t>
            </w:r>
            <w:r w:rsidRPr="00C47224">
              <w:rPr>
                <w:szCs w:val="20"/>
              </w:rPr>
              <w:lastRenderedPageBreak/>
              <w:t>oteText</w:t>
            </w:r>
          </w:p>
          <w:p w14:paraId="0A73876F" w14:textId="77777777" w:rsidR="00AC7D93" w:rsidRPr="00C47224" w:rsidRDefault="00AC7D93" w:rsidP="00116207">
            <w:pPr>
              <w:pStyle w:val="TableParagraph"/>
              <w:spacing w:line="229" w:lineRule="exact"/>
              <w:ind w:left="102"/>
              <w:rPr>
                <w:rFonts w:ascii="Georgia" w:hAnsi="Georgia"/>
                <w:i/>
                <w:sz w:val="20"/>
                <w:szCs w:val="20"/>
                <w:lang w:val="en-GB"/>
              </w:rPr>
            </w:pPr>
          </w:p>
        </w:tc>
        <w:tc>
          <w:tcPr>
            <w:tcW w:w="1417" w:type="dxa"/>
          </w:tcPr>
          <w:p w14:paraId="0D1F5351" w14:textId="77777777" w:rsidR="00AC7D93" w:rsidRPr="00C47224" w:rsidRDefault="00AC7D93" w:rsidP="00116207">
            <w:pPr>
              <w:pStyle w:val="TableParagraph"/>
              <w:spacing w:line="226" w:lineRule="exact"/>
              <w:ind w:left="102"/>
              <w:rPr>
                <w:rFonts w:ascii="Georgia" w:hAnsi="Georgia"/>
                <w:i/>
                <w:sz w:val="20"/>
                <w:szCs w:val="20"/>
              </w:rPr>
            </w:pPr>
            <w:r>
              <w:rPr>
                <w:rFonts w:ascii="Georgia" w:hAnsi="Georgia"/>
                <w:spacing w:val="-1"/>
                <w:sz w:val="20"/>
                <w:szCs w:val="20"/>
              </w:rPr>
              <w:lastRenderedPageBreak/>
              <w:t>s</w:t>
            </w:r>
            <w:r w:rsidRPr="00C47224">
              <w:rPr>
                <w:rFonts w:ascii="Georgia" w:hAnsi="Georgia"/>
                <w:spacing w:val="-1"/>
                <w:sz w:val="20"/>
                <w:szCs w:val="20"/>
              </w:rPr>
              <w:t>tring</w:t>
            </w:r>
          </w:p>
        </w:tc>
        <w:tc>
          <w:tcPr>
            <w:tcW w:w="3969" w:type="dxa"/>
          </w:tcPr>
          <w:p w14:paraId="05CC016D" w14:textId="77777777" w:rsidR="00AC7D93" w:rsidRDefault="00AC7D93" w:rsidP="00116207">
            <w:pPr>
              <w:spacing w:line="226" w:lineRule="exact"/>
              <w:rPr>
                <w:rFonts w:cs="Segoe UI"/>
                <w:spacing w:val="-1"/>
                <w:szCs w:val="20"/>
                <w:shd w:val="clear" w:color="auto" w:fill="FFFFFF"/>
              </w:rPr>
            </w:pPr>
            <w:r w:rsidRPr="0078366C">
              <w:rPr>
                <w:rFonts w:cs="Segoe UI"/>
                <w:spacing w:val="-1"/>
                <w:szCs w:val="20"/>
                <w:shd w:val="clear" w:color="auto" w:fill="FFFFFF"/>
              </w:rPr>
              <w:t xml:space="preserve">Dokumentets innehåll i text. </w:t>
            </w:r>
          </w:p>
          <w:p w14:paraId="7E5F7282" w14:textId="77777777" w:rsidR="00AC7D93" w:rsidRDefault="00AC7D93" w:rsidP="00116207">
            <w:pPr>
              <w:spacing w:line="226" w:lineRule="exact"/>
              <w:rPr>
                <w:rFonts w:cs="Segoe UI"/>
                <w:spacing w:val="-1"/>
                <w:szCs w:val="20"/>
                <w:shd w:val="clear" w:color="auto" w:fill="FFFFFF"/>
              </w:rPr>
            </w:pPr>
          </w:p>
          <w:p w14:paraId="2EB8E31C" w14:textId="77777777" w:rsidR="00AC7D93" w:rsidRPr="0078366C" w:rsidRDefault="00AC7D93" w:rsidP="00116207">
            <w:pPr>
              <w:spacing w:line="226" w:lineRule="exact"/>
              <w:rPr>
                <w:szCs w:val="20"/>
              </w:rPr>
            </w:pPr>
            <w:r w:rsidRPr="0078366C">
              <w:rPr>
                <w:rFonts w:cs="Segoe UI"/>
                <w:spacing w:val="-1"/>
                <w:szCs w:val="20"/>
                <w:shd w:val="clear" w:color="auto" w:fill="FFFFFF"/>
              </w:rPr>
              <w:t>Texten kan antingen skickas som vanlig text eller formaterat enligt DocBook-standarden, se</w:t>
            </w:r>
            <w:r>
              <w:rPr>
                <w:rFonts w:cs="Segoe UI"/>
                <w:spacing w:val="-1"/>
                <w:szCs w:val="20"/>
                <w:shd w:val="clear" w:color="auto" w:fill="FFFFFF"/>
              </w:rPr>
              <w:t xml:space="preserve"> </w:t>
            </w:r>
            <w:r>
              <w:rPr>
                <w:rFonts w:cs="Segoe UI"/>
                <w:spacing w:val="-1"/>
                <w:szCs w:val="20"/>
                <w:shd w:val="clear" w:color="auto" w:fill="FFFFFF"/>
              </w:rPr>
              <w:fldChar w:fldCharType="begin"/>
            </w:r>
            <w:r>
              <w:rPr>
                <w:rFonts w:cs="Segoe UI"/>
                <w:spacing w:val="-1"/>
                <w:szCs w:val="20"/>
                <w:shd w:val="clear" w:color="auto" w:fill="FFFFFF"/>
              </w:rPr>
              <w:instrText xml:space="preserve"> REF _Ref42259952 \r \h </w:instrText>
            </w:r>
            <w:r>
              <w:rPr>
                <w:rFonts w:cs="Segoe UI"/>
                <w:spacing w:val="-1"/>
                <w:szCs w:val="20"/>
                <w:shd w:val="clear" w:color="auto" w:fill="FFFFFF"/>
              </w:rPr>
            </w:r>
            <w:r>
              <w:rPr>
                <w:rFonts w:cs="Segoe UI"/>
                <w:spacing w:val="-1"/>
                <w:szCs w:val="20"/>
                <w:shd w:val="clear" w:color="auto" w:fill="FFFFFF"/>
              </w:rPr>
              <w:fldChar w:fldCharType="separate"/>
            </w:r>
            <w:r>
              <w:rPr>
                <w:rFonts w:cs="Segoe UI"/>
                <w:spacing w:val="-1"/>
                <w:szCs w:val="20"/>
                <w:shd w:val="clear" w:color="auto" w:fill="FFFFFF"/>
              </w:rPr>
              <w:t>7.1.3</w:t>
            </w:r>
            <w:r>
              <w:rPr>
                <w:rFonts w:cs="Segoe UI"/>
                <w:spacing w:val="-1"/>
                <w:szCs w:val="20"/>
                <w:shd w:val="clear" w:color="auto" w:fill="FFFFFF"/>
              </w:rPr>
              <w:fldChar w:fldCharType="end"/>
            </w:r>
            <w:r w:rsidRPr="0078366C">
              <w:rPr>
                <w:rFonts w:cs="Segoe UI"/>
                <w:spacing w:val="-1"/>
                <w:szCs w:val="20"/>
                <w:shd w:val="clear" w:color="auto" w:fill="FFFFFF"/>
              </w:rPr>
              <w:t>.</w:t>
            </w:r>
          </w:p>
          <w:p w14:paraId="05ED62A5" w14:textId="77777777" w:rsidR="00AC7D93" w:rsidRPr="00C47224" w:rsidRDefault="00AC7D93" w:rsidP="00116207">
            <w:pPr>
              <w:spacing w:line="226" w:lineRule="exact"/>
              <w:ind w:left="102"/>
              <w:rPr>
                <w:szCs w:val="20"/>
              </w:rPr>
            </w:pPr>
          </w:p>
          <w:p w14:paraId="7EEE13A0" w14:textId="77777777" w:rsidR="00AC7D93" w:rsidRPr="00B90C5E" w:rsidRDefault="00AC7D93" w:rsidP="00116207">
            <w:pPr>
              <w:spacing w:line="240" w:lineRule="auto"/>
              <w:rPr>
                <w:spacing w:val="-1"/>
                <w:szCs w:val="20"/>
              </w:rPr>
            </w:pPr>
            <w:r>
              <w:rPr>
                <w:b/>
                <w:spacing w:val="-1"/>
                <w:szCs w:val="20"/>
              </w:rPr>
              <w:t xml:space="preserve">Obs </w:t>
            </w:r>
            <w:r>
              <w:rPr>
                <w:spacing w:val="-1"/>
                <w:szCs w:val="20"/>
              </w:rPr>
              <w:t xml:space="preserve">Man kan välja att skicka dokumentets innehåll i elementet </w:t>
            </w:r>
            <w:r w:rsidRPr="00404867">
              <w:rPr>
                <w:i/>
                <w:spacing w:val="-1"/>
                <w:szCs w:val="20"/>
              </w:rPr>
              <w:t>clinicalDocumentNoteText</w:t>
            </w:r>
            <w:r>
              <w:rPr>
                <w:spacing w:val="-1"/>
                <w:szCs w:val="20"/>
              </w:rPr>
              <w:t xml:space="preserve"> </w:t>
            </w:r>
            <w:r w:rsidRPr="0001110E">
              <w:rPr>
                <w:b/>
                <w:spacing w:val="-1"/>
                <w:szCs w:val="20"/>
              </w:rPr>
              <w:t>eller</w:t>
            </w:r>
            <w:r>
              <w:rPr>
                <w:spacing w:val="-1"/>
                <w:szCs w:val="20"/>
              </w:rPr>
              <w:t xml:space="preserve"> i </w:t>
            </w:r>
            <w:r w:rsidRPr="00404867">
              <w:rPr>
                <w:i/>
                <w:spacing w:val="-1"/>
                <w:szCs w:val="20"/>
              </w:rPr>
              <w:t>multimediaEntry</w:t>
            </w:r>
            <w:r>
              <w:rPr>
                <w:spacing w:val="-1"/>
                <w:szCs w:val="20"/>
              </w:rPr>
              <w:t xml:space="preserve"> enligt respektive elements regler, man får </w:t>
            </w:r>
            <w:r>
              <w:rPr>
                <w:b/>
                <w:spacing w:val="-1"/>
                <w:szCs w:val="20"/>
              </w:rPr>
              <w:t>inte</w:t>
            </w:r>
            <w:r>
              <w:rPr>
                <w:spacing w:val="-1"/>
                <w:szCs w:val="20"/>
              </w:rPr>
              <w:t xml:space="preserve"> skicka med båda elementen. Regeln finns med i constraints.xml (schematron) under katalogen test-suites och kan valideras med testsviten.</w:t>
            </w:r>
          </w:p>
        </w:tc>
        <w:tc>
          <w:tcPr>
            <w:tcW w:w="1560" w:type="dxa"/>
          </w:tcPr>
          <w:p w14:paraId="0E73F077"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AC7D93" w14:paraId="06F975A3" w14:textId="77777777" w:rsidTr="00116207">
        <w:tc>
          <w:tcPr>
            <w:tcW w:w="2660" w:type="dxa"/>
          </w:tcPr>
          <w:p w14:paraId="0169E99E" w14:textId="77777777" w:rsidR="00AC7D93" w:rsidRPr="00C47224" w:rsidRDefault="00AC7D93" w:rsidP="00116207">
            <w:pPr>
              <w:spacing w:line="229" w:lineRule="exact"/>
              <w:ind w:left="102"/>
              <w:rPr>
                <w:szCs w:val="20"/>
              </w:rPr>
            </w:pPr>
            <w:r w:rsidRPr="00C47224">
              <w:rPr>
                <w:szCs w:val="20"/>
              </w:rPr>
              <w:t>../../../multimediaEntry</w:t>
            </w:r>
          </w:p>
          <w:p w14:paraId="5733F517" w14:textId="77777777" w:rsidR="00AC7D93" w:rsidRPr="00C47224" w:rsidRDefault="00AC7D93" w:rsidP="00116207">
            <w:pPr>
              <w:pStyle w:val="TableParagraph"/>
              <w:spacing w:line="229" w:lineRule="exact"/>
              <w:ind w:left="102"/>
              <w:rPr>
                <w:rFonts w:ascii="Georgia" w:hAnsi="Georgia"/>
                <w:sz w:val="20"/>
                <w:szCs w:val="20"/>
                <w:lang w:val="en-GB"/>
              </w:rPr>
            </w:pPr>
          </w:p>
        </w:tc>
        <w:tc>
          <w:tcPr>
            <w:tcW w:w="1417" w:type="dxa"/>
          </w:tcPr>
          <w:p w14:paraId="7F4E5103" w14:textId="77777777" w:rsidR="00AC7D93" w:rsidRPr="00C47224" w:rsidRDefault="00AC7D93" w:rsidP="00116207">
            <w:pPr>
              <w:spacing w:line="229" w:lineRule="exact"/>
              <w:ind w:left="102"/>
              <w:rPr>
                <w:szCs w:val="20"/>
              </w:rPr>
            </w:pPr>
            <w:r w:rsidRPr="00C47224">
              <w:rPr>
                <w:szCs w:val="20"/>
              </w:rPr>
              <w:t>MultimediaType</w:t>
            </w:r>
          </w:p>
          <w:p w14:paraId="7A86EDB3" w14:textId="77777777" w:rsidR="00AC7D93" w:rsidRPr="00C47224" w:rsidRDefault="00AC7D93" w:rsidP="00116207">
            <w:pPr>
              <w:pStyle w:val="TableParagraph"/>
              <w:spacing w:line="226" w:lineRule="exact"/>
              <w:ind w:left="102"/>
              <w:rPr>
                <w:rFonts w:ascii="Georgia" w:hAnsi="Georgia" w:cs="Arial"/>
                <w:color w:val="000000"/>
                <w:sz w:val="20"/>
                <w:szCs w:val="20"/>
                <w:lang w:eastAsia="sv-SE"/>
              </w:rPr>
            </w:pPr>
          </w:p>
        </w:tc>
        <w:tc>
          <w:tcPr>
            <w:tcW w:w="3969" w:type="dxa"/>
          </w:tcPr>
          <w:p w14:paraId="2559F7EC" w14:textId="77777777" w:rsidR="00AC7D93" w:rsidRDefault="00AC7D93" w:rsidP="00116207">
            <w:pPr>
              <w:spacing w:line="240" w:lineRule="auto"/>
              <w:rPr>
                <w:szCs w:val="20"/>
              </w:rPr>
            </w:pPr>
            <w:r w:rsidRPr="00C47224">
              <w:rPr>
                <w:szCs w:val="20"/>
              </w:rPr>
              <w:t xml:space="preserve">Dokumentets innehåll i form av en multimediaobjekt, i form av antingen ett inbäddat objekt eller en länk till objektet. </w:t>
            </w:r>
          </w:p>
          <w:p w14:paraId="0788D102" w14:textId="77777777" w:rsidR="00AC7D93" w:rsidRDefault="00AC7D93" w:rsidP="00116207">
            <w:pPr>
              <w:spacing w:line="240" w:lineRule="auto"/>
              <w:rPr>
                <w:spacing w:val="-1"/>
                <w:szCs w:val="20"/>
              </w:rPr>
            </w:pPr>
          </w:p>
          <w:p w14:paraId="26C6FD04" w14:textId="77777777" w:rsidR="00AC7D93" w:rsidRPr="00D11638" w:rsidRDefault="00AC7D93" w:rsidP="00116207">
            <w:pPr>
              <w:spacing w:line="240" w:lineRule="auto"/>
              <w:rPr>
                <w:spacing w:val="-1"/>
                <w:szCs w:val="20"/>
              </w:rPr>
            </w:pPr>
            <w:r w:rsidRPr="00D11638">
              <w:rPr>
                <w:b/>
                <w:spacing w:val="-1"/>
                <w:szCs w:val="20"/>
              </w:rPr>
              <w:t xml:space="preserve">Obs </w:t>
            </w:r>
            <w:r w:rsidRPr="00D11638">
              <w:rPr>
                <w:spacing w:val="-1"/>
                <w:szCs w:val="20"/>
              </w:rPr>
              <w:t xml:space="preserve">Man kan välja att skicka dokumentets innehåll i elementet clinicalDocumentNoteText </w:t>
            </w:r>
            <w:r w:rsidRPr="00D11638">
              <w:rPr>
                <w:b/>
                <w:spacing w:val="-1"/>
                <w:szCs w:val="20"/>
              </w:rPr>
              <w:t>eller</w:t>
            </w:r>
            <w:r w:rsidRPr="00D11638">
              <w:rPr>
                <w:spacing w:val="-1"/>
                <w:szCs w:val="20"/>
              </w:rPr>
              <w:t xml:space="preserve"> i multimediaEntry enligt respektive elements regler, man får </w:t>
            </w:r>
            <w:r w:rsidRPr="00D11638">
              <w:rPr>
                <w:b/>
                <w:spacing w:val="-1"/>
                <w:szCs w:val="20"/>
              </w:rPr>
              <w:t>inte</w:t>
            </w:r>
            <w:r w:rsidRPr="00D11638">
              <w:rPr>
                <w:spacing w:val="-1"/>
                <w:szCs w:val="20"/>
              </w:rPr>
              <w:t xml:space="preserve"> skicka med båda elementen. Regeln finns med i constraints.xml(schematron) under katalogen test-suites och kan valideras med testsviten.</w:t>
            </w:r>
          </w:p>
        </w:tc>
        <w:tc>
          <w:tcPr>
            <w:tcW w:w="1560" w:type="dxa"/>
          </w:tcPr>
          <w:p w14:paraId="3AE53A46"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AC7D93" w:rsidRPr="00BE54CC" w14:paraId="37603572" w14:textId="77777777" w:rsidTr="00116207">
        <w:tc>
          <w:tcPr>
            <w:tcW w:w="2660" w:type="dxa"/>
          </w:tcPr>
          <w:p w14:paraId="2B229867" w14:textId="77777777" w:rsidR="00AC7D93" w:rsidRPr="00BE54CC" w:rsidRDefault="00AC7D93" w:rsidP="00116207">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693D6502" w14:textId="77777777" w:rsidR="00AC7D93" w:rsidRPr="00BE54CC" w:rsidRDefault="00AC7D93" w:rsidP="00116207">
            <w:pPr>
              <w:spacing w:line="226" w:lineRule="exact"/>
              <w:ind w:left="102"/>
              <w:rPr>
                <w:color w:val="FF0000"/>
                <w:spacing w:val="-1"/>
                <w:szCs w:val="20"/>
                <w:lang w:val="en-US"/>
              </w:rPr>
            </w:pPr>
          </w:p>
        </w:tc>
        <w:tc>
          <w:tcPr>
            <w:tcW w:w="3969" w:type="dxa"/>
          </w:tcPr>
          <w:p w14:paraId="7358E367" w14:textId="77777777" w:rsidR="00AC7D93" w:rsidRPr="00BE54CC" w:rsidRDefault="00AC7D93" w:rsidP="00116207">
            <w:pPr>
              <w:rPr>
                <w:color w:val="FF0000"/>
                <w:spacing w:val="-1"/>
                <w:szCs w:val="20"/>
                <w:lang w:val="en-US"/>
              </w:rPr>
            </w:pPr>
            <w:r>
              <w:rPr>
                <w:color w:val="FF0000"/>
                <w:spacing w:val="-1"/>
                <w:szCs w:val="20"/>
                <w:lang w:val="en-US"/>
              </w:rPr>
              <w:t>N/A</w:t>
            </w:r>
          </w:p>
        </w:tc>
        <w:tc>
          <w:tcPr>
            <w:tcW w:w="1560" w:type="dxa"/>
          </w:tcPr>
          <w:p w14:paraId="3418D2EA" w14:textId="77777777" w:rsidR="00AC7D93" w:rsidRPr="00BE54CC" w:rsidRDefault="00AC7D93" w:rsidP="00116207">
            <w:pPr>
              <w:spacing w:line="226" w:lineRule="exact"/>
              <w:ind w:left="102"/>
              <w:rPr>
                <w:color w:val="FF0000"/>
                <w:spacing w:val="-1"/>
                <w:szCs w:val="20"/>
                <w:lang w:val="en-US"/>
              </w:rPr>
            </w:pPr>
            <w:r w:rsidRPr="00BE54CC">
              <w:rPr>
                <w:color w:val="FF0000"/>
                <w:spacing w:val="-1"/>
                <w:szCs w:val="20"/>
                <w:lang w:val="en-US"/>
              </w:rPr>
              <w:t>0..0</w:t>
            </w:r>
          </w:p>
        </w:tc>
      </w:tr>
      <w:tr w:rsidR="00AC7D93" w:rsidRPr="00BE54CC" w14:paraId="543CD61B" w14:textId="77777777" w:rsidTr="00116207">
        <w:tc>
          <w:tcPr>
            <w:tcW w:w="2660" w:type="dxa"/>
          </w:tcPr>
          <w:p w14:paraId="00EF3979" w14:textId="77777777" w:rsidR="00AC7D93" w:rsidRPr="00BE54CC" w:rsidRDefault="00AC7D93" w:rsidP="00116207">
            <w:pPr>
              <w:spacing w:line="226" w:lineRule="exact"/>
              <w:ind w:left="102"/>
              <w:rPr>
                <w:spacing w:val="-1"/>
                <w:szCs w:val="20"/>
                <w:lang w:val="en-US"/>
              </w:rPr>
            </w:pPr>
            <w:r w:rsidRPr="00BE54CC">
              <w:rPr>
                <w:spacing w:val="-1"/>
                <w:szCs w:val="20"/>
                <w:lang w:val="en-US"/>
              </w:rPr>
              <w:t>../../../../ mediaType</w:t>
            </w:r>
          </w:p>
          <w:p w14:paraId="747C8F60" w14:textId="77777777" w:rsidR="00AC7D93" w:rsidRPr="00C47224" w:rsidRDefault="00AC7D93" w:rsidP="00116207">
            <w:pPr>
              <w:pStyle w:val="TableParagraph"/>
              <w:spacing w:line="229" w:lineRule="exact"/>
              <w:ind w:left="102"/>
              <w:rPr>
                <w:rFonts w:ascii="Georgia" w:hAnsi="Georgia"/>
                <w:i/>
                <w:sz w:val="20"/>
                <w:szCs w:val="20"/>
                <w:lang w:val="en-GB"/>
              </w:rPr>
            </w:pPr>
          </w:p>
        </w:tc>
        <w:tc>
          <w:tcPr>
            <w:tcW w:w="1417" w:type="dxa"/>
          </w:tcPr>
          <w:p w14:paraId="69954D76" w14:textId="77777777" w:rsidR="00AC7D93" w:rsidRPr="00BE54CC" w:rsidRDefault="00AC7D93" w:rsidP="00116207">
            <w:pPr>
              <w:spacing w:line="226" w:lineRule="exact"/>
              <w:ind w:left="102"/>
              <w:rPr>
                <w:spacing w:val="-1"/>
                <w:szCs w:val="20"/>
                <w:lang w:val="en-US"/>
              </w:rPr>
            </w:pPr>
            <w:r w:rsidRPr="00BE54CC">
              <w:rPr>
                <w:spacing w:val="-1"/>
                <w:szCs w:val="20"/>
                <w:lang w:val="en-US"/>
              </w:rPr>
              <w:t>MediaTypeEnum</w:t>
            </w:r>
          </w:p>
          <w:p w14:paraId="1FC9895A" w14:textId="77777777" w:rsidR="00AC7D93" w:rsidRPr="00BE54CC" w:rsidRDefault="00AC7D93" w:rsidP="00116207">
            <w:pPr>
              <w:pStyle w:val="TableParagraph"/>
              <w:spacing w:line="226" w:lineRule="exact"/>
              <w:ind w:left="102"/>
              <w:rPr>
                <w:rFonts w:ascii="Georgia" w:hAnsi="Georgia" w:cs="Arial"/>
                <w:i/>
                <w:color w:val="000000"/>
                <w:sz w:val="20"/>
                <w:szCs w:val="20"/>
                <w:lang w:val="en-US" w:eastAsia="sv-SE"/>
              </w:rPr>
            </w:pPr>
          </w:p>
        </w:tc>
        <w:tc>
          <w:tcPr>
            <w:tcW w:w="3969" w:type="dxa"/>
          </w:tcPr>
          <w:p w14:paraId="11A7013D" w14:textId="77777777" w:rsidR="00AC7D93" w:rsidRPr="00BA5402" w:rsidRDefault="00AC7D93" w:rsidP="00116207">
            <w:pPr>
              <w:rPr>
                <w:rFonts w:cs="Arial"/>
                <w:i/>
                <w:szCs w:val="20"/>
              </w:rPr>
            </w:pPr>
            <w:r w:rsidRPr="00BA5402">
              <w:rPr>
                <w:spacing w:val="-1"/>
                <w:szCs w:val="20"/>
              </w:rPr>
              <w:t>Typ av multimedia (enligt HL7).</w:t>
            </w:r>
          </w:p>
        </w:tc>
        <w:tc>
          <w:tcPr>
            <w:tcW w:w="1560" w:type="dxa"/>
          </w:tcPr>
          <w:p w14:paraId="4EE735D6" w14:textId="77777777" w:rsidR="00AC7D93" w:rsidRPr="00BE54CC" w:rsidRDefault="00AC7D93" w:rsidP="00116207">
            <w:pPr>
              <w:spacing w:line="226" w:lineRule="exact"/>
              <w:ind w:left="102"/>
              <w:rPr>
                <w:spacing w:val="-1"/>
                <w:szCs w:val="20"/>
                <w:lang w:val="en-US"/>
              </w:rPr>
            </w:pPr>
            <w:r w:rsidRPr="00BE54CC">
              <w:rPr>
                <w:spacing w:val="-1"/>
                <w:szCs w:val="20"/>
                <w:lang w:val="en-US"/>
              </w:rPr>
              <w:t>1..1</w:t>
            </w:r>
          </w:p>
          <w:p w14:paraId="170920D2" w14:textId="77777777" w:rsidR="00AC7D93" w:rsidRPr="00BE54CC" w:rsidRDefault="00AC7D93" w:rsidP="00116207">
            <w:pPr>
              <w:pStyle w:val="TableParagraph"/>
              <w:spacing w:line="226" w:lineRule="exact"/>
              <w:ind w:left="102"/>
              <w:rPr>
                <w:rFonts w:ascii="Georgia" w:hAnsi="Georgia"/>
                <w:i/>
                <w:sz w:val="20"/>
                <w:szCs w:val="20"/>
                <w:lang w:val="en-US"/>
              </w:rPr>
            </w:pPr>
          </w:p>
        </w:tc>
      </w:tr>
      <w:tr w:rsidR="00AC7D93" w14:paraId="3155C3B4" w14:textId="77777777" w:rsidTr="00116207">
        <w:tc>
          <w:tcPr>
            <w:tcW w:w="2660" w:type="dxa"/>
          </w:tcPr>
          <w:p w14:paraId="3CEE9E07" w14:textId="77777777" w:rsidR="00AC7D93" w:rsidRPr="00C47224" w:rsidRDefault="00AC7D93" w:rsidP="00116207">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293152AD" w14:textId="77777777" w:rsidR="00AC7D93" w:rsidRPr="00BE54CC" w:rsidRDefault="00AC7D93" w:rsidP="00116207">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643D9268" w14:textId="77777777" w:rsidR="00AC7D93" w:rsidRPr="00C47224" w:rsidRDefault="00AC7D93" w:rsidP="00116207">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29269EA3" w14:textId="77777777" w:rsidR="00AC7D93" w:rsidRPr="00C47224" w:rsidRDefault="00AC7D93" w:rsidP="00116207">
            <w:pPr>
              <w:spacing w:line="226" w:lineRule="exact"/>
              <w:ind w:left="102"/>
              <w:rPr>
                <w:spacing w:val="-1"/>
                <w:szCs w:val="20"/>
              </w:rPr>
            </w:pPr>
            <w:r w:rsidRPr="00C47224">
              <w:rPr>
                <w:spacing w:val="-1"/>
                <w:szCs w:val="20"/>
              </w:rPr>
              <w:t>0..1</w:t>
            </w:r>
          </w:p>
          <w:p w14:paraId="49A09A8C" w14:textId="77777777" w:rsidR="00AC7D93" w:rsidRPr="00C47224" w:rsidRDefault="00AC7D93" w:rsidP="00116207">
            <w:pPr>
              <w:pStyle w:val="TableParagraph"/>
              <w:spacing w:line="226" w:lineRule="exact"/>
              <w:ind w:left="102"/>
              <w:rPr>
                <w:rFonts w:ascii="Georgia" w:hAnsi="Georgia"/>
                <w:i/>
                <w:sz w:val="20"/>
                <w:szCs w:val="20"/>
              </w:rPr>
            </w:pPr>
          </w:p>
        </w:tc>
      </w:tr>
      <w:tr w:rsidR="00AC7D93" w14:paraId="5268B96B" w14:textId="77777777" w:rsidTr="00116207">
        <w:tc>
          <w:tcPr>
            <w:tcW w:w="2660" w:type="dxa"/>
          </w:tcPr>
          <w:p w14:paraId="424197DF" w14:textId="77777777" w:rsidR="00AC7D93" w:rsidRPr="00C47224" w:rsidRDefault="00AC7D93" w:rsidP="00116207">
            <w:pPr>
              <w:spacing w:line="229" w:lineRule="exact"/>
              <w:ind w:left="102"/>
              <w:rPr>
                <w:szCs w:val="20"/>
              </w:rPr>
            </w:pPr>
            <w:r w:rsidRPr="00C47224">
              <w:rPr>
                <w:szCs w:val="20"/>
              </w:rPr>
              <w:t>../../../../reference</w:t>
            </w:r>
          </w:p>
          <w:p w14:paraId="696C2ACA" w14:textId="77777777" w:rsidR="00AC7D93" w:rsidRPr="00C47224" w:rsidRDefault="00AC7D93" w:rsidP="00116207">
            <w:pPr>
              <w:pStyle w:val="TableParagraph"/>
              <w:spacing w:line="229" w:lineRule="exact"/>
              <w:ind w:left="102"/>
              <w:rPr>
                <w:rFonts w:ascii="Georgia" w:hAnsi="Georgia"/>
                <w:sz w:val="20"/>
                <w:szCs w:val="20"/>
                <w:lang w:val="en-GB"/>
              </w:rPr>
            </w:pPr>
          </w:p>
        </w:tc>
        <w:tc>
          <w:tcPr>
            <w:tcW w:w="1417" w:type="dxa"/>
          </w:tcPr>
          <w:p w14:paraId="75B26CFC" w14:textId="77777777" w:rsidR="00AC7D93" w:rsidRPr="00C47224" w:rsidRDefault="00AC7D93" w:rsidP="00116207">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590BE513" w14:textId="77777777" w:rsidR="00AC7D93" w:rsidRPr="00C47224" w:rsidRDefault="00AC7D93" w:rsidP="00116207">
            <w:pPr>
              <w:rPr>
                <w:rFonts w:cs="Arial"/>
                <w:szCs w:val="20"/>
              </w:rPr>
            </w:pPr>
            <w:r w:rsidRPr="00C47224">
              <w:rPr>
                <w:spacing w:val="-1"/>
                <w:szCs w:val="20"/>
              </w:rPr>
              <w:t>Referens till extern bild i form av en URL. Ett och endast ett av attributen value och reference ska anges.</w:t>
            </w:r>
          </w:p>
        </w:tc>
        <w:tc>
          <w:tcPr>
            <w:tcW w:w="1560" w:type="dxa"/>
          </w:tcPr>
          <w:p w14:paraId="385FE88A"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AC7D93" w14:paraId="2200B913" w14:textId="77777777" w:rsidTr="00116207">
        <w:trPr>
          <w:trHeight w:val="1263"/>
        </w:trPr>
        <w:tc>
          <w:tcPr>
            <w:tcW w:w="2660" w:type="dxa"/>
          </w:tcPr>
          <w:p w14:paraId="169E1C0F" w14:textId="77777777" w:rsidR="00AC7D93" w:rsidRPr="00C47224" w:rsidRDefault="00AC7D93" w:rsidP="00116207">
            <w:pPr>
              <w:rPr>
                <w:szCs w:val="20"/>
                <w:lang w:val="en-US"/>
              </w:rPr>
            </w:pPr>
            <w:r w:rsidRPr="00C47224">
              <w:rPr>
                <w:szCs w:val="20"/>
                <w:lang w:val="en-US"/>
              </w:rPr>
              <w:t>../../../dissentingOpinion</w:t>
            </w:r>
          </w:p>
          <w:p w14:paraId="4AA72B4A" w14:textId="77777777" w:rsidR="00AC7D93" w:rsidRPr="00C47224" w:rsidRDefault="00AC7D93" w:rsidP="00116207">
            <w:pPr>
              <w:pStyle w:val="TableParagraph"/>
              <w:spacing w:line="229" w:lineRule="exact"/>
              <w:ind w:left="102"/>
              <w:rPr>
                <w:rFonts w:ascii="Georgia" w:hAnsi="Georgia"/>
                <w:i/>
                <w:sz w:val="20"/>
                <w:szCs w:val="20"/>
                <w:lang w:val="en-GB"/>
              </w:rPr>
            </w:pPr>
          </w:p>
        </w:tc>
        <w:tc>
          <w:tcPr>
            <w:tcW w:w="1417" w:type="dxa"/>
          </w:tcPr>
          <w:p w14:paraId="0A34866F" w14:textId="77777777" w:rsidR="00AC7D93" w:rsidRPr="00C47224" w:rsidRDefault="00AC7D93" w:rsidP="00116207">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1C160DEB" w14:textId="77777777" w:rsidR="00AC7D93" w:rsidRPr="00C47224" w:rsidRDefault="00AC7D93" w:rsidP="00116207">
            <w:pPr>
              <w:rPr>
                <w:rFonts w:cs="Arial"/>
                <w:i/>
                <w:szCs w:val="20"/>
              </w:rPr>
            </w:pPr>
            <w:r w:rsidRPr="00C47224">
              <w:rPr>
                <w:spacing w:val="-1"/>
                <w:szCs w:val="20"/>
              </w:rPr>
              <w:t>Om patienten eller någon för denna ansvarig person (exempelvis förälder eller god man) har lämnat en avvikande åsikt till journalnotatet</w:t>
            </w:r>
            <w:r>
              <w:rPr>
                <w:spacing w:val="-1"/>
                <w:szCs w:val="20"/>
              </w:rPr>
              <w:t>.</w:t>
            </w:r>
            <w:r w:rsidRPr="00C47224">
              <w:rPr>
                <w:spacing w:val="-1"/>
                <w:szCs w:val="20"/>
              </w:rPr>
              <w:t xml:space="preserve"> </w:t>
            </w:r>
          </w:p>
        </w:tc>
        <w:tc>
          <w:tcPr>
            <w:tcW w:w="1560" w:type="dxa"/>
          </w:tcPr>
          <w:p w14:paraId="1520AFB0"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AC7D93" w14:paraId="43AEFC4E" w14:textId="77777777" w:rsidTr="00116207">
        <w:tc>
          <w:tcPr>
            <w:tcW w:w="2660" w:type="dxa"/>
            <w:shd w:val="clear" w:color="auto" w:fill="auto"/>
          </w:tcPr>
          <w:p w14:paraId="10C8C1FB" w14:textId="77777777" w:rsidR="00AC7D93" w:rsidRPr="00C47224" w:rsidRDefault="00AC7D93" w:rsidP="00116207">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00C676E1" w14:textId="77777777" w:rsidR="00AC7D93" w:rsidRPr="00C47224" w:rsidRDefault="00AC7D93" w:rsidP="00116207">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58CB4E28" w14:textId="77777777" w:rsidR="00AC7D93" w:rsidRPr="00C47224" w:rsidRDefault="00AC7D93" w:rsidP="00116207">
            <w:pPr>
              <w:rPr>
                <w:rFonts w:cs="Arial"/>
                <w:i/>
                <w:szCs w:val="20"/>
              </w:rPr>
            </w:pPr>
            <w:r w:rsidRPr="00C47224">
              <w:rPr>
                <w:spacing w:val="-1"/>
                <w:szCs w:val="20"/>
              </w:rPr>
              <w:t xml:space="preserve">En universellt unik identifierare för den avvikande åsikten. Identifieraren ska vara beständig, i betydelsen att upprepade frågemeddelanden ger samma värde i </w:t>
            </w:r>
            <w:r w:rsidRPr="00C47224">
              <w:rPr>
                <w:spacing w:val="-1"/>
                <w:szCs w:val="20"/>
              </w:rPr>
              <w:lastRenderedPageBreak/>
              <w:t>svarsmeddelanden som rör samma journalnotat.</w:t>
            </w:r>
          </w:p>
        </w:tc>
        <w:tc>
          <w:tcPr>
            <w:tcW w:w="1560" w:type="dxa"/>
            <w:shd w:val="clear" w:color="auto" w:fill="auto"/>
          </w:tcPr>
          <w:p w14:paraId="0A824C1F"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AC7D93" w14:paraId="67E09965" w14:textId="77777777" w:rsidTr="00116207">
        <w:tc>
          <w:tcPr>
            <w:tcW w:w="2660" w:type="dxa"/>
          </w:tcPr>
          <w:p w14:paraId="2B121B46" w14:textId="77777777" w:rsidR="00AC7D93" w:rsidRPr="00C47224" w:rsidRDefault="00AC7D93" w:rsidP="00116207">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70AD0539" w14:textId="77777777" w:rsidR="00AC7D93" w:rsidRPr="00C47224" w:rsidRDefault="00AC7D93" w:rsidP="00116207">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38AE4FC6" w14:textId="77777777" w:rsidR="00AC7D93" w:rsidRPr="00C47224" w:rsidRDefault="00AC7D93" w:rsidP="00116207">
            <w:pPr>
              <w:rPr>
                <w:rFonts w:cs="Arial"/>
                <w:i/>
                <w:szCs w:val="20"/>
              </w:rPr>
            </w:pPr>
            <w:r w:rsidRPr="00C47224">
              <w:rPr>
                <w:spacing w:val="-1"/>
                <w:szCs w:val="20"/>
              </w:rPr>
              <w:t>En universellt unik identifierare för den avvikande åsikten eller en identifierare som til</w:t>
            </w:r>
            <w:r>
              <w:rPr>
                <w:spacing w:val="-1"/>
                <w:szCs w:val="20"/>
              </w:rPr>
              <w:t>lsammans med värdet för ”extensi</w:t>
            </w:r>
            <w:r w:rsidRPr="00C47224">
              <w:rPr>
                <w:spacing w:val="-1"/>
                <w:szCs w:val="20"/>
              </w:rPr>
              <w:t>on” ger en universellt unik identifierare.</w:t>
            </w:r>
          </w:p>
        </w:tc>
        <w:tc>
          <w:tcPr>
            <w:tcW w:w="1560" w:type="dxa"/>
          </w:tcPr>
          <w:p w14:paraId="12372058"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AC7D93" w14:paraId="0F43F122" w14:textId="77777777" w:rsidTr="00116207">
        <w:tc>
          <w:tcPr>
            <w:tcW w:w="2660" w:type="dxa"/>
          </w:tcPr>
          <w:p w14:paraId="2E69B832" w14:textId="77777777" w:rsidR="00AC7D93" w:rsidRPr="00C47224" w:rsidRDefault="00AC7D93" w:rsidP="00116207">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8CC1D59" w14:textId="77777777" w:rsidR="00AC7D93" w:rsidRPr="00C47224" w:rsidRDefault="00AC7D93" w:rsidP="00116207">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398EA83D" w14:textId="77777777" w:rsidR="00AC7D93" w:rsidRPr="00C47224" w:rsidRDefault="00AC7D93" w:rsidP="00116207">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30D8FBE3"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AC7D93" w14:paraId="7BF34964" w14:textId="77777777" w:rsidTr="00116207">
        <w:tc>
          <w:tcPr>
            <w:tcW w:w="2660" w:type="dxa"/>
          </w:tcPr>
          <w:p w14:paraId="3C866BA3" w14:textId="77777777" w:rsidR="00AC7D93" w:rsidRPr="00C47224" w:rsidRDefault="00AC7D93" w:rsidP="00116207">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0BDC0E3B" w14:textId="77777777" w:rsidR="00AC7D93" w:rsidRPr="00C47224" w:rsidRDefault="00AC7D93" w:rsidP="00116207">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141AA1E3" w14:textId="77777777" w:rsidR="00AC7D93" w:rsidRPr="00C47224" w:rsidRDefault="00AC7D93" w:rsidP="00116207">
            <w:pPr>
              <w:rPr>
                <w:rFonts w:cs="Arial"/>
                <w:i/>
                <w:szCs w:val="20"/>
              </w:rPr>
            </w:pPr>
            <w:r w:rsidRPr="00C47224">
              <w:rPr>
                <w:spacing w:val="-1"/>
                <w:szCs w:val="20"/>
              </w:rPr>
              <w:t>Tidpunkten då den avvikande åsikten författades.</w:t>
            </w:r>
          </w:p>
        </w:tc>
        <w:tc>
          <w:tcPr>
            <w:tcW w:w="1560" w:type="dxa"/>
          </w:tcPr>
          <w:p w14:paraId="5CC13AA2"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AC7D93" w14:paraId="505F6B30" w14:textId="77777777" w:rsidTr="00116207">
        <w:tc>
          <w:tcPr>
            <w:tcW w:w="2660" w:type="dxa"/>
          </w:tcPr>
          <w:p w14:paraId="3F537ACA" w14:textId="77777777" w:rsidR="00AC7D93" w:rsidRPr="00C47224" w:rsidRDefault="00AC7D93" w:rsidP="00116207">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009A5BCC"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3CC04E5E" w14:textId="77777777" w:rsidR="00AC7D93" w:rsidRPr="00C47224" w:rsidRDefault="00AC7D93" w:rsidP="00116207">
            <w:pPr>
              <w:rPr>
                <w:rFonts w:cs="Arial"/>
                <w:szCs w:val="20"/>
              </w:rPr>
            </w:pPr>
            <w:r w:rsidRPr="00C47224">
              <w:rPr>
                <w:spacing w:val="-1"/>
                <w:szCs w:val="20"/>
              </w:rPr>
              <w:t>Text som innehåller själva den avvikande åsikten.</w:t>
            </w:r>
          </w:p>
        </w:tc>
        <w:tc>
          <w:tcPr>
            <w:tcW w:w="1560" w:type="dxa"/>
          </w:tcPr>
          <w:p w14:paraId="388B3AE6" w14:textId="77777777" w:rsidR="00AC7D93" w:rsidRPr="00C47224" w:rsidRDefault="00AC7D93" w:rsidP="00116207">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AC7D93" w14:paraId="5E20BDAB" w14:textId="77777777" w:rsidTr="00116207">
        <w:tc>
          <w:tcPr>
            <w:tcW w:w="2660" w:type="dxa"/>
          </w:tcPr>
          <w:p w14:paraId="779FDDE9" w14:textId="77777777" w:rsidR="00AC7D93" w:rsidRPr="00C47224" w:rsidRDefault="00AC7D93" w:rsidP="00116207">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4B112CCE"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6CF0A9BC" w14:textId="77777777" w:rsidR="00AC7D93" w:rsidRPr="00C47224" w:rsidRDefault="00AC7D93" w:rsidP="00116207">
            <w:pPr>
              <w:rPr>
                <w:rFonts w:cs="Arial"/>
                <w:i/>
                <w:szCs w:val="20"/>
              </w:rPr>
            </w:pPr>
            <w:r w:rsidRPr="00C47224">
              <w:rPr>
                <w:spacing w:val="-1"/>
                <w:szCs w:val="20"/>
              </w:rPr>
              <w:t>Id för författaren av den avvikande åsikten</w:t>
            </w:r>
          </w:p>
        </w:tc>
        <w:tc>
          <w:tcPr>
            <w:tcW w:w="1560" w:type="dxa"/>
          </w:tcPr>
          <w:p w14:paraId="67AC7566"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AC7D93" w14:paraId="4DFFC3E6" w14:textId="77777777" w:rsidTr="00116207">
        <w:tc>
          <w:tcPr>
            <w:tcW w:w="2660" w:type="dxa"/>
          </w:tcPr>
          <w:p w14:paraId="29192D60" w14:textId="77777777" w:rsidR="00AC7D93" w:rsidRPr="00C47224" w:rsidRDefault="00AC7D93" w:rsidP="00116207">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45EE9710"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6D261CD2" w14:textId="77777777" w:rsidR="00AC7D93" w:rsidRPr="00C47224" w:rsidRDefault="00AC7D93" w:rsidP="00116207">
            <w:pPr>
              <w:rPr>
                <w:rFonts w:cs="Arial"/>
                <w:i/>
                <w:szCs w:val="20"/>
              </w:rPr>
            </w:pPr>
            <w:r w:rsidRPr="00C47224">
              <w:rPr>
                <w:szCs w:val="20"/>
              </w:rPr>
              <w:t>Sätts till personens identifierare. Anges med 12 tecken utan avskiljare.</w:t>
            </w:r>
          </w:p>
        </w:tc>
        <w:tc>
          <w:tcPr>
            <w:tcW w:w="1560" w:type="dxa"/>
          </w:tcPr>
          <w:p w14:paraId="6A2CA696"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AC7D93" w14:paraId="742837BE" w14:textId="77777777" w:rsidTr="00116207">
        <w:tc>
          <w:tcPr>
            <w:tcW w:w="2660" w:type="dxa"/>
          </w:tcPr>
          <w:p w14:paraId="680B2E9C" w14:textId="77777777" w:rsidR="00AC7D93" w:rsidRPr="00C47224" w:rsidRDefault="00AC7D93" w:rsidP="00116207">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00811A2"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20992A1A" w14:textId="77777777" w:rsidR="00AC7D93" w:rsidRPr="00C47224" w:rsidRDefault="00AC7D93" w:rsidP="00116207">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 )</w:t>
            </w:r>
            <w:r>
              <w:rPr>
                <w:szCs w:val="20"/>
              </w:rPr>
              <w:t>, [R14].</w:t>
            </w:r>
            <w:r w:rsidRPr="00C47224">
              <w:rPr>
                <w:szCs w:val="20"/>
              </w:rPr>
              <w:br/>
              <w:t>För samordningsnummer ska Skatteverkets samordningsnummer (1.2.752.129.2.1.3.3) )</w:t>
            </w:r>
            <w:r>
              <w:rPr>
                <w:szCs w:val="20"/>
              </w:rPr>
              <w:t>, [R14].</w:t>
            </w:r>
            <w:r w:rsidRPr="00C47224">
              <w:rPr>
                <w:szCs w:val="20"/>
              </w:rPr>
              <w:br/>
              <w:t>För reservnummer används lokalt definierade reservnummet, exempelvis SLL reservnummer (1.2.752.97.3.1.3) )</w:t>
            </w:r>
            <w:r>
              <w:rPr>
                <w:szCs w:val="20"/>
              </w:rPr>
              <w:t>, [R14].</w:t>
            </w:r>
          </w:p>
          <w:p w14:paraId="2EF0EE67" w14:textId="77777777" w:rsidR="00AC7D93" w:rsidRPr="00C47224" w:rsidRDefault="00AC7D93" w:rsidP="00116207">
            <w:pPr>
              <w:rPr>
                <w:rFonts w:cs="Arial"/>
                <w:i/>
                <w:szCs w:val="20"/>
              </w:rPr>
            </w:pPr>
          </w:p>
        </w:tc>
        <w:tc>
          <w:tcPr>
            <w:tcW w:w="1560" w:type="dxa"/>
          </w:tcPr>
          <w:p w14:paraId="6BF6BFC7"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AC7D93" w14:paraId="0F19BE59" w14:textId="77777777" w:rsidTr="00116207">
        <w:tc>
          <w:tcPr>
            <w:tcW w:w="2660" w:type="dxa"/>
          </w:tcPr>
          <w:p w14:paraId="45EF5701" w14:textId="77777777" w:rsidR="00AC7D93" w:rsidRPr="00C47224" w:rsidRDefault="00AC7D93" w:rsidP="00116207">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09E99942"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61A92EEC" w14:textId="77777777" w:rsidR="00AC7D93" w:rsidRPr="00C47224" w:rsidRDefault="00AC7D93" w:rsidP="00116207">
            <w:pPr>
              <w:rPr>
                <w:rFonts w:cs="Arial"/>
                <w:i/>
                <w:szCs w:val="20"/>
              </w:rPr>
            </w:pPr>
            <w:r w:rsidRPr="00C47224">
              <w:rPr>
                <w:spacing w:val="-1"/>
                <w:szCs w:val="20"/>
              </w:rPr>
              <w:t>Namnet på författaren av den avvikande åsikten.</w:t>
            </w:r>
          </w:p>
        </w:tc>
        <w:tc>
          <w:tcPr>
            <w:tcW w:w="1560" w:type="dxa"/>
          </w:tcPr>
          <w:p w14:paraId="327A0B8C" w14:textId="77777777" w:rsidR="00AC7D93" w:rsidRPr="00C47224" w:rsidRDefault="00AC7D93" w:rsidP="00116207">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AC7D93" w14:paraId="0C90C942" w14:textId="77777777" w:rsidTr="00116207">
        <w:tc>
          <w:tcPr>
            <w:tcW w:w="2660" w:type="dxa"/>
          </w:tcPr>
          <w:p w14:paraId="69A8108E" w14:textId="77777777" w:rsidR="00AC7D93" w:rsidRPr="00D50413" w:rsidRDefault="00AC7D93" w:rsidP="00116207">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6F900893" w14:textId="77777777" w:rsidR="00AC7D93" w:rsidRPr="00D50413" w:rsidRDefault="00AC7D93" w:rsidP="00116207">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03A5EC50" w14:textId="77777777" w:rsidR="00AC7D93" w:rsidRPr="00D50413" w:rsidRDefault="00AC7D93" w:rsidP="00116207">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0F6764C0" w14:textId="77777777" w:rsidR="00AC7D93" w:rsidRPr="00D50413" w:rsidRDefault="00AC7D93" w:rsidP="00116207">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AC7D93" w14:paraId="1060B1A9" w14:textId="77777777" w:rsidTr="00116207">
        <w:tc>
          <w:tcPr>
            <w:tcW w:w="2660" w:type="dxa"/>
          </w:tcPr>
          <w:p w14:paraId="2985A299" w14:textId="77777777" w:rsidR="00AC7D93" w:rsidRPr="00172F24" w:rsidRDefault="00AC7D93" w:rsidP="00116207">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6BB9536" w14:textId="77777777" w:rsidR="00AC7D93" w:rsidRPr="00172F24" w:rsidRDefault="00AC7D93" w:rsidP="00116207">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557F2FC" w14:textId="77777777" w:rsidR="00AC7D93" w:rsidRPr="00172F24" w:rsidRDefault="00AC7D93" w:rsidP="00116207">
            <w:pPr>
              <w:rPr>
                <w:szCs w:val="20"/>
              </w:rPr>
            </w:pPr>
            <w:r w:rsidRPr="0006701E">
              <w:rPr>
                <w:szCs w:val="20"/>
              </w:rPr>
              <w:t>Kan endast vara OK, INFO eller ERROR</w:t>
            </w:r>
          </w:p>
        </w:tc>
        <w:tc>
          <w:tcPr>
            <w:tcW w:w="1560" w:type="dxa"/>
          </w:tcPr>
          <w:p w14:paraId="7A119A7D" w14:textId="77777777" w:rsidR="00AC7D93" w:rsidRPr="00172F24" w:rsidRDefault="00AC7D93" w:rsidP="00116207">
            <w:pPr>
              <w:pStyle w:val="TableParagraph"/>
              <w:spacing w:line="226" w:lineRule="exact"/>
              <w:ind w:left="102"/>
              <w:rPr>
                <w:rFonts w:ascii="Georgia" w:hAnsi="Georgia"/>
                <w:sz w:val="20"/>
                <w:szCs w:val="20"/>
              </w:rPr>
            </w:pPr>
            <w:r w:rsidRPr="0006701E">
              <w:rPr>
                <w:rFonts w:ascii="Georgia" w:hAnsi="Georgia"/>
                <w:sz w:val="20"/>
                <w:szCs w:val="20"/>
              </w:rPr>
              <w:t>1..1</w:t>
            </w:r>
          </w:p>
        </w:tc>
      </w:tr>
      <w:tr w:rsidR="00AC7D93" w14:paraId="3047CF8B" w14:textId="77777777" w:rsidTr="00116207">
        <w:tc>
          <w:tcPr>
            <w:tcW w:w="2660" w:type="dxa"/>
          </w:tcPr>
          <w:p w14:paraId="688C6ACC" w14:textId="77777777" w:rsidR="00AC7D93" w:rsidRPr="00172F24" w:rsidRDefault="00AC7D93" w:rsidP="00116207">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6DE9FC1B" w14:textId="77777777" w:rsidR="00AC7D93" w:rsidRPr="00172F24" w:rsidRDefault="00AC7D93" w:rsidP="00116207">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44799C82" w14:textId="77777777" w:rsidR="00AC7D93" w:rsidRPr="00172F24" w:rsidRDefault="00AC7D93" w:rsidP="00116207">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875F515" w14:textId="77777777" w:rsidR="00AC7D93" w:rsidRPr="00172F24" w:rsidRDefault="00AC7D93" w:rsidP="00116207">
            <w:pPr>
              <w:pStyle w:val="TableParagraph"/>
              <w:spacing w:line="226" w:lineRule="exact"/>
              <w:ind w:left="102"/>
              <w:rPr>
                <w:rFonts w:ascii="Georgia" w:hAnsi="Georgia"/>
                <w:sz w:val="20"/>
                <w:szCs w:val="20"/>
              </w:rPr>
            </w:pPr>
            <w:r w:rsidRPr="0006701E">
              <w:rPr>
                <w:rFonts w:ascii="Georgia" w:hAnsi="Georgia"/>
                <w:sz w:val="20"/>
                <w:szCs w:val="20"/>
              </w:rPr>
              <w:t>0..1</w:t>
            </w:r>
          </w:p>
        </w:tc>
      </w:tr>
      <w:tr w:rsidR="00AC7D93" w14:paraId="0D13DA32" w14:textId="77777777" w:rsidTr="00116207">
        <w:tc>
          <w:tcPr>
            <w:tcW w:w="2660" w:type="dxa"/>
          </w:tcPr>
          <w:p w14:paraId="4DF1C1B7" w14:textId="77777777" w:rsidR="00AC7D93" w:rsidRPr="00172F24" w:rsidRDefault="00AC7D93" w:rsidP="00116207">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../subcode</w:t>
            </w:r>
          </w:p>
        </w:tc>
        <w:tc>
          <w:tcPr>
            <w:tcW w:w="1417" w:type="dxa"/>
          </w:tcPr>
          <w:p w14:paraId="4EA1687D" w14:textId="77777777" w:rsidR="00AC7D93" w:rsidRPr="00172F24" w:rsidRDefault="00AC7D93" w:rsidP="00116207">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132698A" w14:textId="77777777" w:rsidR="00AC7D93" w:rsidRPr="00172F24" w:rsidRDefault="00AC7D93" w:rsidP="00116207">
            <w:pPr>
              <w:rPr>
                <w:szCs w:val="20"/>
              </w:rPr>
            </w:pPr>
            <w:r>
              <w:rPr>
                <w:szCs w:val="20"/>
              </w:rPr>
              <w:t>Inga subkoder är specificerade.</w:t>
            </w:r>
          </w:p>
        </w:tc>
        <w:tc>
          <w:tcPr>
            <w:tcW w:w="1560" w:type="dxa"/>
          </w:tcPr>
          <w:p w14:paraId="26079CB7" w14:textId="77777777" w:rsidR="00AC7D93" w:rsidRPr="00172F24" w:rsidRDefault="00AC7D93" w:rsidP="00116207">
            <w:pPr>
              <w:pStyle w:val="TableParagraph"/>
              <w:spacing w:line="226" w:lineRule="exact"/>
              <w:ind w:left="102"/>
              <w:rPr>
                <w:rFonts w:ascii="Georgia" w:hAnsi="Georgia"/>
                <w:sz w:val="20"/>
                <w:szCs w:val="20"/>
              </w:rPr>
            </w:pPr>
            <w:r w:rsidRPr="0006701E">
              <w:rPr>
                <w:rFonts w:ascii="Georgia" w:hAnsi="Georgia"/>
                <w:sz w:val="20"/>
                <w:szCs w:val="20"/>
              </w:rPr>
              <w:t>0..1</w:t>
            </w:r>
          </w:p>
        </w:tc>
      </w:tr>
      <w:tr w:rsidR="00AC7D93" w14:paraId="13E35B0C" w14:textId="77777777" w:rsidTr="00116207">
        <w:tc>
          <w:tcPr>
            <w:tcW w:w="2660" w:type="dxa"/>
          </w:tcPr>
          <w:p w14:paraId="4DA66F1A" w14:textId="77777777" w:rsidR="00AC7D93" w:rsidRPr="00172F24" w:rsidRDefault="00AC7D93" w:rsidP="00116207">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5012878" w14:textId="77777777" w:rsidR="00AC7D93" w:rsidRPr="00172F24" w:rsidRDefault="00AC7D93" w:rsidP="00116207">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87A25EA" w14:textId="77777777" w:rsidR="00AC7D93" w:rsidRPr="00172F24" w:rsidRDefault="00AC7D93" w:rsidP="00116207">
            <w:pPr>
              <w:rPr>
                <w:szCs w:val="20"/>
              </w:rPr>
            </w:pPr>
            <w:r w:rsidRPr="0006701E">
              <w:rPr>
                <w:szCs w:val="20"/>
              </w:rPr>
              <w:t>En UUID som kan användas vid felanmälan för att användas vid felsökning av producent.</w:t>
            </w:r>
          </w:p>
        </w:tc>
        <w:tc>
          <w:tcPr>
            <w:tcW w:w="1560" w:type="dxa"/>
          </w:tcPr>
          <w:p w14:paraId="210D3CD4" w14:textId="77777777" w:rsidR="00AC7D93" w:rsidRPr="00172F24" w:rsidRDefault="00AC7D93" w:rsidP="00116207">
            <w:pPr>
              <w:pStyle w:val="TableParagraph"/>
              <w:spacing w:line="226" w:lineRule="exact"/>
              <w:ind w:left="102"/>
              <w:rPr>
                <w:rFonts w:ascii="Georgia" w:hAnsi="Georgia"/>
                <w:sz w:val="20"/>
                <w:szCs w:val="20"/>
              </w:rPr>
            </w:pPr>
            <w:r w:rsidRPr="0006701E">
              <w:rPr>
                <w:rFonts w:ascii="Georgia" w:hAnsi="Georgia"/>
                <w:sz w:val="20"/>
                <w:szCs w:val="20"/>
              </w:rPr>
              <w:t>1..1</w:t>
            </w:r>
          </w:p>
        </w:tc>
      </w:tr>
      <w:tr w:rsidR="00AC7D93" w14:paraId="58F2705C" w14:textId="77777777" w:rsidTr="00116207">
        <w:tc>
          <w:tcPr>
            <w:tcW w:w="2660" w:type="dxa"/>
          </w:tcPr>
          <w:p w14:paraId="1428A085" w14:textId="77777777" w:rsidR="00AC7D93" w:rsidRPr="00172F24" w:rsidRDefault="00AC7D93" w:rsidP="00116207">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5A2DAE4" w14:textId="77777777" w:rsidR="00AC7D93" w:rsidRPr="00172F24" w:rsidRDefault="00AC7D93" w:rsidP="00116207">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3B44F19" w14:textId="77777777" w:rsidR="00AC7D93" w:rsidRPr="00172F24" w:rsidRDefault="00AC7D93" w:rsidP="00116207">
            <w:pPr>
              <w:rPr>
                <w:szCs w:val="20"/>
              </w:rPr>
            </w:pPr>
            <w:r w:rsidRPr="0006701E">
              <w:rPr>
                <w:szCs w:val="20"/>
              </w:rPr>
              <w:t>En beskrivande text som kan visas för användaren.</w:t>
            </w:r>
          </w:p>
        </w:tc>
        <w:tc>
          <w:tcPr>
            <w:tcW w:w="1560" w:type="dxa"/>
          </w:tcPr>
          <w:p w14:paraId="374B25B5" w14:textId="77777777" w:rsidR="00AC7D93" w:rsidRPr="00172F24" w:rsidRDefault="00AC7D93" w:rsidP="00116207">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67CD70EE" w14:textId="77777777" w:rsidR="00AC7D93" w:rsidRPr="00ED19D0" w:rsidRDefault="00AC7D93" w:rsidP="00AC7D93">
      <w:pPr>
        <w:pStyle w:val="Brdtext"/>
      </w:pPr>
    </w:p>
    <w:p w14:paraId="4F724FCC" w14:textId="77777777" w:rsidR="00AC7D93" w:rsidRDefault="00AC7D93" w:rsidP="00AC7D93">
      <w:pPr>
        <w:pStyle w:val="Rubrik3"/>
      </w:pPr>
      <w:bookmarkStart w:id="174" w:name="_Toc382487427"/>
      <w:bookmarkStart w:id="175" w:name="_Toc56009696"/>
      <w:bookmarkStart w:id="176" w:name="_Toc126307661"/>
      <w:r>
        <w:t>Övriga regler</w:t>
      </w:r>
      <w:bookmarkEnd w:id="174"/>
      <w:bookmarkEnd w:id="175"/>
      <w:bookmarkEnd w:id="176"/>
    </w:p>
    <w:p w14:paraId="6F6C302E" w14:textId="77777777" w:rsidR="00AC7D93" w:rsidRDefault="00AC7D93" w:rsidP="00AC7D93"/>
    <w:tbl>
      <w:tblPr>
        <w:tblStyle w:val="Tabellrutnt"/>
        <w:tblW w:w="0" w:type="auto"/>
        <w:tblLook w:val="04A0" w:firstRow="1" w:lastRow="0" w:firstColumn="1" w:lastColumn="0" w:noHBand="0" w:noVBand="1"/>
      </w:tblPr>
      <w:tblGrid>
        <w:gridCol w:w="959"/>
        <w:gridCol w:w="2937"/>
        <w:gridCol w:w="4334"/>
        <w:gridCol w:w="2452"/>
      </w:tblGrid>
      <w:tr w:rsidR="00AC7D93" w14:paraId="33392C74" w14:textId="77777777" w:rsidTr="00116207">
        <w:tc>
          <w:tcPr>
            <w:tcW w:w="959" w:type="dxa"/>
          </w:tcPr>
          <w:p w14:paraId="24814435" w14:textId="77777777" w:rsidR="00AC7D93" w:rsidRPr="00400099" w:rsidRDefault="00AC7D93" w:rsidP="00116207">
            <w:pPr>
              <w:rPr>
                <w:b/>
              </w:rPr>
            </w:pPr>
            <w:bookmarkStart w:id="177" w:name="_Hlk26861822"/>
            <w:r w:rsidRPr="00400099">
              <w:rPr>
                <w:b/>
              </w:rPr>
              <w:t>Namn</w:t>
            </w:r>
          </w:p>
        </w:tc>
        <w:tc>
          <w:tcPr>
            <w:tcW w:w="2937" w:type="dxa"/>
          </w:tcPr>
          <w:p w14:paraId="0E226386" w14:textId="77777777" w:rsidR="00AC7D93" w:rsidRPr="00400099" w:rsidRDefault="00AC7D93" w:rsidP="00116207">
            <w:pPr>
              <w:rPr>
                <w:b/>
              </w:rPr>
            </w:pPr>
            <w:r>
              <w:rPr>
                <w:b/>
              </w:rPr>
              <w:t>Regel</w:t>
            </w:r>
          </w:p>
        </w:tc>
        <w:tc>
          <w:tcPr>
            <w:tcW w:w="4334" w:type="dxa"/>
          </w:tcPr>
          <w:p w14:paraId="5850BCFB" w14:textId="77777777" w:rsidR="00AC7D93" w:rsidRPr="00400099" w:rsidRDefault="00AC7D93" w:rsidP="00116207">
            <w:pPr>
              <w:rPr>
                <w:b/>
              </w:rPr>
            </w:pPr>
            <w:r>
              <w:rPr>
                <w:b/>
              </w:rPr>
              <w:t>Element</w:t>
            </w:r>
          </w:p>
        </w:tc>
        <w:tc>
          <w:tcPr>
            <w:tcW w:w="2452" w:type="dxa"/>
          </w:tcPr>
          <w:p w14:paraId="2C6ED6F4" w14:textId="77777777" w:rsidR="00AC7D93" w:rsidRPr="00400099" w:rsidRDefault="00AC7D93" w:rsidP="00116207">
            <w:pPr>
              <w:rPr>
                <w:b/>
              </w:rPr>
            </w:pPr>
            <w:r>
              <w:rPr>
                <w:b/>
              </w:rPr>
              <w:t>Ändamål</w:t>
            </w:r>
          </w:p>
        </w:tc>
      </w:tr>
      <w:tr w:rsidR="00AC7D93" w14:paraId="2BDD4192" w14:textId="77777777" w:rsidTr="00116207">
        <w:tc>
          <w:tcPr>
            <w:tcW w:w="959" w:type="dxa"/>
          </w:tcPr>
          <w:p w14:paraId="336B2181" w14:textId="77777777" w:rsidR="00AC7D93" w:rsidRPr="007279BD" w:rsidRDefault="00AC7D93" w:rsidP="00116207">
            <w:r w:rsidRPr="007279BD">
              <w:t>R</w:t>
            </w:r>
            <w:r>
              <w:t>egel 1</w:t>
            </w:r>
          </w:p>
        </w:tc>
        <w:tc>
          <w:tcPr>
            <w:tcW w:w="2937" w:type="dxa"/>
          </w:tcPr>
          <w:p w14:paraId="2FF110A8" w14:textId="77777777" w:rsidR="00AC7D93" w:rsidRPr="007279BD" w:rsidRDefault="00AC7D93" w:rsidP="00116207">
            <w:pPr>
              <w:rPr>
                <w:b/>
              </w:rPr>
            </w:pPr>
            <w:r w:rsidRPr="007279BD">
              <w:t>Krävs för spärrhantering, åtkomstkontroll samt loggning enligt PDL. Om HSA-id för vårdenhet och vårdgivare inte kan lämnas kommer elementet inte visas upp av konsumenter inom sammanhållen journalföring</w:t>
            </w:r>
          </w:p>
        </w:tc>
        <w:tc>
          <w:tcPr>
            <w:tcW w:w="4334" w:type="dxa"/>
          </w:tcPr>
          <w:p w14:paraId="4E18B8C0" w14:textId="77777777" w:rsidR="00AC7D93" w:rsidRPr="007279BD" w:rsidRDefault="00AC7D93" w:rsidP="00116207">
            <w:pPr>
              <w:rPr>
                <w:spacing w:val="-1"/>
                <w:szCs w:val="20"/>
              </w:rPr>
            </w:pPr>
            <w:r w:rsidRPr="007279BD">
              <w:rPr>
                <w:szCs w:val="20"/>
              </w:rPr>
              <w:t>../../../healthcareProfessionalC</w:t>
            </w:r>
            <w:r w:rsidRPr="007279BD">
              <w:rPr>
                <w:spacing w:val="-1"/>
                <w:szCs w:val="20"/>
              </w:rPr>
              <w:t>areGiverHSAId</w:t>
            </w:r>
          </w:p>
          <w:p w14:paraId="25746EAD" w14:textId="77777777" w:rsidR="00AC7D93" w:rsidRPr="007279BD" w:rsidRDefault="00AC7D93" w:rsidP="00116207">
            <w:pPr>
              <w:spacing w:line="229" w:lineRule="exact"/>
              <w:ind w:left="102"/>
              <w:rPr>
                <w:szCs w:val="20"/>
              </w:rPr>
            </w:pPr>
            <w:r w:rsidRPr="007279BD">
              <w:rPr>
                <w:szCs w:val="20"/>
              </w:rPr>
              <w:t>../../../healthcareProfessionalC</w:t>
            </w:r>
            <w:r w:rsidRPr="007279BD">
              <w:rPr>
                <w:spacing w:val="-1"/>
                <w:szCs w:val="20"/>
              </w:rPr>
              <w:t>areUnitHSAId</w:t>
            </w:r>
          </w:p>
          <w:p w14:paraId="7EC69CEA" w14:textId="77777777" w:rsidR="00AC7D93" w:rsidRPr="007279BD" w:rsidRDefault="00AC7D93" w:rsidP="00116207">
            <w:pPr>
              <w:rPr>
                <w:b/>
              </w:rPr>
            </w:pPr>
          </w:p>
        </w:tc>
        <w:tc>
          <w:tcPr>
            <w:tcW w:w="2452" w:type="dxa"/>
          </w:tcPr>
          <w:p w14:paraId="247EB472" w14:textId="77777777" w:rsidR="00AC7D93" w:rsidRPr="007279BD" w:rsidRDefault="00AC7D93" w:rsidP="00116207">
            <w:r w:rsidRPr="007279BD">
              <w:t>Sammanhållen journalföring</w:t>
            </w:r>
          </w:p>
        </w:tc>
      </w:tr>
      <w:tr w:rsidR="00AC7D93" w14:paraId="5B4E1642" w14:textId="77777777" w:rsidTr="00116207">
        <w:tc>
          <w:tcPr>
            <w:tcW w:w="959" w:type="dxa"/>
          </w:tcPr>
          <w:p w14:paraId="622954CE" w14:textId="77777777" w:rsidR="00AC7D93" w:rsidRPr="007279BD" w:rsidRDefault="00AC7D93" w:rsidP="00116207">
            <w:r w:rsidRPr="007279BD">
              <w:t>R</w:t>
            </w:r>
            <w:r>
              <w:t>egel 2</w:t>
            </w:r>
          </w:p>
        </w:tc>
        <w:tc>
          <w:tcPr>
            <w:tcW w:w="2937" w:type="dxa"/>
          </w:tcPr>
          <w:p w14:paraId="66A749B6" w14:textId="77777777" w:rsidR="00AC7D93" w:rsidRPr="007279BD" w:rsidRDefault="00AC7D93" w:rsidP="00116207">
            <w:pPr>
              <w:spacing w:line="226" w:lineRule="exact"/>
              <w:rPr>
                <w:spacing w:val="-1"/>
                <w:szCs w:val="20"/>
              </w:rPr>
            </w:pPr>
            <w:r w:rsidRPr="007279BD">
              <w:t xml:space="preserve">Producenter av GetCareDocumentation måste följa de generella riktlinjer för binära bilagor, se referens </w:t>
            </w:r>
            <w:r>
              <w:t>[</w:t>
            </w:r>
            <w:r w:rsidRPr="007279BD">
              <w:t>R1</w:t>
            </w:r>
            <w:r>
              <w:t>6]</w:t>
            </w:r>
            <w:r w:rsidRPr="007279BD">
              <w:t>. Inbäddade bilagor får inte överstiga 100KB.</w:t>
            </w:r>
          </w:p>
        </w:tc>
        <w:tc>
          <w:tcPr>
            <w:tcW w:w="4334" w:type="dxa"/>
          </w:tcPr>
          <w:p w14:paraId="3AC3B404" w14:textId="77777777" w:rsidR="00AC7D93" w:rsidRPr="007279BD" w:rsidRDefault="00AC7D93" w:rsidP="00116207">
            <w:pPr>
              <w:spacing w:line="229" w:lineRule="exact"/>
              <w:ind w:left="102"/>
              <w:rPr>
                <w:szCs w:val="20"/>
                <w:lang w:val="en-US"/>
              </w:rPr>
            </w:pPr>
            <w:r w:rsidRPr="007279BD">
              <w:t>-</w:t>
            </w:r>
          </w:p>
        </w:tc>
        <w:tc>
          <w:tcPr>
            <w:tcW w:w="2452" w:type="dxa"/>
          </w:tcPr>
          <w:p w14:paraId="00DDE2AF" w14:textId="77777777" w:rsidR="00AC7D93" w:rsidRPr="007279BD" w:rsidRDefault="00AC7D93" w:rsidP="00116207">
            <w:r w:rsidRPr="007279BD">
              <w:t>-</w:t>
            </w:r>
          </w:p>
        </w:tc>
      </w:tr>
      <w:bookmarkEnd w:id="177"/>
    </w:tbl>
    <w:p w14:paraId="5DB8D524" w14:textId="77777777" w:rsidR="00AC7D93" w:rsidRDefault="00AC7D93" w:rsidP="00AC7D93"/>
    <w:p w14:paraId="16D5B25A" w14:textId="77777777" w:rsidR="00AC7D93" w:rsidRDefault="00AC7D93" w:rsidP="00AC7D93">
      <w:pPr>
        <w:rPr>
          <w:color w:val="4F81BD" w:themeColor="accent1"/>
        </w:rPr>
      </w:pPr>
    </w:p>
    <w:p w14:paraId="1F27EC3B" w14:textId="77777777" w:rsidR="00AC7D93" w:rsidRPr="00776D68" w:rsidRDefault="00AC7D93" w:rsidP="00AC7D93">
      <w:pPr>
        <w:pStyle w:val="Rubrik4"/>
      </w:pPr>
      <w:r w:rsidRPr="00776D68">
        <w:t>Icke funktionella krav</w:t>
      </w:r>
    </w:p>
    <w:p w14:paraId="599E5C7D" w14:textId="77777777" w:rsidR="00AC7D93" w:rsidRPr="00E146AE" w:rsidRDefault="00AC7D93" w:rsidP="00AC7D93">
      <w:r w:rsidRPr="00E146AE">
        <w:t>Inga övriga icke funktionella krav.</w:t>
      </w:r>
    </w:p>
    <w:p w14:paraId="2B4F0512" w14:textId="77777777" w:rsidR="00AC7D93" w:rsidRPr="00776D68" w:rsidRDefault="00AC7D93" w:rsidP="00AC7D93">
      <w:pPr>
        <w:pStyle w:val="Rubrik5"/>
      </w:pPr>
      <w:r w:rsidRPr="00776D68">
        <w:t>SLA-krav</w:t>
      </w:r>
    </w:p>
    <w:p w14:paraId="11825F54" w14:textId="77777777" w:rsidR="00AC7D93" w:rsidRDefault="00AC7D93" w:rsidP="00AC7D93">
      <w:pPr>
        <w:rPr>
          <w:rFonts w:eastAsia="Times New Roman"/>
          <w:bCs/>
          <w:sz w:val="30"/>
          <w:szCs w:val="28"/>
        </w:rPr>
      </w:pPr>
      <w:r w:rsidRPr="00E146AE">
        <w:t>Inga avvikande SLA-krav</w:t>
      </w:r>
      <w:r>
        <w:t>.</w:t>
      </w:r>
      <w:r>
        <w:rPr>
          <w:rFonts w:eastAsia="Times New Roman"/>
          <w:bCs/>
          <w:sz w:val="30"/>
          <w:szCs w:val="28"/>
        </w:rPr>
        <w:t xml:space="preserve"> </w:t>
      </w:r>
    </w:p>
    <w:p w14:paraId="518FE08C" w14:textId="77777777" w:rsidR="00AC7D93" w:rsidRDefault="00AC7D93" w:rsidP="00AC7D93">
      <w:pPr>
        <w:spacing w:line="240" w:lineRule="auto"/>
        <w:rPr>
          <w:rFonts w:eastAsia="Times New Roman"/>
          <w:bCs/>
          <w:sz w:val="30"/>
          <w:szCs w:val="28"/>
        </w:rPr>
      </w:pPr>
      <w:r>
        <w:rPr>
          <w:rFonts w:eastAsia="Times New Roman"/>
          <w:bCs/>
          <w:sz w:val="30"/>
          <w:szCs w:val="28"/>
        </w:rPr>
        <w:br w:type="page"/>
      </w:r>
    </w:p>
    <w:p w14:paraId="17A63C32" w14:textId="77777777" w:rsidR="00AC7D93" w:rsidRPr="00D728C5" w:rsidRDefault="00AC7D93" w:rsidP="00AC7D93">
      <w:pPr>
        <w:pStyle w:val="Rubrik2"/>
      </w:pPr>
      <w:bookmarkStart w:id="178" w:name="_Toc382487428"/>
      <w:bookmarkStart w:id="179" w:name="_Toc56009697"/>
      <w:bookmarkStart w:id="180" w:name="_Toc126307662"/>
      <w:r>
        <w:lastRenderedPageBreak/>
        <w:t>GetDiagnosis</w:t>
      </w:r>
      <w:bookmarkEnd w:id="178"/>
      <w:bookmarkEnd w:id="179"/>
      <w:bookmarkEnd w:id="180"/>
    </w:p>
    <w:p w14:paraId="5F5FFBC4" w14:textId="66D7B730" w:rsidR="00AC7D93" w:rsidRPr="00541F96" w:rsidRDefault="00AC7D93" w:rsidP="00AC7D93">
      <w:pPr>
        <w:pStyle w:val="Liststycke"/>
        <w:ind w:left="0" w:hanging="11"/>
      </w:pPr>
      <w:r>
        <w:t>GetDiagnosis</w:t>
      </w:r>
      <w:r w:rsidR="00CA3351">
        <w:t xml:space="preserve"> </w:t>
      </w:r>
      <w:r w:rsidR="00CA3351">
        <w:rPr>
          <w:spacing w:val="-1"/>
        </w:rPr>
        <w:t>r</w:t>
      </w:r>
      <w:r w:rsidR="00CA3351" w:rsidRPr="00CA3351">
        <w:rPr>
          <w:spacing w:val="-1"/>
        </w:rPr>
        <w:t>eturnerar registrerade diagnoser för en patient</w:t>
      </w:r>
      <w:r w:rsidRPr="00CA3351">
        <w:rPr>
          <w:spacing w:val="-1"/>
        </w:rPr>
        <w:t xml:space="preserve"> </w:t>
      </w:r>
      <w:r w:rsidR="00CA3351">
        <w:rPr>
          <w:spacing w:val="-1"/>
        </w:rPr>
        <w:t>inklusive</w:t>
      </w:r>
      <w:r>
        <w:t xml:space="preserve">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004A717D" w14:textId="77777777" w:rsidR="00AC7D93" w:rsidRPr="00541F96" w:rsidRDefault="00AC7D93" w:rsidP="00AC7D93">
      <w:pPr>
        <w:pStyle w:val="Liststycke"/>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3125EA">
        <w:t>R</w:t>
      </w:r>
      <w:r>
        <w:rPr>
          <w:noProof/>
        </w:rPr>
        <w:t>4</w:t>
      </w:r>
      <w:r>
        <w:rPr>
          <w:spacing w:val="-1"/>
        </w:rPr>
        <w:fldChar w:fldCharType="end"/>
      </w:r>
      <w:r>
        <w:rPr>
          <w:spacing w:val="-1"/>
        </w:rPr>
        <w:t>]</w:t>
      </w:r>
      <w:r w:rsidRPr="00FA1819">
        <w:rPr>
          <w:spacing w:val="-1"/>
        </w:rPr>
        <w:t>.</w:t>
      </w:r>
    </w:p>
    <w:p w14:paraId="42F06F5F" w14:textId="77777777" w:rsidR="00AC7D93" w:rsidRPr="00C83567" w:rsidRDefault="00AC7D93" w:rsidP="00AC7D93">
      <w:pPr>
        <w:rPr>
          <w:color w:val="4F81BD" w:themeColor="accent1"/>
        </w:rPr>
      </w:pPr>
    </w:p>
    <w:p w14:paraId="1CED7ABD" w14:textId="77777777" w:rsidR="00AC7D93" w:rsidRDefault="00AC7D93" w:rsidP="00AC7D93">
      <w:pPr>
        <w:pStyle w:val="Rubrik3"/>
      </w:pPr>
      <w:bookmarkStart w:id="181" w:name="_Toc382487429"/>
      <w:bookmarkStart w:id="182" w:name="_Toc56009698"/>
      <w:bookmarkStart w:id="183" w:name="_Toc126307663"/>
      <w:r>
        <w:t>Version</w:t>
      </w:r>
      <w:bookmarkEnd w:id="181"/>
      <w:bookmarkEnd w:id="182"/>
      <w:bookmarkEnd w:id="183"/>
    </w:p>
    <w:p w14:paraId="5D8A63C0" w14:textId="77777777" w:rsidR="00AC7D93" w:rsidRDefault="00AC7D93" w:rsidP="00AC7D93">
      <w:r>
        <w:t>2</w:t>
      </w:r>
      <w:r w:rsidRPr="00224DDD">
        <w:t>.0</w:t>
      </w:r>
    </w:p>
    <w:p w14:paraId="21219458" w14:textId="77777777" w:rsidR="00AC7D93" w:rsidRDefault="00AC7D93" w:rsidP="00AC7D93"/>
    <w:p w14:paraId="2044B469" w14:textId="77777777" w:rsidR="00AC7D93" w:rsidRPr="00541F96" w:rsidRDefault="00AC7D93" w:rsidP="00AC7D93">
      <w:pPr>
        <w:pStyle w:val="Rubrik3"/>
      </w:pPr>
      <w:bookmarkStart w:id="184" w:name="_Toc382487430"/>
      <w:bookmarkStart w:id="185" w:name="_Toc56009699"/>
      <w:bookmarkStart w:id="186" w:name="_Toc126307664"/>
      <w:r>
        <w:t>Gemensamma informationskomponenter</w:t>
      </w:r>
      <w:bookmarkEnd w:id="184"/>
      <w:bookmarkEnd w:id="185"/>
      <w:bookmarkEnd w:id="186"/>
    </w:p>
    <w:p w14:paraId="06C9DBB7" w14:textId="77777777" w:rsidR="00AC7D93" w:rsidRDefault="00AC7D93" w:rsidP="00AC7D93">
      <w:r>
        <w:t xml:space="preserve">De gemensamma informationskomponenter som används i detta kontrakt beskrivs i bilagan ”Bilaga </w:t>
      </w:r>
      <w:r w:rsidRPr="001D07CD">
        <w:t>Gemensamma_typer_</w:t>
      </w:r>
      <w:r>
        <w:t>7</w:t>
      </w:r>
      <w:r w:rsidRPr="001D07CD">
        <w:t>.pdf”</w:t>
      </w:r>
      <w:r>
        <w:t>. Restriktioner av kardinaliteten av enskilda element i dessa gemensamma informationskomponenter markeras i kardinalitetskolumnen med röd text.</w:t>
      </w:r>
    </w:p>
    <w:p w14:paraId="08FEBE78" w14:textId="77777777" w:rsidR="00AC7D93" w:rsidRPr="00C55071" w:rsidRDefault="00AC7D93" w:rsidP="00AC7D93"/>
    <w:p w14:paraId="2FDDC3E8" w14:textId="77777777" w:rsidR="00AC7D93" w:rsidRDefault="00AC7D93" w:rsidP="00AC7D93">
      <w:pPr>
        <w:pStyle w:val="Rubrik3"/>
      </w:pPr>
      <w:bookmarkStart w:id="187" w:name="_Toc382487431"/>
      <w:bookmarkStart w:id="188" w:name="_Toc56009700"/>
      <w:bookmarkStart w:id="189" w:name="_Toc126307665"/>
      <w:r>
        <w:t>Fältregler</w:t>
      </w:r>
      <w:bookmarkEnd w:id="187"/>
      <w:bookmarkEnd w:id="188"/>
      <w:bookmarkEnd w:id="189"/>
    </w:p>
    <w:p w14:paraId="69B16B9A" w14:textId="77777777" w:rsidR="00AC7D93" w:rsidRDefault="00AC7D93" w:rsidP="00AC7D93">
      <w:r>
        <w:t xml:space="preserve">Nedanstående tabell beskriver varje element i begäran och svar. </w:t>
      </w:r>
      <w:r w:rsidRPr="007279BD">
        <w:t>Finns ytterligare regler för ett element är det noterat med referens till regeln i beskrivningen och beskrivs mer i detalj i stycket Övriga regler.</w:t>
      </w:r>
      <w:r>
        <w:t xml:space="preserve"> </w:t>
      </w:r>
    </w:p>
    <w:p w14:paraId="5679E85B" w14:textId="77777777" w:rsidR="00AC7D93" w:rsidRDefault="00AC7D93" w:rsidP="00AC7D93"/>
    <w:tbl>
      <w:tblPr>
        <w:tblStyle w:val="Tabellrutnt"/>
        <w:tblW w:w="9606" w:type="dxa"/>
        <w:tblLayout w:type="fixed"/>
        <w:tblLook w:val="04A0" w:firstRow="1" w:lastRow="0" w:firstColumn="1" w:lastColumn="0" w:noHBand="0" w:noVBand="1"/>
      </w:tblPr>
      <w:tblGrid>
        <w:gridCol w:w="2660"/>
        <w:gridCol w:w="1417"/>
        <w:gridCol w:w="3969"/>
        <w:gridCol w:w="1560"/>
      </w:tblGrid>
      <w:tr w:rsidR="00AC7D93" w:rsidRPr="00462360" w14:paraId="2B2054A9" w14:textId="77777777" w:rsidTr="00116207">
        <w:trPr>
          <w:trHeight w:val="384"/>
        </w:trPr>
        <w:tc>
          <w:tcPr>
            <w:tcW w:w="2660" w:type="dxa"/>
            <w:shd w:val="clear" w:color="auto" w:fill="D9D9D9" w:themeFill="background1" w:themeFillShade="D9"/>
            <w:vAlign w:val="bottom"/>
          </w:tcPr>
          <w:p w14:paraId="1DD3DD1A" w14:textId="77777777" w:rsidR="00AC7D93" w:rsidRPr="00462360" w:rsidRDefault="00AC7D93" w:rsidP="00116207">
            <w:pPr>
              <w:rPr>
                <w:b/>
                <w:szCs w:val="20"/>
              </w:rPr>
            </w:pPr>
            <w:r w:rsidRPr="00462360">
              <w:rPr>
                <w:b/>
                <w:szCs w:val="20"/>
              </w:rPr>
              <w:t>Namn</w:t>
            </w:r>
          </w:p>
        </w:tc>
        <w:tc>
          <w:tcPr>
            <w:tcW w:w="1417" w:type="dxa"/>
            <w:shd w:val="clear" w:color="auto" w:fill="D9D9D9" w:themeFill="background1" w:themeFillShade="D9"/>
            <w:vAlign w:val="bottom"/>
          </w:tcPr>
          <w:p w14:paraId="63D5F374" w14:textId="77777777" w:rsidR="00AC7D93" w:rsidRPr="00462360" w:rsidRDefault="00AC7D93" w:rsidP="00116207">
            <w:pPr>
              <w:rPr>
                <w:b/>
                <w:szCs w:val="20"/>
              </w:rPr>
            </w:pPr>
            <w:r w:rsidRPr="00462360">
              <w:rPr>
                <w:b/>
                <w:szCs w:val="20"/>
              </w:rPr>
              <w:t>Typ</w:t>
            </w:r>
          </w:p>
        </w:tc>
        <w:tc>
          <w:tcPr>
            <w:tcW w:w="3969" w:type="dxa"/>
            <w:shd w:val="clear" w:color="auto" w:fill="D9D9D9" w:themeFill="background1" w:themeFillShade="D9"/>
            <w:vAlign w:val="bottom"/>
          </w:tcPr>
          <w:p w14:paraId="21E98E25" w14:textId="77777777" w:rsidR="00AC7D93" w:rsidRPr="00462360" w:rsidRDefault="00AC7D93" w:rsidP="00116207">
            <w:pPr>
              <w:rPr>
                <w:b/>
                <w:szCs w:val="20"/>
              </w:rPr>
            </w:pPr>
            <w:r w:rsidRPr="00462360">
              <w:rPr>
                <w:b/>
                <w:szCs w:val="20"/>
              </w:rPr>
              <w:t>Beskrivning</w:t>
            </w:r>
          </w:p>
        </w:tc>
        <w:tc>
          <w:tcPr>
            <w:tcW w:w="1560" w:type="dxa"/>
            <w:shd w:val="clear" w:color="auto" w:fill="D9D9D9" w:themeFill="background1" w:themeFillShade="D9"/>
            <w:vAlign w:val="bottom"/>
          </w:tcPr>
          <w:p w14:paraId="17FEF597" w14:textId="77777777" w:rsidR="00AC7D93" w:rsidRPr="00462360" w:rsidRDefault="00AC7D93" w:rsidP="00116207">
            <w:pPr>
              <w:rPr>
                <w:b/>
                <w:szCs w:val="20"/>
              </w:rPr>
            </w:pPr>
            <w:r w:rsidRPr="00462360">
              <w:rPr>
                <w:b/>
                <w:szCs w:val="20"/>
              </w:rPr>
              <w:t>Kardinalitet</w:t>
            </w:r>
          </w:p>
        </w:tc>
      </w:tr>
      <w:tr w:rsidR="00AC7D93" w:rsidRPr="00462360" w14:paraId="1223068B" w14:textId="77777777" w:rsidTr="00116207">
        <w:tc>
          <w:tcPr>
            <w:tcW w:w="2660" w:type="dxa"/>
          </w:tcPr>
          <w:p w14:paraId="125C90B8" w14:textId="77777777" w:rsidR="00AC7D93" w:rsidRPr="00462360" w:rsidRDefault="00AC7D93" w:rsidP="00116207">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0428949A" w14:textId="77777777" w:rsidR="00AC7D93" w:rsidRPr="00462360" w:rsidRDefault="00AC7D93" w:rsidP="00116207">
            <w:pPr>
              <w:pStyle w:val="TableParagraph"/>
              <w:spacing w:line="226" w:lineRule="exact"/>
              <w:ind w:left="102"/>
              <w:rPr>
                <w:rFonts w:ascii="Georgia" w:eastAsia="Times New Roman" w:hAnsi="Georgia" w:cs="Times New Roman"/>
                <w:spacing w:val="-1"/>
                <w:sz w:val="20"/>
                <w:szCs w:val="20"/>
              </w:rPr>
            </w:pPr>
          </w:p>
        </w:tc>
        <w:tc>
          <w:tcPr>
            <w:tcW w:w="3969" w:type="dxa"/>
          </w:tcPr>
          <w:p w14:paraId="23D97C70" w14:textId="77777777" w:rsidR="00AC7D93" w:rsidRPr="00462360" w:rsidRDefault="00AC7D93" w:rsidP="00116207">
            <w:pPr>
              <w:pStyle w:val="TableParagraph"/>
              <w:spacing w:line="226" w:lineRule="exact"/>
              <w:ind w:left="102"/>
              <w:rPr>
                <w:rFonts w:ascii="Georgia" w:eastAsia="Times New Roman" w:hAnsi="Georgia" w:cs="Times New Roman"/>
                <w:spacing w:val="-1"/>
                <w:sz w:val="20"/>
                <w:szCs w:val="20"/>
              </w:rPr>
            </w:pPr>
          </w:p>
        </w:tc>
        <w:tc>
          <w:tcPr>
            <w:tcW w:w="1560" w:type="dxa"/>
          </w:tcPr>
          <w:p w14:paraId="698799C5" w14:textId="77777777" w:rsidR="00AC7D93" w:rsidRPr="00462360" w:rsidRDefault="00AC7D93" w:rsidP="00116207">
            <w:pPr>
              <w:pStyle w:val="TableParagraph"/>
              <w:spacing w:line="226" w:lineRule="exact"/>
              <w:ind w:left="102"/>
              <w:rPr>
                <w:rFonts w:ascii="Georgia" w:eastAsia="Times New Roman" w:hAnsi="Georgia" w:cs="Times New Roman"/>
                <w:spacing w:val="-1"/>
                <w:sz w:val="20"/>
                <w:szCs w:val="20"/>
              </w:rPr>
            </w:pPr>
          </w:p>
        </w:tc>
      </w:tr>
      <w:tr w:rsidR="00AC7D93" w:rsidRPr="00417363" w14:paraId="4A8FEFA6" w14:textId="77777777" w:rsidTr="00116207">
        <w:tc>
          <w:tcPr>
            <w:tcW w:w="2660" w:type="dxa"/>
          </w:tcPr>
          <w:p w14:paraId="64BEAC28" w14:textId="77777777" w:rsidR="00AC7D93" w:rsidRPr="00417363" w:rsidRDefault="00AC7D93" w:rsidP="00116207">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01DF5413" w14:textId="77777777" w:rsidR="00AC7D93" w:rsidRPr="00417363" w:rsidRDefault="00AC7D93" w:rsidP="00116207">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6FA912B3" w14:textId="77777777" w:rsidR="00AC7D93" w:rsidRPr="00417363" w:rsidRDefault="00AC7D93" w:rsidP="00116207">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443F46E7" w14:textId="77777777" w:rsidR="00AC7D93" w:rsidRPr="00417363" w:rsidRDefault="00AC7D93" w:rsidP="00116207">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AC7D93" w:rsidRPr="00417363" w14:paraId="0D1F6267" w14:textId="77777777" w:rsidTr="00116207">
        <w:tc>
          <w:tcPr>
            <w:tcW w:w="2660" w:type="dxa"/>
          </w:tcPr>
          <w:p w14:paraId="0EE98415" w14:textId="77777777" w:rsidR="00AC7D93" w:rsidRPr="00417363" w:rsidRDefault="00AC7D93" w:rsidP="00116207">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2F7CC5C3" w14:textId="77777777" w:rsidR="00AC7D93" w:rsidRPr="00417363" w:rsidRDefault="00AC7D93" w:rsidP="00116207">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60BBA327"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96EFCCA" w14:textId="77777777" w:rsidR="00AC7D93" w:rsidRDefault="00AC7D93" w:rsidP="00116207">
            <w:pPr>
              <w:pStyle w:val="TableParagraph"/>
              <w:spacing w:line="226" w:lineRule="exact"/>
              <w:ind w:left="102"/>
              <w:rPr>
                <w:rFonts w:ascii="Georgia" w:hAnsi="Georgia"/>
                <w:spacing w:val="-1"/>
                <w:sz w:val="20"/>
                <w:szCs w:val="20"/>
              </w:rPr>
            </w:pPr>
          </w:p>
          <w:p w14:paraId="51E4A141"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Pr>
                <w:rFonts w:ascii="Georgia" w:hAnsi="Georgia"/>
                <w:b/>
                <w:spacing w:val="-1"/>
                <w:sz w:val="20"/>
                <w:szCs w:val="20"/>
              </w:rPr>
              <w:t>ska</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w:t>
            </w:r>
            <w:r w:rsidRPr="00542F65">
              <w:rPr>
                <w:rFonts w:ascii="Georgia" w:hAnsi="Georgia"/>
                <w:spacing w:val="-1"/>
                <w:sz w:val="20"/>
                <w:szCs w:val="20"/>
              </w:rPr>
              <w:t>användas</w:t>
            </w:r>
            <w:r w:rsidRPr="00542F65">
              <w:rPr>
                <w:rFonts w:ascii="Georgia" w:hAnsi="Georgia"/>
                <w:sz w:val="20"/>
                <w:szCs w:val="20"/>
              </w:rPr>
              <w:t>), [R14].</w:t>
            </w:r>
          </w:p>
          <w:p w14:paraId="4B0B2C94" w14:textId="77777777" w:rsidR="00AC7D93" w:rsidRDefault="00AC7D93" w:rsidP="00116207">
            <w:pPr>
              <w:pStyle w:val="TableParagraph"/>
              <w:spacing w:line="226" w:lineRule="exact"/>
              <w:rPr>
                <w:rFonts w:ascii="Georgia" w:hAnsi="Georgia"/>
                <w:spacing w:val="-1"/>
                <w:sz w:val="20"/>
                <w:szCs w:val="20"/>
              </w:rPr>
            </w:pPr>
          </w:p>
          <w:p w14:paraId="06BA0E2C"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Pr>
                <w:rFonts w:ascii="Georgia" w:hAnsi="Georgia"/>
                <w:b/>
                <w:spacing w:val="-1"/>
                <w:sz w:val="20"/>
                <w:szCs w:val="20"/>
              </w:rPr>
              <w:t>ska</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C47224">
              <w:rPr>
                <w:szCs w:val="20"/>
              </w:rPr>
              <w:t>)</w:t>
            </w:r>
            <w:r w:rsidRPr="00542F65">
              <w:rPr>
                <w:rFonts w:ascii="Georgia" w:hAnsi="Georgia"/>
                <w:sz w:val="20"/>
                <w:szCs w:val="20"/>
              </w:rPr>
              <w:t>, [R14].</w:t>
            </w:r>
          </w:p>
          <w:p w14:paraId="2ABE70BF" w14:textId="77777777" w:rsidR="00AC7D93" w:rsidRDefault="00AC7D93" w:rsidP="00116207">
            <w:pPr>
              <w:pStyle w:val="TableParagraph"/>
              <w:spacing w:line="226" w:lineRule="exact"/>
              <w:rPr>
                <w:rFonts w:ascii="Georgia" w:hAnsi="Georgia"/>
                <w:spacing w:val="-1"/>
                <w:sz w:val="20"/>
                <w:szCs w:val="20"/>
              </w:rPr>
            </w:pPr>
          </w:p>
          <w:p w14:paraId="66F82328"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Pr>
                <w:rFonts w:ascii="Georgia" w:hAnsi="Georgia"/>
                <w:b/>
                <w:spacing w:val="-1"/>
                <w:sz w:val="20"/>
                <w:szCs w:val="20"/>
              </w:rPr>
              <w:t>ska</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sidRPr="00542F65">
              <w:rPr>
                <w:rFonts w:ascii="Georgia" w:hAnsi="Georgia"/>
                <w:sz w:val="20"/>
                <w:szCs w:val="20"/>
              </w:rPr>
              <w:t>, [R14].</w:t>
            </w:r>
          </w:p>
          <w:p w14:paraId="58699237" w14:textId="77777777" w:rsidR="00AC7D93" w:rsidRPr="00F40155" w:rsidRDefault="00AC7D93" w:rsidP="00116207">
            <w:pPr>
              <w:pStyle w:val="TableParagraph"/>
              <w:spacing w:line="226" w:lineRule="exact"/>
              <w:rPr>
                <w:rFonts w:ascii="Georgia" w:hAnsi="Georgia"/>
                <w:spacing w:val="-1"/>
                <w:sz w:val="20"/>
                <w:szCs w:val="20"/>
              </w:rPr>
            </w:pPr>
            <w:r>
              <w:rPr>
                <w:rFonts w:ascii="Georgia" w:hAnsi="Georgia"/>
                <w:b/>
                <w:spacing w:val="-1"/>
                <w:sz w:val="20"/>
                <w:szCs w:val="20"/>
              </w:rPr>
              <w:lastRenderedPageBreak/>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 göras av en tjänsteproducent för reservnummer.</w:t>
            </w:r>
          </w:p>
          <w:p w14:paraId="651B3C44" w14:textId="77777777" w:rsidR="00AC7D93" w:rsidRDefault="00AC7D93" w:rsidP="00116207">
            <w:pPr>
              <w:pStyle w:val="TableParagraph"/>
              <w:spacing w:line="226" w:lineRule="exact"/>
              <w:ind w:left="102"/>
              <w:rPr>
                <w:rFonts w:ascii="Georgia" w:hAnsi="Georgia"/>
                <w:spacing w:val="-1"/>
                <w:sz w:val="20"/>
                <w:szCs w:val="20"/>
              </w:rPr>
            </w:pPr>
          </w:p>
          <w:p w14:paraId="60E3F94F"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24E0282A" w14:textId="77777777" w:rsidR="00AC7D93" w:rsidRPr="00417363" w:rsidRDefault="00AC7D93" w:rsidP="00116207">
            <w:pPr>
              <w:pStyle w:val="TableParagraph"/>
              <w:spacing w:line="226" w:lineRule="exact"/>
              <w:rPr>
                <w:rFonts w:ascii="Georgia" w:eastAsia="Times New Roman" w:hAnsi="Georgia" w:cs="Times New Roman"/>
                <w:spacing w:val="-1"/>
                <w:sz w:val="20"/>
                <w:szCs w:val="20"/>
                <w:highlight w:val="yellow"/>
              </w:rPr>
            </w:pPr>
          </w:p>
        </w:tc>
        <w:tc>
          <w:tcPr>
            <w:tcW w:w="1560" w:type="dxa"/>
          </w:tcPr>
          <w:p w14:paraId="46718C47" w14:textId="77777777" w:rsidR="00AC7D93" w:rsidRPr="00417363" w:rsidRDefault="00AC7D93" w:rsidP="00116207">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1..1</w:t>
            </w:r>
          </w:p>
        </w:tc>
      </w:tr>
      <w:tr w:rsidR="00AC7D93" w:rsidRPr="00417363" w14:paraId="2E0D7C09" w14:textId="77777777" w:rsidTr="00116207">
        <w:tc>
          <w:tcPr>
            <w:tcW w:w="2660" w:type="dxa"/>
          </w:tcPr>
          <w:p w14:paraId="080EBE65" w14:textId="77777777" w:rsidR="00AC7D93" w:rsidRPr="00417363" w:rsidRDefault="00AC7D93" w:rsidP="00116207">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38AAEC47" w14:textId="77777777" w:rsidR="00AC7D93" w:rsidRPr="00417363" w:rsidRDefault="00AC7D93" w:rsidP="00116207">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0F07F428" w14:textId="77777777" w:rsidR="0083437F" w:rsidRPr="0083437F" w:rsidRDefault="0083437F" w:rsidP="0083437F">
            <w:pPr>
              <w:rPr>
                <w:spacing w:val="-1"/>
                <w:szCs w:val="20"/>
              </w:rPr>
            </w:pPr>
            <w:r w:rsidRPr="0083437F">
              <w:rPr>
                <w:spacing w:val="-1"/>
                <w:szCs w:val="20"/>
              </w:rPr>
              <w:t>Begränsar sökningen till det angivna intervallet. Begränsningen innebär att endast poster returneras där någon av tidpunkterna authorTime, signatureTime eller diagnosisTime i svaret ligger inom sökintervallets start- och slutdatum.</w:t>
            </w:r>
          </w:p>
          <w:p w14:paraId="3F2E4BAB" w14:textId="77777777" w:rsidR="0083437F" w:rsidRPr="0083437F" w:rsidRDefault="0083437F" w:rsidP="0083437F">
            <w:pPr>
              <w:rPr>
                <w:spacing w:val="-1"/>
                <w:szCs w:val="20"/>
              </w:rPr>
            </w:pPr>
          </w:p>
          <w:p w14:paraId="1037337E" w14:textId="6E19AE3E" w:rsidR="00AC7D93" w:rsidRPr="00417363" w:rsidRDefault="0083437F" w:rsidP="0083437F">
            <w:pPr>
              <w:rPr>
                <w:i/>
                <w:szCs w:val="20"/>
                <w:highlight w:val="yellow"/>
              </w:rPr>
            </w:pPr>
            <w:r w:rsidRPr="0083437F">
              <w:rPr>
                <w:spacing w:val="-1"/>
                <w:szCs w:val="20"/>
              </w:rPr>
              <w:t>Notera att sökintervallet beskrivs som ett datumintervall. Vid jämförelse konverteras datapostens tidpunkter till datum.</w:t>
            </w:r>
          </w:p>
        </w:tc>
        <w:tc>
          <w:tcPr>
            <w:tcW w:w="1560" w:type="dxa"/>
          </w:tcPr>
          <w:p w14:paraId="30BF1821" w14:textId="77777777" w:rsidR="00AC7D93" w:rsidRPr="00417363" w:rsidRDefault="00AC7D93" w:rsidP="00116207">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AC7D93" w:rsidRPr="00417363" w14:paraId="713B81FF" w14:textId="77777777" w:rsidTr="00116207">
        <w:tc>
          <w:tcPr>
            <w:tcW w:w="2660" w:type="dxa"/>
          </w:tcPr>
          <w:p w14:paraId="565C3B23" w14:textId="77777777" w:rsidR="00AC7D93" w:rsidRPr="00417363" w:rsidRDefault="00AC7D93" w:rsidP="00116207">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2B558DB3" w14:textId="77777777" w:rsidR="00AC7D93" w:rsidRPr="00417363" w:rsidRDefault="00AC7D93" w:rsidP="00116207">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0C29D9A8" w14:textId="77777777" w:rsidR="00AC7D93" w:rsidRPr="00417363" w:rsidRDefault="00AC7D93" w:rsidP="00116207">
            <w:pPr>
              <w:rPr>
                <w:i/>
                <w:szCs w:val="20"/>
              </w:rPr>
            </w:pPr>
            <w:r w:rsidRPr="00417363">
              <w:rPr>
                <w:spacing w:val="-1"/>
                <w:szCs w:val="20"/>
              </w:rPr>
              <w:t>Startdatum. Format ÅÅÅÅMMDD.</w:t>
            </w:r>
          </w:p>
        </w:tc>
        <w:tc>
          <w:tcPr>
            <w:tcW w:w="1560" w:type="dxa"/>
          </w:tcPr>
          <w:p w14:paraId="3C8FBC67"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AC7D93" w:rsidRPr="00417363" w14:paraId="7CA0C05A" w14:textId="77777777" w:rsidTr="00116207">
        <w:tc>
          <w:tcPr>
            <w:tcW w:w="2660" w:type="dxa"/>
          </w:tcPr>
          <w:p w14:paraId="12F717E3"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2C5C29DF" w14:textId="77777777" w:rsidR="00AC7D93" w:rsidRPr="00417363" w:rsidRDefault="00AC7D93" w:rsidP="00116207">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66BF11A6" w14:textId="77777777" w:rsidR="00AC7D93" w:rsidRPr="00417363" w:rsidRDefault="00AC7D93" w:rsidP="00116207">
            <w:pPr>
              <w:rPr>
                <w:szCs w:val="20"/>
              </w:rPr>
            </w:pPr>
            <w:r w:rsidRPr="00417363">
              <w:rPr>
                <w:spacing w:val="-1"/>
                <w:szCs w:val="20"/>
              </w:rPr>
              <w:t>Slutdatum. Format ÅÅÅÅMMDD.</w:t>
            </w:r>
          </w:p>
        </w:tc>
        <w:tc>
          <w:tcPr>
            <w:tcW w:w="1560" w:type="dxa"/>
          </w:tcPr>
          <w:p w14:paraId="4B14EBA4"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z w:val="20"/>
                <w:szCs w:val="20"/>
              </w:rPr>
              <w:t>1..1</w:t>
            </w:r>
          </w:p>
        </w:tc>
      </w:tr>
      <w:tr w:rsidR="00AC7D93" w:rsidRPr="00417363" w14:paraId="5AC07DC6" w14:textId="77777777" w:rsidTr="00116207">
        <w:tc>
          <w:tcPr>
            <w:tcW w:w="2660" w:type="dxa"/>
          </w:tcPr>
          <w:p w14:paraId="3E002B5D"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78C7391" w14:textId="77777777" w:rsidR="00AC7D93" w:rsidRPr="00417363" w:rsidRDefault="00AC7D93" w:rsidP="00116207">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1FD9368A" w14:textId="020F32F4" w:rsidR="00AC7D93" w:rsidRDefault="008B59DF" w:rsidP="00116207">
            <w:pPr>
              <w:spacing w:line="226" w:lineRule="exact"/>
              <w:rPr>
                <w:szCs w:val="20"/>
              </w:rPr>
            </w:pPr>
            <w:r w:rsidRPr="008B59DF">
              <w:rPr>
                <w:szCs w:val="20"/>
              </w:rPr>
              <w:t>Begränsar sökningen till aktivitet som är skapad i det angivna källsystemet. Tjänsteproducenten förväntas enbart returnera poster som tillhör efterfrågat källsystem.</w:t>
            </w:r>
          </w:p>
          <w:p w14:paraId="52F0E2F3" w14:textId="77777777" w:rsidR="008B59DF" w:rsidRDefault="008B59DF" w:rsidP="00116207">
            <w:pPr>
              <w:spacing w:line="226" w:lineRule="exact"/>
              <w:rPr>
                <w:szCs w:val="20"/>
              </w:rPr>
            </w:pPr>
          </w:p>
          <w:p w14:paraId="6B0E0454" w14:textId="77777777" w:rsidR="00AC7D93" w:rsidRPr="00025842" w:rsidRDefault="00AC7D93" w:rsidP="00116207">
            <w:pPr>
              <w:spacing w:line="226" w:lineRule="exact"/>
              <w:rPr>
                <w:szCs w:val="20"/>
              </w:rPr>
            </w:pPr>
            <w:r w:rsidRPr="00025842">
              <w:rPr>
                <w:szCs w:val="20"/>
              </w:rPr>
              <w:t>Värdet på detta fält måste överensstämma med värdet på logicalAddress i anropets tekniska kuvertering (ex. SOAP-header).</w:t>
            </w:r>
          </w:p>
          <w:p w14:paraId="13C8ED33" w14:textId="77777777" w:rsidR="00AC7D93" w:rsidRPr="00025842" w:rsidRDefault="00AC7D93" w:rsidP="00116207">
            <w:pPr>
              <w:spacing w:line="226" w:lineRule="exact"/>
              <w:ind w:left="102"/>
              <w:rPr>
                <w:spacing w:val="-1"/>
                <w:szCs w:val="20"/>
              </w:rPr>
            </w:pPr>
          </w:p>
          <w:p w14:paraId="1E40798C" w14:textId="77777777" w:rsidR="00AC7D93" w:rsidRPr="00025842" w:rsidRDefault="00AC7D93" w:rsidP="00116207">
            <w:pPr>
              <w:spacing w:line="226" w:lineRule="exact"/>
              <w:rPr>
                <w:szCs w:val="20"/>
              </w:rPr>
            </w:pPr>
            <w:r w:rsidRPr="00025842">
              <w:rPr>
                <w:szCs w:val="20"/>
              </w:rPr>
              <w:t>Det innebär i praktiken att aggregerande tjänster inte används när detta fält anges.</w:t>
            </w:r>
          </w:p>
          <w:p w14:paraId="2A83B64B" w14:textId="77777777" w:rsidR="00AC7D93" w:rsidRPr="00025842" w:rsidRDefault="00AC7D93" w:rsidP="00116207">
            <w:pPr>
              <w:spacing w:line="226" w:lineRule="exact"/>
              <w:ind w:left="102"/>
              <w:rPr>
                <w:szCs w:val="20"/>
              </w:rPr>
            </w:pPr>
          </w:p>
          <w:p w14:paraId="19F52B32" w14:textId="77777777" w:rsidR="00AC7D93" w:rsidRDefault="00AC7D93" w:rsidP="00116207">
            <w:pPr>
              <w:pStyle w:val="TableParagraph"/>
              <w:spacing w:line="226" w:lineRule="exact"/>
              <w:rPr>
                <w:rFonts w:ascii="Georgia" w:hAnsi="Georgia"/>
                <w:sz w:val="20"/>
                <w:szCs w:val="20"/>
              </w:rPr>
            </w:pPr>
            <w:r>
              <w:rPr>
                <w:rFonts w:ascii="Georgia" w:hAnsi="Georgia"/>
                <w:b/>
                <w:sz w:val="20"/>
                <w:szCs w:val="20"/>
              </w:rPr>
              <w:t>Ska</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6D86EFBC" w14:textId="77777777" w:rsidR="00AC7D93" w:rsidRPr="00025842" w:rsidRDefault="00AC7D93" w:rsidP="00116207">
            <w:pPr>
              <w:pStyle w:val="TableParagraph"/>
              <w:spacing w:line="226" w:lineRule="exact"/>
              <w:rPr>
                <w:rFonts w:ascii="Georgia" w:hAnsi="Georgia"/>
                <w:sz w:val="20"/>
                <w:szCs w:val="20"/>
              </w:rPr>
            </w:pPr>
            <w:r>
              <w:rPr>
                <w:rFonts w:ascii="Georgia" w:hAnsi="Georgia"/>
                <w:b/>
                <w:sz w:val="20"/>
                <w:szCs w:val="20"/>
              </w:rPr>
              <w:t>Ska</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6CA7DF94" w14:textId="77777777" w:rsidR="00AC7D93" w:rsidRPr="00025842" w:rsidRDefault="00AC7D93" w:rsidP="00116207">
            <w:pPr>
              <w:pStyle w:val="TableParagraph"/>
              <w:spacing w:line="226" w:lineRule="exact"/>
              <w:ind w:left="102"/>
              <w:rPr>
                <w:rFonts w:ascii="Georgia" w:hAnsi="Georgia"/>
                <w:spacing w:val="-1"/>
                <w:sz w:val="20"/>
                <w:szCs w:val="20"/>
              </w:rPr>
            </w:pPr>
          </w:p>
          <w:p w14:paraId="7F391A56" w14:textId="77777777" w:rsidR="00AC7D93" w:rsidRPr="00025842" w:rsidRDefault="00AC7D93" w:rsidP="00116207">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Pr>
                <w:rFonts w:ascii="Georgia" w:hAnsi="Georgia"/>
                <w:b/>
                <w:spacing w:val="-1"/>
                <w:sz w:val="20"/>
                <w:szCs w:val="20"/>
              </w:rPr>
              <w:t>ska</w:t>
            </w:r>
            <w:r w:rsidRPr="00025842">
              <w:rPr>
                <w:rFonts w:ascii="Georgia" w:hAnsi="Georgia"/>
                <w:spacing w:val="-1"/>
                <w:sz w:val="20"/>
                <w:szCs w:val="20"/>
              </w:rPr>
              <w:t xml:space="preserve"> ett svar endast innehålla en resultType med result.resultCode satt till ERROR samt </w:t>
            </w:r>
            <w:r w:rsidRPr="00025842">
              <w:rPr>
                <w:rFonts w:ascii="Georgia" w:hAnsi="Georgia"/>
                <w:spacing w:val="-1"/>
                <w:sz w:val="20"/>
                <w:szCs w:val="20"/>
              </w:rPr>
              <w:lastRenderedPageBreak/>
              <w:t>result.errorCode satt till INVALID_REQUEST</w:t>
            </w:r>
          </w:p>
          <w:p w14:paraId="4CB452E6" w14:textId="77777777" w:rsidR="00AC7D93" w:rsidRPr="00025842" w:rsidRDefault="00AC7D93" w:rsidP="00116207">
            <w:pPr>
              <w:pStyle w:val="TableParagraph"/>
              <w:spacing w:line="226" w:lineRule="exact"/>
              <w:ind w:left="102"/>
              <w:rPr>
                <w:rFonts w:ascii="Georgia" w:hAnsi="Georgia"/>
                <w:spacing w:val="-1"/>
                <w:sz w:val="20"/>
                <w:szCs w:val="20"/>
              </w:rPr>
            </w:pPr>
          </w:p>
          <w:p w14:paraId="3CDD0C8F" w14:textId="77777777" w:rsidR="00AC7D93" w:rsidRPr="00417363" w:rsidRDefault="00AC7D93" w:rsidP="00116207">
            <w:pPr>
              <w:rPr>
                <w:i/>
                <w:spacing w:val="-1"/>
                <w:szCs w:val="20"/>
              </w:rPr>
            </w:pPr>
            <w:r w:rsidRPr="00025842">
              <w:rPr>
                <w:spacing w:val="-1"/>
                <w:szCs w:val="20"/>
              </w:rPr>
              <w:t xml:space="preserve">Om careContactId är satt och sourceSystemHSAId är tomt </w:t>
            </w:r>
            <w:r>
              <w:rPr>
                <w:b/>
                <w:spacing w:val="-1"/>
                <w:szCs w:val="20"/>
              </w:rPr>
              <w:t>ska</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07379CF9" w14:textId="77777777" w:rsidR="00AC7D93" w:rsidRPr="00417363" w:rsidRDefault="00AC7D93" w:rsidP="00116207">
            <w:pPr>
              <w:spacing w:line="229" w:lineRule="exact"/>
              <w:ind w:left="102"/>
              <w:rPr>
                <w:szCs w:val="20"/>
              </w:rPr>
            </w:pPr>
            <w:r w:rsidRPr="00417363">
              <w:rPr>
                <w:szCs w:val="20"/>
              </w:rPr>
              <w:lastRenderedPageBreak/>
              <w:t>0..1</w:t>
            </w:r>
          </w:p>
          <w:p w14:paraId="7B8DB9D2" w14:textId="77777777" w:rsidR="00AC7D93" w:rsidRPr="00417363" w:rsidRDefault="00AC7D93" w:rsidP="00116207">
            <w:pPr>
              <w:spacing w:line="229" w:lineRule="exact"/>
              <w:ind w:left="102"/>
              <w:rPr>
                <w:szCs w:val="20"/>
              </w:rPr>
            </w:pPr>
          </w:p>
          <w:p w14:paraId="071EA46E" w14:textId="77777777" w:rsidR="00AC7D93" w:rsidRPr="00417363" w:rsidRDefault="00AC7D93" w:rsidP="00116207">
            <w:pPr>
              <w:spacing w:line="229" w:lineRule="exact"/>
              <w:ind w:left="102"/>
              <w:rPr>
                <w:szCs w:val="20"/>
              </w:rPr>
            </w:pPr>
          </w:p>
          <w:p w14:paraId="3D96BC3E" w14:textId="77777777" w:rsidR="00AC7D93" w:rsidRPr="00417363" w:rsidRDefault="00AC7D93" w:rsidP="00116207">
            <w:pPr>
              <w:pStyle w:val="TableParagraph"/>
              <w:spacing w:line="226" w:lineRule="exact"/>
              <w:ind w:left="102"/>
              <w:rPr>
                <w:rFonts w:ascii="Georgia" w:hAnsi="Georgia"/>
                <w:i/>
                <w:sz w:val="20"/>
                <w:szCs w:val="20"/>
              </w:rPr>
            </w:pPr>
          </w:p>
        </w:tc>
      </w:tr>
      <w:tr w:rsidR="00AC7D93" w:rsidRPr="00417363" w14:paraId="4FC1EF3A" w14:textId="77777777" w:rsidTr="00116207">
        <w:tc>
          <w:tcPr>
            <w:tcW w:w="2660" w:type="dxa"/>
          </w:tcPr>
          <w:p w14:paraId="25A5FA4F"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6B807952" w14:textId="77777777" w:rsidR="00AC7D93" w:rsidRPr="00417363" w:rsidRDefault="00AC7D93" w:rsidP="00116207">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ABB29B6" w14:textId="77777777" w:rsidR="00AC7D93" w:rsidRPr="00DF035F" w:rsidRDefault="00AC7D93" w:rsidP="00116207">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w:t>
            </w:r>
            <w:r>
              <w:t>hälso</w:t>
            </w:r>
            <w:r w:rsidRPr="002B336D">
              <w:t xml:space="preserve">- och </w:t>
            </w:r>
            <w:r>
              <w:t>sjukvårdskontakt</w:t>
            </w:r>
            <w:r>
              <w:rPr>
                <w:spacing w:val="-1"/>
                <w:szCs w:val="20"/>
              </w:rPr>
              <w:t>.</w:t>
            </w:r>
          </w:p>
        </w:tc>
        <w:tc>
          <w:tcPr>
            <w:tcW w:w="1560" w:type="dxa"/>
          </w:tcPr>
          <w:p w14:paraId="393C0CC0"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AC7D93" w:rsidRPr="00417363" w14:paraId="566DA43C" w14:textId="77777777" w:rsidTr="00116207">
        <w:tc>
          <w:tcPr>
            <w:tcW w:w="2660" w:type="dxa"/>
          </w:tcPr>
          <w:p w14:paraId="5E0356DD" w14:textId="77777777" w:rsidR="00AC7D93" w:rsidRPr="00417363" w:rsidRDefault="00AC7D93" w:rsidP="00116207">
            <w:pPr>
              <w:pStyle w:val="TableParagraph"/>
              <w:spacing w:line="229" w:lineRule="exact"/>
              <w:ind w:left="102"/>
              <w:rPr>
                <w:rFonts w:ascii="Georgia" w:hAnsi="Georgia" w:cs="Arial"/>
                <w:color w:val="000000"/>
                <w:sz w:val="20"/>
                <w:szCs w:val="20"/>
                <w:highlight w:val="white"/>
                <w:lang w:eastAsia="sv-SE"/>
              </w:rPr>
            </w:pPr>
          </w:p>
        </w:tc>
        <w:tc>
          <w:tcPr>
            <w:tcW w:w="1417" w:type="dxa"/>
          </w:tcPr>
          <w:p w14:paraId="41285179" w14:textId="77777777" w:rsidR="00AC7D93" w:rsidRPr="00417363" w:rsidRDefault="00AC7D93" w:rsidP="00116207">
            <w:pPr>
              <w:pStyle w:val="TableParagraph"/>
              <w:spacing w:line="226" w:lineRule="exact"/>
              <w:ind w:left="102"/>
              <w:rPr>
                <w:rFonts w:ascii="Georgia" w:hAnsi="Georgia"/>
                <w:sz w:val="20"/>
                <w:szCs w:val="20"/>
              </w:rPr>
            </w:pPr>
          </w:p>
        </w:tc>
        <w:tc>
          <w:tcPr>
            <w:tcW w:w="3969" w:type="dxa"/>
          </w:tcPr>
          <w:p w14:paraId="42CA6C18" w14:textId="77777777" w:rsidR="00AC7D93" w:rsidRPr="00417363" w:rsidRDefault="00AC7D93" w:rsidP="00116207">
            <w:pPr>
              <w:rPr>
                <w:szCs w:val="20"/>
              </w:rPr>
            </w:pPr>
          </w:p>
        </w:tc>
        <w:tc>
          <w:tcPr>
            <w:tcW w:w="1560" w:type="dxa"/>
          </w:tcPr>
          <w:p w14:paraId="6AA1A617" w14:textId="77777777" w:rsidR="00AC7D93" w:rsidRPr="00417363" w:rsidRDefault="00AC7D93" w:rsidP="00116207">
            <w:pPr>
              <w:pStyle w:val="TableParagraph"/>
              <w:spacing w:line="226" w:lineRule="exact"/>
              <w:ind w:left="102"/>
              <w:rPr>
                <w:rFonts w:ascii="Georgia" w:hAnsi="Georgia"/>
                <w:sz w:val="20"/>
                <w:szCs w:val="20"/>
              </w:rPr>
            </w:pPr>
          </w:p>
        </w:tc>
      </w:tr>
      <w:tr w:rsidR="00AC7D93" w:rsidRPr="00417363" w14:paraId="439372C2" w14:textId="77777777" w:rsidTr="00116207">
        <w:tc>
          <w:tcPr>
            <w:tcW w:w="2660" w:type="dxa"/>
            <w:shd w:val="clear" w:color="auto" w:fill="D9D9D9" w:themeFill="background1" w:themeFillShade="D9"/>
          </w:tcPr>
          <w:p w14:paraId="47427082" w14:textId="77777777" w:rsidR="00AC7D93" w:rsidRPr="00417363" w:rsidRDefault="00AC7D93" w:rsidP="00116207">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5AE2F57B" w14:textId="77777777" w:rsidR="00AC7D93" w:rsidRPr="00417363" w:rsidRDefault="00AC7D93" w:rsidP="00116207">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4FF049BF" w14:textId="77777777" w:rsidR="00AC7D93" w:rsidRPr="00417363" w:rsidRDefault="00AC7D93" w:rsidP="00116207">
            <w:pPr>
              <w:rPr>
                <w:i/>
                <w:szCs w:val="20"/>
              </w:rPr>
            </w:pPr>
          </w:p>
        </w:tc>
        <w:tc>
          <w:tcPr>
            <w:tcW w:w="1560" w:type="dxa"/>
            <w:shd w:val="clear" w:color="auto" w:fill="D9D9D9" w:themeFill="background1" w:themeFillShade="D9"/>
          </w:tcPr>
          <w:p w14:paraId="504A0AF6" w14:textId="77777777" w:rsidR="00AC7D93" w:rsidRPr="00417363" w:rsidRDefault="00AC7D93" w:rsidP="00116207">
            <w:pPr>
              <w:pStyle w:val="TableParagraph"/>
              <w:spacing w:line="226" w:lineRule="exact"/>
              <w:ind w:left="102"/>
              <w:rPr>
                <w:rFonts w:ascii="Georgia" w:hAnsi="Georgia"/>
                <w:i/>
                <w:sz w:val="20"/>
                <w:szCs w:val="20"/>
              </w:rPr>
            </w:pPr>
          </w:p>
        </w:tc>
      </w:tr>
      <w:tr w:rsidR="00AC7D93" w:rsidRPr="00417363" w14:paraId="04DEC318" w14:textId="77777777" w:rsidTr="00116207">
        <w:tc>
          <w:tcPr>
            <w:tcW w:w="2660" w:type="dxa"/>
            <w:shd w:val="clear" w:color="auto" w:fill="auto"/>
          </w:tcPr>
          <w:p w14:paraId="0AA64BD4" w14:textId="77777777" w:rsidR="00AC7D93" w:rsidRPr="00417363" w:rsidRDefault="00AC7D93" w:rsidP="00116207">
            <w:pPr>
              <w:spacing w:line="229" w:lineRule="exact"/>
              <w:rPr>
                <w:szCs w:val="20"/>
              </w:rPr>
            </w:pPr>
            <w:r w:rsidRPr="00417363">
              <w:rPr>
                <w:szCs w:val="20"/>
              </w:rPr>
              <w:t xml:space="preserve"> </w:t>
            </w:r>
            <w:r>
              <w:rPr>
                <w:szCs w:val="20"/>
              </w:rPr>
              <w:t>d</w:t>
            </w:r>
            <w:r w:rsidRPr="00417363">
              <w:rPr>
                <w:szCs w:val="20"/>
              </w:rPr>
              <w:t>iagnosis</w:t>
            </w:r>
          </w:p>
          <w:p w14:paraId="28B7C534" w14:textId="77777777" w:rsidR="00AC7D93" w:rsidRPr="00417363" w:rsidRDefault="00AC7D93" w:rsidP="00116207">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2D1536C8"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1E356CC" w14:textId="77777777" w:rsidR="00AC7D93" w:rsidRPr="00417363" w:rsidRDefault="00AC7D93" w:rsidP="00116207">
            <w:pPr>
              <w:rPr>
                <w:i/>
                <w:szCs w:val="20"/>
              </w:rPr>
            </w:pPr>
            <w:r w:rsidRPr="00417363">
              <w:rPr>
                <w:szCs w:val="20"/>
              </w:rPr>
              <w:t>De diagnoser som matchar begäran.</w:t>
            </w:r>
          </w:p>
        </w:tc>
        <w:tc>
          <w:tcPr>
            <w:tcW w:w="1560" w:type="dxa"/>
            <w:shd w:val="clear" w:color="auto" w:fill="auto"/>
          </w:tcPr>
          <w:p w14:paraId="2985962B"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AC7D93" w:rsidRPr="00417363" w14:paraId="55CEE859" w14:textId="77777777" w:rsidTr="00116207">
        <w:tc>
          <w:tcPr>
            <w:tcW w:w="2660" w:type="dxa"/>
            <w:shd w:val="clear" w:color="auto" w:fill="D9D9D9" w:themeFill="background1" w:themeFillShade="D9"/>
          </w:tcPr>
          <w:p w14:paraId="70EF3087" w14:textId="77777777" w:rsidR="00AC7D93" w:rsidRPr="00417363" w:rsidRDefault="00AC7D93" w:rsidP="00116207">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2325AFD1"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77D6B9AB" w14:textId="77777777" w:rsidR="00AC7D93" w:rsidRPr="00417363" w:rsidRDefault="00AC7D93" w:rsidP="00116207">
            <w:pPr>
              <w:rPr>
                <w:i/>
                <w:szCs w:val="20"/>
              </w:rPr>
            </w:pPr>
            <w:r w:rsidRPr="00417363">
              <w:rPr>
                <w:szCs w:val="20"/>
              </w:rPr>
              <w:t>Innehåller basinformation om dokumentet</w:t>
            </w:r>
          </w:p>
        </w:tc>
        <w:tc>
          <w:tcPr>
            <w:tcW w:w="1560" w:type="dxa"/>
            <w:shd w:val="clear" w:color="auto" w:fill="D9D9D9" w:themeFill="background1" w:themeFillShade="D9"/>
          </w:tcPr>
          <w:p w14:paraId="039DBFAC"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AC7D93" w:rsidRPr="00417363" w14:paraId="3307D245" w14:textId="77777777" w:rsidTr="00116207">
        <w:tc>
          <w:tcPr>
            <w:tcW w:w="2660" w:type="dxa"/>
          </w:tcPr>
          <w:p w14:paraId="7DB48761" w14:textId="77777777" w:rsidR="00AC7D93" w:rsidRPr="00417363" w:rsidRDefault="00AC7D93" w:rsidP="00116207">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11BA8768"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2606D7F" w14:textId="0E749155" w:rsidR="00AC7D93" w:rsidRDefault="00AC7D93" w:rsidP="00116207">
            <w:pPr>
              <w:rPr>
                <w:szCs w:val="20"/>
              </w:rPr>
            </w:pPr>
            <w:r w:rsidRPr="00417363">
              <w:rPr>
                <w:szCs w:val="20"/>
              </w:rPr>
              <w:t>Dokumentets identitet som är unik inom källsystemet.</w:t>
            </w:r>
          </w:p>
          <w:p w14:paraId="7F3CC8EC" w14:textId="77777777" w:rsidR="00375D21" w:rsidRPr="00375D21" w:rsidRDefault="00375D21" w:rsidP="00375D21">
            <w:pPr>
              <w:shd w:val="clear" w:color="auto" w:fill="FFFFFF"/>
              <w:spacing w:before="100" w:beforeAutospacing="1" w:after="100" w:afterAutospacing="1" w:line="240" w:lineRule="auto"/>
              <w:rPr>
                <w:szCs w:val="20"/>
              </w:rPr>
            </w:pPr>
            <w:r w:rsidRPr="00375D21">
              <w:rPr>
                <w:szCs w:val="20"/>
              </w:rPr>
              <w:t>Identifieraren ska vara konsistent och beständigt mellan olika majorversioner av ett kontrakt. Ett exempel på detta är att en vårdkontakt ska ha samma identifierare i majorversion 3 och 4 av ett tjänstekontrakt för att läsa vårdkontakter.</w:t>
            </w:r>
          </w:p>
          <w:p w14:paraId="4855506B" w14:textId="5F1D9F49" w:rsidR="00AC7D93" w:rsidRPr="00375D21" w:rsidRDefault="00375D21" w:rsidP="00375D21">
            <w:pPr>
              <w:shd w:val="clear" w:color="auto" w:fill="FFFFFF"/>
              <w:spacing w:before="100" w:beforeAutospacing="1" w:after="100" w:afterAutospacing="1" w:line="240" w:lineRule="auto"/>
              <w:rPr>
                <w:szCs w:val="20"/>
              </w:rPr>
            </w:pPr>
            <w:r w:rsidRPr="00375D21">
              <w:rPr>
                <w:szCs w:val="20"/>
              </w:rPr>
              <w:t>Identifieraren ska vara konsistent och beständigt mellan olika kontrakt. Ett exempel på detta är att samma remiss-identitet ska användas i ett tjänstekontrakt för att läsa remisser, samt tjänstekontraktet som läser remissvar som refererar till den ursprungliga remissen</w:t>
            </w:r>
            <w:r>
              <w:rPr>
                <w:szCs w:val="20"/>
              </w:rPr>
              <w:t>.</w:t>
            </w:r>
          </w:p>
        </w:tc>
        <w:tc>
          <w:tcPr>
            <w:tcW w:w="1560" w:type="dxa"/>
          </w:tcPr>
          <w:p w14:paraId="0BFAE3F5"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AC7D93" w:rsidRPr="00417363" w14:paraId="78C0F9DD" w14:textId="77777777" w:rsidTr="00116207">
        <w:tc>
          <w:tcPr>
            <w:tcW w:w="2660" w:type="dxa"/>
            <w:shd w:val="clear" w:color="auto" w:fill="auto"/>
          </w:tcPr>
          <w:p w14:paraId="4E1A779C" w14:textId="77777777" w:rsidR="00AC7D93" w:rsidRPr="00417363" w:rsidRDefault="00AC7D93" w:rsidP="00116207">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686B6DA4"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7C5A21D6" w14:textId="77777777" w:rsidR="00AC7D93" w:rsidRPr="00417363" w:rsidRDefault="00AC7D93" w:rsidP="00116207">
            <w:pPr>
              <w:rPr>
                <w:i/>
                <w:szCs w:val="20"/>
              </w:rPr>
            </w:pPr>
            <w:r w:rsidRPr="00417363">
              <w:rPr>
                <w:szCs w:val="20"/>
              </w:rPr>
              <w:t>HSA-id för det system som dokumentet är skapat i.</w:t>
            </w:r>
          </w:p>
        </w:tc>
        <w:tc>
          <w:tcPr>
            <w:tcW w:w="1560" w:type="dxa"/>
            <w:shd w:val="clear" w:color="auto" w:fill="auto"/>
          </w:tcPr>
          <w:p w14:paraId="28D11936"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AC7D93" w:rsidRPr="00417363" w14:paraId="04CF9373" w14:textId="77777777" w:rsidTr="00116207">
        <w:tc>
          <w:tcPr>
            <w:tcW w:w="2660" w:type="dxa"/>
            <w:shd w:val="clear" w:color="auto" w:fill="auto"/>
          </w:tcPr>
          <w:p w14:paraId="1E3E9DE8" w14:textId="77777777" w:rsidR="00AC7D93" w:rsidRPr="00E96EDD" w:rsidRDefault="00AC7D93" w:rsidP="00116207">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633C8241" w14:textId="77777777" w:rsidR="00AC7D93" w:rsidRPr="00E96EDD" w:rsidRDefault="00AC7D93" w:rsidP="00116207">
            <w:pPr>
              <w:pStyle w:val="TableParagraph"/>
              <w:spacing w:line="226" w:lineRule="exact"/>
              <w:ind w:left="102"/>
              <w:rPr>
                <w:rFonts w:ascii="Georgia" w:hAnsi="Georgia"/>
                <w:color w:val="FF0000"/>
                <w:sz w:val="20"/>
                <w:szCs w:val="20"/>
              </w:rPr>
            </w:pPr>
          </w:p>
        </w:tc>
        <w:tc>
          <w:tcPr>
            <w:tcW w:w="3969" w:type="dxa"/>
            <w:shd w:val="clear" w:color="auto" w:fill="auto"/>
          </w:tcPr>
          <w:p w14:paraId="235DE190" w14:textId="77777777" w:rsidR="00AC7D93" w:rsidRPr="00E96EDD" w:rsidRDefault="00AC7D93" w:rsidP="00116207">
            <w:pPr>
              <w:rPr>
                <w:color w:val="FF0000"/>
                <w:szCs w:val="20"/>
              </w:rPr>
            </w:pPr>
            <w:r>
              <w:rPr>
                <w:color w:val="FF0000"/>
                <w:szCs w:val="20"/>
              </w:rPr>
              <w:t>N/A</w:t>
            </w:r>
          </w:p>
        </w:tc>
        <w:tc>
          <w:tcPr>
            <w:tcW w:w="1560" w:type="dxa"/>
            <w:shd w:val="clear" w:color="auto" w:fill="auto"/>
          </w:tcPr>
          <w:p w14:paraId="63A32501" w14:textId="77777777" w:rsidR="00AC7D93" w:rsidRPr="00E96EDD" w:rsidRDefault="00AC7D93" w:rsidP="00116207">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AC7D93" w:rsidRPr="00417363" w14:paraId="0C6F6264" w14:textId="77777777" w:rsidTr="00116207">
        <w:tc>
          <w:tcPr>
            <w:tcW w:w="2660" w:type="dxa"/>
            <w:shd w:val="clear" w:color="auto" w:fill="auto"/>
          </w:tcPr>
          <w:p w14:paraId="2A584E76" w14:textId="77777777" w:rsidR="00AC7D93" w:rsidRPr="00E96EDD" w:rsidRDefault="00AC7D93" w:rsidP="00116207">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8C6DABD" w14:textId="77777777" w:rsidR="00AC7D93" w:rsidRPr="00E96EDD" w:rsidRDefault="00AC7D93" w:rsidP="00116207">
            <w:pPr>
              <w:pStyle w:val="TableParagraph"/>
              <w:spacing w:line="226" w:lineRule="exact"/>
              <w:ind w:left="102"/>
              <w:rPr>
                <w:rFonts w:ascii="Georgia" w:hAnsi="Georgia"/>
                <w:color w:val="FF0000"/>
                <w:sz w:val="20"/>
                <w:szCs w:val="20"/>
              </w:rPr>
            </w:pPr>
          </w:p>
        </w:tc>
        <w:tc>
          <w:tcPr>
            <w:tcW w:w="3969" w:type="dxa"/>
            <w:shd w:val="clear" w:color="auto" w:fill="auto"/>
          </w:tcPr>
          <w:p w14:paraId="1FC23E48" w14:textId="77777777" w:rsidR="00AC7D93" w:rsidRPr="00E96EDD" w:rsidRDefault="00AC7D93" w:rsidP="00116207">
            <w:pPr>
              <w:rPr>
                <w:color w:val="FF0000"/>
                <w:szCs w:val="20"/>
              </w:rPr>
            </w:pPr>
            <w:r>
              <w:rPr>
                <w:color w:val="FF0000"/>
                <w:szCs w:val="20"/>
              </w:rPr>
              <w:t>N/A</w:t>
            </w:r>
          </w:p>
        </w:tc>
        <w:tc>
          <w:tcPr>
            <w:tcW w:w="1560" w:type="dxa"/>
            <w:shd w:val="clear" w:color="auto" w:fill="auto"/>
          </w:tcPr>
          <w:p w14:paraId="79DC1DC7" w14:textId="77777777" w:rsidR="00AC7D93" w:rsidRPr="00E96EDD" w:rsidRDefault="00AC7D93" w:rsidP="00116207">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AC7D93" w:rsidRPr="00417363" w14:paraId="2257D058" w14:textId="77777777" w:rsidTr="00116207">
        <w:tc>
          <w:tcPr>
            <w:tcW w:w="2660" w:type="dxa"/>
          </w:tcPr>
          <w:p w14:paraId="281E5CFD" w14:textId="77777777" w:rsidR="00AC7D93" w:rsidRPr="00417363" w:rsidRDefault="00AC7D93" w:rsidP="00116207">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2FE21467"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0F3579A1" w14:textId="77777777" w:rsidR="00AC7D93" w:rsidRPr="00417363" w:rsidRDefault="00AC7D93" w:rsidP="00116207">
            <w:pPr>
              <w:rPr>
                <w:szCs w:val="20"/>
              </w:rPr>
            </w:pPr>
            <w:r w:rsidRPr="00417363">
              <w:rPr>
                <w:szCs w:val="20"/>
              </w:rPr>
              <w:t xml:space="preserve">Identifierare för patient. </w:t>
            </w:r>
          </w:p>
        </w:tc>
        <w:tc>
          <w:tcPr>
            <w:tcW w:w="1560" w:type="dxa"/>
          </w:tcPr>
          <w:p w14:paraId="1187D089"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z w:val="20"/>
                <w:szCs w:val="20"/>
              </w:rPr>
              <w:t>1..1</w:t>
            </w:r>
          </w:p>
        </w:tc>
      </w:tr>
      <w:tr w:rsidR="00AC7D93" w:rsidRPr="00417363" w14:paraId="00E1280C" w14:textId="77777777" w:rsidTr="00116207">
        <w:tc>
          <w:tcPr>
            <w:tcW w:w="2660" w:type="dxa"/>
          </w:tcPr>
          <w:p w14:paraId="1DE078C4"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785C4E7"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71DFB99E" w14:textId="77777777" w:rsidR="00AC7D93" w:rsidRPr="00417363" w:rsidRDefault="00AC7D93" w:rsidP="00116207">
            <w:pPr>
              <w:rPr>
                <w:i/>
                <w:szCs w:val="20"/>
              </w:rPr>
            </w:pPr>
            <w:r w:rsidRPr="00417363">
              <w:rPr>
                <w:szCs w:val="20"/>
              </w:rPr>
              <w:t>Sätts till patientens identifierare. Anges med 12 tecken utan avskiljare.</w:t>
            </w:r>
          </w:p>
        </w:tc>
        <w:tc>
          <w:tcPr>
            <w:tcW w:w="1560" w:type="dxa"/>
          </w:tcPr>
          <w:p w14:paraId="2EE0CB39"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AC7D93" w:rsidRPr="00417363" w14:paraId="07E63936" w14:textId="77777777" w:rsidTr="00116207">
        <w:tc>
          <w:tcPr>
            <w:tcW w:w="2660" w:type="dxa"/>
          </w:tcPr>
          <w:p w14:paraId="58C9FBC5" w14:textId="77777777" w:rsidR="00AC7D93" w:rsidRPr="00417363" w:rsidRDefault="00AC7D93" w:rsidP="00116207">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57CCA33C" w14:textId="77777777" w:rsidR="00AC7D93" w:rsidRPr="00417363" w:rsidRDefault="00AC7D93" w:rsidP="00116207">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09F24F6" w14:textId="77777777" w:rsidR="00AC7D93" w:rsidRPr="00417363" w:rsidRDefault="00AC7D93" w:rsidP="00116207">
            <w:pPr>
              <w:spacing w:line="226" w:lineRule="exact"/>
              <w:ind w:left="102"/>
              <w:rPr>
                <w:szCs w:val="20"/>
              </w:rPr>
            </w:pPr>
            <w:r w:rsidRPr="00417363">
              <w:rPr>
                <w:szCs w:val="20"/>
              </w:rPr>
              <w:t xml:space="preserve">Sätts till OID för typ av identifierare. </w:t>
            </w:r>
            <w:r w:rsidRPr="00417363">
              <w:rPr>
                <w:szCs w:val="20"/>
              </w:rPr>
              <w:br/>
            </w:r>
            <w:r w:rsidRPr="00417363">
              <w:rPr>
                <w:szCs w:val="20"/>
              </w:rPr>
              <w:lastRenderedPageBreak/>
              <w:t>För personnummer ska Skatteverkets personnummer (1.2.752.129.2.1.3.1)</w:t>
            </w:r>
            <w:r w:rsidRPr="00542F65">
              <w:rPr>
                <w:szCs w:val="20"/>
              </w:rPr>
              <w:t>, [R14].</w:t>
            </w:r>
            <w:r w:rsidRPr="00417363">
              <w:rPr>
                <w:szCs w:val="20"/>
              </w:rPr>
              <w:br/>
              <w:t>För samordningsnummer ska Skatteverkets samordningsnummer (1.2.752.129.2.1.3.3)</w:t>
            </w:r>
            <w:r w:rsidRPr="00542F65">
              <w:rPr>
                <w:szCs w:val="20"/>
              </w:rPr>
              <w:t>, [R14].</w:t>
            </w:r>
            <w:r w:rsidRPr="00417363">
              <w:rPr>
                <w:szCs w:val="20"/>
              </w:rPr>
              <w:br/>
              <w:t>För reservnummer används lokalt definierade reservnummet, exempelvis SLL reservnummer (1.2.752.97.3.1.3)</w:t>
            </w:r>
            <w:r w:rsidRPr="00542F65">
              <w:rPr>
                <w:szCs w:val="20"/>
              </w:rPr>
              <w:t>, [R14].</w:t>
            </w:r>
          </w:p>
          <w:p w14:paraId="5459EE59" w14:textId="77777777" w:rsidR="00AC7D93" w:rsidRPr="00417363" w:rsidRDefault="00AC7D93" w:rsidP="00116207">
            <w:pPr>
              <w:rPr>
                <w:color w:val="FF0000"/>
                <w:szCs w:val="20"/>
              </w:rPr>
            </w:pPr>
          </w:p>
        </w:tc>
        <w:tc>
          <w:tcPr>
            <w:tcW w:w="1560" w:type="dxa"/>
          </w:tcPr>
          <w:p w14:paraId="1919A546" w14:textId="77777777" w:rsidR="00AC7D93" w:rsidRPr="00417363" w:rsidRDefault="00AC7D93" w:rsidP="00116207">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AC7D93" w:rsidRPr="00417363" w14:paraId="0CE50289" w14:textId="77777777" w:rsidTr="00116207">
        <w:tc>
          <w:tcPr>
            <w:tcW w:w="2660" w:type="dxa"/>
          </w:tcPr>
          <w:p w14:paraId="262D8ABC" w14:textId="77777777" w:rsidR="00AC7D93" w:rsidRPr="00417363" w:rsidRDefault="00AC7D93" w:rsidP="00116207">
            <w:pPr>
              <w:spacing w:line="229" w:lineRule="exact"/>
              <w:ind w:left="102"/>
              <w:rPr>
                <w:szCs w:val="20"/>
              </w:rPr>
            </w:pPr>
            <w:r w:rsidRPr="00417363">
              <w:rPr>
                <w:szCs w:val="20"/>
              </w:rPr>
              <w:t>../../accountableHealthcareProfessional</w:t>
            </w:r>
          </w:p>
          <w:p w14:paraId="3C301807" w14:textId="77777777" w:rsidR="00AC7D93" w:rsidRPr="00417363" w:rsidRDefault="00AC7D93" w:rsidP="00116207">
            <w:pPr>
              <w:pStyle w:val="TableParagraph"/>
              <w:spacing w:line="229" w:lineRule="exact"/>
              <w:ind w:left="102"/>
              <w:rPr>
                <w:rFonts w:ascii="Georgia" w:hAnsi="Georgia"/>
                <w:color w:val="FF0000"/>
                <w:sz w:val="20"/>
                <w:szCs w:val="20"/>
              </w:rPr>
            </w:pPr>
          </w:p>
        </w:tc>
        <w:tc>
          <w:tcPr>
            <w:tcW w:w="1417" w:type="dxa"/>
          </w:tcPr>
          <w:p w14:paraId="1C169432" w14:textId="77777777" w:rsidR="00AC7D93" w:rsidRPr="00417363" w:rsidRDefault="00AC7D93" w:rsidP="00116207">
            <w:pPr>
              <w:spacing w:line="229" w:lineRule="exact"/>
              <w:ind w:left="102"/>
              <w:rPr>
                <w:szCs w:val="20"/>
              </w:rPr>
            </w:pPr>
            <w:r w:rsidRPr="00417363">
              <w:rPr>
                <w:szCs w:val="20"/>
              </w:rPr>
              <w:t>HealthcareProfessionalType</w:t>
            </w:r>
          </w:p>
          <w:p w14:paraId="293FF8DD" w14:textId="77777777" w:rsidR="00AC7D93" w:rsidRPr="00417363" w:rsidRDefault="00AC7D93" w:rsidP="00116207">
            <w:pPr>
              <w:pStyle w:val="TableParagraph"/>
              <w:spacing w:line="226" w:lineRule="exact"/>
              <w:ind w:left="102"/>
              <w:rPr>
                <w:rFonts w:ascii="Georgia" w:hAnsi="Georgia"/>
                <w:color w:val="FF0000"/>
                <w:spacing w:val="-1"/>
                <w:sz w:val="20"/>
                <w:szCs w:val="20"/>
              </w:rPr>
            </w:pPr>
          </w:p>
        </w:tc>
        <w:tc>
          <w:tcPr>
            <w:tcW w:w="3969" w:type="dxa"/>
          </w:tcPr>
          <w:p w14:paraId="163B00B1" w14:textId="77777777" w:rsidR="00AC7D93" w:rsidRPr="00417363" w:rsidRDefault="00AC7D93" w:rsidP="00116207">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709647EF" w14:textId="77777777" w:rsidR="00AC7D93" w:rsidRPr="00417363" w:rsidRDefault="00AC7D93" w:rsidP="00116207">
            <w:pPr>
              <w:rPr>
                <w:color w:val="FF0000"/>
                <w:szCs w:val="20"/>
              </w:rPr>
            </w:pPr>
          </w:p>
        </w:tc>
        <w:tc>
          <w:tcPr>
            <w:tcW w:w="1560" w:type="dxa"/>
          </w:tcPr>
          <w:p w14:paraId="5052A086" w14:textId="77777777" w:rsidR="00AC7D93" w:rsidRPr="00417363" w:rsidRDefault="00AC7D93" w:rsidP="00116207">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AC7D93" w:rsidRPr="00417363" w14:paraId="3B867E6B" w14:textId="77777777" w:rsidTr="00116207">
        <w:tc>
          <w:tcPr>
            <w:tcW w:w="2660" w:type="dxa"/>
          </w:tcPr>
          <w:p w14:paraId="489EEAAE" w14:textId="77777777" w:rsidR="00AC7D93" w:rsidRPr="00417363" w:rsidRDefault="00AC7D93" w:rsidP="00116207">
            <w:pPr>
              <w:spacing w:line="229" w:lineRule="exact"/>
              <w:ind w:left="102"/>
              <w:rPr>
                <w:szCs w:val="20"/>
              </w:rPr>
            </w:pPr>
            <w:r w:rsidRPr="00417363">
              <w:rPr>
                <w:szCs w:val="20"/>
              </w:rPr>
              <w:t>../../../a</w:t>
            </w:r>
            <w:r w:rsidRPr="00417363">
              <w:rPr>
                <w:spacing w:val="-1"/>
                <w:szCs w:val="20"/>
              </w:rPr>
              <w:t>uthorTime</w:t>
            </w:r>
          </w:p>
          <w:p w14:paraId="139DF5CC"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p>
        </w:tc>
        <w:tc>
          <w:tcPr>
            <w:tcW w:w="1417" w:type="dxa"/>
          </w:tcPr>
          <w:p w14:paraId="2DEB4BC2" w14:textId="77777777" w:rsidR="00AC7D93" w:rsidRPr="00417363" w:rsidRDefault="00AC7D93" w:rsidP="00116207">
            <w:pPr>
              <w:spacing w:line="229" w:lineRule="exact"/>
              <w:ind w:left="102"/>
              <w:rPr>
                <w:rFonts w:cs="Arial"/>
                <w:color w:val="FF0000"/>
                <w:szCs w:val="20"/>
              </w:rPr>
            </w:pPr>
            <w:r w:rsidRPr="00417363">
              <w:rPr>
                <w:szCs w:val="20"/>
              </w:rPr>
              <w:t>TimeStampType</w:t>
            </w:r>
          </w:p>
          <w:p w14:paraId="36C6113E" w14:textId="77777777" w:rsidR="00AC7D93" w:rsidRPr="00417363" w:rsidRDefault="00AC7D93" w:rsidP="00116207">
            <w:pPr>
              <w:pStyle w:val="TableParagraph"/>
              <w:spacing w:line="226" w:lineRule="exact"/>
              <w:ind w:left="102"/>
              <w:rPr>
                <w:rFonts w:ascii="Georgia" w:hAnsi="Georgia"/>
                <w:i/>
                <w:sz w:val="20"/>
                <w:szCs w:val="20"/>
              </w:rPr>
            </w:pPr>
          </w:p>
        </w:tc>
        <w:tc>
          <w:tcPr>
            <w:tcW w:w="3969" w:type="dxa"/>
          </w:tcPr>
          <w:p w14:paraId="6790411A" w14:textId="77777777" w:rsidR="00AC7D93" w:rsidRPr="00417363" w:rsidRDefault="00AC7D93" w:rsidP="00116207">
            <w:pPr>
              <w:spacing w:line="226" w:lineRule="exact"/>
              <w:ind w:left="102"/>
              <w:rPr>
                <w:szCs w:val="20"/>
              </w:rPr>
            </w:pPr>
            <w:r w:rsidRPr="00417363">
              <w:rPr>
                <w:spacing w:val="-1"/>
                <w:szCs w:val="20"/>
              </w:rPr>
              <w:t xml:space="preserve">Tidpunkt då </w:t>
            </w:r>
            <w:r>
              <w:rPr>
                <w:spacing w:val="-1"/>
                <w:szCs w:val="20"/>
              </w:rPr>
              <w:t>informationen registrerades.</w:t>
            </w:r>
          </w:p>
          <w:p w14:paraId="241E6A86" w14:textId="77777777" w:rsidR="00AC7D93" w:rsidRPr="00417363" w:rsidRDefault="00AC7D93" w:rsidP="00116207">
            <w:pPr>
              <w:rPr>
                <w:i/>
                <w:szCs w:val="20"/>
              </w:rPr>
            </w:pPr>
          </w:p>
        </w:tc>
        <w:tc>
          <w:tcPr>
            <w:tcW w:w="1560" w:type="dxa"/>
          </w:tcPr>
          <w:p w14:paraId="3DE9559F"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AC7D93" w:rsidRPr="00417363" w14:paraId="4453F3EC" w14:textId="77777777" w:rsidTr="00116207">
        <w:tc>
          <w:tcPr>
            <w:tcW w:w="2660" w:type="dxa"/>
          </w:tcPr>
          <w:p w14:paraId="31AC978E" w14:textId="77777777" w:rsidR="00AC7D93" w:rsidRPr="0016088D" w:rsidRDefault="00AC7D93" w:rsidP="00116207">
            <w:pPr>
              <w:spacing w:line="229" w:lineRule="exact"/>
              <w:ind w:left="102"/>
              <w:rPr>
                <w:szCs w:val="20"/>
              </w:rPr>
            </w:pPr>
            <w:r w:rsidRPr="00417363">
              <w:rPr>
                <w:szCs w:val="20"/>
              </w:rPr>
              <w:t>../../../</w:t>
            </w:r>
            <w:r w:rsidRPr="00417363">
              <w:rPr>
                <w:spacing w:val="-1"/>
                <w:szCs w:val="20"/>
              </w:rPr>
              <w:t>healthcareProfessionalHSAId</w:t>
            </w:r>
          </w:p>
        </w:tc>
        <w:tc>
          <w:tcPr>
            <w:tcW w:w="1417" w:type="dxa"/>
          </w:tcPr>
          <w:p w14:paraId="453EDD68" w14:textId="77777777" w:rsidR="00AC7D93" w:rsidRPr="00417363" w:rsidRDefault="00AC7D93" w:rsidP="00116207">
            <w:pPr>
              <w:spacing w:line="229" w:lineRule="exact"/>
              <w:ind w:left="102"/>
              <w:rPr>
                <w:rFonts w:cs="Arial"/>
                <w:szCs w:val="20"/>
              </w:rPr>
            </w:pPr>
            <w:r w:rsidRPr="00417363">
              <w:rPr>
                <w:szCs w:val="20"/>
              </w:rPr>
              <w:t>HSAIdType</w:t>
            </w:r>
          </w:p>
          <w:p w14:paraId="17C0A8D0" w14:textId="77777777" w:rsidR="00AC7D93" w:rsidRPr="00417363" w:rsidRDefault="00AC7D93" w:rsidP="00116207">
            <w:pPr>
              <w:pStyle w:val="TableParagraph"/>
              <w:spacing w:line="226" w:lineRule="exact"/>
              <w:ind w:left="102"/>
              <w:rPr>
                <w:rFonts w:ascii="Georgia" w:hAnsi="Georgia"/>
                <w:i/>
                <w:sz w:val="20"/>
                <w:szCs w:val="20"/>
              </w:rPr>
            </w:pPr>
          </w:p>
        </w:tc>
        <w:tc>
          <w:tcPr>
            <w:tcW w:w="3969" w:type="dxa"/>
          </w:tcPr>
          <w:p w14:paraId="5518F8B8" w14:textId="77777777" w:rsidR="00AC7D93" w:rsidRPr="00A66AFF" w:rsidRDefault="00AC7D93" w:rsidP="00116207">
            <w:pPr>
              <w:rPr>
                <w:i/>
                <w:szCs w:val="20"/>
              </w:rPr>
            </w:pPr>
            <w:r w:rsidRPr="00417363">
              <w:rPr>
                <w:spacing w:val="-1"/>
                <w:szCs w:val="20"/>
              </w:rPr>
              <w:t xml:space="preserve">Författarens HSA-id. </w:t>
            </w:r>
          </w:p>
        </w:tc>
        <w:tc>
          <w:tcPr>
            <w:tcW w:w="1560" w:type="dxa"/>
          </w:tcPr>
          <w:p w14:paraId="3A0A9DC9"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rsidRPr="00417363" w14:paraId="55BAA114" w14:textId="77777777" w:rsidTr="00116207">
        <w:tc>
          <w:tcPr>
            <w:tcW w:w="2660" w:type="dxa"/>
          </w:tcPr>
          <w:p w14:paraId="63C17EA5"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11247EF3"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026DF2F" w14:textId="77777777" w:rsidR="00AC7D93" w:rsidRPr="00A66AFF" w:rsidRDefault="00AC7D93" w:rsidP="00116207">
            <w:pPr>
              <w:spacing w:line="226" w:lineRule="exact"/>
              <w:rPr>
                <w:szCs w:val="20"/>
              </w:rPr>
            </w:pPr>
            <w:r w:rsidRPr="00417363">
              <w:rPr>
                <w:szCs w:val="20"/>
              </w:rPr>
              <w:t xml:space="preserve">Namn på </w:t>
            </w:r>
            <w:r w:rsidRPr="00417363">
              <w:rPr>
                <w:spacing w:val="-1"/>
                <w:szCs w:val="20"/>
              </w:rPr>
              <w:t xml:space="preserve">författaren. Om tillgängligt </w:t>
            </w:r>
            <w:r>
              <w:rPr>
                <w:spacing w:val="-1"/>
                <w:szCs w:val="20"/>
              </w:rPr>
              <w:t>ska</w:t>
            </w:r>
            <w:r w:rsidRPr="00417363">
              <w:rPr>
                <w:spacing w:val="-1"/>
                <w:szCs w:val="20"/>
              </w:rPr>
              <w:t xml:space="preserve"> detta anges. </w:t>
            </w:r>
          </w:p>
        </w:tc>
        <w:tc>
          <w:tcPr>
            <w:tcW w:w="1560" w:type="dxa"/>
          </w:tcPr>
          <w:p w14:paraId="2E4CDCAD"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rsidRPr="00417363" w14:paraId="6BB41415" w14:textId="77777777" w:rsidTr="00116207">
        <w:tc>
          <w:tcPr>
            <w:tcW w:w="2660" w:type="dxa"/>
            <w:shd w:val="clear" w:color="auto" w:fill="auto"/>
          </w:tcPr>
          <w:p w14:paraId="73C25A00" w14:textId="77777777" w:rsidR="00AC7D93" w:rsidRPr="00417363" w:rsidRDefault="00AC7D93" w:rsidP="00116207">
            <w:pPr>
              <w:spacing w:line="229" w:lineRule="exact"/>
              <w:ind w:left="102"/>
              <w:rPr>
                <w:szCs w:val="20"/>
              </w:rPr>
            </w:pPr>
            <w:r w:rsidRPr="00417363">
              <w:rPr>
                <w:szCs w:val="20"/>
              </w:rPr>
              <w:t>../../../</w:t>
            </w:r>
            <w:r w:rsidRPr="00417363">
              <w:rPr>
                <w:spacing w:val="-1"/>
                <w:szCs w:val="20"/>
              </w:rPr>
              <w:t>healthcareProfessionalRoleCode</w:t>
            </w:r>
          </w:p>
          <w:p w14:paraId="020394C2"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5E6E9989" w14:textId="77777777" w:rsidR="00AC7D93" w:rsidRPr="00417363" w:rsidRDefault="00AC7D93" w:rsidP="00116207">
            <w:pPr>
              <w:spacing w:line="226" w:lineRule="exact"/>
              <w:ind w:left="102"/>
              <w:rPr>
                <w:spacing w:val="-1"/>
                <w:szCs w:val="20"/>
              </w:rPr>
            </w:pPr>
            <w:r w:rsidRPr="00417363">
              <w:rPr>
                <w:spacing w:val="-1"/>
                <w:szCs w:val="20"/>
              </w:rPr>
              <w:t xml:space="preserve">CVType </w:t>
            </w:r>
          </w:p>
          <w:p w14:paraId="54050C6A" w14:textId="77777777" w:rsidR="00AC7D93" w:rsidRPr="00417363" w:rsidRDefault="00AC7D93" w:rsidP="00116207">
            <w:pPr>
              <w:pStyle w:val="TableParagraph"/>
              <w:spacing w:line="226" w:lineRule="exact"/>
              <w:ind w:left="102"/>
              <w:rPr>
                <w:rFonts w:ascii="Georgia" w:hAnsi="Georgia"/>
                <w:i/>
                <w:sz w:val="20"/>
                <w:szCs w:val="20"/>
              </w:rPr>
            </w:pPr>
          </w:p>
        </w:tc>
        <w:tc>
          <w:tcPr>
            <w:tcW w:w="3969" w:type="dxa"/>
            <w:shd w:val="clear" w:color="auto" w:fill="auto"/>
          </w:tcPr>
          <w:p w14:paraId="60BA21B6" w14:textId="77777777" w:rsidR="00AC7D93" w:rsidRPr="00A957CF" w:rsidRDefault="00AC7D93" w:rsidP="00116207">
            <w:pPr>
              <w:spacing w:line="226" w:lineRule="exact"/>
              <w:rPr>
                <w:color w:val="0000FF"/>
                <w:szCs w:val="20"/>
                <w:u w:val="single"/>
              </w:rPr>
            </w:pPr>
            <w:r w:rsidRPr="00417363">
              <w:rPr>
                <w:szCs w:val="20"/>
              </w:rPr>
              <w:t xml:space="preserve">Information om personens befattning. Om möjligt </w:t>
            </w:r>
            <w:r>
              <w:rPr>
                <w:szCs w:val="20"/>
              </w:rPr>
              <w:t>ska</w:t>
            </w:r>
            <w:r w:rsidRPr="00417363">
              <w:rPr>
                <w:szCs w:val="20"/>
              </w:rPr>
              <w:t xml:space="preserve"> </w:t>
            </w:r>
            <w:r>
              <w:rPr>
                <w:szCs w:val="20"/>
              </w:rPr>
              <w:t>kodverket</w:t>
            </w:r>
            <w:r w:rsidRPr="00417363">
              <w:rPr>
                <w:szCs w:val="20"/>
              </w:rPr>
              <w:t xml:space="preserve"> Befattning (OID 1.2.752.129.2.2.1.4), </w:t>
            </w:r>
            <w:r>
              <w:rPr>
                <w:szCs w:val="20"/>
              </w:rPr>
              <w:t>[</w:t>
            </w:r>
            <w:r>
              <w:t>R13]</w:t>
            </w:r>
          </w:p>
        </w:tc>
        <w:tc>
          <w:tcPr>
            <w:tcW w:w="1560" w:type="dxa"/>
            <w:shd w:val="clear" w:color="auto" w:fill="auto"/>
          </w:tcPr>
          <w:p w14:paraId="5FAC2FD6"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rsidRPr="00417363" w14:paraId="3C71CD30" w14:textId="77777777" w:rsidTr="00116207">
        <w:tc>
          <w:tcPr>
            <w:tcW w:w="2660" w:type="dxa"/>
          </w:tcPr>
          <w:p w14:paraId="767366AE" w14:textId="77777777" w:rsidR="00AC7D93" w:rsidRPr="00417363" w:rsidRDefault="00AC7D93" w:rsidP="00116207">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4437278F"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2F566A7" w14:textId="77777777" w:rsidR="00AC7D93" w:rsidRPr="00417363" w:rsidRDefault="00AC7D93" w:rsidP="00116207">
            <w:pPr>
              <w:spacing w:line="226" w:lineRule="exact"/>
              <w:ind w:left="102"/>
              <w:rPr>
                <w:szCs w:val="20"/>
              </w:rPr>
            </w:pPr>
            <w:r w:rsidRPr="00417363">
              <w:rPr>
                <w:szCs w:val="20"/>
              </w:rPr>
              <w:t xml:space="preserve">Befattningskod. Om code anges </w:t>
            </w:r>
            <w:r>
              <w:rPr>
                <w:szCs w:val="20"/>
              </w:rPr>
              <w:t>ska</w:t>
            </w:r>
            <w:r w:rsidRPr="00417363">
              <w:rPr>
                <w:szCs w:val="20"/>
              </w:rPr>
              <w:t xml:space="preserve"> också codeSystem  samt displayName anges.</w:t>
            </w:r>
          </w:p>
        </w:tc>
        <w:tc>
          <w:tcPr>
            <w:tcW w:w="1560" w:type="dxa"/>
          </w:tcPr>
          <w:p w14:paraId="6B6FD601"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rsidRPr="00417363" w14:paraId="48C12B95" w14:textId="77777777" w:rsidTr="00116207">
        <w:tc>
          <w:tcPr>
            <w:tcW w:w="2660" w:type="dxa"/>
          </w:tcPr>
          <w:p w14:paraId="74D988C5" w14:textId="77777777" w:rsidR="00AC7D93" w:rsidRPr="00417363" w:rsidRDefault="00AC7D93" w:rsidP="00116207">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5860E1B4"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7BFA536" w14:textId="77777777" w:rsidR="00AC7D93" w:rsidRPr="00417363" w:rsidRDefault="00AC7D93" w:rsidP="00116207">
            <w:pPr>
              <w:rPr>
                <w:rFonts w:cs="Arial"/>
                <w:i/>
                <w:szCs w:val="20"/>
              </w:rPr>
            </w:pPr>
            <w:r w:rsidRPr="00417363">
              <w:rPr>
                <w:szCs w:val="20"/>
              </w:rPr>
              <w:t xml:space="preserve">Kodsystem för befattningskod. Om codeSystem anges </w:t>
            </w:r>
            <w:r>
              <w:rPr>
                <w:szCs w:val="20"/>
              </w:rPr>
              <w:t>ska</w:t>
            </w:r>
            <w:r w:rsidRPr="00417363">
              <w:rPr>
                <w:szCs w:val="20"/>
              </w:rPr>
              <w:t xml:space="preserve"> också code samt displayName anges.</w:t>
            </w:r>
          </w:p>
        </w:tc>
        <w:tc>
          <w:tcPr>
            <w:tcW w:w="1560" w:type="dxa"/>
          </w:tcPr>
          <w:p w14:paraId="2E31D4E5"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rsidRPr="00417363" w14:paraId="13CE59B8" w14:textId="77777777" w:rsidTr="00116207">
        <w:tc>
          <w:tcPr>
            <w:tcW w:w="2660" w:type="dxa"/>
          </w:tcPr>
          <w:p w14:paraId="35B1DD87"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038C5B30"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92FD6E" w14:textId="77777777" w:rsidR="00AC7D93" w:rsidRPr="00417363" w:rsidRDefault="00AC7D93" w:rsidP="00116207">
            <w:pPr>
              <w:rPr>
                <w:rFonts w:cs="Arial"/>
                <w:i/>
                <w:szCs w:val="20"/>
              </w:rPr>
            </w:pPr>
            <w:r w:rsidRPr="00417363">
              <w:rPr>
                <w:szCs w:val="20"/>
              </w:rPr>
              <w:t>Namn på kodsystem för befattningskod.</w:t>
            </w:r>
          </w:p>
        </w:tc>
        <w:tc>
          <w:tcPr>
            <w:tcW w:w="1560" w:type="dxa"/>
          </w:tcPr>
          <w:p w14:paraId="34113942"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rsidRPr="00417363" w14:paraId="0997029F" w14:textId="77777777" w:rsidTr="00116207">
        <w:tc>
          <w:tcPr>
            <w:tcW w:w="2660" w:type="dxa"/>
          </w:tcPr>
          <w:p w14:paraId="6E5498EB" w14:textId="77777777" w:rsidR="00AC7D93" w:rsidRPr="00417363" w:rsidRDefault="00AC7D93" w:rsidP="00116207">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E7B6E9A"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204ECDE8" w14:textId="77777777" w:rsidR="00AC7D93" w:rsidRPr="00417363" w:rsidRDefault="00AC7D93" w:rsidP="00116207">
            <w:pPr>
              <w:rPr>
                <w:szCs w:val="20"/>
              </w:rPr>
            </w:pPr>
            <w:r w:rsidRPr="00417363">
              <w:rPr>
                <w:szCs w:val="20"/>
              </w:rPr>
              <w:t>Version på kodsystem för befattningskod.</w:t>
            </w:r>
          </w:p>
        </w:tc>
        <w:tc>
          <w:tcPr>
            <w:tcW w:w="1560" w:type="dxa"/>
          </w:tcPr>
          <w:p w14:paraId="0A3E0D75"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rsidRPr="00417363" w14:paraId="520A72B6" w14:textId="77777777" w:rsidTr="00116207">
        <w:tc>
          <w:tcPr>
            <w:tcW w:w="2660" w:type="dxa"/>
          </w:tcPr>
          <w:p w14:paraId="014C3B53"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648C7D0C"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CA62167" w14:textId="77777777" w:rsidR="00AC7D93" w:rsidRPr="00417363" w:rsidRDefault="00AC7D93" w:rsidP="00116207">
            <w:pPr>
              <w:rPr>
                <w:rFonts w:cs="Arial"/>
                <w:i/>
                <w:szCs w:val="20"/>
              </w:rPr>
            </w:pPr>
            <w:r w:rsidRPr="00417363">
              <w:rPr>
                <w:szCs w:val="20"/>
              </w:rPr>
              <w:t xml:space="preserve">Befattningskoden i klartext. Om separat displayName inte finns i producerande system </w:t>
            </w:r>
            <w:r>
              <w:rPr>
                <w:szCs w:val="20"/>
              </w:rPr>
              <w:t>ska</w:t>
            </w:r>
            <w:r w:rsidRPr="00417363">
              <w:rPr>
                <w:szCs w:val="20"/>
              </w:rPr>
              <w:t xml:space="preserve"> samma värde som i code anges.</w:t>
            </w:r>
          </w:p>
        </w:tc>
        <w:tc>
          <w:tcPr>
            <w:tcW w:w="1560" w:type="dxa"/>
          </w:tcPr>
          <w:p w14:paraId="0C5C753E"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rsidRPr="00417363" w14:paraId="5B0AA631" w14:textId="77777777" w:rsidTr="00116207">
        <w:tc>
          <w:tcPr>
            <w:tcW w:w="2660" w:type="dxa"/>
          </w:tcPr>
          <w:p w14:paraId="75DF89E1"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1BB96DCF"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3B6556C" w14:textId="77777777" w:rsidR="00AC7D93" w:rsidRPr="00417363" w:rsidRDefault="00AC7D93" w:rsidP="00116207">
            <w:pPr>
              <w:spacing w:line="229" w:lineRule="exact"/>
              <w:ind w:left="102"/>
              <w:rPr>
                <w:szCs w:val="20"/>
              </w:rPr>
            </w:pPr>
            <w:r w:rsidRPr="00417363">
              <w:rPr>
                <w:szCs w:val="20"/>
              </w:rPr>
              <w:t>Om befattning är beskriven i ett lokalt kodverk utan OID, eller när kod helt saknas, kan en beskrivande text anges i originalText.</w:t>
            </w:r>
          </w:p>
          <w:p w14:paraId="74F7E50D" w14:textId="77777777" w:rsidR="00AC7D93" w:rsidRPr="00417363" w:rsidRDefault="00AC7D93" w:rsidP="00116207">
            <w:pPr>
              <w:rPr>
                <w:rFonts w:cs="Arial"/>
                <w:i/>
                <w:szCs w:val="20"/>
              </w:rPr>
            </w:pPr>
            <w:r w:rsidRPr="00417363">
              <w:rPr>
                <w:szCs w:val="20"/>
              </w:rPr>
              <w:t xml:space="preserve">Om originalText anges </w:t>
            </w:r>
            <w:r>
              <w:rPr>
                <w:szCs w:val="20"/>
              </w:rPr>
              <w:t>ska</w:t>
            </w:r>
            <w:r w:rsidRPr="00417363">
              <w:rPr>
                <w:szCs w:val="20"/>
              </w:rPr>
              <w:t xml:space="preserve"> inget annat värde i </w:t>
            </w:r>
            <w:r w:rsidRPr="00417363">
              <w:rPr>
                <w:spacing w:val="-1"/>
                <w:szCs w:val="20"/>
              </w:rPr>
              <w:t xml:space="preserve">healthcareProfessionalRoleCode </w:t>
            </w:r>
            <w:r w:rsidRPr="00417363">
              <w:rPr>
                <w:spacing w:val="-1"/>
                <w:szCs w:val="20"/>
              </w:rPr>
              <w:lastRenderedPageBreak/>
              <w:t>anges.</w:t>
            </w:r>
          </w:p>
        </w:tc>
        <w:tc>
          <w:tcPr>
            <w:tcW w:w="1560" w:type="dxa"/>
          </w:tcPr>
          <w:p w14:paraId="651B153D"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AC7D93" w:rsidRPr="00417363" w14:paraId="2B4E3F06" w14:textId="77777777" w:rsidTr="00116207">
        <w:tc>
          <w:tcPr>
            <w:tcW w:w="2660" w:type="dxa"/>
          </w:tcPr>
          <w:p w14:paraId="42968842"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23F61961"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33386A11" w14:textId="77777777" w:rsidR="00AC7D93" w:rsidRPr="00417363" w:rsidRDefault="00AC7D93" w:rsidP="00116207">
            <w:pPr>
              <w:rPr>
                <w:szCs w:val="20"/>
              </w:rPr>
            </w:pPr>
            <w:r w:rsidRPr="00417363">
              <w:rPr>
                <w:spacing w:val="-1"/>
                <w:szCs w:val="20"/>
              </w:rPr>
              <w:t xml:space="preserve">Den organisation som författaren är uppdragstagare på. I de fall då HSA-id inte finns tillgängligt i systemet </w:t>
            </w:r>
            <w:r>
              <w:rPr>
                <w:spacing w:val="-1"/>
                <w:szCs w:val="20"/>
              </w:rPr>
              <w:t>ska</w:t>
            </w:r>
            <w:r w:rsidRPr="00417363">
              <w:rPr>
                <w:spacing w:val="-1"/>
                <w:szCs w:val="20"/>
              </w:rPr>
              <w:t xml:space="preserve"> lokalt id anges (unikt inom källsystemet).</w:t>
            </w:r>
          </w:p>
        </w:tc>
        <w:tc>
          <w:tcPr>
            <w:tcW w:w="1560" w:type="dxa"/>
          </w:tcPr>
          <w:p w14:paraId="1649E120"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rsidRPr="00417363" w14:paraId="642CE26D" w14:textId="77777777" w:rsidTr="00116207">
        <w:tc>
          <w:tcPr>
            <w:tcW w:w="2660" w:type="dxa"/>
          </w:tcPr>
          <w:p w14:paraId="73D49E12"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3EC11106"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0FB6F005" w14:textId="77777777" w:rsidR="00AC7D93" w:rsidRPr="00417363" w:rsidRDefault="00AC7D93" w:rsidP="00116207">
            <w:pPr>
              <w:rPr>
                <w:rFonts w:cs="Arial"/>
                <w:i/>
                <w:szCs w:val="20"/>
              </w:rPr>
            </w:pPr>
            <w:r w:rsidRPr="00417363">
              <w:rPr>
                <w:szCs w:val="20"/>
              </w:rPr>
              <w:t>HSA-id för organisationsenhet</w:t>
            </w:r>
            <w:r w:rsidRPr="00417363">
              <w:rPr>
                <w:spacing w:val="-1"/>
                <w:szCs w:val="20"/>
              </w:rPr>
              <w:t xml:space="preserve">. I de fall då HSA-id inte finns tillgängligt i systemet </w:t>
            </w:r>
            <w:r>
              <w:rPr>
                <w:spacing w:val="-1"/>
                <w:szCs w:val="20"/>
              </w:rPr>
              <w:t>ska</w:t>
            </w:r>
            <w:r w:rsidRPr="00417363">
              <w:rPr>
                <w:spacing w:val="-1"/>
                <w:szCs w:val="20"/>
              </w:rPr>
              <w:t xml:space="preserve"> lokalt id anges (unikt inom källsystemet).</w:t>
            </w:r>
          </w:p>
        </w:tc>
        <w:tc>
          <w:tcPr>
            <w:tcW w:w="1560" w:type="dxa"/>
          </w:tcPr>
          <w:p w14:paraId="7822A550" w14:textId="3A20820A" w:rsidR="00AC7D93" w:rsidRPr="00417363" w:rsidRDefault="00082B42"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AC7D93" w:rsidRPr="00417363" w14:paraId="27AA061C" w14:textId="77777777" w:rsidTr="00116207">
        <w:tc>
          <w:tcPr>
            <w:tcW w:w="2660" w:type="dxa"/>
          </w:tcPr>
          <w:p w14:paraId="28F74CE3"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324D5969"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C6BECC8" w14:textId="77777777" w:rsidR="00AC7D93" w:rsidRPr="00417363" w:rsidRDefault="00AC7D93" w:rsidP="00116207">
            <w:pPr>
              <w:rPr>
                <w:rFonts w:cs="Arial"/>
                <w:i/>
                <w:szCs w:val="20"/>
              </w:rPr>
            </w:pPr>
            <w:r w:rsidRPr="00417363">
              <w:rPr>
                <w:spacing w:val="-1"/>
                <w:szCs w:val="20"/>
              </w:rPr>
              <w:t>Namnet på den organisation som författaren är uppdragstagare på.</w:t>
            </w:r>
          </w:p>
        </w:tc>
        <w:tc>
          <w:tcPr>
            <w:tcW w:w="1560" w:type="dxa"/>
          </w:tcPr>
          <w:p w14:paraId="3367941E" w14:textId="2F7BF81E" w:rsidR="00AC7D93" w:rsidRPr="00417363" w:rsidRDefault="00082B42"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AC7D93" w:rsidRPr="00417363" w14:paraId="1FC66E3C" w14:textId="77777777" w:rsidTr="00116207">
        <w:tc>
          <w:tcPr>
            <w:tcW w:w="2660" w:type="dxa"/>
          </w:tcPr>
          <w:p w14:paraId="40B93764" w14:textId="77777777" w:rsidR="00AC7D93" w:rsidRPr="00417363" w:rsidRDefault="00AC7D93" w:rsidP="00116207">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C8EBB4A"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2AB3D60F" w14:textId="77777777" w:rsidR="00AC7D93" w:rsidRPr="00417363" w:rsidRDefault="00AC7D93" w:rsidP="00116207">
            <w:pPr>
              <w:rPr>
                <w:rFonts w:cs="Arial"/>
                <w:szCs w:val="20"/>
              </w:rPr>
            </w:pPr>
            <w:r w:rsidRPr="00417363">
              <w:rPr>
                <w:szCs w:val="20"/>
              </w:rPr>
              <w:t xml:space="preserve">Telefon till </w:t>
            </w:r>
            <w:r w:rsidRPr="00417363">
              <w:rPr>
                <w:spacing w:val="-1"/>
                <w:szCs w:val="20"/>
              </w:rPr>
              <w:t>organisationsenhet.</w:t>
            </w:r>
          </w:p>
        </w:tc>
        <w:tc>
          <w:tcPr>
            <w:tcW w:w="1560" w:type="dxa"/>
          </w:tcPr>
          <w:p w14:paraId="5027BE90"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z w:val="20"/>
                <w:szCs w:val="20"/>
              </w:rPr>
              <w:t>0..1</w:t>
            </w:r>
          </w:p>
        </w:tc>
      </w:tr>
      <w:tr w:rsidR="00AC7D93" w:rsidRPr="00417363" w14:paraId="07557B81" w14:textId="77777777" w:rsidTr="00116207">
        <w:tc>
          <w:tcPr>
            <w:tcW w:w="2660" w:type="dxa"/>
          </w:tcPr>
          <w:p w14:paraId="1A7FB80F" w14:textId="77777777" w:rsidR="00AC7D93" w:rsidRPr="00417363" w:rsidRDefault="00AC7D93" w:rsidP="00116207">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30C4DD22"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B643859" w14:textId="77777777" w:rsidR="00AC7D93" w:rsidRPr="00417363" w:rsidRDefault="00AC7D93" w:rsidP="00116207">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1ED25D64"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AC7D93" w:rsidRPr="00417363" w14:paraId="72DFE63C" w14:textId="77777777" w:rsidTr="00116207">
        <w:tc>
          <w:tcPr>
            <w:tcW w:w="2660" w:type="dxa"/>
          </w:tcPr>
          <w:p w14:paraId="756FC3D9" w14:textId="77777777" w:rsidR="00AC7D93" w:rsidRPr="00417363" w:rsidRDefault="00AC7D93" w:rsidP="00116207">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5BB960AE"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1BECEFF" w14:textId="77777777" w:rsidR="00AC7D93" w:rsidRPr="00417363" w:rsidRDefault="00AC7D93" w:rsidP="00116207">
            <w:pPr>
              <w:rPr>
                <w:rFonts w:cs="Arial"/>
                <w:i/>
                <w:szCs w:val="20"/>
              </w:rPr>
            </w:pPr>
            <w:r w:rsidRPr="00417363">
              <w:rPr>
                <w:spacing w:val="-1"/>
                <w:szCs w:val="20"/>
              </w:rPr>
              <w:t>Postadress för den organisation som författaren är uppdragstagare på.</w:t>
            </w:r>
          </w:p>
        </w:tc>
        <w:tc>
          <w:tcPr>
            <w:tcW w:w="1560" w:type="dxa"/>
          </w:tcPr>
          <w:p w14:paraId="4017FA08"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AC7D93" w:rsidRPr="00417363" w14:paraId="518E32E1" w14:textId="77777777" w:rsidTr="00116207">
        <w:tc>
          <w:tcPr>
            <w:tcW w:w="2660" w:type="dxa"/>
          </w:tcPr>
          <w:p w14:paraId="12908A21" w14:textId="77777777" w:rsidR="00AC7D93" w:rsidRPr="00417363" w:rsidRDefault="00AC7D93" w:rsidP="00116207">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4E0FD10E"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FD3E159" w14:textId="77777777" w:rsidR="00AC7D93" w:rsidRPr="00417363" w:rsidRDefault="00AC7D93" w:rsidP="00116207">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0E78F651" w14:textId="77777777" w:rsidR="00AC7D93" w:rsidRPr="00417363" w:rsidRDefault="00AC7D93" w:rsidP="00116207">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AC7D93" w:rsidRPr="00417363" w14:paraId="0D4210EA" w14:textId="77777777" w:rsidTr="00116207">
        <w:tc>
          <w:tcPr>
            <w:tcW w:w="2660" w:type="dxa"/>
          </w:tcPr>
          <w:p w14:paraId="5742B715" w14:textId="77777777" w:rsidR="00AC7D93" w:rsidRPr="00417363" w:rsidRDefault="00AC7D93" w:rsidP="00116207">
            <w:pPr>
              <w:spacing w:line="229" w:lineRule="exact"/>
              <w:ind w:left="102"/>
              <w:rPr>
                <w:szCs w:val="20"/>
              </w:rPr>
            </w:pPr>
            <w:r w:rsidRPr="00417363">
              <w:rPr>
                <w:szCs w:val="20"/>
              </w:rPr>
              <w:t>../../../healthcareProfessional</w:t>
            </w:r>
            <w:r w:rsidRPr="00417363">
              <w:rPr>
                <w:spacing w:val="-1"/>
                <w:szCs w:val="20"/>
              </w:rPr>
              <w:t>CareUnitHSAId</w:t>
            </w:r>
          </w:p>
          <w:p w14:paraId="35767633" w14:textId="77777777" w:rsidR="00AC7D93" w:rsidRPr="00417363" w:rsidRDefault="00AC7D93" w:rsidP="00116207">
            <w:pPr>
              <w:pStyle w:val="TableParagraph"/>
              <w:spacing w:line="229" w:lineRule="exact"/>
              <w:ind w:left="102"/>
              <w:rPr>
                <w:rFonts w:ascii="Georgia" w:hAnsi="Georgia"/>
                <w:i/>
                <w:sz w:val="20"/>
                <w:szCs w:val="20"/>
                <w:lang w:eastAsia="sv-SE"/>
              </w:rPr>
            </w:pPr>
          </w:p>
        </w:tc>
        <w:tc>
          <w:tcPr>
            <w:tcW w:w="1417" w:type="dxa"/>
          </w:tcPr>
          <w:p w14:paraId="1CA146A4" w14:textId="77777777" w:rsidR="00AC7D93" w:rsidRPr="00417363" w:rsidRDefault="00AC7D93" w:rsidP="00116207">
            <w:pPr>
              <w:spacing w:line="229" w:lineRule="exact"/>
              <w:ind w:left="102"/>
              <w:rPr>
                <w:rFonts w:cs="Arial"/>
                <w:szCs w:val="20"/>
              </w:rPr>
            </w:pPr>
            <w:r w:rsidRPr="00417363">
              <w:rPr>
                <w:spacing w:val="-1"/>
                <w:szCs w:val="20"/>
              </w:rPr>
              <w:t>HSAIdType</w:t>
            </w:r>
          </w:p>
          <w:p w14:paraId="721FB952" w14:textId="77777777" w:rsidR="00AC7D93" w:rsidRPr="00417363" w:rsidRDefault="00AC7D93" w:rsidP="00116207">
            <w:pPr>
              <w:spacing w:line="226" w:lineRule="exact"/>
              <w:ind w:left="102"/>
              <w:rPr>
                <w:spacing w:val="-1"/>
                <w:szCs w:val="20"/>
              </w:rPr>
            </w:pPr>
          </w:p>
          <w:p w14:paraId="46158463" w14:textId="77777777" w:rsidR="00AC7D93" w:rsidRPr="00417363" w:rsidRDefault="00AC7D93" w:rsidP="00116207">
            <w:pPr>
              <w:pStyle w:val="TableParagraph"/>
              <w:spacing w:line="226" w:lineRule="exact"/>
              <w:ind w:left="102"/>
              <w:rPr>
                <w:rFonts w:ascii="Georgia" w:hAnsi="Georgia"/>
                <w:sz w:val="20"/>
                <w:szCs w:val="20"/>
              </w:rPr>
            </w:pPr>
          </w:p>
        </w:tc>
        <w:tc>
          <w:tcPr>
            <w:tcW w:w="3969" w:type="dxa"/>
          </w:tcPr>
          <w:p w14:paraId="42849EB5" w14:textId="77777777" w:rsidR="00AC7D93" w:rsidRDefault="00AC7D93" w:rsidP="00116207">
            <w:pPr>
              <w:spacing w:line="229" w:lineRule="exact"/>
              <w:ind w:left="102"/>
              <w:rPr>
                <w:strike/>
                <w:spacing w:val="-1"/>
                <w:szCs w:val="20"/>
                <w:highlight w:val="red"/>
              </w:rPr>
            </w:pPr>
            <w:r w:rsidRPr="00417363">
              <w:rPr>
                <w:szCs w:val="20"/>
              </w:rPr>
              <w:t xml:space="preserve">HSA-id för </w:t>
            </w:r>
            <w:r>
              <w:rPr>
                <w:szCs w:val="20"/>
              </w:rPr>
              <w:t>vårdenhet</w:t>
            </w:r>
          </w:p>
          <w:p w14:paraId="74C9704D" w14:textId="77777777" w:rsidR="00AC7D93" w:rsidRPr="00CD616E" w:rsidRDefault="00AC7D93" w:rsidP="00116207">
            <w:pPr>
              <w:spacing w:line="229" w:lineRule="exact"/>
              <w:ind w:left="102"/>
              <w:rPr>
                <w:szCs w:val="20"/>
              </w:rPr>
            </w:pPr>
            <w:r>
              <w:rPr>
                <w:spacing w:val="-1"/>
                <w:szCs w:val="20"/>
              </w:rPr>
              <w:t>(</w:t>
            </w:r>
            <w:r w:rsidRPr="007279BD">
              <w:rPr>
                <w:spacing w:val="-1"/>
                <w:szCs w:val="20"/>
              </w:rPr>
              <w:t>Regel: 1</w:t>
            </w:r>
            <w:r>
              <w:rPr>
                <w:spacing w:val="-1"/>
                <w:szCs w:val="20"/>
              </w:rPr>
              <w:t>)</w:t>
            </w:r>
          </w:p>
        </w:tc>
        <w:tc>
          <w:tcPr>
            <w:tcW w:w="1560" w:type="dxa"/>
          </w:tcPr>
          <w:p w14:paraId="6EE61F0C"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rsidRPr="00417363" w14:paraId="699D12BC" w14:textId="77777777" w:rsidTr="00116207">
        <w:tc>
          <w:tcPr>
            <w:tcW w:w="2660" w:type="dxa"/>
          </w:tcPr>
          <w:p w14:paraId="3A8F96BB"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19666D7" w14:textId="77777777" w:rsidR="00AC7D93" w:rsidRPr="00417363" w:rsidRDefault="00AC7D93" w:rsidP="00116207">
            <w:pPr>
              <w:spacing w:line="226" w:lineRule="exact"/>
              <w:ind w:left="102"/>
              <w:rPr>
                <w:spacing w:val="-1"/>
                <w:szCs w:val="20"/>
              </w:rPr>
            </w:pPr>
            <w:r w:rsidRPr="00417363">
              <w:rPr>
                <w:spacing w:val="-1"/>
                <w:szCs w:val="20"/>
              </w:rPr>
              <w:t>HSAIdType</w:t>
            </w:r>
          </w:p>
          <w:p w14:paraId="71F416F3" w14:textId="77777777" w:rsidR="00AC7D93" w:rsidRPr="00417363" w:rsidRDefault="00AC7D93" w:rsidP="00116207">
            <w:pPr>
              <w:pStyle w:val="TableParagraph"/>
              <w:spacing w:line="226" w:lineRule="exact"/>
              <w:ind w:left="102"/>
              <w:rPr>
                <w:rFonts w:ascii="Georgia" w:hAnsi="Georgia"/>
                <w:sz w:val="20"/>
                <w:szCs w:val="20"/>
              </w:rPr>
            </w:pPr>
          </w:p>
        </w:tc>
        <w:tc>
          <w:tcPr>
            <w:tcW w:w="3969" w:type="dxa"/>
          </w:tcPr>
          <w:p w14:paraId="3C21681B" w14:textId="77777777" w:rsidR="00AC7D93" w:rsidRPr="00400099" w:rsidRDefault="00AC7D93" w:rsidP="00116207">
            <w:pPr>
              <w:rPr>
                <w:rFonts w:cs="Arial"/>
                <w:szCs w:val="20"/>
              </w:rPr>
            </w:pPr>
            <w:r w:rsidRPr="00417363">
              <w:rPr>
                <w:spacing w:val="-1"/>
                <w:szCs w:val="20"/>
              </w:rPr>
              <w:t>HSA-id för vårdgivaren, som är vårdgivare för den enhet som författaren är uppdragstagare för</w:t>
            </w:r>
            <w:r w:rsidRPr="007279BD">
              <w:rPr>
                <w:spacing w:val="-1"/>
                <w:szCs w:val="20"/>
              </w:rPr>
              <w:t xml:space="preserve">. </w:t>
            </w:r>
            <w:r>
              <w:rPr>
                <w:spacing w:val="-1"/>
                <w:szCs w:val="20"/>
              </w:rPr>
              <w:t>(</w:t>
            </w:r>
            <w:r w:rsidRPr="007279BD">
              <w:rPr>
                <w:spacing w:val="-1"/>
                <w:szCs w:val="20"/>
              </w:rPr>
              <w:t>Regel: 1</w:t>
            </w:r>
            <w:r>
              <w:rPr>
                <w:spacing w:val="-1"/>
                <w:szCs w:val="20"/>
              </w:rPr>
              <w:t>)</w:t>
            </w:r>
          </w:p>
        </w:tc>
        <w:tc>
          <w:tcPr>
            <w:tcW w:w="1560" w:type="dxa"/>
          </w:tcPr>
          <w:p w14:paraId="68A3A926"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rsidRPr="00417363" w14:paraId="3CDB629D" w14:textId="77777777" w:rsidTr="00116207">
        <w:tc>
          <w:tcPr>
            <w:tcW w:w="2660" w:type="dxa"/>
          </w:tcPr>
          <w:p w14:paraId="49E4A0C5"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62F883AD"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72E06314" w14:textId="77777777" w:rsidR="00AC7D93" w:rsidRDefault="00AC7D93" w:rsidP="00116207">
            <w:pPr>
              <w:spacing w:line="229" w:lineRule="exact"/>
              <w:ind w:left="102"/>
              <w:rPr>
                <w:szCs w:val="20"/>
              </w:rPr>
            </w:pPr>
            <w:r w:rsidRPr="00417363">
              <w:rPr>
                <w:szCs w:val="20"/>
              </w:rPr>
              <w:t>Information om vem som signerat informationen i dokumentet.</w:t>
            </w:r>
          </w:p>
          <w:p w14:paraId="434CDE61" w14:textId="77777777" w:rsidR="00AC7D93" w:rsidRPr="00417363" w:rsidRDefault="00AC7D93" w:rsidP="0098254A">
            <w:pPr>
              <w:spacing w:line="229" w:lineRule="exact"/>
              <w:rPr>
                <w:rFonts w:cs="Arial"/>
                <w:i/>
                <w:szCs w:val="20"/>
              </w:rPr>
            </w:pPr>
          </w:p>
        </w:tc>
        <w:tc>
          <w:tcPr>
            <w:tcW w:w="1560" w:type="dxa"/>
          </w:tcPr>
          <w:p w14:paraId="76FC01BB"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AC7D93" w:rsidRPr="00417363" w14:paraId="594A5CDA" w14:textId="77777777" w:rsidTr="00116207">
        <w:tc>
          <w:tcPr>
            <w:tcW w:w="2660" w:type="dxa"/>
          </w:tcPr>
          <w:p w14:paraId="4762E84B" w14:textId="77777777" w:rsidR="00AC7D93" w:rsidRPr="00417363" w:rsidRDefault="00AC7D93" w:rsidP="00116207">
            <w:pPr>
              <w:spacing w:line="229" w:lineRule="exact"/>
              <w:ind w:left="102"/>
              <w:rPr>
                <w:szCs w:val="20"/>
              </w:rPr>
            </w:pPr>
            <w:r w:rsidRPr="00417363">
              <w:rPr>
                <w:szCs w:val="20"/>
              </w:rPr>
              <w:t>../../../signatureTime</w:t>
            </w:r>
          </w:p>
          <w:p w14:paraId="3876551F" w14:textId="77777777" w:rsidR="00AC7D93" w:rsidRPr="00417363" w:rsidRDefault="00AC7D93" w:rsidP="00116207">
            <w:pPr>
              <w:pStyle w:val="TableParagraph"/>
              <w:spacing w:line="229" w:lineRule="exact"/>
              <w:ind w:left="102"/>
              <w:rPr>
                <w:rFonts w:ascii="Georgia" w:hAnsi="Georgia"/>
                <w:i/>
                <w:sz w:val="20"/>
                <w:szCs w:val="20"/>
                <w:lang w:val="en-GB"/>
              </w:rPr>
            </w:pPr>
          </w:p>
        </w:tc>
        <w:tc>
          <w:tcPr>
            <w:tcW w:w="1417" w:type="dxa"/>
          </w:tcPr>
          <w:p w14:paraId="2EAC51DE" w14:textId="77777777" w:rsidR="00AC7D93" w:rsidRPr="00417363" w:rsidRDefault="00AC7D93" w:rsidP="00116207">
            <w:pPr>
              <w:spacing w:line="229" w:lineRule="exact"/>
              <w:ind w:left="102"/>
              <w:rPr>
                <w:rFonts w:cs="Arial"/>
                <w:color w:val="FF0000"/>
                <w:szCs w:val="20"/>
              </w:rPr>
            </w:pPr>
            <w:r w:rsidRPr="00417363">
              <w:rPr>
                <w:szCs w:val="20"/>
              </w:rPr>
              <w:t>TimeStampType</w:t>
            </w:r>
          </w:p>
          <w:p w14:paraId="23CD6FB1" w14:textId="77777777" w:rsidR="00AC7D93" w:rsidRPr="00417363" w:rsidRDefault="00AC7D93" w:rsidP="00116207">
            <w:pPr>
              <w:pStyle w:val="TableParagraph"/>
              <w:spacing w:line="226" w:lineRule="exact"/>
              <w:ind w:left="102"/>
              <w:rPr>
                <w:rFonts w:ascii="Georgia" w:hAnsi="Georgia"/>
                <w:i/>
                <w:sz w:val="20"/>
                <w:szCs w:val="20"/>
              </w:rPr>
            </w:pPr>
          </w:p>
        </w:tc>
        <w:tc>
          <w:tcPr>
            <w:tcW w:w="3969" w:type="dxa"/>
          </w:tcPr>
          <w:p w14:paraId="1B429C11" w14:textId="77777777" w:rsidR="00AC7D93" w:rsidRPr="00417363" w:rsidRDefault="00AC7D93" w:rsidP="00116207">
            <w:pPr>
              <w:spacing w:line="229" w:lineRule="exact"/>
              <w:ind w:left="102"/>
              <w:rPr>
                <w:szCs w:val="20"/>
              </w:rPr>
            </w:pPr>
            <w:r w:rsidRPr="00417363">
              <w:rPr>
                <w:szCs w:val="20"/>
              </w:rPr>
              <w:t>Tidpunkt för signering.</w:t>
            </w:r>
          </w:p>
          <w:p w14:paraId="6569E595" w14:textId="77777777" w:rsidR="00AC7D93" w:rsidRPr="00417363" w:rsidRDefault="00AC7D93" w:rsidP="00116207">
            <w:pPr>
              <w:rPr>
                <w:rFonts w:cs="Arial"/>
                <w:i/>
                <w:szCs w:val="20"/>
              </w:rPr>
            </w:pPr>
          </w:p>
        </w:tc>
        <w:tc>
          <w:tcPr>
            <w:tcW w:w="1560" w:type="dxa"/>
          </w:tcPr>
          <w:p w14:paraId="2A9961D1"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AC7D93" w:rsidRPr="00417363" w14:paraId="4AA2DAB6" w14:textId="77777777" w:rsidTr="00116207">
        <w:tc>
          <w:tcPr>
            <w:tcW w:w="2660" w:type="dxa"/>
          </w:tcPr>
          <w:p w14:paraId="14D8ED71" w14:textId="77777777" w:rsidR="00AC7D93" w:rsidRPr="00417363" w:rsidRDefault="00AC7D93" w:rsidP="00116207">
            <w:pPr>
              <w:spacing w:line="229" w:lineRule="exact"/>
              <w:ind w:left="102"/>
              <w:rPr>
                <w:szCs w:val="20"/>
              </w:rPr>
            </w:pPr>
            <w:r w:rsidRPr="00417363">
              <w:rPr>
                <w:szCs w:val="20"/>
              </w:rPr>
              <w:t>../../../legalAuthenticatorHSAId</w:t>
            </w:r>
          </w:p>
          <w:p w14:paraId="6119BE26" w14:textId="77777777" w:rsidR="00AC7D93" w:rsidRPr="00417363" w:rsidRDefault="00AC7D93" w:rsidP="00116207">
            <w:pPr>
              <w:spacing w:line="229" w:lineRule="exact"/>
              <w:ind w:left="102"/>
              <w:rPr>
                <w:szCs w:val="20"/>
              </w:rPr>
            </w:pPr>
          </w:p>
        </w:tc>
        <w:tc>
          <w:tcPr>
            <w:tcW w:w="1417" w:type="dxa"/>
          </w:tcPr>
          <w:p w14:paraId="33A09731" w14:textId="77777777" w:rsidR="00AC7D93" w:rsidRPr="00417363" w:rsidRDefault="00AC7D93" w:rsidP="00116207">
            <w:pPr>
              <w:spacing w:line="229" w:lineRule="exact"/>
              <w:ind w:left="102"/>
              <w:rPr>
                <w:szCs w:val="20"/>
              </w:rPr>
            </w:pPr>
            <w:r w:rsidRPr="00417363">
              <w:rPr>
                <w:szCs w:val="20"/>
              </w:rPr>
              <w:t>HSAIdType</w:t>
            </w:r>
          </w:p>
          <w:p w14:paraId="32D4EF0B" w14:textId="77777777" w:rsidR="00AC7D93" w:rsidRPr="00417363" w:rsidRDefault="00AC7D93" w:rsidP="00116207">
            <w:pPr>
              <w:spacing w:line="229" w:lineRule="exact"/>
              <w:ind w:left="102"/>
              <w:rPr>
                <w:rFonts w:cs="Arial"/>
                <w:szCs w:val="20"/>
              </w:rPr>
            </w:pPr>
          </w:p>
        </w:tc>
        <w:tc>
          <w:tcPr>
            <w:tcW w:w="3969" w:type="dxa"/>
          </w:tcPr>
          <w:p w14:paraId="2DE35456" w14:textId="77777777" w:rsidR="00AC7D93" w:rsidRPr="00417363" w:rsidRDefault="00AC7D93" w:rsidP="00116207">
            <w:pPr>
              <w:rPr>
                <w:rFonts w:cs="Arial"/>
                <w:szCs w:val="20"/>
              </w:rPr>
            </w:pPr>
            <w:r w:rsidRPr="00417363">
              <w:rPr>
                <w:szCs w:val="20"/>
              </w:rPr>
              <w:t>HSA-id för person som signerat dokumentet</w:t>
            </w:r>
          </w:p>
        </w:tc>
        <w:tc>
          <w:tcPr>
            <w:tcW w:w="1560" w:type="dxa"/>
          </w:tcPr>
          <w:p w14:paraId="05272AD5"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z w:val="20"/>
                <w:szCs w:val="20"/>
              </w:rPr>
              <w:t>0..1</w:t>
            </w:r>
          </w:p>
        </w:tc>
      </w:tr>
      <w:tr w:rsidR="00AC7D93" w:rsidRPr="00417363" w14:paraId="358E60F8" w14:textId="77777777" w:rsidTr="00116207">
        <w:tc>
          <w:tcPr>
            <w:tcW w:w="2660" w:type="dxa"/>
          </w:tcPr>
          <w:p w14:paraId="64AD4DD5" w14:textId="77777777" w:rsidR="00AC7D93" w:rsidRPr="00417363" w:rsidRDefault="00AC7D93" w:rsidP="00116207">
            <w:pPr>
              <w:spacing w:line="229" w:lineRule="exact"/>
              <w:ind w:left="102"/>
              <w:rPr>
                <w:szCs w:val="20"/>
              </w:rPr>
            </w:pPr>
            <w:r w:rsidRPr="00417363">
              <w:rPr>
                <w:szCs w:val="20"/>
              </w:rPr>
              <w:t>../../../legalAuthenticatorName</w:t>
            </w:r>
          </w:p>
          <w:p w14:paraId="678FDCC9" w14:textId="77777777" w:rsidR="00AC7D93" w:rsidRPr="00417363" w:rsidRDefault="00AC7D93" w:rsidP="00116207">
            <w:pPr>
              <w:pStyle w:val="TableParagraph"/>
              <w:spacing w:line="229" w:lineRule="exact"/>
              <w:ind w:left="102"/>
              <w:rPr>
                <w:rFonts w:ascii="Georgia" w:hAnsi="Georgia"/>
                <w:i/>
                <w:sz w:val="20"/>
                <w:szCs w:val="20"/>
                <w:lang w:val="en-GB"/>
              </w:rPr>
            </w:pPr>
          </w:p>
        </w:tc>
        <w:tc>
          <w:tcPr>
            <w:tcW w:w="1417" w:type="dxa"/>
          </w:tcPr>
          <w:p w14:paraId="15160741"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921023D" w14:textId="77777777" w:rsidR="00AC7D93" w:rsidRPr="00417363" w:rsidRDefault="00AC7D93" w:rsidP="00116207">
            <w:pPr>
              <w:rPr>
                <w:rFonts w:cs="Arial"/>
                <w:i/>
                <w:szCs w:val="20"/>
              </w:rPr>
            </w:pPr>
            <w:r w:rsidRPr="00417363">
              <w:rPr>
                <w:szCs w:val="20"/>
              </w:rPr>
              <w:t>Namnen i klartext för signerande person.</w:t>
            </w:r>
          </w:p>
        </w:tc>
        <w:tc>
          <w:tcPr>
            <w:tcW w:w="1560" w:type="dxa"/>
          </w:tcPr>
          <w:p w14:paraId="525F856C"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AC7D93" w:rsidRPr="00417363" w14:paraId="178F07C7" w14:textId="77777777" w:rsidTr="00116207">
        <w:tc>
          <w:tcPr>
            <w:tcW w:w="2660" w:type="dxa"/>
          </w:tcPr>
          <w:p w14:paraId="322AD0AD" w14:textId="77777777" w:rsidR="00AC7D93" w:rsidRPr="00417363" w:rsidRDefault="00AC7D93" w:rsidP="00116207">
            <w:pPr>
              <w:spacing w:line="229" w:lineRule="exact"/>
              <w:ind w:left="102"/>
              <w:rPr>
                <w:szCs w:val="20"/>
              </w:rPr>
            </w:pPr>
            <w:r w:rsidRPr="00417363">
              <w:rPr>
                <w:szCs w:val="20"/>
              </w:rPr>
              <w:t>../../</w:t>
            </w:r>
            <w:r w:rsidRPr="00417363">
              <w:rPr>
                <w:spacing w:val="-1"/>
                <w:szCs w:val="20"/>
              </w:rPr>
              <w:t>approvedForPatient</w:t>
            </w:r>
          </w:p>
          <w:p w14:paraId="2F945ABC" w14:textId="77777777" w:rsidR="00AC7D93" w:rsidRPr="00417363" w:rsidRDefault="00AC7D93" w:rsidP="00116207">
            <w:pPr>
              <w:pStyle w:val="TableParagraph"/>
              <w:spacing w:line="229" w:lineRule="exact"/>
              <w:ind w:left="102"/>
              <w:rPr>
                <w:rFonts w:ascii="Georgia" w:hAnsi="Georgia"/>
                <w:i/>
                <w:sz w:val="20"/>
                <w:szCs w:val="20"/>
                <w:lang w:val="en-GB"/>
              </w:rPr>
            </w:pPr>
          </w:p>
        </w:tc>
        <w:tc>
          <w:tcPr>
            <w:tcW w:w="1417" w:type="dxa"/>
          </w:tcPr>
          <w:p w14:paraId="6969A8A0" w14:textId="77777777" w:rsidR="00AC7D93" w:rsidRPr="00417363" w:rsidRDefault="00AC7D93" w:rsidP="00116207">
            <w:pPr>
              <w:spacing w:line="229" w:lineRule="exact"/>
              <w:ind w:left="102"/>
              <w:rPr>
                <w:rFonts w:cs="Arial"/>
                <w:color w:val="FF0000"/>
                <w:szCs w:val="20"/>
              </w:rPr>
            </w:pPr>
            <w:r w:rsidRPr="00417363">
              <w:rPr>
                <w:szCs w:val="20"/>
              </w:rPr>
              <w:t>boolean</w:t>
            </w:r>
          </w:p>
          <w:p w14:paraId="1576E329" w14:textId="77777777" w:rsidR="00AC7D93" w:rsidRPr="00417363" w:rsidRDefault="00AC7D93" w:rsidP="00116207">
            <w:pPr>
              <w:pStyle w:val="TableParagraph"/>
              <w:spacing w:line="226" w:lineRule="exact"/>
              <w:ind w:left="102"/>
              <w:rPr>
                <w:rFonts w:ascii="Georgia" w:hAnsi="Georgia"/>
                <w:i/>
                <w:sz w:val="20"/>
                <w:szCs w:val="20"/>
              </w:rPr>
            </w:pPr>
          </w:p>
        </w:tc>
        <w:tc>
          <w:tcPr>
            <w:tcW w:w="3969" w:type="dxa"/>
          </w:tcPr>
          <w:p w14:paraId="0CF557FE" w14:textId="77777777" w:rsidR="00AC7D93" w:rsidRPr="00417363" w:rsidRDefault="00AC7D93" w:rsidP="00116207">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3B3D5250" w14:textId="77777777" w:rsidR="00AC7D93" w:rsidRPr="00417363" w:rsidRDefault="00AC7D93" w:rsidP="00116207">
            <w:pPr>
              <w:rPr>
                <w:rFonts w:cs="Arial"/>
                <w:i/>
                <w:szCs w:val="20"/>
              </w:rPr>
            </w:pPr>
          </w:p>
        </w:tc>
        <w:tc>
          <w:tcPr>
            <w:tcW w:w="1560" w:type="dxa"/>
          </w:tcPr>
          <w:p w14:paraId="3A8B92E4"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AC7D93" w:rsidRPr="00417363" w14:paraId="1A0C1200" w14:textId="77777777" w:rsidTr="00116207">
        <w:tc>
          <w:tcPr>
            <w:tcW w:w="2660" w:type="dxa"/>
          </w:tcPr>
          <w:p w14:paraId="652A13B0"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1A424232"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AF24A48" w14:textId="77777777" w:rsidR="00AC7D93" w:rsidRPr="00417363" w:rsidRDefault="00AC7D93" w:rsidP="00116207">
            <w:pPr>
              <w:rPr>
                <w:rFonts w:cs="Arial"/>
                <w:i/>
                <w:szCs w:val="20"/>
              </w:rPr>
            </w:pPr>
            <w:r w:rsidRPr="00417363">
              <w:rPr>
                <w:spacing w:val="-1"/>
                <w:szCs w:val="20"/>
              </w:rPr>
              <w:t xml:space="preserve">Identitetet för den </w:t>
            </w:r>
            <w:r>
              <w:t>hälso</w:t>
            </w:r>
            <w:r w:rsidRPr="002B336D">
              <w:t xml:space="preserve">- och </w:t>
            </w:r>
            <w:r>
              <w:t xml:space="preserve">sjukvårds </w:t>
            </w:r>
            <w:r w:rsidRPr="00417363">
              <w:rPr>
                <w:spacing w:val="-1"/>
                <w:szCs w:val="20"/>
              </w:rPr>
              <w:t>skontakt som föranlett den information som omfattas av dokumentet. Identiteten är unik inom källsystemet</w:t>
            </w:r>
          </w:p>
        </w:tc>
        <w:tc>
          <w:tcPr>
            <w:tcW w:w="1560" w:type="dxa"/>
          </w:tcPr>
          <w:p w14:paraId="3C18AF5B"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rsidRPr="00417363" w14:paraId="75B6E650" w14:textId="77777777" w:rsidTr="00116207">
        <w:tc>
          <w:tcPr>
            <w:tcW w:w="2660" w:type="dxa"/>
          </w:tcPr>
          <w:p w14:paraId="5C1B389B" w14:textId="77777777" w:rsidR="00AC7D93" w:rsidRPr="00E96EDD" w:rsidRDefault="00AC7D93" w:rsidP="00116207">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lastRenderedPageBreak/>
              <w:t>../../nullified</w:t>
            </w:r>
          </w:p>
        </w:tc>
        <w:tc>
          <w:tcPr>
            <w:tcW w:w="1417" w:type="dxa"/>
          </w:tcPr>
          <w:p w14:paraId="1B576B67" w14:textId="77777777" w:rsidR="00AC7D93" w:rsidRPr="00E96EDD" w:rsidRDefault="00AC7D93" w:rsidP="00116207">
            <w:pPr>
              <w:pStyle w:val="TableParagraph"/>
              <w:spacing w:line="226" w:lineRule="exact"/>
              <w:ind w:left="102"/>
              <w:rPr>
                <w:rFonts w:ascii="Georgia" w:hAnsi="Georgia"/>
                <w:color w:val="FF0000"/>
                <w:spacing w:val="-1"/>
                <w:sz w:val="20"/>
                <w:szCs w:val="20"/>
              </w:rPr>
            </w:pPr>
          </w:p>
        </w:tc>
        <w:tc>
          <w:tcPr>
            <w:tcW w:w="3969" w:type="dxa"/>
          </w:tcPr>
          <w:p w14:paraId="03C000C6" w14:textId="77777777" w:rsidR="00AC7D93" w:rsidRPr="00E96EDD" w:rsidRDefault="00AC7D93" w:rsidP="00116207">
            <w:pPr>
              <w:rPr>
                <w:color w:val="FF0000"/>
                <w:spacing w:val="-1"/>
                <w:szCs w:val="20"/>
              </w:rPr>
            </w:pPr>
            <w:r>
              <w:rPr>
                <w:color w:val="FF0000"/>
                <w:spacing w:val="-1"/>
                <w:szCs w:val="20"/>
              </w:rPr>
              <w:t>N/A</w:t>
            </w:r>
          </w:p>
        </w:tc>
        <w:tc>
          <w:tcPr>
            <w:tcW w:w="1560" w:type="dxa"/>
          </w:tcPr>
          <w:p w14:paraId="77EA61CD" w14:textId="77777777" w:rsidR="00AC7D93" w:rsidRPr="00E96EDD" w:rsidRDefault="00AC7D93" w:rsidP="00116207">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AC7D93" w:rsidRPr="00417363" w14:paraId="3368DD49" w14:textId="77777777" w:rsidTr="00116207">
        <w:tc>
          <w:tcPr>
            <w:tcW w:w="2660" w:type="dxa"/>
          </w:tcPr>
          <w:p w14:paraId="04AE7A2F" w14:textId="77777777" w:rsidR="00AC7D93" w:rsidRPr="00E96EDD" w:rsidRDefault="00AC7D93" w:rsidP="00116207">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34921EF0" w14:textId="77777777" w:rsidR="00AC7D93" w:rsidRPr="00E96EDD" w:rsidRDefault="00AC7D93" w:rsidP="00116207">
            <w:pPr>
              <w:pStyle w:val="TableParagraph"/>
              <w:spacing w:line="226" w:lineRule="exact"/>
              <w:ind w:left="102"/>
              <w:rPr>
                <w:rFonts w:ascii="Georgia" w:hAnsi="Georgia"/>
                <w:color w:val="FF0000"/>
                <w:spacing w:val="-1"/>
                <w:sz w:val="20"/>
                <w:szCs w:val="20"/>
              </w:rPr>
            </w:pPr>
          </w:p>
        </w:tc>
        <w:tc>
          <w:tcPr>
            <w:tcW w:w="3969" w:type="dxa"/>
          </w:tcPr>
          <w:p w14:paraId="64B9AA10" w14:textId="77777777" w:rsidR="00AC7D93" w:rsidRPr="00E96EDD" w:rsidRDefault="00AC7D93" w:rsidP="00116207">
            <w:pPr>
              <w:rPr>
                <w:color w:val="FF0000"/>
                <w:spacing w:val="-1"/>
                <w:szCs w:val="20"/>
              </w:rPr>
            </w:pPr>
            <w:r>
              <w:rPr>
                <w:color w:val="FF0000"/>
                <w:spacing w:val="-1"/>
                <w:szCs w:val="20"/>
              </w:rPr>
              <w:t>N/A</w:t>
            </w:r>
          </w:p>
        </w:tc>
        <w:tc>
          <w:tcPr>
            <w:tcW w:w="1560" w:type="dxa"/>
          </w:tcPr>
          <w:p w14:paraId="41BE0F97" w14:textId="77777777" w:rsidR="00AC7D93" w:rsidRPr="00E96EDD" w:rsidRDefault="00AC7D93" w:rsidP="00116207">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AC7D93" w:rsidRPr="00417363" w14:paraId="558F7E48" w14:textId="77777777" w:rsidTr="00116207">
        <w:tc>
          <w:tcPr>
            <w:tcW w:w="2660" w:type="dxa"/>
            <w:shd w:val="clear" w:color="auto" w:fill="D9D9D9" w:themeFill="background1" w:themeFillShade="D9"/>
          </w:tcPr>
          <w:p w14:paraId="58FE13A8"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26450194"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405A53AC" w14:textId="77777777" w:rsidR="00AC7D93" w:rsidRPr="00417363" w:rsidRDefault="00AC7D93" w:rsidP="00116207">
            <w:pPr>
              <w:rPr>
                <w:rFonts w:cs="Arial"/>
                <w:i/>
                <w:szCs w:val="20"/>
              </w:rPr>
            </w:pPr>
          </w:p>
        </w:tc>
        <w:tc>
          <w:tcPr>
            <w:tcW w:w="1560" w:type="dxa"/>
            <w:shd w:val="clear" w:color="auto" w:fill="D9D9D9" w:themeFill="background1" w:themeFillShade="D9"/>
          </w:tcPr>
          <w:p w14:paraId="6448BD35"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AC7D93" w:rsidRPr="00417363" w14:paraId="6BF343CC" w14:textId="77777777" w:rsidTr="00116207">
        <w:tc>
          <w:tcPr>
            <w:tcW w:w="2660" w:type="dxa"/>
          </w:tcPr>
          <w:p w14:paraId="7CEC7CCD" w14:textId="77777777" w:rsidR="00AC7D93" w:rsidRPr="00417363" w:rsidRDefault="00AC7D93" w:rsidP="00116207">
            <w:pPr>
              <w:spacing w:line="229" w:lineRule="exact"/>
              <w:ind w:left="102"/>
              <w:rPr>
                <w:szCs w:val="20"/>
              </w:rPr>
            </w:pPr>
            <w:r w:rsidRPr="00417363">
              <w:rPr>
                <w:szCs w:val="20"/>
              </w:rPr>
              <w:t>../../typeOfDiagnosis</w:t>
            </w:r>
          </w:p>
        </w:tc>
        <w:tc>
          <w:tcPr>
            <w:tcW w:w="1417" w:type="dxa"/>
          </w:tcPr>
          <w:p w14:paraId="177CACDA"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24FFDBB9" w14:textId="77777777" w:rsidR="00AC7D93" w:rsidRPr="00417363" w:rsidRDefault="00AC7D93" w:rsidP="00116207">
            <w:pPr>
              <w:spacing w:line="226" w:lineRule="exact"/>
              <w:ind w:left="102"/>
              <w:rPr>
                <w:spacing w:val="-1"/>
                <w:szCs w:val="20"/>
              </w:rPr>
            </w:pPr>
            <w:r w:rsidRPr="00417363">
              <w:rPr>
                <w:spacing w:val="-1"/>
                <w:szCs w:val="20"/>
              </w:rPr>
              <w:t>Anges som "Huvuddiagnos" eller "Bidiagnos".</w:t>
            </w:r>
          </w:p>
          <w:p w14:paraId="069D0859" w14:textId="77777777" w:rsidR="00AC7D93" w:rsidRPr="00417363" w:rsidRDefault="00AC7D93" w:rsidP="00116207">
            <w:pPr>
              <w:rPr>
                <w:rFonts w:cs="Arial"/>
                <w:i/>
                <w:szCs w:val="20"/>
              </w:rPr>
            </w:pPr>
          </w:p>
        </w:tc>
        <w:tc>
          <w:tcPr>
            <w:tcW w:w="1560" w:type="dxa"/>
          </w:tcPr>
          <w:p w14:paraId="51560464"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AC7D93" w:rsidRPr="00417363" w14:paraId="33E7B5DC" w14:textId="77777777" w:rsidTr="00116207">
        <w:tc>
          <w:tcPr>
            <w:tcW w:w="2660" w:type="dxa"/>
          </w:tcPr>
          <w:p w14:paraId="6E7CD048"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454F5F01"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10FC8527" w14:textId="77777777" w:rsidR="00AC7D93" w:rsidRPr="00417363" w:rsidRDefault="00AC7D93" w:rsidP="00116207">
            <w:pPr>
              <w:spacing w:line="226" w:lineRule="exact"/>
              <w:rPr>
                <w:spacing w:val="-1"/>
                <w:szCs w:val="20"/>
              </w:rPr>
            </w:pPr>
            <w:r w:rsidRPr="00417363">
              <w:rPr>
                <w:spacing w:val="-1"/>
                <w:szCs w:val="20"/>
              </w:rPr>
              <w:t>Sätts till true om diagnosen är kronisk, false om diagnosen inte är kronisk, och används inte om okänt.</w:t>
            </w:r>
          </w:p>
        </w:tc>
        <w:tc>
          <w:tcPr>
            <w:tcW w:w="1560" w:type="dxa"/>
          </w:tcPr>
          <w:p w14:paraId="428CF033"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rsidRPr="00417363" w14:paraId="29E0096E" w14:textId="77777777" w:rsidTr="00116207">
        <w:tc>
          <w:tcPr>
            <w:tcW w:w="2660" w:type="dxa"/>
          </w:tcPr>
          <w:p w14:paraId="5B3890E3" w14:textId="77777777" w:rsidR="00AC7D93" w:rsidRPr="00417363" w:rsidRDefault="00AC7D93" w:rsidP="00116207">
            <w:pPr>
              <w:spacing w:line="229" w:lineRule="exact"/>
              <w:ind w:left="102"/>
              <w:rPr>
                <w:szCs w:val="20"/>
              </w:rPr>
            </w:pPr>
            <w:r w:rsidRPr="00417363">
              <w:rPr>
                <w:szCs w:val="20"/>
              </w:rPr>
              <w:t>../../diagnosisTime</w:t>
            </w:r>
          </w:p>
          <w:p w14:paraId="241B37BF" w14:textId="77777777" w:rsidR="00AC7D93" w:rsidRPr="00417363" w:rsidRDefault="00AC7D93" w:rsidP="00116207">
            <w:pPr>
              <w:pStyle w:val="TableParagraph"/>
              <w:spacing w:line="229" w:lineRule="exact"/>
              <w:ind w:left="102"/>
              <w:rPr>
                <w:rFonts w:ascii="Georgia" w:hAnsi="Georgia"/>
                <w:i/>
                <w:sz w:val="20"/>
                <w:szCs w:val="20"/>
              </w:rPr>
            </w:pPr>
          </w:p>
        </w:tc>
        <w:tc>
          <w:tcPr>
            <w:tcW w:w="1417" w:type="dxa"/>
          </w:tcPr>
          <w:p w14:paraId="433667B6" w14:textId="77777777" w:rsidR="00AC7D93" w:rsidRPr="00417363" w:rsidRDefault="00AC7D93" w:rsidP="00116207">
            <w:pPr>
              <w:spacing w:line="226" w:lineRule="exact"/>
              <w:ind w:left="102"/>
              <w:rPr>
                <w:szCs w:val="20"/>
              </w:rPr>
            </w:pPr>
            <w:r w:rsidRPr="00417363">
              <w:rPr>
                <w:szCs w:val="20"/>
              </w:rPr>
              <w:t>TimeStampType</w:t>
            </w:r>
          </w:p>
          <w:p w14:paraId="19359C58" w14:textId="77777777" w:rsidR="00AC7D93" w:rsidRPr="00417363" w:rsidRDefault="00AC7D93" w:rsidP="00116207">
            <w:pPr>
              <w:pStyle w:val="TableParagraph"/>
              <w:spacing w:line="226" w:lineRule="exact"/>
              <w:ind w:left="102"/>
              <w:rPr>
                <w:rFonts w:ascii="Georgia" w:hAnsi="Georgia"/>
                <w:i/>
                <w:sz w:val="20"/>
                <w:szCs w:val="20"/>
              </w:rPr>
            </w:pPr>
          </w:p>
        </w:tc>
        <w:tc>
          <w:tcPr>
            <w:tcW w:w="3969" w:type="dxa"/>
          </w:tcPr>
          <w:p w14:paraId="38BB8CAC" w14:textId="77777777" w:rsidR="00AC7D93" w:rsidRPr="00417363" w:rsidRDefault="00AC7D93" w:rsidP="00116207">
            <w:pPr>
              <w:rPr>
                <w:rFonts w:cs="Arial"/>
                <w:i/>
                <w:szCs w:val="20"/>
              </w:rPr>
            </w:pPr>
            <w:r w:rsidRPr="00417363">
              <w:rPr>
                <w:spacing w:val="-1"/>
                <w:szCs w:val="20"/>
              </w:rPr>
              <w:t>Tidpunkt då bedömningen gjordes.</w:t>
            </w:r>
          </w:p>
        </w:tc>
        <w:tc>
          <w:tcPr>
            <w:tcW w:w="1560" w:type="dxa"/>
          </w:tcPr>
          <w:p w14:paraId="0E107EE0"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rsidRPr="00417363" w14:paraId="0453219B" w14:textId="77777777" w:rsidTr="00116207">
        <w:tc>
          <w:tcPr>
            <w:tcW w:w="2660" w:type="dxa"/>
            <w:shd w:val="clear" w:color="auto" w:fill="auto"/>
          </w:tcPr>
          <w:p w14:paraId="12D68154"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4A2C281D"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1B0BCE02" w14:textId="77777777" w:rsidR="00AC7D93" w:rsidRPr="00417363" w:rsidRDefault="00AC7D93" w:rsidP="00116207">
            <w:pPr>
              <w:rPr>
                <w:rFonts w:cs="Arial"/>
                <w:i/>
                <w:szCs w:val="20"/>
              </w:rPr>
            </w:pPr>
            <w:r w:rsidRPr="00417363">
              <w:rPr>
                <w:spacing w:val="-1"/>
                <w:szCs w:val="20"/>
              </w:rPr>
              <w:t>Diagnoskod.</w:t>
            </w:r>
          </w:p>
        </w:tc>
        <w:tc>
          <w:tcPr>
            <w:tcW w:w="1560" w:type="dxa"/>
            <w:shd w:val="clear" w:color="auto" w:fill="auto"/>
          </w:tcPr>
          <w:p w14:paraId="2EEAE4AA"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rsidRPr="00417363" w14:paraId="12751123" w14:textId="77777777" w:rsidTr="00116207">
        <w:tc>
          <w:tcPr>
            <w:tcW w:w="2660" w:type="dxa"/>
            <w:shd w:val="clear" w:color="auto" w:fill="auto"/>
          </w:tcPr>
          <w:p w14:paraId="043CF49B"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318081C0"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FBD7D4F" w14:textId="77777777" w:rsidR="00AC7D93" w:rsidRDefault="00AC7D93" w:rsidP="00116207">
            <w:pPr>
              <w:rPr>
                <w:szCs w:val="20"/>
              </w:rPr>
            </w:pPr>
            <w:r w:rsidRPr="00417363">
              <w:rPr>
                <w:szCs w:val="20"/>
              </w:rPr>
              <w:t>Kod för den aktuella diagnosen</w:t>
            </w:r>
            <w:r>
              <w:rPr>
                <w:szCs w:val="20"/>
              </w:rPr>
              <w:t>.</w:t>
            </w:r>
          </w:p>
          <w:p w14:paraId="29FE795E" w14:textId="388CF8A6" w:rsidR="00845635" w:rsidRPr="00845635" w:rsidRDefault="00845635" w:rsidP="00116207">
            <w:pPr>
              <w:rPr>
                <w:rFonts w:cs="Arial"/>
                <w:iCs/>
                <w:szCs w:val="20"/>
              </w:rPr>
            </w:pPr>
            <w:r w:rsidRPr="00845635">
              <w:rPr>
                <w:rFonts w:cs="Arial"/>
                <w:iCs/>
                <w:szCs w:val="20"/>
              </w:rPr>
              <w:t>Om code anges ska även codeSystem samt displayName anges.</w:t>
            </w:r>
          </w:p>
        </w:tc>
        <w:tc>
          <w:tcPr>
            <w:tcW w:w="1560" w:type="dxa"/>
            <w:shd w:val="clear" w:color="auto" w:fill="auto"/>
          </w:tcPr>
          <w:p w14:paraId="2282E417"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rsidRPr="00417363" w14:paraId="1220ADE7" w14:textId="77777777" w:rsidTr="00116207">
        <w:tc>
          <w:tcPr>
            <w:tcW w:w="2660" w:type="dxa"/>
          </w:tcPr>
          <w:p w14:paraId="301F29D5" w14:textId="77777777" w:rsidR="00AC7D93" w:rsidRPr="00417363" w:rsidRDefault="00AC7D93" w:rsidP="00116207">
            <w:pPr>
              <w:spacing w:line="229" w:lineRule="exact"/>
              <w:ind w:left="102"/>
              <w:rPr>
                <w:szCs w:val="20"/>
              </w:rPr>
            </w:pPr>
            <w:r w:rsidRPr="00417363">
              <w:rPr>
                <w:szCs w:val="20"/>
              </w:rPr>
              <w:t>../../../displayName</w:t>
            </w:r>
          </w:p>
          <w:p w14:paraId="36949A1C" w14:textId="77777777" w:rsidR="00AC7D93" w:rsidRPr="00417363" w:rsidRDefault="00AC7D93" w:rsidP="00116207">
            <w:pPr>
              <w:pStyle w:val="TableParagraph"/>
              <w:spacing w:line="229" w:lineRule="exact"/>
              <w:ind w:left="102"/>
              <w:rPr>
                <w:rFonts w:ascii="Georgia" w:hAnsi="Georgia"/>
                <w:i/>
                <w:sz w:val="20"/>
                <w:szCs w:val="20"/>
                <w:lang w:val="en-GB"/>
              </w:rPr>
            </w:pPr>
          </w:p>
        </w:tc>
        <w:tc>
          <w:tcPr>
            <w:tcW w:w="1417" w:type="dxa"/>
          </w:tcPr>
          <w:p w14:paraId="7DE8F3D1"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672E91" w14:textId="77777777" w:rsidR="00AC7D93" w:rsidRDefault="00AC7D93" w:rsidP="00116207">
            <w:pPr>
              <w:rPr>
                <w:szCs w:val="20"/>
              </w:rPr>
            </w:pPr>
            <w:r w:rsidRPr="00417363">
              <w:rPr>
                <w:szCs w:val="20"/>
              </w:rPr>
              <w:t>Klartext för kod som angivits i attributet diagnosisCode.</w:t>
            </w:r>
          </w:p>
          <w:p w14:paraId="6CDE9C59" w14:textId="5E09B198" w:rsidR="00C1183B" w:rsidRPr="00C1183B" w:rsidRDefault="00C1183B" w:rsidP="00116207">
            <w:pPr>
              <w:rPr>
                <w:rFonts w:cs="Arial"/>
                <w:iCs/>
                <w:szCs w:val="20"/>
              </w:rPr>
            </w:pPr>
            <w:r w:rsidRPr="00C1183B">
              <w:rPr>
                <w:rFonts w:cs="Arial"/>
                <w:iCs/>
                <w:szCs w:val="20"/>
              </w:rPr>
              <w:t>Om displayName anges ska även code samt codeSystem anges.</w:t>
            </w:r>
          </w:p>
        </w:tc>
        <w:tc>
          <w:tcPr>
            <w:tcW w:w="1560" w:type="dxa"/>
          </w:tcPr>
          <w:p w14:paraId="3320F340"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rsidRPr="00417363" w14:paraId="1B849D7D" w14:textId="77777777" w:rsidTr="00116207">
        <w:tc>
          <w:tcPr>
            <w:tcW w:w="2660" w:type="dxa"/>
          </w:tcPr>
          <w:p w14:paraId="0ABC2D9F" w14:textId="77777777" w:rsidR="00AC7D93" w:rsidRPr="00417363" w:rsidRDefault="00AC7D93" w:rsidP="00116207">
            <w:pPr>
              <w:spacing w:line="226" w:lineRule="exact"/>
              <w:ind w:left="102"/>
              <w:rPr>
                <w:spacing w:val="-1"/>
                <w:szCs w:val="20"/>
              </w:rPr>
            </w:pPr>
            <w:r w:rsidRPr="00417363">
              <w:rPr>
                <w:spacing w:val="-1"/>
                <w:szCs w:val="20"/>
              </w:rPr>
              <w:t>../../../codeSystem</w:t>
            </w:r>
          </w:p>
          <w:p w14:paraId="702ED0CD" w14:textId="77777777" w:rsidR="00AC7D93" w:rsidRPr="00417363" w:rsidRDefault="00AC7D93" w:rsidP="00116207">
            <w:pPr>
              <w:pStyle w:val="TableParagraph"/>
              <w:spacing w:line="229" w:lineRule="exact"/>
              <w:ind w:left="102"/>
              <w:rPr>
                <w:rFonts w:ascii="Georgia" w:hAnsi="Georgia"/>
                <w:i/>
                <w:sz w:val="20"/>
                <w:szCs w:val="20"/>
                <w:lang w:val="en-GB"/>
              </w:rPr>
            </w:pPr>
          </w:p>
        </w:tc>
        <w:tc>
          <w:tcPr>
            <w:tcW w:w="1417" w:type="dxa"/>
          </w:tcPr>
          <w:p w14:paraId="4F0D3079"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809704B" w14:textId="77777777" w:rsidR="00AC7D93" w:rsidRPr="00417363" w:rsidRDefault="00AC7D93" w:rsidP="00116207">
            <w:pPr>
              <w:rPr>
                <w:rFonts w:cs="Arial"/>
                <w:i/>
                <w:szCs w:val="20"/>
                <w:lang w:val="en-US"/>
              </w:rPr>
            </w:pPr>
            <w:r w:rsidRPr="00417363">
              <w:rPr>
                <w:spacing w:val="-1"/>
                <w:szCs w:val="20"/>
              </w:rPr>
              <w:t>OID för kodsystem.</w:t>
            </w:r>
          </w:p>
        </w:tc>
        <w:tc>
          <w:tcPr>
            <w:tcW w:w="1560" w:type="dxa"/>
          </w:tcPr>
          <w:p w14:paraId="2D25BB06"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rsidRPr="00417363" w14:paraId="54A68087" w14:textId="77777777" w:rsidTr="00116207">
        <w:tc>
          <w:tcPr>
            <w:tcW w:w="2660" w:type="dxa"/>
          </w:tcPr>
          <w:p w14:paraId="499A82C0" w14:textId="77777777" w:rsidR="00AC7D93" w:rsidRPr="00417363" w:rsidRDefault="00AC7D93" w:rsidP="00116207">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4796DE62" w14:textId="77777777" w:rsidR="00AC7D93" w:rsidRPr="00417363" w:rsidRDefault="00AC7D93" w:rsidP="00116207">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4097F4DE" w14:textId="77777777" w:rsidR="00AC7D93" w:rsidRDefault="00AC7D93" w:rsidP="00116207">
            <w:pPr>
              <w:rPr>
                <w:szCs w:val="20"/>
              </w:rPr>
            </w:pPr>
            <w:r w:rsidRPr="00417363">
              <w:rPr>
                <w:szCs w:val="20"/>
              </w:rPr>
              <w:t>Namn på kodsystem</w:t>
            </w:r>
            <w:r>
              <w:rPr>
                <w:szCs w:val="20"/>
              </w:rPr>
              <w:t>.</w:t>
            </w:r>
          </w:p>
          <w:p w14:paraId="01DE3F41" w14:textId="4CD651A7" w:rsidR="00C65F77" w:rsidRPr="00417363" w:rsidRDefault="00C65F77" w:rsidP="00116207">
            <w:pPr>
              <w:rPr>
                <w:rFonts w:cs="Arial"/>
                <w:szCs w:val="20"/>
              </w:rPr>
            </w:pPr>
            <w:r w:rsidRPr="00C65F77">
              <w:rPr>
                <w:rFonts w:cs="Arial"/>
                <w:szCs w:val="20"/>
              </w:rPr>
              <w:t>Om codeSystem anges ska även code samt displayName anges.</w:t>
            </w:r>
          </w:p>
        </w:tc>
        <w:tc>
          <w:tcPr>
            <w:tcW w:w="1560" w:type="dxa"/>
          </w:tcPr>
          <w:p w14:paraId="462D586F" w14:textId="77777777" w:rsidR="00AC7D93" w:rsidRPr="00417363" w:rsidRDefault="00AC7D93" w:rsidP="00116207">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AC7D93" w:rsidRPr="00417363" w14:paraId="341BBDBC" w14:textId="77777777" w:rsidTr="00116207">
        <w:tc>
          <w:tcPr>
            <w:tcW w:w="2660" w:type="dxa"/>
          </w:tcPr>
          <w:p w14:paraId="129DA299"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44737C1B" w14:textId="77777777" w:rsidR="00AC7D93" w:rsidRPr="00417363" w:rsidRDefault="00AC7D93" w:rsidP="00116207">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D6CFE50" w14:textId="77777777" w:rsidR="00AC7D93" w:rsidRPr="00417363" w:rsidRDefault="00AC7D93" w:rsidP="00116207">
            <w:pPr>
              <w:rPr>
                <w:rFonts w:cs="Arial"/>
                <w:i/>
                <w:szCs w:val="20"/>
              </w:rPr>
            </w:pPr>
            <w:r w:rsidRPr="00417363">
              <w:rPr>
                <w:szCs w:val="20"/>
              </w:rPr>
              <w:t>Om tillämpbart, versionsangivelse som definierats av det givna kodsystemet.</w:t>
            </w:r>
          </w:p>
        </w:tc>
        <w:tc>
          <w:tcPr>
            <w:tcW w:w="1560" w:type="dxa"/>
          </w:tcPr>
          <w:p w14:paraId="7965091E" w14:textId="77777777" w:rsidR="00AC7D93" w:rsidRPr="00417363" w:rsidRDefault="00AC7D93" w:rsidP="00116207">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AC7D93" w:rsidRPr="00417363" w14:paraId="75FCAF95" w14:textId="77777777" w:rsidTr="00116207">
        <w:tc>
          <w:tcPr>
            <w:tcW w:w="2660" w:type="dxa"/>
          </w:tcPr>
          <w:p w14:paraId="274A9643"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73734E52" w14:textId="77777777" w:rsidR="00AC7D93" w:rsidRPr="00417363" w:rsidRDefault="00AC7D93" w:rsidP="00116207">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299092A8" w14:textId="77777777" w:rsidR="00AC7D93" w:rsidRPr="00417363" w:rsidRDefault="00AC7D93" w:rsidP="00116207">
            <w:pPr>
              <w:pStyle w:val="TableParagraph"/>
              <w:ind w:left="34"/>
              <w:rPr>
                <w:rFonts w:ascii="Georgia" w:hAnsi="Georgia" w:cs="Times New Roman"/>
                <w:sz w:val="20"/>
                <w:szCs w:val="20"/>
              </w:rPr>
            </w:pPr>
            <w:r w:rsidRPr="00417363">
              <w:rPr>
                <w:rFonts w:ascii="Georgia" w:hAnsi="Georgia" w:cs="Times New Roman"/>
                <w:sz w:val="20"/>
                <w:szCs w:val="20"/>
              </w:rPr>
              <w:t xml:space="preserve">originalText ska användas vid överföring av värden som kommer från lokala kodverk som ej är identifierade med OID eller när kod helt saknas. I sådana fall </w:t>
            </w:r>
            <w:r>
              <w:rPr>
                <w:rFonts w:ascii="Georgia" w:hAnsi="Georgia" w:cs="Times New Roman"/>
                <w:sz w:val="20"/>
                <w:szCs w:val="20"/>
              </w:rPr>
              <w:t>ska</w:t>
            </w:r>
            <w:r w:rsidRPr="00417363">
              <w:rPr>
                <w:rFonts w:ascii="Georgia" w:hAnsi="Georgia" w:cs="Times New Roman"/>
                <w:sz w:val="20"/>
                <w:szCs w:val="20"/>
              </w:rPr>
              <w:t xml:space="preserve"> en beskrivande text anges i originalText.</w:t>
            </w:r>
          </w:p>
          <w:p w14:paraId="2A56FC0B" w14:textId="77777777" w:rsidR="00AC7D93" w:rsidRPr="00417363" w:rsidRDefault="00AC7D93" w:rsidP="00116207">
            <w:pPr>
              <w:pStyle w:val="TableParagraph"/>
              <w:rPr>
                <w:rFonts w:ascii="Georgia" w:hAnsi="Georgia" w:cs="Times New Roman"/>
                <w:sz w:val="20"/>
                <w:szCs w:val="20"/>
              </w:rPr>
            </w:pPr>
          </w:p>
          <w:p w14:paraId="660FF0A2" w14:textId="10EBDD23" w:rsidR="00AC7D93" w:rsidRPr="00417363" w:rsidRDefault="003276AB" w:rsidP="00116207">
            <w:pPr>
              <w:rPr>
                <w:rFonts w:cs="Arial"/>
                <w:i/>
                <w:szCs w:val="20"/>
              </w:rPr>
            </w:pPr>
            <w:r w:rsidRPr="003276AB">
              <w:rPr>
                <w:szCs w:val="20"/>
              </w:rPr>
              <w:t xml:space="preserve">Om originalText anges ska inget annat värde i </w:t>
            </w:r>
            <w:r>
              <w:rPr>
                <w:szCs w:val="20"/>
              </w:rPr>
              <w:t>diagnosisCode</w:t>
            </w:r>
            <w:r w:rsidRPr="003276AB">
              <w:rPr>
                <w:szCs w:val="20"/>
              </w:rPr>
              <w:t xml:space="preserve"> anges.</w:t>
            </w:r>
          </w:p>
        </w:tc>
        <w:tc>
          <w:tcPr>
            <w:tcW w:w="1560" w:type="dxa"/>
          </w:tcPr>
          <w:p w14:paraId="0C8F715D" w14:textId="77777777" w:rsidR="00AC7D93" w:rsidRPr="00417363" w:rsidRDefault="00AC7D93" w:rsidP="00116207">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AC7D93" w:rsidRPr="00417363" w14:paraId="0D55A613" w14:textId="77777777" w:rsidTr="00116207">
        <w:tc>
          <w:tcPr>
            <w:tcW w:w="2660" w:type="dxa"/>
          </w:tcPr>
          <w:p w14:paraId="79E8ED2C" w14:textId="77777777" w:rsidR="00AC7D93" w:rsidRPr="00417363" w:rsidRDefault="00AC7D93" w:rsidP="00116207">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77DFAF89" w14:textId="77777777" w:rsidR="00AC7D93" w:rsidRPr="00417363" w:rsidRDefault="00AC7D93" w:rsidP="00116207">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5B5E1307" w14:textId="77777777" w:rsidR="00AC7D93" w:rsidRDefault="00AC7D93" w:rsidP="00116207">
            <w:pPr>
              <w:rPr>
                <w:spacing w:val="-1"/>
                <w:szCs w:val="20"/>
              </w:rPr>
            </w:pPr>
            <w:r w:rsidRPr="00417363">
              <w:rPr>
                <w:spacing w:val="-1"/>
                <w:szCs w:val="20"/>
              </w:rPr>
              <w:t>Relaterad diagnos.</w:t>
            </w:r>
          </w:p>
          <w:p w14:paraId="430CE1EA" w14:textId="77777777" w:rsidR="00AC7D93" w:rsidRDefault="00AC7D93" w:rsidP="00116207">
            <w:pPr>
              <w:rPr>
                <w:spacing w:val="-1"/>
                <w:szCs w:val="20"/>
              </w:rPr>
            </w:pPr>
          </w:p>
          <w:p w14:paraId="604396D6" w14:textId="77777777" w:rsidR="00AC7D93" w:rsidRPr="00257821" w:rsidRDefault="00AC7D93" w:rsidP="00116207">
            <w:pPr>
              <w:widowControl w:val="0"/>
              <w:autoSpaceDE w:val="0"/>
              <w:autoSpaceDN w:val="0"/>
              <w:adjustRightInd w:val="0"/>
              <w:spacing w:after="240" w:line="300" w:lineRule="atLeast"/>
              <w:rPr>
                <w:rFonts w:cs="Times"/>
                <w:color w:val="000000"/>
                <w:szCs w:val="20"/>
                <w:lang w:eastAsia="sv-SE"/>
              </w:rPr>
            </w:pPr>
            <w:r w:rsidRPr="00E44C19">
              <w:rPr>
                <w:rFonts w:cs="Arial"/>
                <w:color w:val="000000"/>
                <w:szCs w:val="20"/>
                <w:lang w:eastAsia="sv-SE"/>
              </w:rPr>
              <w:t xml:space="preserve">Associationen används för att länka samman diagnoser som relaterar till varandra. Använd om möjligt detta för att länka t.ex. bidiagnos till huvuddiagnos </w:t>
            </w:r>
            <w:r w:rsidRPr="00E44C19">
              <w:rPr>
                <w:rFonts w:cs="Arial"/>
                <w:color w:val="000000"/>
                <w:szCs w:val="20"/>
                <w:lang w:eastAsia="sv-SE"/>
              </w:rPr>
              <w:lastRenderedPageBreak/>
              <w:t xml:space="preserve">eller orsakskod till diagnos. </w:t>
            </w:r>
          </w:p>
        </w:tc>
        <w:tc>
          <w:tcPr>
            <w:tcW w:w="1560" w:type="dxa"/>
          </w:tcPr>
          <w:p w14:paraId="1BFE7EDD" w14:textId="77777777" w:rsidR="00AC7D93" w:rsidRPr="00417363" w:rsidRDefault="00AC7D93" w:rsidP="00116207">
            <w:pPr>
              <w:pStyle w:val="TableParagraph"/>
              <w:spacing w:line="226" w:lineRule="exact"/>
              <w:ind w:left="102"/>
              <w:jc w:val="center"/>
              <w:rPr>
                <w:rFonts w:ascii="Georgia" w:hAnsi="Georgia"/>
                <w:sz w:val="20"/>
                <w:szCs w:val="20"/>
              </w:rPr>
            </w:pPr>
            <w:r w:rsidRPr="00417363">
              <w:rPr>
                <w:rFonts w:ascii="Georgia" w:hAnsi="Georgia"/>
                <w:spacing w:val="-1"/>
                <w:sz w:val="20"/>
                <w:szCs w:val="20"/>
              </w:rPr>
              <w:lastRenderedPageBreak/>
              <w:t>0..*</w:t>
            </w:r>
          </w:p>
        </w:tc>
      </w:tr>
      <w:tr w:rsidR="00AC7D93" w:rsidRPr="00417363" w14:paraId="3EE293AA" w14:textId="77777777" w:rsidTr="00116207">
        <w:tc>
          <w:tcPr>
            <w:tcW w:w="2660" w:type="dxa"/>
          </w:tcPr>
          <w:p w14:paraId="29D0ECD0"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4F19AD18" w14:textId="77777777" w:rsidR="00AC7D93" w:rsidRPr="00417363" w:rsidRDefault="00AC7D93" w:rsidP="00116207">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27126124" w14:textId="77777777" w:rsidR="00AC7D93" w:rsidRPr="00417363" w:rsidRDefault="00AC7D93" w:rsidP="00116207">
            <w:pPr>
              <w:rPr>
                <w:rFonts w:cs="Arial"/>
                <w:i/>
                <w:szCs w:val="20"/>
              </w:rPr>
            </w:pPr>
            <w:r w:rsidRPr="00417363">
              <w:rPr>
                <w:spacing w:val="-1"/>
                <w:szCs w:val="20"/>
              </w:rPr>
              <w:t>Unik identitet för diagnosen.</w:t>
            </w:r>
          </w:p>
        </w:tc>
        <w:tc>
          <w:tcPr>
            <w:tcW w:w="1560" w:type="dxa"/>
          </w:tcPr>
          <w:p w14:paraId="07255961" w14:textId="77777777" w:rsidR="00AC7D93" w:rsidRPr="00417363" w:rsidRDefault="00AC7D93" w:rsidP="00116207">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AC7D93" w:rsidRPr="00417363" w14:paraId="53E9CABB" w14:textId="77777777" w:rsidTr="00116207">
        <w:tc>
          <w:tcPr>
            <w:tcW w:w="2660" w:type="dxa"/>
          </w:tcPr>
          <w:p w14:paraId="1547A7CB" w14:textId="77777777" w:rsidR="00AC7D93" w:rsidRPr="00417363" w:rsidRDefault="00AC7D93" w:rsidP="00116207">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78FCD1B6" w14:textId="77777777" w:rsidR="00AC7D93" w:rsidRPr="00417363" w:rsidRDefault="00AC7D93" w:rsidP="00116207">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16063173" w14:textId="77777777" w:rsidR="00AC7D93" w:rsidRPr="00417363" w:rsidRDefault="00AC7D93" w:rsidP="00116207">
            <w:pPr>
              <w:rPr>
                <w:spacing w:val="-1"/>
                <w:szCs w:val="20"/>
              </w:rPr>
            </w:pPr>
            <w:r w:rsidRPr="0006701E">
              <w:rPr>
                <w:szCs w:val="20"/>
              </w:rPr>
              <w:t xml:space="preserve">Innehåller information om begäran gick bra eller ej, </w:t>
            </w:r>
            <w:r w:rsidRPr="007279BD">
              <w:rPr>
                <w:szCs w:val="20"/>
              </w:rPr>
              <w:t>en P av 2.1 måste skicka med resultType, för kompabilitet mellan K 2.1 och P 2.0 är den satt till icke obligatorisk i wsdl.</w:t>
            </w:r>
          </w:p>
        </w:tc>
        <w:tc>
          <w:tcPr>
            <w:tcW w:w="1560" w:type="dxa"/>
          </w:tcPr>
          <w:p w14:paraId="06A3C5D9" w14:textId="77777777" w:rsidR="00AC7D93" w:rsidRPr="00417363" w:rsidRDefault="00AC7D93" w:rsidP="00116207">
            <w:pPr>
              <w:pStyle w:val="TableParagraph"/>
              <w:spacing w:line="226" w:lineRule="exact"/>
              <w:ind w:left="102"/>
              <w:jc w:val="center"/>
              <w:rPr>
                <w:rFonts w:ascii="Georgia" w:hAnsi="Georgia"/>
                <w:spacing w:val="-1"/>
                <w:sz w:val="20"/>
                <w:szCs w:val="20"/>
              </w:rPr>
            </w:pPr>
            <w:r w:rsidRPr="0006701E">
              <w:rPr>
                <w:rFonts w:ascii="Georgia" w:hAnsi="Georgia"/>
                <w:sz w:val="20"/>
                <w:szCs w:val="20"/>
              </w:rPr>
              <w:t>1..1</w:t>
            </w:r>
          </w:p>
        </w:tc>
      </w:tr>
      <w:tr w:rsidR="00AC7D93" w:rsidRPr="00417363" w14:paraId="7EEA4E83" w14:textId="77777777" w:rsidTr="00116207">
        <w:tc>
          <w:tcPr>
            <w:tcW w:w="2660" w:type="dxa"/>
          </w:tcPr>
          <w:p w14:paraId="4B134AEA" w14:textId="77777777" w:rsidR="00AC7D93" w:rsidRPr="0006701E" w:rsidRDefault="00AC7D93" w:rsidP="00116207">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3E2DCAD3" w14:textId="77777777" w:rsidR="00AC7D93" w:rsidRPr="0006701E" w:rsidRDefault="00AC7D93" w:rsidP="00116207">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DCAD5FE" w14:textId="77777777" w:rsidR="00AC7D93" w:rsidRPr="0006701E" w:rsidRDefault="00AC7D93" w:rsidP="00116207">
            <w:pPr>
              <w:rPr>
                <w:szCs w:val="20"/>
              </w:rPr>
            </w:pPr>
            <w:r w:rsidRPr="0006701E">
              <w:rPr>
                <w:szCs w:val="20"/>
              </w:rPr>
              <w:t>Kan endast vara OK, INFO eller ERROR</w:t>
            </w:r>
          </w:p>
        </w:tc>
        <w:tc>
          <w:tcPr>
            <w:tcW w:w="1560" w:type="dxa"/>
          </w:tcPr>
          <w:p w14:paraId="69806D34" w14:textId="77777777" w:rsidR="00AC7D93" w:rsidRPr="0006701E" w:rsidRDefault="00AC7D93" w:rsidP="00116207">
            <w:pPr>
              <w:pStyle w:val="TableParagraph"/>
              <w:spacing w:line="226" w:lineRule="exact"/>
              <w:ind w:left="102"/>
              <w:rPr>
                <w:rFonts w:ascii="Georgia" w:hAnsi="Georgia"/>
                <w:sz w:val="20"/>
                <w:szCs w:val="20"/>
              </w:rPr>
            </w:pPr>
            <w:r w:rsidRPr="0006701E">
              <w:rPr>
                <w:rFonts w:ascii="Georgia" w:hAnsi="Georgia"/>
                <w:sz w:val="20"/>
                <w:szCs w:val="20"/>
              </w:rPr>
              <w:t>1..1</w:t>
            </w:r>
          </w:p>
        </w:tc>
      </w:tr>
      <w:tr w:rsidR="00AC7D93" w:rsidRPr="00417363" w14:paraId="20000478" w14:textId="77777777" w:rsidTr="00116207">
        <w:tc>
          <w:tcPr>
            <w:tcW w:w="2660" w:type="dxa"/>
          </w:tcPr>
          <w:p w14:paraId="7DD2E3A2" w14:textId="77777777" w:rsidR="00AC7D93" w:rsidRPr="0006701E" w:rsidRDefault="00AC7D93" w:rsidP="00116207">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1E73BB5C" w14:textId="77777777" w:rsidR="00AC7D93" w:rsidRPr="0006701E" w:rsidRDefault="00AC7D93" w:rsidP="00116207">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8E7757D" w14:textId="77777777" w:rsidR="00AC7D93" w:rsidRPr="0006701E" w:rsidRDefault="00AC7D93" w:rsidP="00116207">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29317AC" w14:textId="77777777" w:rsidR="00AC7D93" w:rsidRPr="0006701E" w:rsidRDefault="00AC7D93" w:rsidP="00116207">
            <w:pPr>
              <w:pStyle w:val="TableParagraph"/>
              <w:spacing w:line="226" w:lineRule="exact"/>
              <w:ind w:left="102"/>
              <w:rPr>
                <w:rFonts w:ascii="Georgia" w:hAnsi="Georgia"/>
                <w:sz w:val="20"/>
                <w:szCs w:val="20"/>
              </w:rPr>
            </w:pPr>
            <w:r w:rsidRPr="0006701E">
              <w:rPr>
                <w:rFonts w:ascii="Georgia" w:hAnsi="Georgia"/>
                <w:sz w:val="20"/>
                <w:szCs w:val="20"/>
              </w:rPr>
              <w:t>0..1</w:t>
            </w:r>
          </w:p>
        </w:tc>
      </w:tr>
      <w:tr w:rsidR="00AC7D93" w:rsidRPr="00417363" w14:paraId="600E776E" w14:textId="77777777" w:rsidTr="00116207">
        <w:tc>
          <w:tcPr>
            <w:tcW w:w="2660" w:type="dxa"/>
          </w:tcPr>
          <w:p w14:paraId="3BB8210C" w14:textId="77777777" w:rsidR="00AC7D93" w:rsidRPr="0006701E" w:rsidRDefault="00AC7D93" w:rsidP="00116207">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21D89EB4" w14:textId="77777777" w:rsidR="00AC7D93" w:rsidRPr="0006701E" w:rsidRDefault="00AC7D93" w:rsidP="00116207">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E4D34F6" w14:textId="77777777" w:rsidR="00AC7D93" w:rsidRPr="0006701E" w:rsidRDefault="00AC7D93" w:rsidP="00116207">
            <w:pPr>
              <w:rPr>
                <w:szCs w:val="20"/>
              </w:rPr>
            </w:pPr>
            <w:r>
              <w:rPr>
                <w:szCs w:val="20"/>
              </w:rPr>
              <w:t>Inga subkoder är specificerade.</w:t>
            </w:r>
          </w:p>
        </w:tc>
        <w:tc>
          <w:tcPr>
            <w:tcW w:w="1560" w:type="dxa"/>
          </w:tcPr>
          <w:p w14:paraId="42F5857A" w14:textId="77777777" w:rsidR="00AC7D93" w:rsidRPr="0006701E" w:rsidRDefault="00AC7D93" w:rsidP="00116207">
            <w:pPr>
              <w:pStyle w:val="TableParagraph"/>
              <w:spacing w:line="226" w:lineRule="exact"/>
              <w:ind w:left="102"/>
              <w:rPr>
                <w:rFonts w:ascii="Georgia" w:hAnsi="Georgia"/>
                <w:sz w:val="20"/>
                <w:szCs w:val="20"/>
              </w:rPr>
            </w:pPr>
            <w:r w:rsidRPr="0006701E">
              <w:rPr>
                <w:rFonts w:ascii="Georgia" w:hAnsi="Georgia"/>
                <w:sz w:val="20"/>
                <w:szCs w:val="20"/>
              </w:rPr>
              <w:t>0..1</w:t>
            </w:r>
          </w:p>
        </w:tc>
      </w:tr>
      <w:tr w:rsidR="00AC7D93" w:rsidRPr="00417363" w14:paraId="34F193A1" w14:textId="77777777" w:rsidTr="00116207">
        <w:tc>
          <w:tcPr>
            <w:tcW w:w="2660" w:type="dxa"/>
          </w:tcPr>
          <w:p w14:paraId="26089632" w14:textId="77777777" w:rsidR="00AC7D93" w:rsidRPr="0006701E" w:rsidRDefault="00AC7D93" w:rsidP="00116207">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276D0D6" w14:textId="77777777" w:rsidR="00AC7D93" w:rsidRPr="0006701E" w:rsidRDefault="00AC7D93" w:rsidP="00116207">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3365EF6" w14:textId="77777777" w:rsidR="00AC7D93" w:rsidRDefault="00AC7D93" w:rsidP="00116207">
            <w:pPr>
              <w:rPr>
                <w:szCs w:val="20"/>
              </w:rPr>
            </w:pPr>
            <w:r w:rsidRPr="0006701E">
              <w:rPr>
                <w:szCs w:val="20"/>
              </w:rPr>
              <w:t>En UUID som kan användas vid felanmälan för att användas vid felsökning av producent.</w:t>
            </w:r>
          </w:p>
        </w:tc>
        <w:tc>
          <w:tcPr>
            <w:tcW w:w="1560" w:type="dxa"/>
          </w:tcPr>
          <w:p w14:paraId="27E5C634" w14:textId="77777777" w:rsidR="00AC7D93" w:rsidRPr="0006701E" w:rsidRDefault="00AC7D93" w:rsidP="00116207">
            <w:pPr>
              <w:pStyle w:val="TableParagraph"/>
              <w:spacing w:line="226" w:lineRule="exact"/>
              <w:ind w:left="102"/>
              <w:rPr>
                <w:rFonts w:ascii="Georgia" w:hAnsi="Georgia"/>
                <w:sz w:val="20"/>
                <w:szCs w:val="20"/>
              </w:rPr>
            </w:pPr>
            <w:r w:rsidRPr="0006701E">
              <w:rPr>
                <w:rFonts w:ascii="Georgia" w:hAnsi="Georgia"/>
                <w:sz w:val="20"/>
                <w:szCs w:val="20"/>
              </w:rPr>
              <w:t>1..1</w:t>
            </w:r>
          </w:p>
        </w:tc>
      </w:tr>
      <w:tr w:rsidR="00AC7D93" w:rsidRPr="00417363" w14:paraId="63A74313" w14:textId="77777777" w:rsidTr="00116207">
        <w:tc>
          <w:tcPr>
            <w:tcW w:w="2660" w:type="dxa"/>
          </w:tcPr>
          <w:p w14:paraId="32B9600E" w14:textId="77777777" w:rsidR="00AC7D93" w:rsidRPr="0006701E" w:rsidRDefault="00AC7D93" w:rsidP="00116207">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0CA6C764" w14:textId="77777777" w:rsidR="00AC7D93" w:rsidRPr="0006701E" w:rsidRDefault="00AC7D93" w:rsidP="00116207">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753BF3AF" w14:textId="77777777" w:rsidR="00AC7D93" w:rsidRPr="0006701E" w:rsidRDefault="00AC7D93" w:rsidP="00116207">
            <w:pPr>
              <w:rPr>
                <w:szCs w:val="20"/>
              </w:rPr>
            </w:pPr>
            <w:r w:rsidRPr="0006701E">
              <w:rPr>
                <w:szCs w:val="20"/>
              </w:rPr>
              <w:t>En beskrivande text som kan visas för användaren.</w:t>
            </w:r>
          </w:p>
        </w:tc>
        <w:tc>
          <w:tcPr>
            <w:tcW w:w="1560" w:type="dxa"/>
          </w:tcPr>
          <w:p w14:paraId="18006ECC" w14:textId="77777777" w:rsidR="00AC7D93" w:rsidRPr="0006701E" w:rsidRDefault="00AC7D93" w:rsidP="00116207">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22C52E3C" w14:textId="77777777" w:rsidR="00AC7D93" w:rsidRPr="00ED19D0" w:rsidRDefault="00AC7D93" w:rsidP="00AC7D93">
      <w:pPr>
        <w:pStyle w:val="Brdtext"/>
      </w:pPr>
    </w:p>
    <w:p w14:paraId="018B70B8" w14:textId="77777777" w:rsidR="00AC7D93" w:rsidRDefault="00AC7D93" w:rsidP="00AC7D93">
      <w:pPr>
        <w:pStyle w:val="Rubrik3"/>
      </w:pPr>
      <w:bookmarkStart w:id="190" w:name="_Toc382487432"/>
      <w:bookmarkStart w:id="191" w:name="_Toc56009701"/>
      <w:bookmarkStart w:id="192" w:name="_Toc126307666"/>
      <w:r>
        <w:t>Övriga regler</w:t>
      </w:r>
      <w:bookmarkEnd w:id="190"/>
      <w:bookmarkEnd w:id="191"/>
      <w:bookmarkEnd w:id="192"/>
    </w:p>
    <w:tbl>
      <w:tblPr>
        <w:tblStyle w:val="Tabellrutnt"/>
        <w:tblW w:w="0" w:type="auto"/>
        <w:tblLook w:val="04A0" w:firstRow="1" w:lastRow="0" w:firstColumn="1" w:lastColumn="0" w:noHBand="0" w:noVBand="1"/>
      </w:tblPr>
      <w:tblGrid>
        <w:gridCol w:w="845"/>
        <w:gridCol w:w="3065"/>
        <w:gridCol w:w="4314"/>
        <w:gridCol w:w="2458"/>
      </w:tblGrid>
      <w:tr w:rsidR="00AC7D93" w14:paraId="2D40304B" w14:textId="77777777" w:rsidTr="00116207">
        <w:tc>
          <w:tcPr>
            <w:tcW w:w="845" w:type="dxa"/>
          </w:tcPr>
          <w:p w14:paraId="5D6FE9CE" w14:textId="77777777" w:rsidR="00AC7D93" w:rsidRPr="00400099" w:rsidRDefault="00AC7D93" w:rsidP="00116207">
            <w:pPr>
              <w:rPr>
                <w:b/>
              </w:rPr>
            </w:pPr>
            <w:r w:rsidRPr="00400099">
              <w:rPr>
                <w:b/>
              </w:rPr>
              <w:t>Namn</w:t>
            </w:r>
          </w:p>
        </w:tc>
        <w:tc>
          <w:tcPr>
            <w:tcW w:w="4333" w:type="dxa"/>
          </w:tcPr>
          <w:p w14:paraId="29696F10" w14:textId="77777777" w:rsidR="00AC7D93" w:rsidRPr="00400099" w:rsidRDefault="00AC7D93" w:rsidP="00116207">
            <w:pPr>
              <w:rPr>
                <w:b/>
              </w:rPr>
            </w:pPr>
            <w:r>
              <w:rPr>
                <w:b/>
              </w:rPr>
              <w:t>Regel</w:t>
            </w:r>
          </w:p>
        </w:tc>
        <w:tc>
          <w:tcPr>
            <w:tcW w:w="2174" w:type="dxa"/>
          </w:tcPr>
          <w:p w14:paraId="4CD674FB" w14:textId="77777777" w:rsidR="00AC7D93" w:rsidRPr="00400099" w:rsidRDefault="00AC7D93" w:rsidP="00116207">
            <w:pPr>
              <w:rPr>
                <w:b/>
              </w:rPr>
            </w:pPr>
            <w:r>
              <w:rPr>
                <w:b/>
              </w:rPr>
              <w:t>Element</w:t>
            </w:r>
          </w:p>
        </w:tc>
        <w:tc>
          <w:tcPr>
            <w:tcW w:w="3330" w:type="dxa"/>
          </w:tcPr>
          <w:p w14:paraId="5A52958D" w14:textId="77777777" w:rsidR="00AC7D93" w:rsidRPr="00400099" w:rsidRDefault="00AC7D93" w:rsidP="00116207">
            <w:pPr>
              <w:rPr>
                <w:b/>
              </w:rPr>
            </w:pPr>
            <w:r>
              <w:rPr>
                <w:b/>
              </w:rPr>
              <w:t>Ändamål</w:t>
            </w:r>
          </w:p>
        </w:tc>
      </w:tr>
      <w:tr w:rsidR="00AC7D93" w14:paraId="52156F83" w14:textId="77777777" w:rsidTr="00116207">
        <w:tc>
          <w:tcPr>
            <w:tcW w:w="845" w:type="dxa"/>
          </w:tcPr>
          <w:p w14:paraId="12898092" w14:textId="77777777" w:rsidR="00AC7D93" w:rsidRPr="007279BD" w:rsidRDefault="00AC7D93" w:rsidP="00116207">
            <w:r w:rsidRPr="007279BD">
              <w:t>R</w:t>
            </w:r>
            <w:r>
              <w:t xml:space="preserve">egel </w:t>
            </w:r>
            <w:r w:rsidRPr="007279BD">
              <w:t>1</w:t>
            </w:r>
          </w:p>
        </w:tc>
        <w:tc>
          <w:tcPr>
            <w:tcW w:w="4333" w:type="dxa"/>
          </w:tcPr>
          <w:p w14:paraId="401613EA" w14:textId="77777777" w:rsidR="00AC7D93" w:rsidRPr="007279BD" w:rsidRDefault="00AC7D93" w:rsidP="00116207">
            <w:pPr>
              <w:spacing w:line="229" w:lineRule="exact"/>
              <w:ind w:left="102"/>
              <w:rPr>
                <w:szCs w:val="20"/>
              </w:rPr>
            </w:pPr>
            <w:r w:rsidRPr="007279BD">
              <w:t>Krävs för spärrhantering, åtkomstkontroll samt loggning enligt PDL. Om HSA-id för vårdenhet och vårdgivare inte kan lämnas kommer elementet inte visas upp av konsumenter inom sammanhållen journalföring</w:t>
            </w:r>
          </w:p>
        </w:tc>
        <w:tc>
          <w:tcPr>
            <w:tcW w:w="2174" w:type="dxa"/>
          </w:tcPr>
          <w:p w14:paraId="2A06DEA9" w14:textId="77777777" w:rsidR="00AC7D93" w:rsidRPr="007279BD" w:rsidRDefault="00AC7D93" w:rsidP="00116207">
            <w:pPr>
              <w:rPr>
                <w:spacing w:val="-1"/>
                <w:szCs w:val="20"/>
              </w:rPr>
            </w:pPr>
            <w:r w:rsidRPr="007279BD">
              <w:rPr>
                <w:szCs w:val="20"/>
              </w:rPr>
              <w:t>../../../healthcareProfessional</w:t>
            </w:r>
            <w:r w:rsidRPr="007279BD">
              <w:rPr>
                <w:spacing w:val="-1"/>
                <w:szCs w:val="20"/>
              </w:rPr>
              <w:t>CareGiverHSAId</w:t>
            </w:r>
          </w:p>
          <w:p w14:paraId="6498CD63" w14:textId="77777777" w:rsidR="00AC7D93" w:rsidRPr="007279BD" w:rsidRDefault="00AC7D93" w:rsidP="00116207">
            <w:r w:rsidRPr="007279BD">
              <w:rPr>
                <w:szCs w:val="20"/>
              </w:rPr>
              <w:t>../../../healthcareProfessional</w:t>
            </w:r>
            <w:r w:rsidRPr="007279BD">
              <w:rPr>
                <w:spacing w:val="-1"/>
                <w:szCs w:val="20"/>
              </w:rPr>
              <w:t>CareUnitHSAId</w:t>
            </w:r>
          </w:p>
        </w:tc>
        <w:tc>
          <w:tcPr>
            <w:tcW w:w="3330" w:type="dxa"/>
          </w:tcPr>
          <w:p w14:paraId="550C408E" w14:textId="77777777" w:rsidR="00AC7D93" w:rsidRPr="007279BD" w:rsidRDefault="00AC7D93" w:rsidP="00116207">
            <w:r w:rsidRPr="007279BD">
              <w:t>Sammanhållen journalföring</w:t>
            </w:r>
          </w:p>
        </w:tc>
      </w:tr>
    </w:tbl>
    <w:p w14:paraId="1B63CBF5" w14:textId="77777777" w:rsidR="00AC7D93" w:rsidRDefault="00AC7D93" w:rsidP="00AC7D93"/>
    <w:p w14:paraId="5E9447E6" w14:textId="77777777" w:rsidR="00AC7D93" w:rsidRDefault="00AC7D93" w:rsidP="00AC7D93">
      <w:pPr>
        <w:rPr>
          <w:color w:val="4F81BD" w:themeColor="accent1"/>
        </w:rPr>
      </w:pPr>
    </w:p>
    <w:p w14:paraId="799730D9" w14:textId="77777777" w:rsidR="00AC7D93" w:rsidRPr="00776D68" w:rsidRDefault="00AC7D93" w:rsidP="00AC7D93">
      <w:pPr>
        <w:pStyle w:val="Rubrik4"/>
      </w:pPr>
      <w:r w:rsidRPr="00776D68">
        <w:t>Icke funktionella krav</w:t>
      </w:r>
    </w:p>
    <w:p w14:paraId="3839DD0F" w14:textId="77777777" w:rsidR="00AC7D93" w:rsidRPr="00E146AE" w:rsidRDefault="00AC7D93" w:rsidP="00AC7D93">
      <w:r w:rsidRPr="00E146AE">
        <w:t>Inga övriga icke funktionella krav.</w:t>
      </w:r>
    </w:p>
    <w:p w14:paraId="1EE25567" w14:textId="77777777" w:rsidR="00AC7D93" w:rsidRPr="00776D68" w:rsidRDefault="00AC7D93" w:rsidP="00AC7D93">
      <w:pPr>
        <w:pStyle w:val="Rubrik5"/>
      </w:pPr>
      <w:r w:rsidRPr="00776D68">
        <w:t>SLA-krav</w:t>
      </w:r>
    </w:p>
    <w:p w14:paraId="6BF318CC" w14:textId="77777777" w:rsidR="00AC7D93" w:rsidRDefault="00AC7D93" w:rsidP="00AC7D93">
      <w:pPr>
        <w:rPr>
          <w:rFonts w:eastAsia="Times New Roman"/>
          <w:bCs/>
          <w:sz w:val="30"/>
          <w:szCs w:val="28"/>
        </w:rPr>
      </w:pPr>
      <w:r w:rsidRPr="00E146AE">
        <w:t>Inga avvikande SLA-krav</w:t>
      </w:r>
      <w:r>
        <w:t>.</w:t>
      </w:r>
      <w:r>
        <w:rPr>
          <w:rFonts w:eastAsia="Times New Roman"/>
          <w:bCs/>
          <w:sz w:val="30"/>
          <w:szCs w:val="28"/>
        </w:rPr>
        <w:t xml:space="preserve"> </w:t>
      </w:r>
    </w:p>
    <w:p w14:paraId="680B35C7" w14:textId="77777777" w:rsidR="00AC7D93" w:rsidRDefault="00AC7D93" w:rsidP="00AC7D93">
      <w:pPr>
        <w:rPr>
          <w:rFonts w:eastAsia="Times New Roman"/>
          <w:bCs/>
          <w:sz w:val="30"/>
          <w:szCs w:val="28"/>
        </w:rPr>
      </w:pPr>
    </w:p>
    <w:p w14:paraId="111B143F" w14:textId="77777777" w:rsidR="00AC7D93" w:rsidRDefault="00AC7D93" w:rsidP="00AC7D93">
      <w:pPr>
        <w:spacing w:line="240" w:lineRule="auto"/>
      </w:pPr>
      <w:r>
        <w:br w:type="page"/>
      </w:r>
    </w:p>
    <w:p w14:paraId="56E47F84" w14:textId="77777777" w:rsidR="00AC7D93" w:rsidRPr="00D728C5" w:rsidRDefault="00AC7D93" w:rsidP="00AC7D93">
      <w:pPr>
        <w:pStyle w:val="Rubrik2"/>
      </w:pPr>
      <w:bookmarkStart w:id="193" w:name="_Toc382487433"/>
      <w:bookmarkStart w:id="194" w:name="_Toc56009702"/>
      <w:bookmarkStart w:id="195" w:name="_Hlk27576910"/>
      <w:bookmarkStart w:id="196" w:name="_Toc126307667"/>
      <w:r>
        <w:lastRenderedPageBreak/>
        <w:t>GetAlertInformation</w:t>
      </w:r>
      <w:bookmarkEnd w:id="193"/>
      <w:bookmarkEnd w:id="194"/>
      <w:bookmarkEnd w:id="196"/>
    </w:p>
    <w:bookmarkEnd w:id="195"/>
    <w:p w14:paraId="16FCC180" w14:textId="27DED23A" w:rsidR="00AC7D93" w:rsidRPr="00541F96" w:rsidRDefault="00AC7D93" w:rsidP="00AC7D93">
      <w:pPr>
        <w:pStyle w:val="Liststycke"/>
        <w:ind w:left="0" w:hanging="11"/>
      </w:pPr>
      <w:r w:rsidRPr="00EC74B2">
        <w:rPr>
          <w:spacing w:val="-1"/>
        </w:rPr>
        <w:t xml:space="preserve">GetAlertInformation </w:t>
      </w:r>
      <w:r w:rsidR="00CA3351">
        <w:rPr>
          <w:spacing w:val="-1"/>
        </w:rPr>
        <w:t>r</w:t>
      </w:r>
      <w:r w:rsidR="00CA3351" w:rsidRPr="00CA3351">
        <w:rPr>
          <w:spacing w:val="-1"/>
        </w:rPr>
        <w:t>eturnerar uppmärksamhetsinformation för en patient</w:t>
      </w:r>
      <w:r w:rsidR="00CA3351">
        <w:rPr>
          <w:spacing w:val="-1"/>
        </w:rPr>
        <w:t xml:space="preserve">, </w:t>
      </w:r>
      <w:r w:rsidRPr="00EC74B2">
        <w:rPr>
          <w:spacing w:val="-1"/>
        </w:rPr>
        <w:t>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6B2010">
        <w:rPr>
          <w:b/>
          <w:bCs/>
          <w:spacing w:val="-1"/>
        </w:rPr>
        <w:t>Error! Reference source not found.</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separate"/>
      </w:r>
      <w:r w:rsidRPr="003125EA">
        <w:t>R</w:t>
      </w:r>
      <w:r>
        <w:rPr>
          <w:noProof/>
        </w:rPr>
        <w:t>3</w:t>
      </w:r>
      <w:r>
        <w:rPr>
          <w:spacing w:val="-1"/>
        </w:rPr>
        <w:fldChar w:fldCharType="end"/>
      </w:r>
      <w:r w:rsidRPr="00FA1819">
        <w:rPr>
          <w:spacing w:val="-1"/>
        </w:rPr>
        <w:t>.</w:t>
      </w:r>
    </w:p>
    <w:p w14:paraId="7997F71B" w14:textId="77777777" w:rsidR="00AC7D93" w:rsidRDefault="00AC7D93" w:rsidP="00AC7D93">
      <w:pPr>
        <w:spacing w:line="239" w:lineRule="auto"/>
        <w:ind w:right="145"/>
        <w:rPr>
          <w:spacing w:val="-1"/>
          <w:highlight w:val="yellow"/>
        </w:rPr>
      </w:pPr>
    </w:p>
    <w:p w14:paraId="55EFBC12" w14:textId="77777777" w:rsidR="00AC7D93" w:rsidRPr="00C83567" w:rsidRDefault="00AC7D93" w:rsidP="00AC7D93">
      <w:pPr>
        <w:rPr>
          <w:color w:val="4F81BD" w:themeColor="accent1"/>
        </w:rPr>
      </w:pPr>
    </w:p>
    <w:p w14:paraId="690EE2B7" w14:textId="77777777" w:rsidR="00AC7D93" w:rsidRDefault="00AC7D93" w:rsidP="00AC7D93">
      <w:pPr>
        <w:pStyle w:val="Rubrik3"/>
      </w:pPr>
      <w:bookmarkStart w:id="197" w:name="_Toc382487434"/>
      <w:bookmarkStart w:id="198" w:name="_Toc56009703"/>
      <w:bookmarkStart w:id="199" w:name="_Toc126307668"/>
      <w:r>
        <w:t>Version</w:t>
      </w:r>
      <w:bookmarkEnd w:id="197"/>
      <w:bookmarkEnd w:id="198"/>
      <w:bookmarkEnd w:id="199"/>
    </w:p>
    <w:p w14:paraId="7B1C810F" w14:textId="77777777" w:rsidR="00AC7D93" w:rsidRDefault="00AC7D93" w:rsidP="00AC7D93">
      <w:r>
        <w:t>2</w:t>
      </w:r>
      <w:r w:rsidRPr="00224DDD">
        <w:t>.0</w:t>
      </w:r>
    </w:p>
    <w:p w14:paraId="0F9022F3" w14:textId="77777777" w:rsidR="00AC7D93" w:rsidRDefault="00AC7D93" w:rsidP="00AC7D93"/>
    <w:p w14:paraId="2799798E" w14:textId="77777777" w:rsidR="00AC7D93" w:rsidRPr="00541F96" w:rsidRDefault="00AC7D93" w:rsidP="00AC7D93">
      <w:pPr>
        <w:pStyle w:val="Rubrik3"/>
      </w:pPr>
      <w:bookmarkStart w:id="200" w:name="_Toc382487435"/>
      <w:bookmarkStart w:id="201" w:name="_Toc56009704"/>
      <w:bookmarkStart w:id="202" w:name="_Toc126307669"/>
      <w:r>
        <w:t>Gemensamma informationskomponenter</w:t>
      </w:r>
      <w:bookmarkEnd w:id="200"/>
      <w:bookmarkEnd w:id="201"/>
      <w:bookmarkEnd w:id="202"/>
    </w:p>
    <w:p w14:paraId="45D8F5AE" w14:textId="77777777" w:rsidR="00AC7D93" w:rsidRPr="00BE54CC" w:rsidRDefault="00AC7D93" w:rsidP="00AC7D93">
      <w:r>
        <w:t xml:space="preserve">De gemensamma informationskomponenter som används i detta kontrakt beskrivs i bilagan ”Bilaga </w:t>
      </w:r>
      <w:r w:rsidRPr="001D07CD">
        <w:t>Gemensamma_typer_</w:t>
      </w:r>
      <w:r>
        <w:t>7</w:t>
      </w:r>
      <w:r w:rsidRPr="001D07CD">
        <w:t>.pdf”</w:t>
      </w:r>
      <w:r>
        <w:t>.</w:t>
      </w:r>
      <w:r w:rsidRPr="00BE54CC">
        <w:t xml:space="preserve"> </w:t>
      </w:r>
      <w:r>
        <w:t>Restriktioner av kardinaliteten av enskilda element i dessa gemensamma informationskomponenter markeras i kardinalitetskolumnen med röd text.</w:t>
      </w:r>
    </w:p>
    <w:p w14:paraId="2F55FDC9" w14:textId="77777777" w:rsidR="00AC7D93" w:rsidRPr="00C55071" w:rsidRDefault="00AC7D93" w:rsidP="00AC7D93"/>
    <w:p w14:paraId="10F5DF3D" w14:textId="77777777" w:rsidR="00AC7D93" w:rsidRDefault="00AC7D93" w:rsidP="00AC7D93">
      <w:pPr>
        <w:pStyle w:val="Rubrik3"/>
      </w:pPr>
      <w:bookmarkStart w:id="203" w:name="_Toc382487436"/>
      <w:bookmarkStart w:id="204" w:name="_Toc56009705"/>
      <w:bookmarkStart w:id="205" w:name="_Toc126307670"/>
      <w:r>
        <w:t>Fältregler</w:t>
      </w:r>
      <w:bookmarkEnd w:id="203"/>
      <w:bookmarkEnd w:id="204"/>
      <w:bookmarkEnd w:id="205"/>
    </w:p>
    <w:p w14:paraId="4381EB1F" w14:textId="77777777" w:rsidR="00AC7D93" w:rsidRDefault="00AC7D93" w:rsidP="00AC7D93">
      <w:r w:rsidRPr="007279BD">
        <w:t>Nedanstående tabell beskriver varje element i begäran och svar. Finns ytterligare regler för ett element är det noterat med referens till regeln i beskrivningen och beskrivs mer i detalj i stycket Övriga regler.</w:t>
      </w:r>
    </w:p>
    <w:tbl>
      <w:tblPr>
        <w:tblStyle w:val="Tabellrutnt"/>
        <w:tblW w:w="9606" w:type="dxa"/>
        <w:tblLayout w:type="fixed"/>
        <w:tblLook w:val="04A0" w:firstRow="1" w:lastRow="0" w:firstColumn="1" w:lastColumn="0" w:noHBand="0" w:noVBand="1"/>
      </w:tblPr>
      <w:tblGrid>
        <w:gridCol w:w="2660"/>
        <w:gridCol w:w="1276"/>
        <w:gridCol w:w="4110"/>
        <w:gridCol w:w="1560"/>
      </w:tblGrid>
      <w:tr w:rsidR="00AC7D93" w:rsidRPr="00417363" w14:paraId="6ECE9152" w14:textId="77777777" w:rsidTr="004E08C2">
        <w:trPr>
          <w:trHeight w:val="384"/>
        </w:trPr>
        <w:tc>
          <w:tcPr>
            <w:tcW w:w="2660" w:type="dxa"/>
            <w:shd w:val="clear" w:color="auto" w:fill="D9D9D9" w:themeFill="background1" w:themeFillShade="D9"/>
            <w:vAlign w:val="bottom"/>
          </w:tcPr>
          <w:p w14:paraId="6A25D46F" w14:textId="77777777" w:rsidR="00AC7D93" w:rsidRPr="00417363" w:rsidRDefault="00AC7D93" w:rsidP="00116207">
            <w:pPr>
              <w:rPr>
                <w:b/>
              </w:rPr>
            </w:pPr>
            <w:r w:rsidRPr="00417363">
              <w:rPr>
                <w:b/>
              </w:rPr>
              <w:t>Namn</w:t>
            </w:r>
          </w:p>
        </w:tc>
        <w:tc>
          <w:tcPr>
            <w:tcW w:w="1276" w:type="dxa"/>
            <w:shd w:val="clear" w:color="auto" w:fill="D9D9D9" w:themeFill="background1" w:themeFillShade="D9"/>
            <w:vAlign w:val="bottom"/>
          </w:tcPr>
          <w:p w14:paraId="48538DCD" w14:textId="77777777" w:rsidR="00AC7D93" w:rsidRPr="00417363" w:rsidRDefault="00AC7D93" w:rsidP="00116207">
            <w:pPr>
              <w:rPr>
                <w:b/>
              </w:rPr>
            </w:pPr>
            <w:r w:rsidRPr="00417363">
              <w:rPr>
                <w:b/>
              </w:rPr>
              <w:t>Typ</w:t>
            </w:r>
          </w:p>
        </w:tc>
        <w:tc>
          <w:tcPr>
            <w:tcW w:w="4110" w:type="dxa"/>
            <w:shd w:val="clear" w:color="auto" w:fill="D9D9D9" w:themeFill="background1" w:themeFillShade="D9"/>
            <w:vAlign w:val="bottom"/>
          </w:tcPr>
          <w:p w14:paraId="4873C564" w14:textId="77777777" w:rsidR="00AC7D93" w:rsidRPr="00417363" w:rsidRDefault="00AC7D93" w:rsidP="00116207">
            <w:pPr>
              <w:rPr>
                <w:b/>
              </w:rPr>
            </w:pPr>
            <w:r w:rsidRPr="00417363">
              <w:rPr>
                <w:b/>
              </w:rPr>
              <w:t>Beskrivning</w:t>
            </w:r>
          </w:p>
        </w:tc>
        <w:tc>
          <w:tcPr>
            <w:tcW w:w="1560" w:type="dxa"/>
            <w:shd w:val="clear" w:color="auto" w:fill="D9D9D9" w:themeFill="background1" w:themeFillShade="D9"/>
            <w:vAlign w:val="bottom"/>
          </w:tcPr>
          <w:p w14:paraId="1C6877F4" w14:textId="77777777" w:rsidR="00AC7D93" w:rsidRPr="00417363" w:rsidRDefault="00AC7D93" w:rsidP="00116207">
            <w:pPr>
              <w:rPr>
                <w:b/>
              </w:rPr>
            </w:pPr>
            <w:r w:rsidRPr="00417363">
              <w:rPr>
                <w:b/>
              </w:rPr>
              <w:t>Kardinalitet</w:t>
            </w:r>
          </w:p>
        </w:tc>
      </w:tr>
      <w:tr w:rsidR="00AC7D93" w:rsidRPr="00417363" w14:paraId="58A37E3F" w14:textId="77777777" w:rsidTr="004E08C2">
        <w:tc>
          <w:tcPr>
            <w:tcW w:w="2660" w:type="dxa"/>
          </w:tcPr>
          <w:p w14:paraId="05A9F426" w14:textId="77777777" w:rsidR="00AC7D93" w:rsidRPr="00417363" w:rsidRDefault="00AC7D93" w:rsidP="00116207">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276" w:type="dxa"/>
          </w:tcPr>
          <w:p w14:paraId="640804EF" w14:textId="77777777" w:rsidR="00AC7D93" w:rsidRPr="00417363" w:rsidRDefault="00AC7D93" w:rsidP="00116207">
            <w:pPr>
              <w:pStyle w:val="TableParagraph"/>
              <w:spacing w:line="226" w:lineRule="exact"/>
              <w:ind w:left="102"/>
              <w:rPr>
                <w:rFonts w:ascii="Georgia" w:eastAsia="Times New Roman" w:hAnsi="Georgia" w:cs="Times New Roman"/>
                <w:spacing w:val="-1"/>
                <w:sz w:val="20"/>
                <w:szCs w:val="20"/>
              </w:rPr>
            </w:pPr>
          </w:p>
        </w:tc>
        <w:tc>
          <w:tcPr>
            <w:tcW w:w="4110" w:type="dxa"/>
          </w:tcPr>
          <w:p w14:paraId="22B22855" w14:textId="77777777" w:rsidR="00AC7D93" w:rsidRPr="00417363" w:rsidRDefault="00AC7D93" w:rsidP="00116207">
            <w:pPr>
              <w:pStyle w:val="TableParagraph"/>
              <w:spacing w:line="226" w:lineRule="exact"/>
              <w:ind w:left="102"/>
              <w:rPr>
                <w:rFonts w:ascii="Georgia" w:eastAsia="Times New Roman" w:hAnsi="Georgia" w:cs="Times New Roman"/>
                <w:spacing w:val="-1"/>
                <w:sz w:val="20"/>
                <w:szCs w:val="20"/>
              </w:rPr>
            </w:pPr>
          </w:p>
        </w:tc>
        <w:tc>
          <w:tcPr>
            <w:tcW w:w="1560" w:type="dxa"/>
          </w:tcPr>
          <w:p w14:paraId="27C200C0" w14:textId="77777777" w:rsidR="00AC7D93" w:rsidRPr="00417363" w:rsidRDefault="00AC7D93" w:rsidP="00116207">
            <w:pPr>
              <w:pStyle w:val="TableParagraph"/>
              <w:spacing w:line="226" w:lineRule="exact"/>
              <w:ind w:left="102"/>
              <w:rPr>
                <w:rFonts w:ascii="Georgia" w:eastAsia="Times New Roman" w:hAnsi="Georgia" w:cs="Times New Roman"/>
                <w:spacing w:val="-1"/>
                <w:sz w:val="20"/>
                <w:szCs w:val="20"/>
              </w:rPr>
            </w:pPr>
          </w:p>
        </w:tc>
      </w:tr>
      <w:tr w:rsidR="00AC7D93" w:rsidRPr="00E7695F" w14:paraId="0FD94943" w14:textId="77777777" w:rsidTr="004E08C2">
        <w:tc>
          <w:tcPr>
            <w:tcW w:w="2660" w:type="dxa"/>
          </w:tcPr>
          <w:p w14:paraId="132F0F15" w14:textId="77777777" w:rsidR="00AC7D93" w:rsidRPr="00417363" w:rsidRDefault="00AC7D93" w:rsidP="00116207">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276" w:type="dxa"/>
          </w:tcPr>
          <w:p w14:paraId="0F624417" w14:textId="77777777" w:rsidR="00AC7D93" w:rsidRPr="00417363" w:rsidRDefault="00AC7D93" w:rsidP="00116207">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4110" w:type="dxa"/>
          </w:tcPr>
          <w:p w14:paraId="47DAE751" w14:textId="77777777" w:rsidR="00AC7D93" w:rsidRPr="00417363" w:rsidRDefault="00AC7D93" w:rsidP="00116207">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33E8FAC6" w14:textId="77777777" w:rsidR="00AC7D93" w:rsidRPr="00417363" w:rsidRDefault="00AC7D93" w:rsidP="00116207">
            <w:pPr>
              <w:spacing w:line="229" w:lineRule="exact"/>
              <w:ind w:left="102"/>
              <w:rPr>
                <w:szCs w:val="20"/>
              </w:rPr>
            </w:pPr>
            <w:r w:rsidRPr="00417363">
              <w:rPr>
                <w:szCs w:val="20"/>
              </w:rPr>
              <w:t>0.</w:t>
            </w:r>
            <w:r w:rsidRPr="00417363">
              <w:rPr>
                <w:spacing w:val="-1"/>
                <w:szCs w:val="20"/>
              </w:rPr>
              <w:t>.</w:t>
            </w:r>
            <w:r w:rsidRPr="00417363">
              <w:rPr>
                <w:szCs w:val="20"/>
              </w:rPr>
              <w:t>*</w:t>
            </w:r>
          </w:p>
          <w:p w14:paraId="0BE94A6F" w14:textId="77777777" w:rsidR="00AC7D93" w:rsidRPr="00417363" w:rsidRDefault="00AC7D93" w:rsidP="00116207">
            <w:pPr>
              <w:pStyle w:val="TableParagraph"/>
              <w:spacing w:line="226" w:lineRule="exact"/>
              <w:ind w:left="102"/>
              <w:rPr>
                <w:rFonts w:ascii="Georgia" w:eastAsia="Times New Roman" w:hAnsi="Georgia" w:cs="Times New Roman"/>
                <w:spacing w:val="-1"/>
                <w:sz w:val="20"/>
                <w:szCs w:val="20"/>
                <w:highlight w:val="yellow"/>
              </w:rPr>
            </w:pPr>
          </w:p>
        </w:tc>
      </w:tr>
      <w:tr w:rsidR="00AC7D93" w:rsidRPr="00E7695F" w14:paraId="6DBA16AB" w14:textId="77777777" w:rsidTr="004E08C2">
        <w:tc>
          <w:tcPr>
            <w:tcW w:w="2660" w:type="dxa"/>
          </w:tcPr>
          <w:p w14:paraId="1DDC4704" w14:textId="77777777" w:rsidR="00AC7D93" w:rsidRPr="00417363" w:rsidRDefault="00AC7D93" w:rsidP="00116207">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276" w:type="dxa"/>
          </w:tcPr>
          <w:p w14:paraId="269D165B" w14:textId="77777777" w:rsidR="00AC7D93" w:rsidRPr="00417363" w:rsidRDefault="00AC7D93" w:rsidP="00116207">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4110" w:type="dxa"/>
          </w:tcPr>
          <w:p w14:paraId="736F79D9"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6A25D0A" w14:textId="77777777" w:rsidR="00AC7D93" w:rsidRDefault="00AC7D93" w:rsidP="00116207">
            <w:pPr>
              <w:pStyle w:val="TableParagraph"/>
              <w:spacing w:line="226" w:lineRule="exact"/>
              <w:ind w:left="102"/>
              <w:rPr>
                <w:rFonts w:ascii="Georgia" w:hAnsi="Georgia"/>
                <w:spacing w:val="-1"/>
                <w:sz w:val="20"/>
                <w:szCs w:val="20"/>
              </w:rPr>
            </w:pPr>
          </w:p>
          <w:p w14:paraId="6DD80EFD"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Pr>
                <w:rFonts w:ascii="Georgia" w:hAnsi="Georgia"/>
                <w:b/>
                <w:spacing w:val="-1"/>
                <w:sz w:val="20"/>
                <w:szCs w:val="20"/>
              </w:rPr>
              <w:t>ska</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542F65">
              <w:rPr>
                <w:rFonts w:ascii="Georgia" w:hAnsi="Georgia"/>
                <w:sz w:val="20"/>
                <w:szCs w:val="20"/>
              </w:rPr>
              <w:t>, [R14].</w:t>
            </w:r>
          </w:p>
          <w:p w14:paraId="14C3EF42" w14:textId="77777777" w:rsidR="00AC7D93" w:rsidRDefault="00AC7D93" w:rsidP="00116207">
            <w:pPr>
              <w:pStyle w:val="TableParagraph"/>
              <w:spacing w:line="226" w:lineRule="exact"/>
              <w:rPr>
                <w:rFonts w:ascii="Georgia" w:hAnsi="Georgia"/>
                <w:spacing w:val="-1"/>
                <w:sz w:val="20"/>
                <w:szCs w:val="20"/>
              </w:rPr>
            </w:pPr>
          </w:p>
          <w:p w14:paraId="3BBE6775"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Pr>
                <w:rFonts w:ascii="Georgia" w:hAnsi="Georgia"/>
                <w:b/>
                <w:spacing w:val="-1"/>
                <w:sz w:val="20"/>
                <w:szCs w:val="20"/>
              </w:rPr>
              <w:t>ska</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542F65">
              <w:rPr>
                <w:rFonts w:ascii="Georgia" w:hAnsi="Georgia"/>
                <w:sz w:val="20"/>
                <w:szCs w:val="20"/>
              </w:rPr>
              <w:t>, [R14].</w:t>
            </w:r>
          </w:p>
          <w:p w14:paraId="1293BAFD" w14:textId="77777777" w:rsidR="00AC7D93" w:rsidRDefault="00AC7D93" w:rsidP="00116207">
            <w:pPr>
              <w:pStyle w:val="TableParagraph"/>
              <w:spacing w:line="226" w:lineRule="exact"/>
              <w:rPr>
                <w:rFonts w:ascii="Georgia" w:hAnsi="Georgia"/>
                <w:spacing w:val="-1"/>
                <w:sz w:val="20"/>
                <w:szCs w:val="20"/>
              </w:rPr>
            </w:pPr>
          </w:p>
          <w:p w14:paraId="48793A53"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Pr>
                <w:rFonts w:ascii="Georgia" w:hAnsi="Georgia"/>
                <w:b/>
                <w:spacing w:val="-1"/>
                <w:sz w:val="20"/>
                <w:szCs w:val="20"/>
              </w:rPr>
              <w:t>ska</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sidRPr="00542F65">
              <w:rPr>
                <w:rFonts w:ascii="Georgia" w:hAnsi="Georgia"/>
                <w:sz w:val="20"/>
                <w:szCs w:val="20"/>
              </w:rPr>
              <w:t>, [R14].</w:t>
            </w:r>
          </w:p>
          <w:p w14:paraId="6DBF67C1" w14:textId="77777777" w:rsidR="00AC7D93" w:rsidRPr="00F40155" w:rsidRDefault="00AC7D93" w:rsidP="00116207">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w:t>
            </w:r>
            <w:r>
              <w:rPr>
                <w:rFonts w:ascii="Georgia" w:hAnsi="Georgia"/>
                <w:spacing w:val="-1"/>
                <w:sz w:val="20"/>
                <w:szCs w:val="20"/>
              </w:rPr>
              <w:lastRenderedPageBreak/>
              <w:t xml:space="preserve">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 göras av en tjänsteproducent för reservnummer.</w:t>
            </w:r>
          </w:p>
          <w:p w14:paraId="62FC3CA4" w14:textId="77777777" w:rsidR="00AC7D93" w:rsidRDefault="00AC7D93" w:rsidP="00116207">
            <w:pPr>
              <w:pStyle w:val="TableParagraph"/>
              <w:spacing w:line="226" w:lineRule="exact"/>
              <w:ind w:left="102"/>
              <w:rPr>
                <w:rFonts w:ascii="Georgia" w:hAnsi="Georgia"/>
                <w:spacing w:val="-1"/>
                <w:sz w:val="20"/>
                <w:szCs w:val="20"/>
              </w:rPr>
            </w:pPr>
          </w:p>
          <w:p w14:paraId="01AF3E37"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3AF28744" w14:textId="77777777" w:rsidR="00AC7D93" w:rsidRPr="00417363" w:rsidRDefault="00AC7D93" w:rsidP="00116207">
            <w:pPr>
              <w:pStyle w:val="TableParagraph"/>
              <w:spacing w:line="226" w:lineRule="exact"/>
              <w:rPr>
                <w:rFonts w:ascii="Georgia" w:eastAsia="Times New Roman" w:hAnsi="Georgia" w:cs="Times New Roman"/>
                <w:spacing w:val="-1"/>
                <w:sz w:val="20"/>
                <w:szCs w:val="20"/>
                <w:highlight w:val="yellow"/>
              </w:rPr>
            </w:pPr>
          </w:p>
        </w:tc>
        <w:tc>
          <w:tcPr>
            <w:tcW w:w="1560" w:type="dxa"/>
          </w:tcPr>
          <w:p w14:paraId="053C19E5" w14:textId="77777777" w:rsidR="00AC7D93" w:rsidRPr="00417363" w:rsidRDefault="00AC7D93" w:rsidP="00116207">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1..1</w:t>
            </w:r>
          </w:p>
        </w:tc>
      </w:tr>
      <w:tr w:rsidR="00AC7D93" w:rsidRPr="00E7695F" w14:paraId="56F98E52" w14:textId="77777777" w:rsidTr="004E08C2">
        <w:tc>
          <w:tcPr>
            <w:tcW w:w="2660" w:type="dxa"/>
          </w:tcPr>
          <w:p w14:paraId="17048BF8" w14:textId="77777777" w:rsidR="00AC7D93" w:rsidRPr="00417363" w:rsidRDefault="00AC7D93" w:rsidP="00116207">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276" w:type="dxa"/>
          </w:tcPr>
          <w:p w14:paraId="247A67A9" w14:textId="77777777" w:rsidR="00AC7D93" w:rsidRPr="00417363" w:rsidRDefault="00AC7D93" w:rsidP="00116207">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4110" w:type="dxa"/>
          </w:tcPr>
          <w:p w14:paraId="372E00F4" w14:textId="77777777" w:rsidR="0083437F" w:rsidRPr="0083437F" w:rsidRDefault="0083437F" w:rsidP="0083437F">
            <w:pPr>
              <w:rPr>
                <w:iCs/>
                <w:szCs w:val="20"/>
              </w:rPr>
            </w:pPr>
            <w:r w:rsidRPr="0083437F">
              <w:rPr>
                <w:iCs/>
                <w:szCs w:val="20"/>
              </w:rPr>
              <w:t>Begränsar sökningen till det angivna intervallet. Begränsningen innebär att endast poster returneras där datumintervallet, som startar vid validityTimePeriod.start och slutar vid obsoleteTime eller validityTimePeriod.end om någon av dessa är satta, annars tills vidare, helt eller delvis överlappar med det angivna sökintervallet, dvs.</w:t>
            </w:r>
          </w:p>
          <w:p w14:paraId="7AE75965" w14:textId="77777777" w:rsidR="0083437F" w:rsidRPr="0083437F" w:rsidRDefault="0083437F" w:rsidP="0083437F">
            <w:pPr>
              <w:rPr>
                <w:iCs/>
                <w:szCs w:val="20"/>
              </w:rPr>
            </w:pPr>
          </w:p>
          <w:p w14:paraId="185D5FD8" w14:textId="77777777" w:rsidR="0083437F" w:rsidRPr="0083437F" w:rsidRDefault="0083437F" w:rsidP="0083437F">
            <w:pPr>
              <w:pStyle w:val="Liststycke"/>
              <w:numPr>
                <w:ilvl w:val="0"/>
                <w:numId w:val="38"/>
              </w:numPr>
              <w:ind w:left="316" w:hanging="263"/>
              <w:rPr>
                <w:iCs/>
                <w:szCs w:val="20"/>
              </w:rPr>
            </w:pPr>
            <w:r w:rsidRPr="0083437F">
              <w:rPr>
                <w:iCs/>
                <w:szCs w:val="20"/>
              </w:rPr>
              <w:t>det bildade intervallets startdatum ligger inom sökintervallets start- och slutdatum</w:t>
            </w:r>
          </w:p>
          <w:p w14:paraId="5132A787" w14:textId="77777777" w:rsidR="0083437F" w:rsidRPr="0083437F" w:rsidRDefault="0083437F" w:rsidP="0083437F">
            <w:pPr>
              <w:pStyle w:val="Liststycke"/>
              <w:numPr>
                <w:ilvl w:val="0"/>
                <w:numId w:val="38"/>
              </w:numPr>
              <w:ind w:left="316" w:hanging="263"/>
              <w:rPr>
                <w:iCs/>
                <w:szCs w:val="20"/>
              </w:rPr>
            </w:pPr>
            <w:r w:rsidRPr="0083437F">
              <w:rPr>
                <w:iCs/>
                <w:szCs w:val="20"/>
              </w:rPr>
              <w:t>det bildade intervallets slutdatum ligger inom sökintervallets start- och slutdatum</w:t>
            </w:r>
          </w:p>
          <w:p w14:paraId="1F51B984" w14:textId="77777777" w:rsidR="0083437F" w:rsidRPr="0083437F" w:rsidRDefault="0083437F" w:rsidP="0083437F">
            <w:pPr>
              <w:pStyle w:val="Liststycke"/>
              <w:numPr>
                <w:ilvl w:val="0"/>
                <w:numId w:val="38"/>
              </w:numPr>
              <w:ind w:left="316" w:hanging="263"/>
              <w:rPr>
                <w:iCs/>
                <w:szCs w:val="20"/>
              </w:rPr>
            </w:pPr>
            <w:r w:rsidRPr="0083437F">
              <w:rPr>
                <w:iCs/>
                <w:szCs w:val="20"/>
              </w:rPr>
              <w:t>det bildade intervallets startdatum ligger före sökintervallets startdatum och slutdatum ligger efter sökintervallets slutdatum</w:t>
            </w:r>
          </w:p>
          <w:p w14:paraId="1D46BDC5" w14:textId="77777777" w:rsidR="0083437F" w:rsidRPr="0083437F" w:rsidRDefault="0083437F" w:rsidP="0083437F">
            <w:pPr>
              <w:rPr>
                <w:iCs/>
                <w:szCs w:val="20"/>
              </w:rPr>
            </w:pPr>
          </w:p>
          <w:p w14:paraId="31577876" w14:textId="3DEAE69D" w:rsidR="00AC7D93" w:rsidRPr="00417363" w:rsidRDefault="0083437F" w:rsidP="0083437F">
            <w:pPr>
              <w:rPr>
                <w:i/>
                <w:szCs w:val="20"/>
                <w:highlight w:val="yellow"/>
              </w:rPr>
            </w:pPr>
            <w:r w:rsidRPr="0083437F">
              <w:rPr>
                <w:iCs/>
                <w:szCs w:val="20"/>
              </w:rPr>
              <w:t>Notera att sökintervallet beskrivs som ett datumintervall. Vid jämförelse konverteras datapostens tidpunkter till datum.</w:t>
            </w:r>
          </w:p>
        </w:tc>
        <w:tc>
          <w:tcPr>
            <w:tcW w:w="1560" w:type="dxa"/>
          </w:tcPr>
          <w:p w14:paraId="03B52282" w14:textId="77777777" w:rsidR="00AC7D93" w:rsidRPr="00417363" w:rsidRDefault="00AC7D93" w:rsidP="00116207">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AC7D93" w14:paraId="77114DA0" w14:textId="77777777" w:rsidTr="004E08C2">
        <w:tc>
          <w:tcPr>
            <w:tcW w:w="2660" w:type="dxa"/>
          </w:tcPr>
          <w:p w14:paraId="3ED5C95D" w14:textId="77777777" w:rsidR="00AC7D93" w:rsidRPr="00417363" w:rsidRDefault="00AC7D93" w:rsidP="00116207">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276" w:type="dxa"/>
          </w:tcPr>
          <w:p w14:paraId="2A9ACC01" w14:textId="77777777" w:rsidR="00AC7D93" w:rsidRPr="00417363" w:rsidRDefault="00AC7D93" w:rsidP="00116207">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4110" w:type="dxa"/>
          </w:tcPr>
          <w:p w14:paraId="0F910654" w14:textId="77777777" w:rsidR="00AC7D93" w:rsidRPr="00417363" w:rsidRDefault="00AC7D93" w:rsidP="00116207">
            <w:pPr>
              <w:rPr>
                <w:i/>
                <w:szCs w:val="20"/>
              </w:rPr>
            </w:pPr>
            <w:r w:rsidRPr="00417363">
              <w:rPr>
                <w:spacing w:val="-1"/>
                <w:szCs w:val="20"/>
              </w:rPr>
              <w:t>Startdatum. Format ÅÅÅÅMMDD.</w:t>
            </w:r>
          </w:p>
        </w:tc>
        <w:tc>
          <w:tcPr>
            <w:tcW w:w="1560" w:type="dxa"/>
          </w:tcPr>
          <w:p w14:paraId="49AC6E53"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AC7D93" w14:paraId="26F0B605" w14:textId="77777777" w:rsidTr="004E08C2">
        <w:tc>
          <w:tcPr>
            <w:tcW w:w="2660" w:type="dxa"/>
          </w:tcPr>
          <w:p w14:paraId="6DDBED68"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276" w:type="dxa"/>
          </w:tcPr>
          <w:p w14:paraId="292F9968" w14:textId="77777777" w:rsidR="00AC7D93" w:rsidRPr="00417363" w:rsidRDefault="00AC7D93" w:rsidP="00116207">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4110" w:type="dxa"/>
          </w:tcPr>
          <w:p w14:paraId="221CF08B" w14:textId="77777777" w:rsidR="00AC7D93" w:rsidRPr="00417363" w:rsidRDefault="00AC7D93" w:rsidP="00116207">
            <w:pPr>
              <w:rPr>
                <w:szCs w:val="20"/>
              </w:rPr>
            </w:pPr>
            <w:r w:rsidRPr="00417363">
              <w:rPr>
                <w:spacing w:val="-1"/>
                <w:szCs w:val="20"/>
              </w:rPr>
              <w:t>Slutdatum. Format ÅÅÅÅMMDD.</w:t>
            </w:r>
          </w:p>
        </w:tc>
        <w:tc>
          <w:tcPr>
            <w:tcW w:w="1560" w:type="dxa"/>
          </w:tcPr>
          <w:p w14:paraId="4B44BC18"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z w:val="20"/>
                <w:szCs w:val="20"/>
              </w:rPr>
              <w:t>1..1</w:t>
            </w:r>
          </w:p>
        </w:tc>
      </w:tr>
      <w:tr w:rsidR="00AC7D93" w14:paraId="01A8FDF7" w14:textId="77777777" w:rsidTr="004E08C2">
        <w:tc>
          <w:tcPr>
            <w:tcW w:w="2660" w:type="dxa"/>
          </w:tcPr>
          <w:p w14:paraId="7B83945C"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276" w:type="dxa"/>
          </w:tcPr>
          <w:p w14:paraId="01DF969F" w14:textId="77777777" w:rsidR="00AC7D93" w:rsidRPr="00417363" w:rsidRDefault="00AC7D93" w:rsidP="00116207">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4110" w:type="dxa"/>
          </w:tcPr>
          <w:p w14:paraId="554E6240" w14:textId="126EB47D" w:rsidR="00AC7D93" w:rsidRDefault="00156137" w:rsidP="00116207">
            <w:pPr>
              <w:spacing w:line="226" w:lineRule="exact"/>
              <w:rPr>
                <w:szCs w:val="20"/>
              </w:rPr>
            </w:pPr>
            <w:r w:rsidRPr="00156137">
              <w:rPr>
                <w:szCs w:val="20"/>
              </w:rPr>
              <w:t>Begränsar sökningen till aktivitet som är skapad i det angivna källsystemet. Tjänsteproducenten förväntas enbart returnera poster som tillhör efterfrågat källsystem.</w:t>
            </w:r>
          </w:p>
          <w:p w14:paraId="45AB69D1" w14:textId="77777777" w:rsidR="00156137" w:rsidRDefault="00156137" w:rsidP="00116207">
            <w:pPr>
              <w:spacing w:line="226" w:lineRule="exact"/>
              <w:rPr>
                <w:szCs w:val="20"/>
              </w:rPr>
            </w:pPr>
          </w:p>
          <w:p w14:paraId="3B1C1907" w14:textId="77777777" w:rsidR="00AC7D93" w:rsidRPr="00025842" w:rsidRDefault="00AC7D93" w:rsidP="00116207">
            <w:pPr>
              <w:spacing w:line="226" w:lineRule="exact"/>
              <w:rPr>
                <w:szCs w:val="20"/>
              </w:rPr>
            </w:pPr>
            <w:r w:rsidRPr="00025842">
              <w:rPr>
                <w:szCs w:val="20"/>
              </w:rPr>
              <w:lastRenderedPageBreak/>
              <w:t>Värdet på detta fält måste överensstämma med värdet på logicalAddress i anropets tekniska kuvertering (ex. SOAP-header).</w:t>
            </w:r>
          </w:p>
          <w:p w14:paraId="3FF8EAF9" w14:textId="77777777" w:rsidR="00AC7D93" w:rsidRPr="00025842" w:rsidRDefault="00AC7D93" w:rsidP="00116207">
            <w:pPr>
              <w:spacing w:line="226" w:lineRule="exact"/>
              <w:ind w:left="102"/>
              <w:rPr>
                <w:spacing w:val="-1"/>
                <w:szCs w:val="20"/>
              </w:rPr>
            </w:pPr>
          </w:p>
          <w:p w14:paraId="4B5B2C98" w14:textId="77777777" w:rsidR="00AC7D93" w:rsidRPr="00025842" w:rsidRDefault="00AC7D93" w:rsidP="00116207">
            <w:pPr>
              <w:spacing w:line="226" w:lineRule="exact"/>
              <w:rPr>
                <w:szCs w:val="20"/>
              </w:rPr>
            </w:pPr>
            <w:r w:rsidRPr="00025842">
              <w:rPr>
                <w:szCs w:val="20"/>
              </w:rPr>
              <w:t>Det innebär i praktiken att aggregerande tjänster inte används när detta fält anges.</w:t>
            </w:r>
          </w:p>
          <w:p w14:paraId="03CAB0C5" w14:textId="77777777" w:rsidR="00AC7D93" w:rsidRPr="00025842" w:rsidRDefault="00AC7D93" w:rsidP="00116207">
            <w:pPr>
              <w:spacing w:line="226" w:lineRule="exact"/>
              <w:ind w:left="102"/>
              <w:rPr>
                <w:szCs w:val="20"/>
              </w:rPr>
            </w:pPr>
          </w:p>
          <w:p w14:paraId="11EC181D" w14:textId="77777777" w:rsidR="00AC7D93" w:rsidRDefault="00AC7D93" w:rsidP="00116207">
            <w:pPr>
              <w:pStyle w:val="TableParagraph"/>
              <w:spacing w:line="226" w:lineRule="exact"/>
              <w:rPr>
                <w:rFonts w:ascii="Georgia" w:hAnsi="Georgia"/>
                <w:sz w:val="20"/>
                <w:szCs w:val="20"/>
              </w:rPr>
            </w:pPr>
            <w:r>
              <w:rPr>
                <w:rFonts w:ascii="Georgia" w:hAnsi="Georgia"/>
                <w:b/>
                <w:sz w:val="20"/>
                <w:szCs w:val="20"/>
              </w:rPr>
              <w:t>Ska</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2965B9E6" w14:textId="77777777" w:rsidR="00AC7D93" w:rsidRPr="00025842" w:rsidRDefault="00AC7D93" w:rsidP="00116207">
            <w:pPr>
              <w:pStyle w:val="TableParagraph"/>
              <w:spacing w:line="226" w:lineRule="exact"/>
              <w:rPr>
                <w:rFonts w:ascii="Georgia" w:hAnsi="Georgia"/>
                <w:sz w:val="20"/>
                <w:szCs w:val="20"/>
              </w:rPr>
            </w:pPr>
            <w:r>
              <w:rPr>
                <w:rFonts w:ascii="Georgia" w:hAnsi="Georgia"/>
                <w:b/>
                <w:sz w:val="20"/>
                <w:szCs w:val="20"/>
              </w:rPr>
              <w:t>Ska</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3E996A39" w14:textId="77777777" w:rsidR="00AC7D93" w:rsidRPr="00025842" w:rsidRDefault="00AC7D93" w:rsidP="00116207">
            <w:pPr>
              <w:pStyle w:val="TableParagraph"/>
              <w:spacing w:line="226" w:lineRule="exact"/>
              <w:ind w:left="102"/>
              <w:rPr>
                <w:rFonts w:ascii="Georgia" w:hAnsi="Georgia"/>
                <w:spacing w:val="-1"/>
                <w:sz w:val="20"/>
                <w:szCs w:val="20"/>
              </w:rPr>
            </w:pPr>
          </w:p>
          <w:p w14:paraId="1E8CD2FE" w14:textId="77777777" w:rsidR="00AC7D93" w:rsidRPr="00025842" w:rsidRDefault="00AC7D93" w:rsidP="00116207">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Pr>
                <w:rFonts w:ascii="Georgia" w:hAnsi="Georgia"/>
                <w:b/>
                <w:spacing w:val="-1"/>
                <w:sz w:val="20"/>
                <w:szCs w:val="20"/>
              </w:rPr>
              <w:t>ska</w:t>
            </w:r>
            <w:r w:rsidRPr="00025842">
              <w:rPr>
                <w:rFonts w:ascii="Georgia" w:hAnsi="Georgia"/>
                <w:spacing w:val="-1"/>
                <w:sz w:val="20"/>
                <w:szCs w:val="20"/>
              </w:rPr>
              <w:t xml:space="preserve"> ett svar endast innehålla en resultType med result.resultCode satt till ERROR samt result.errorCode satt till INVALID_REQUEST</w:t>
            </w:r>
          </w:p>
          <w:p w14:paraId="1B871C4A" w14:textId="77777777" w:rsidR="00AC7D93" w:rsidRPr="00025842" w:rsidRDefault="00AC7D93" w:rsidP="00116207">
            <w:pPr>
              <w:pStyle w:val="TableParagraph"/>
              <w:spacing w:line="226" w:lineRule="exact"/>
              <w:ind w:left="102"/>
              <w:rPr>
                <w:rFonts w:ascii="Georgia" w:hAnsi="Georgia"/>
                <w:spacing w:val="-1"/>
                <w:sz w:val="20"/>
                <w:szCs w:val="20"/>
              </w:rPr>
            </w:pPr>
          </w:p>
          <w:p w14:paraId="2954F756" w14:textId="77777777" w:rsidR="00AC7D93" w:rsidRPr="00417363" w:rsidRDefault="00AC7D93" w:rsidP="00116207">
            <w:pPr>
              <w:rPr>
                <w:i/>
                <w:spacing w:val="-1"/>
                <w:szCs w:val="20"/>
              </w:rPr>
            </w:pPr>
            <w:r w:rsidRPr="00025842">
              <w:rPr>
                <w:spacing w:val="-1"/>
                <w:szCs w:val="20"/>
              </w:rPr>
              <w:t xml:space="preserve">Om careContactId är satt och sourceSystemHSAId är tomt </w:t>
            </w:r>
            <w:r>
              <w:rPr>
                <w:b/>
                <w:spacing w:val="-1"/>
                <w:szCs w:val="20"/>
              </w:rPr>
              <w:t>ska</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3BA1576A" w14:textId="77777777" w:rsidR="00AC7D93" w:rsidRPr="00417363" w:rsidRDefault="00AC7D93" w:rsidP="00116207">
            <w:pPr>
              <w:spacing w:line="229" w:lineRule="exact"/>
              <w:ind w:left="102"/>
              <w:rPr>
                <w:szCs w:val="20"/>
              </w:rPr>
            </w:pPr>
            <w:r w:rsidRPr="00417363">
              <w:rPr>
                <w:szCs w:val="20"/>
              </w:rPr>
              <w:lastRenderedPageBreak/>
              <w:t>0..1</w:t>
            </w:r>
          </w:p>
          <w:p w14:paraId="37A347B0" w14:textId="77777777" w:rsidR="00AC7D93" w:rsidRPr="00417363" w:rsidRDefault="00AC7D93" w:rsidP="00116207">
            <w:pPr>
              <w:spacing w:line="229" w:lineRule="exact"/>
              <w:ind w:left="102"/>
              <w:rPr>
                <w:szCs w:val="20"/>
              </w:rPr>
            </w:pPr>
          </w:p>
          <w:p w14:paraId="0E01FE09" w14:textId="77777777" w:rsidR="00AC7D93" w:rsidRPr="00417363" w:rsidRDefault="00AC7D93" w:rsidP="00116207">
            <w:pPr>
              <w:spacing w:line="229" w:lineRule="exact"/>
              <w:ind w:left="102"/>
              <w:rPr>
                <w:szCs w:val="20"/>
              </w:rPr>
            </w:pPr>
          </w:p>
          <w:p w14:paraId="7D7B639A" w14:textId="77777777" w:rsidR="00AC7D93" w:rsidRPr="00417363" w:rsidRDefault="00AC7D93" w:rsidP="00116207">
            <w:pPr>
              <w:pStyle w:val="TableParagraph"/>
              <w:spacing w:line="226" w:lineRule="exact"/>
              <w:ind w:left="102"/>
              <w:rPr>
                <w:rFonts w:ascii="Georgia" w:hAnsi="Georgia"/>
                <w:i/>
                <w:sz w:val="20"/>
                <w:szCs w:val="20"/>
              </w:rPr>
            </w:pPr>
          </w:p>
        </w:tc>
      </w:tr>
      <w:tr w:rsidR="00AC7D93" w14:paraId="6D47504A" w14:textId="77777777" w:rsidTr="004E08C2">
        <w:tc>
          <w:tcPr>
            <w:tcW w:w="2660" w:type="dxa"/>
          </w:tcPr>
          <w:p w14:paraId="4B239950"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276" w:type="dxa"/>
          </w:tcPr>
          <w:p w14:paraId="2FBD6ED4" w14:textId="77777777" w:rsidR="00AC7D93" w:rsidRPr="00417363" w:rsidRDefault="00AC7D93" w:rsidP="00116207">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4110" w:type="dxa"/>
          </w:tcPr>
          <w:p w14:paraId="11517503" w14:textId="77777777" w:rsidR="00AC7D93" w:rsidRPr="00574AE3" w:rsidRDefault="00AC7D93" w:rsidP="00116207">
            <w:pPr>
              <w:spacing w:line="229" w:lineRule="exact"/>
              <w:ind w:left="34"/>
              <w:rPr>
                <w:spacing w:val="-1"/>
                <w:szCs w:val="20"/>
              </w:rPr>
            </w:pPr>
            <w:r w:rsidRPr="00417363">
              <w:rPr>
                <w:spacing w:val="-1"/>
                <w:szCs w:val="20"/>
              </w:rPr>
              <w:t xml:space="preserve">Begränsar sökningen till den </w:t>
            </w:r>
            <w:r>
              <w:rPr>
                <w:spacing w:val="-1"/>
                <w:szCs w:val="20"/>
              </w:rPr>
              <w:t xml:space="preserve">uppmärksamhetsinformation som dokumenterades vid </w:t>
            </w:r>
            <w:r>
              <w:t>hälso</w:t>
            </w:r>
            <w:r w:rsidRPr="002B336D">
              <w:t xml:space="preserve">- och </w:t>
            </w:r>
            <w:r>
              <w:t xml:space="preserve">sjukvårds </w:t>
            </w:r>
            <w:r w:rsidRPr="00417363">
              <w:rPr>
                <w:spacing w:val="-1"/>
                <w:szCs w:val="20"/>
              </w:rPr>
              <w:t>kontakt</w:t>
            </w:r>
            <w:r>
              <w:rPr>
                <w:spacing w:val="-1"/>
                <w:szCs w:val="20"/>
              </w:rPr>
              <w:t>.</w:t>
            </w:r>
          </w:p>
        </w:tc>
        <w:tc>
          <w:tcPr>
            <w:tcW w:w="1560" w:type="dxa"/>
          </w:tcPr>
          <w:p w14:paraId="7D02BE31"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AC7D93" w14:paraId="59573441" w14:textId="77777777" w:rsidTr="004E08C2">
        <w:tc>
          <w:tcPr>
            <w:tcW w:w="2660" w:type="dxa"/>
          </w:tcPr>
          <w:p w14:paraId="63E015B3" w14:textId="77777777" w:rsidR="00AC7D93" w:rsidRPr="00417363" w:rsidRDefault="00AC7D93" w:rsidP="00116207">
            <w:pPr>
              <w:pStyle w:val="TableParagraph"/>
              <w:spacing w:line="229" w:lineRule="exact"/>
              <w:ind w:left="102"/>
              <w:rPr>
                <w:rFonts w:ascii="Georgia" w:hAnsi="Georgia" w:cs="Arial"/>
                <w:i/>
                <w:color w:val="000000"/>
                <w:sz w:val="20"/>
                <w:szCs w:val="20"/>
                <w:highlight w:val="white"/>
                <w:lang w:eastAsia="sv-SE"/>
              </w:rPr>
            </w:pPr>
          </w:p>
        </w:tc>
        <w:tc>
          <w:tcPr>
            <w:tcW w:w="1276" w:type="dxa"/>
          </w:tcPr>
          <w:p w14:paraId="26AD66BF" w14:textId="77777777" w:rsidR="00AC7D93" w:rsidRPr="00417363" w:rsidRDefault="00AC7D93" w:rsidP="00116207">
            <w:pPr>
              <w:pStyle w:val="TableParagraph"/>
              <w:spacing w:line="226" w:lineRule="exact"/>
              <w:ind w:left="102"/>
              <w:rPr>
                <w:rFonts w:ascii="Georgia" w:hAnsi="Georgia"/>
                <w:i/>
                <w:sz w:val="20"/>
                <w:szCs w:val="20"/>
              </w:rPr>
            </w:pPr>
          </w:p>
        </w:tc>
        <w:tc>
          <w:tcPr>
            <w:tcW w:w="4110" w:type="dxa"/>
          </w:tcPr>
          <w:p w14:paraId="654B6462" w14:textId="77777777" w:rsidR="00AC7D93" w:rsidRPr="00417363" w:rsidRDefault="00AC7D93" w:rsidP="00116207">
            <w:pPr>
              <w:rPr>
                <w:i/>
                <w:szCs w:val="20"/>
              </w:rPr>
            </w:pPr>
          </w:p>
        </w:tc>
        <w:tc>
          <w:tcPr>
            <w:tcW w:w="1560" w:type="dxa"/>
          </w:tcPr>
          <w:p w14:paraId="1856E9E2" w14:textId="77777777" w:rsidR="00AC7D93" w:rsidRPr="00417363" w:rsidRDefault="00AC7D93" w:rsidP="00116207">
            <w:pPr>
              <w:pStyle w:val="TableParagraph"/>
              <w:spacing w:line="226" w:lineRule="exact"/>
              <w:ind w:left="102"/>
              <w:rPr>
                <w:rFonts w:ascii="Georgia" w:hAnsi="Georgia"/>
                <w:i/>
                <w:sz w:val="20"/>
                <w:szCs w:val="20"/>
              </w:rPr>
            </w:pPr>
          </w:p>
        </w:tc>
      </w:tr>
      <w:tr w:rsidR="00AC7D93" w14:paraId="091D4E09" w14:textId="77777777" w:rsidTr="004E08C2">
        <w:tc>
          <w:tcPr>
            <w:tcW w:w="2660" w:type="dxa"/>
            <w:shd w:val="clear" w:color="auto" w:fill="D9D9D9" w:themeFill="background1" w:themeFillShade="D9"/>
          </w:tcPr>
          <w:p w14:paraId="017C8173" w14:textId="77777777" w:rsidR="00AC7D93" w:rsidRPr="00417363" w:rsidRDefault="00AC7D93" w:rsidP="00116207">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276" w:type="dxa"/>
            <w:shd w:val="clear" w:color="auto" w:fill="D9D9D9" w:themeFill="background1" w:themeFillShade="D9"/>
          </w:tcPr>
          <w:p w14:paraId="207ED878" w14:textId="77777777" w:rsidR="00AC7D93" w:rsidRPr="00417363" w:rsidRDefault="00AC7D93" w:rsidP="00116207">
            <w:pPr>
              <w:pStyle w:val="TableParagraph"/>
              <w:spacing w:line="226" w:lineRule="exact"/>
              <w:ind w:left="102"/>
              <w:rPr>
                <w:rFonts w:ascii="Georgia" w:hAnsi="Georgia"/>
                <w:i/>
                <w:sz w:val="20"/>
                <w:szCs w:val="20"/>
              </w:rPr>
            </w:pPr>
          </w:p>
        </w:tc>
        <w:tc>
          <w:tcPr>
            <w:tcW w:w="4110" w:type="dxa"/>
            <w:shd w:val="clear" w:color="auto" w:fill="D9D9D9" w:themeFill="background1" w:themeFillShade="D9"/>
          </w:tcPr>
          <w:p w14:paraId="3D433635" w14:textId="77777777" w:rsidR="00AC7D93" w:rsidRPr="00417363" w:rsidRDefault="00AC7D93" w:rsidP="00116207">
            <w:pPr>
              <w:rPr>
                <w:i/>
                <w:szCs w:val="20"/>
              </w:rPr>
            </w:pPr>
          </w:p>
        </w:tc>
        <w:tc>
          <w:tcPr>
            <w:tcW w:w="1560" w:type="dxa"/>
            <w:shd w:val="clear" w:color="auto" w:fill="D9D9D9" w:themeFill="background1" w:themeFillShade="D9"/>
          </w:tcPr>
          <w:p w14:paraId="56836096" w14:textId="77777777" w:rsidR="00AC7D93" w:rsidRPr="00417363" w:rsidRDefault="00AC7D93" w:rsidP="00116207">
            <w:pPr>
              <w:pStyle w:val="TableParagraph"/>
              <w:spacing w:line="226" w:lineRule="exact"/>
              <w:ind w:left="102"/>
              <w:rPr>
                <w:rFonts w:ascii="Georgia" w:hAnsi="Georgia"/>
                <w:i/>
                <w:sz w:val="20"/>
                <w:szCs w:val="20"/>
              </w:rPr>
            </w:pPr>
          </w:p>
        </w:tc>
      </w:tr>
      <w:tr w:rsidR="00AC7D93" w14:paraId="229B21D3" w14:textId="77777777" w:rsidTr="004E08C2">
        <w:tc>
          <w:tcPr>
            <w:tcW w:w="2660" w:type="dxa"/>
            <w:shd w:val="clear" w:color="auto" w:fill="auto"/>
          </w:tcPr>
          <w:p w14:paraId="44476631" w14:textId="77777777" w:rsidR="00AC7D93" w:rsidRPr="00417363" w:rsidRDefault="00AC7D93" w:rsidP="00116207">
            <w:pPr>
              <w:spacing w:line="229" w:lineRule="exact"/>
              <w:rPr>
                <w:szCs w:val="20"/>
              </w:rPr>
            </w:pPr>
            <w:r w:rsidRPr="00417363">
              <w:rPr>
                <w:szCs w:val="20"/>
              </w:rPr>
              <w:t xml:space="preserve"> alertInformation</w:t>
            </w:r>
          </w:p>
          <w:p w14:paraId="0228451D" w14:textId="77777777" w:rsidR="00AC7D93" w:rsidRPr="00417363" w:rsidRDefault="00AC7D93" w:rsidP="00116207">
            <w:pPr>
              <w:pStyle w:val="TableParagraph"/>
              <w:spacing w:line="229" w:lineRule="exact"/>
              <w:ind w:left="102"/>
              <w:rPr>
                <w:rFonts w:ascii="Georgia" w:hAnsi="Georgia" w:cs="Arial"/>
                <w:i/>
                <w:color w:val="000000"/>
                <w:sz w:val="20"/>
                <w:szCs w:val="20"/>
                <w:highlight w:val="white"/>
                <w:lang w:eastAsia="sv-SE"/>
              </w:rPr>
            </w:pPr>
          </w:p>
        </w:tc>
        <w:tc>
          <w:tcPr>
            <w:tcW w:w="1276" w:type="dxa"/>
            <w:shd w:val="clear" w:color="auto" w:fill="auto"/>
          </w:tcPr>
          <w:p w14:paraId="5DF01ECF"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4110" w:type="dxa"/>
            <w:shd w:val="clear" w:color="auto" w:fill="auto"/>
          </w:tcPr>
          <w:p w14:paraId="5FDACAA9" w14:textId="77777777" w:rsidR="00AC7D93" w:rsidRPr="00417363" w:rsidRDefault="00AC7D93" w:rsidP="00116207">
            <w:pPr>
              <w:rPr>
                <w:i/>
                <w:szCs w:val="20"/>
              </w:rPr>
            </w:pPr>
            <w:r w:rsidRPr="00417363">
              <w:rPr>
                <w:szCs w:val="20"/>
              </w:rPr>
              <w:t>De diagnoser som matchar begäran.</w:t>
            </w:r>
          </w:p>
        </w:tc>
        <w:tc>
          <w:tcPr>
            <w:tcW w:w="1560" w:type="dxa"/>
            <w:shd w:val="clear" w:color="auto" w:fill="auto"/>
          </w:tcPr>
          <w:p w14:paraId="679D8F9B"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AC7D93" w14:paraId="702A85E0" w14:textId="77777777" w:rsidTr="004E08C2">
        <w:tc>
          <w:tcPr>
            <w:tcW w:w="2660" w:type="dxa"/>
            <w:shd w:val="clear" w:color="auto" w:fill="D9D9D9" w:themeFill="background1" w:themeFillShade="D9"/>
          </w:tcPr>
          <w:p w14:paraId="346D6070" w14:textId="77777777" w:rsidR="00AC7D93" w:rsidRPr="00417363" w:rsidRDefault="00AC7D93" w:rsidP="00116207">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276" w:type="dxa"/>
            <w:shd w:val="clear" w:color="auto" w:fill="D9D9D9" w:themeFill="background1" w:themeFillShade="D9"/>
          </w:tcPr>
          <w:p w14:paraId="631978C9"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4110" w:type="dxa"/>
            <w:shd w:val="clear" w:color="auto" w:fill="D9D9D9" w:themeFill="background1" w:themeFillShade="D9"/>
          </w:tcPr>
          <w:p w14:paraId="633B9786" w14:textId="77777777" w:rsidR="00AC7D93" w:rsidRPr="00417363" w:rsidRDefault="00AC7D93" w:rsidP="00116207">
            <w:pPr>
              <w:rPr>
                <w:i/>
                <w:szCs w:val="20"/>
              </w:rPr>
            </w:pPr>
            <w:r w:rsidRPr="00417363">
              <w:rPr>
                <w:szCs w:val="20"/>
              </w:rPr>
              <w:t>Innehåller basinformation om dokumentet</w:t>
            </w:r>
          </w:p>
        </w:tc>
        <w:tc>
          <w:tcPr>
            <w:tcW w:w="1560" w:type="dxa"/>
            <w:shd w:val="clear" w:color="auto" w:fill="D9D9D9" w:themeFill="background1" w:themeFillShade="D9"/>
          </w:tcPr>
          <w:p w14:paraId="0030EE17"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AC7D93" w14:paraId="5573A13E" w14:textId="77777777" w:rsidTr="004E08C2">
        <w:tc>
          <w:tcPr>
            <w:tcW w:w="2660" w:type="dxa"/>
            <w:shd w:val="clear" w:color="auto" w:fill="auto"/>
          </w:tcPr>
          <w:p w14:paraId="2A5ED1F2" w14:textId="77777777" w:rsidR="00AC7D93" w:rsidRPr="00417363" w:rsidRDefault="00AC7D93" w:rsidP="00116207">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276" w:type="dxa"/>
            <w:shd w:val="clear" w:color="auto" w:fill="auto"/>
          </w:tcPr>
          <w:p w14:paraId="12A9049D"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4110" w:type="dxa"/>
            <w:shd w:val="clear" w:color="auto" w:fill="auto"/>
          </w:tcPr>
          <w:p w14:paraId="41EF9060" w14:textId="04275E6C" w:rsidR="00AC7D93" w:rsidRDefault="00AC7D93" w:rsidP="00116207">
            <w:pPr>
              <w:rPr>
                <w:szCs w:val="20"/>
              </w:rPr>
            </w:pPr>
            <w:r w:rsidRPr="00417363">
              <w:rPr>
                <w:szCs w:val="20"/>
              </w:rPr>
              <w:t>Dokumentets identitet som är unik inom källsystemet.</w:t>
            </w:r>
          </w:p>
          <w:p w14:paraId="2B28515E" w14:textId="77777777" w:rsidR="00375D21" w:rsidRPr="00375D21" w:rsidRDefault="00375D21" w:rsidP="00375D21">
            <w:pPr>
              <w:shd w:val="clear" w:color="auto" w:fill="FFFFFF"/>
              <w:spacing w:before="100" w:beforeAutospacing="1" w:after="100" w:afterAutospacing="1" w:line="240" w:lineRule="auto"/>
              <w:rPr>
                <w:szCs w:val="20"/>
              </w:rPr>
            </w:pPr>
            <w:r w:rsidRPr="00375D21">
              <w:rPr>
                <w:szCs w:val="20"/>
              </w:rPr>
              <w:t>Identifieraren ska vara konsistent och beständigt mellan olika majorversioner av ett kontrakt. Ett exempel på detta är att en vårdkontakt ska ha samma identifierare i majorversion 3 och 4 av ett tjänstekontrakt för att läsa vårdkontakter.</w:t>
            </w:r>
          </w:p>
          <w:p w14:paraId="1E8288D2" w14:textId="44C63D38" w:rsidR="00AC7D93" w:rsidRPr="00417363" w:rsidRDefault="00375D21" w:rsidP="00375D21">
            <w:pPr>
              <w:rPr>
                <w:i/>
                <w:szCs w:val="20"/>
              </w:rPr>
            </w:pPr>
            <w:r w:rsidRPr="00375D21">
              <w:rPr>
                <w:szCs w:val="20"/>
              </w:rPr>
              <w:t xml:space="preserve">Identifieraren ska vara konsistent och </w:t>
            </w:r>
            <w:r w:rsidRPr="00375D21">
              <w:rPr>
                <w:szCs w:val="20"/>
              </w:rPr>
              <w:lastRenderedPageBreak/>
              <w:t>beständigt mellan olika kontrakt. Ett exempel på detta är att samma remiss-identitet ska användas i ett tjänstekontrakt för att läsa remisser, samt tjänstekontraktet som läser remissvar som refererar till den ursprungliga remissen</w:t>
            </w:r>
            <w:r>
              <w:rPr>
                <w:szCs w:val="20"/>
              </w:rPr>
              <w:t>.</w:t>
            </w:r>
          </w:p>
        </w:tc>
        <w:tc>
          <w:tcPr>
            <w:tcW w:w="1560" w:type="dxa"/>
            <w:shd w:val="clear" w:color="auto" w:fill="auto"/>
          </w:tcPr>
          <w:p w14:paraId="10C7A0E1"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lastRenderedPageBreak/>
              <w:t>1..1</w:t>
            </w:r>
          </w:p>
        </w:tc>
      </w:tr>
      <w:tr w:rsidR="00AC7D93" w14:paraId="0F63116B" w14:textId="77777777" w:rsidTr="004E08C2">
        <w:tc>
          <w:tcPr>
            <w:tcW w:w="2660" w:type="dxa"/>
          </w:tcPr>
          <w:p w14:paraId="4FFDA8A1" w14:textId="77777777" w:rsidR="00AC7D93" w:rsidRPr="00417363" w:rsidRDefault="00AC7D93" w:rsidP="00116207">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276" w:type="dxa"/>
          </w:tcPr>
          <w:p w14:paraId="513B11E9"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4110" w:type="dxa"/>
          </w:tcPr>
          <w:p w14:paraId="622B0749" w14:textId="77777777" w:rsidR="00AC7D93" w:rsidRPr="00417363" w:rsidRDefault="00AC7D93" w:rsidP="00116207">
            <w:pPr>
              <w:rPr>
                <w:szCs w:val="20"/>
              </w:rPr>
            </w:pPr>
            <w:r w:rsidRPr="00417363">
              <w:rPr>
                <w:szCs w:val="20"/>
              </w:rPr>
              <w:t>HSA-id för det system som dokumentet är skapat i.</w:t>
            </w:r>
          </w:p>
        </w:tc>
        <w:tc>
          <w:tcPr>
            <w:tcW w:w="1560" w:type="dxa"/>
          </w:tcPr>
          <w:p w14:paraId="27C36E16"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z w:val="20"/>
                <w:szCs w:val="20"/>
              </w:rPr>
              <w:t>1..1</w:t>
            </w:r>
          </w:p>
        </w:tc>
      </w:tr>
      <w:tr w:rsidR="00AC7D93" w14:paraId="14CCD134" w14:textId="77777777" w:rsidTr="004E08C2">
        <w:tc>
          <w:tcPr>
            <w:tcW w:w="2660" w:type="dxa"/>
          </w:tcPr>
          <w:p w14:paraId="669FFE06" w14:textId="77777777" w:rsidR="00AC7D93" w:rsidRPr="008B1FC7" w:rsidRDefault="00AC7D93" w:rsidP="00116207">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276" w:type="dxa"/>
          </w:tcPr>
          <w:p w14:paraId="22E12950" w14:textId="77777777" w:rsidR="00AC7D93" w:rsidRPr="008B1FC7" w:rsidRDefault="00AC7D93" w:rsidP="00116207">
            <w:pPr>
              <w:pStyle w:val="TableParagraph"/>
              <w:spacing w:line="226" w:lineRule="exact"/>
              <w:ind w:left="102"/>
              <w:rPr>
                <w:rFonts w:ascii="Georgia" w:hAnsi="Georgia"/>
                <w:color w:val="FF0000"/>
                <w:spacing w:val="-1"/>
                <w:sz w:val="20"/>
                <w:szCs w:val="20"/>
              </w:rPr>
            </w:pPr>
          </w:p>
        </w:tc>
        <w:tc>
          <w:tcPr>
            <w:tcW w:w="4110" w:type="dxa"/>
          </w:tcPr>
          <w:p w14:paraId="32FAA294" w14:textId="77777777" w:rsidR="00AC7D93" w:rsidRPr="008B1FC7" w:rsidRDefault="00AC7D93" w:rsidP="00116207">
            <w:pPr>
              <w:rPr>
                <w:color w:val="FF0000"/>
                <w:szCs w:val="20"/>
              </w:rPr>
            </w:pPr>
            <w:r>
              <w:rPr>
                <w:color w:val="FF0000"/>
                <w:spacing w:val="-1"/>
                <w:szCs w:val="20"/>
              </w:rPr>
              <w:t>N/A</w:t>
            </w:r>
          </w:p>
        </w:tc>
        <w:tc>
          <w:tcPr>
            <w:tcW w:w="1560" w:type="dxa"/>
          </w:tcPr>
          <w:p w14:paraId="543BCA4D" w14:textId="77777777" w:rsidR="00AC7D93" w:rsidRPr="008B1FC7" w:rsidRDefault="00AC7D93" w:rsidP="00116207">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AC7D93" w14:paraId="404B906C" w14:textId="77777777" w:rsidTr="004E08C2">
        <w:tc>
          <w:tcPr>
            <w:tcW w:w="2660" w:type="dxa"/>
          </w:tcPr>
          <w:p w14:paraId="10827A94" w14:textId="77777777" w:rsidR="00AC7D93" w:rsidRPr="008B1FC7" w:rsidRDefault="00AC7D93" w:rsidP="00116207">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276" w:type="dxa"/>
          </w:tcPr>
          <w:p w14:paraId="78A54C90" w14:textId="77777777" w:rsidR="00AC7D93" w:rsidRPr="008B1FC7" w:rsidRDefault="00AC7D93" w:rsidP="00116207">
            <w:pPr>
              <w:pStyle w:val="TableParagraph"/>
              <w:spacing w:line="226" w:lineRule="exact"/>
              <w:ind w:left="102"/>
              <w:rPr>
                <w:rFonts w:ascii="Georgia" w:hAnsi="Georgia"/>
                <w:color w:val="FF0000"/>
                <w:spacing w:val="-1"/>
                <w:sz w:val="20"/>
                <w:szCs w:val="20"/>
              </w:rPr>
            </w:pPr>
          </w:p>
        </w:tc>
        <w:tc>
          <w:tcPr>
            <w:tcW w:w="4110" w:type="dxa"/>
          </w:tcPr>
          <w:p w14:paraId="7877377B" w14:textId="77777777" w:rsidR="00AC7D93" w:rsidRPr="008B1FC7" w:rsidRDefault="00AC7D93" w:rsidP="00116207">
            <w:pPr>
              <w:rPr>
                <w:color w:val="FF0000"/>
                <w:szCs w:val="20"/>
              </w:rPr>
            </w:pPr>
            <w:r>
              <w:rPr>
                <w:color w:val="FF0000"/>
                <w:spacing w:val="-1"/>
                <w:szCs w:val="20"/>
              </w:rPr>
              <w:t>N/A</w:t>
            </w:r>
          </w:p>
        </w:tc>
        <w:tc>
          <w:tcPr>
            <w:tcW w:w="1560" w:type="dxa"/>
          </w:tcPr>
          <w:p w14:paraId="10985D9A" w14:textId="77777777" w:rsidR="00AC7D93" w:rsidRPr="008B1FC7" w:rsidRDefault="00AC7D93" w:rsidP="00116207">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AC7D93" w14:paraId="76C7F8FC" w14:textId="77777777" w:rsidTr="004E08C2">
        <w:tc>
          <w:tcPr>
            <w:tcW w:w="2660" w:type="dxa"/>
          </w:tcPr>
          <w:p w14:paraId="2DF050E8"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276" w:type="dxa"/>
          </w:tcPr>
          <w:p w14:paraId="775CADAB"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4110" w:type="dxa"/>
          </w:tcPr>
          <w:p w14:paraId="397F6DB6" w14:textId="77777777" w:rsidR="00AC7D93" w:rsidRPr="00417363" w:rsidRDefault="00AC7D93" w:rsidP="00116207">
            <w:pPr>
              <w:rPr>
                <w:i/>
                <w:szCs w:val="20"/>
              </w:rPr>
            </w:pPr>
            <w:r w:rsidRPr="00417363">
              <w:rPr>
                <w:szCs w:val="20"/>
              </w:rPr>
              <w:t xml:space="preserve">Identifierare för patient. </w:t>
            </w:r>
          </w:p>
        </w:tc>
        <w:tc>
          <w:tcPr>
            <w:tcW w:w="1560" w:type="dxa"/>
          </w:tcPr>
          <w:p w14:paraId="68A0AADE"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AC7D93" w:rsidRPr="00760A43" w14:paraId="5B6DA519" w14:textId="77777777" w:rsidTr="004E08C2">
        <w:tc>
          <w:tcPr>
            <w:tcW w:w="2660" w:type="dxa"/>
          </w:tcPr>
          <w:p w14:paraId="70A7E2CA" w14:textId="77777777" w:rsidR="00AC7D93" w:rsidRPr="00417363" w:rsidRDefault="00AC7D93" w:rsidP="00116207">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276" w:type="dxa"/>
          </w:tcPr>
          <w:p w14:paraId="73B45A56" w14:textId="77777777" w:rsidR="00AC7D93" w:rsidRPr="00417363" w:rsidRDefault="00AC7D93" w:rsidP="00116207">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4110" w:type="dxa"/>
          </w:tcPr>
          <w:p w14:paraId="68FA984A" w14:textId="77777777" w:rsidR="00AC7D93" w:rsidRPr="00417363" w:rsidRDefault="00AC7D93" w:rsidP="00116207">
            <w:pPr>
              <w:rPr>
                <w:color w:val="FF0000"/>
                <w:szCs w:val="20"/>
              </w:rPr>
            </w:pPr>
            <w:r w:rsidRPr="00417363">
              <w:rPr>
                <w:szCs w:val="20"/>
              </w:rPr>
              <w:t>Sätts till patientens identifierare. Anges med 12 tecken utan avskiljare.</w:t>
            </w:r>
          </w:p>
        </w:tc>
        <w:tc>
          <w:tcPr>
            <w:tcW w:w="1560" w:type="dxa"/>
          </w:tcPr>
          <w:p w14:paraId="70B1433E" w14:textId="77777777" w:rsidR="00AC7D93" w:rsidRPr="00417363" w:rsidRDefault="00AC7D93" w:rsidP="00116207">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AC7D93" w14:paraId="650508FD" w14:textId="77777777" w:rsidTr="004E08C2">
        <w:tc>
          <w:tcPr>
            <w:tcW w:w="2660" w:type="dxa"/>
          </w:tcPr>
          <w:p w14:paraId="1863886D" w14:textId="77777777" w:rsidR="00AC7D93" w:rsidRPr="00417363" w:rsidRDefault="00AC7D93" w:rsidP="00116207">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276" w:type="dxa"/>
          </w:tcPr>
          <w:p w14:paraId="3D7576FE" w14:textId="77777777" w:rsidR="00AC7D93" w:rsidRPr="00417363" w:rsidRDefault="00AC7D93" w:rsidP="00116207">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4110" w:type="dxa"/>
          </w:tcPr>
          <w:p w14:paraId="5E62CD5B" w14:textId="77777777" w:rsidR="00AC7D93" w:rsidRPr="00417363" w:rsidRDefault="00AC7D93" w:rsidP="00116207">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542F65">
              <w:rPr>
                <w:szCs w:val="20"/>
              </w:rPr>
              <w:t>, [R14].</w:t>
            </w:r>
            <w:r w:rsidRPr="00417363">
              <w:rPr>
                <w:szCs w:val="20"/>
              </w:rPr>
              <w:br/>
              <w:t>För samordningsnummer ska Skatteverkets samordningsnummer (1.2.752.129.2.1.3.3)</w:t>
            </w:r>
            <w:r w:rsidRPr="00542F65">
              <w:rPr>
                <w:szCs w:val="20"/>
              </w:rPr>
              <w:t>, [R14].</w:t>
            </w:r>
            <w:r w:rsidRPr="00417363">
              <w:rPr>
                <w:szCs w:val="20"/>
              </w:rPr>
              <w:br/>
              <w:t>För reservnummer används lokalt definierade reservnummet, exempelvis SLL reservnummer (1.2.752.97.3.1.3)</w:t>
            </w:r>
            <w:r>
              <w:rPr>
                <w:szCs w:val="20"/>
              </w:rPr>
              <w:t>,</w:t>
            </w:r>
            <w:r w:rsidRPr="00542F65">
              <w:rPr>
                <w:szCs w:val="20"/>
              </w:rPr>
              <w:t xml:space="preserve"> [R14].</w:t>
            </w:r>
          </w:p>
        </w:tc>
        <w:tc>
          <w:tcPr>
            <w:tcW w:w="1560" w:type="dxa"/>
          </w:tcPr>
          <w:p w14:paraId="0F6D0928" w14:textId="77777777" w:rsidR="00AC7D93" w:rsidRPr="00417363" w:rsidRDefault="00AC7D93" w:rsidP="00116207">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AC7D93" w14:paraId="1EA98C5E" w14:textId="77777777" w:rsidTr="004E08C2">
        <w:tc>
          <w:tcPr>
            <w:tcW w:w="2660" w:type="dxa"/>
          </w:tcPr>
          <w:p w14:paraId="0D36BA5D" w14:textId="77777777" w:rsidR="00AC7D93" w:rsidRPr="00417363" w:rsidRDefault="00AC7D93" w:rsidP="00116207">
            <w:pPr>
              <w:spacing w:line="229" w:lineRule="exact"/>
              <w:ind w:left="102"/>
              <w:rPr>
                <w:szCs w:val="20"/>
              </w:rPr>
            </w:pPr>
            <w:r w:rsidRPr="00417363">
              <w:rPr>
                <w:szCs w:val="20"/>
              </w:rPr>
              <w:t>../../accountableHealthcareProfessional</w:t>
            </w:r>
          </w:p>
          <w:p w14:paraId="07983D35"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p>
        </w:tc>
        <w:tc>
          <w:tcPr>
            <w:tcW w:w="1276" w:type="dxa"/>
          </w:tcPr>
          <w:p w14:paraId="7670CF4D" w14:textId="77777777" w:rsidR="00AC7D93" w:rsidRPr="00417363" w:rsidRDefault="00AC7D93" w:rsidP="00116207">
            <w:pPr>
              <w:spacing w:line="229" w:lineRule="exact"/>
              <w:ind w:left="102"/>
              <w:rPr>
                <w:szCs w:val="20"/>
              </w:rPr>
            </w:pPr>
            <w:r w:rsidRPr="00417363">
              <w:rPr>
                <w:szCs w:val="20"/>
              </w:rPr>
              <w:t>HealthcareProfessionalType</w:t>
            </w:r>
          </w:p>
          <w:p w14:paraId="60CDADE3" w14:textId="77777777" w:rsidR="00AC7D93" w:rsidRPr="00417363" w:rsidRDefault="00AC7D93" w:rsidP="00116207">
            <w:pPr>
              <w:pStyle w:val="TableParagraph"/>
              <w:spacing w:line="226" w:lineRule="exact"/>
              <w:ind w:left="102"/>
              <w:rPr>
                <w:rFonts w:ascii="Georgia" w:hAnsi="Georgia"/>
                <w:i/>
                <w:sz w:val="20"/>
                <w:szCs w:val="20"/>
              </w:rPr>
            </w:pPr>
          </w:p>
        </w:tc>
        <w:tc>
          <w:tcPr>
            <w:tcW w:w="4110" w:type="dxa"/>
          </w:tcPr>
          <w:p w14:paraId="4D94D37A" w14:textId="77777777" w:rsidR="00AC7D93" w:rsidRPr="00417363" w:rsidRDefault="00AC7D93" w:rsidP="00116207">
            <w:pPr>
              <w:spacing w:line="226" w:lineRule="exact"/>
              <w:ind w:left="102"/>
              <w:rPr>
                <w:spacing w:val="-1"/>
                <w:szCs w:val="20"/>
              </w:rPr>
            </w:pPr>
            <w:r w:rsidRPr="00417363">
              <w:rPr>
                <w:spacing w:val="-1"/>
                <w:szCs w:val="20"/>
              </w:rPr>
              <w:t>Information om den hälso- och sjukvårdsperson som verifierat informationen i dokumentet.</w:t>
            </w:r>
          </w:p>
          <w:p w14:paraId="6181CC61" w14:textId="77777777" w:rsidR="00AC7D93" w:rsidRPr="00417363" w:rsidRDefault="00AC7D93" w:rsidP="00116207">
            <w:pPr>
              <w:rPr>
                <w:i/>
                <w:szCs w:val="20"/>
              </w:rPr>
            </w:pPr>
          </w:p>
        </w:tc>
        <w:tc>
          <w:tcPr>
            <w:tcW w:w="1560" w:type="dxa"/>
          </w:tcPr>
          <w:p w14:paraId="4B8A9601"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AC7D93" w14:paraId="500F14CF" w14:textId="77777777" w:rsidTr="004E08C2">
        <w:tc>
          <w:tcPr>
            <w:tcW w:w="2660" w:type="dxa"/>
          </w:tcPr>
          <w:p w14:paraId="697AAA1E" w14:textId="77777777" w:rsidR="00AC7D93" w:rsidRPr="00417363" w:rsidRDefault="00AC7D93" w:rsidP="00116207">
            <w:pPr>
              <w:spacing w:line="229" w:lineRule="exact"/>
              <w:ind w:left="102"/>
              <w:rPr>
                <w:szCs w:val="20"/>
              </w:rPr>
            </w:pPr>
            <w:r w:rsidRPr="00417363">
              <w:rPr>
                <w:szCs w:val="20"/>
              </w:rPr>
              <w:t>../../../a</w:t>
            </w:r>
            <w:r w:rsidRPr="00417363">
              <w:rPr>
                <w:spacing w:val="-1"/>
                <w:szCs w:val="20"/>
              </w:rPr>
              <w:t>uthorTime</w:t>
            </w:r>
          </w:p>
          <w:p w14:paraId="21DD350A"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p>
        </w:tc>
        <w:tc>
          <w:tcPr>
            <w:tcW w:w="1276" w:type="dxa"/>
          </w:tcPr>
          <w:p w14:paraId="3E4888F0" w14:textId="77777777" w:rsidR="00AC7D93" w:rsidRPr="00417363" w:rsidRDefault="00AC7D93" w:rsidP="00116207">
            <w:pPr>
              <w:spacing w:line="229" w:lineRule="exact"/>
              <w:ind w:left="102"/>
              <w:rPr>
                <w:rFonts w:cs="Arial"/>
                <w:color w:val="FF0000"/>
                <w:szCs w:val="20"/>
              </w:rPr>
            </w:pPr>
            <w:r w:rsidRPr="00417363">
              <w:rPr>
                <w:szCs w:val="20"/>
              </w:rPr>
              <w:t>TimeStampType</w:t>
            </w:r>
          </w:p>
          <w:p w14:paraId="7FBA43E3" w14:textId="77777777" w:rsidR="00AC7D93" w:rsidRPr="00417363" w:rsidRDefault="00AC7D93" w:rsidP="00116207">
            <w:pPr>
              <w:pStyle w:val="TableParagraph"/>
              <w:spacing w:line="226" w:lineRule="exact"/>
              <w:ind w:left="102"/>
              <w:rPr>
                <w:rFonts w:ascii="Georgia" w:hAnsi="Georgia"/>
                <w:i/>
                <w:sz w:val="20"/>
                <w:szCs w:val="20"/>
              </w:rPr>
            </w:pPr>
          </w:p>
        </w:tc>
        <w:tc>
          <w:tcPr>
            <w:tcW w:w="4110" w:type="dxa"/>
          </w:tcPr>
          <w:p w14:paraId="27CB6077" w14:textId="77777777" w:rsidR="00AC7D93" w:rsidRPr="00417363" w:rsidRDefault="00AC7D93" w:rsidP="00116207">
            <w:pPr>
              <w:spacing w:line="226" w:lineRule="exact"/>
              <w:rPr>
                <w:szCs w:val="20"/>
              </w:rPr>
            </w:pPr>
            <w:r w:rsidRPr="00417363">
              <w:rPr>
                <w:spacing w:val="-1"/>
                <w:szCs w:val="20"/>
              </w:rPr>
              <w:t xml:space="preserve">Tidpunkt då </w:t>
            </w:r>
            <w:r>
              <w:rPr>
                <w:spacing w:val="-1"/>
                <w:szCs w:val="20"/>
              </w:rPr>
              <w:t>informationen registrerades.</w:t>
            </w:r>
          </w:p>
          <w:p w14:paraId="40407897" w14:textId="77777777" w:rsidR="00AC7D93" w:rsidRPr="00417363" w:rsidRDefault="00AC7D93" w:rsidP="00116207">
            <w:pPr>
              <w:rPr>
                <w:i/>
                <w:szCs w:val="20"/>
              </w:rPr>
            </w:pPr>
          </w:p>
        </w:tc>
        <w:tc>
          <w:tcPr>
            <w:tcW w:w="1560" w:type="dxa"/>
          </w:tcPr>
          <w:p w14:paraId="045F1E03"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AC7D93" w14:paraId="58EA1936" w14:textId="77777777" w:rsidTr="004E08C2">
        <w:tc>
          <w:tcPr>
            <w:tcW w:w="2660" w:type="dxa"/>
          </w:tcPr>
          <w:p w14:paraId="6D9E1A1F" w14:textId="77777777" w:rsidR="00AC7D93" w:rsidRPr="00417363" w:rsidRDefault="00AC7D93" w:rsidP="00116207">
            <w:pPr>
              <w:spacing w:line="229" w:lineRule="exact"/>
              <w:ind w:left="102"/>
              <w:rPr>
                <w:szCs w:val="20"/>
              </w:rPr>
            </w:pPr>
            <w:r w:rsidRPr="00417363">
              <w:rPr>
                <w:szCs w:val="20"/>
              </w:rPr>
              <w:t>../../../</w:t>
            </w:r>
            <w:r w:rsidRPr="00417363">
              <w:rPr>
                <w:spacing w:val="-1"/>
                <w:szCs w:val="20"/>
              </w:rPr>
              <w:t>healthcareProfessionalHSAId</w:t>
            </w:r>
          </w:p>
          <w:p w14:paraId="655CF7B1"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p>
        </w:tc>
        <w:tc>
          <w:tcPr>
            <w:tcW w:w="1276" w:type="dxa"/>
          </w:tcPr>
          <w:p w14:paraId="3A9738D0" w14:textId="77777777" w:rsidR="00AC7D93" w:rsidRPr="00417363" w:rsidRDefault="00AC7D93" w:rsidP="00116207">
            <w:pPr>
              <w:spacing w:line="229" w:lineRule="exact"/>
              <w:ind w:left="102"/>
              <w:rPr>
                <w:rFonts w:cs="Arial"/>
                <w:szCs w:val="20"/>
              </w:rPr>
            </w:pPr>
            <w:r w:rsidRPr="00417363">
              <w:rPr>
                <w:szCs w:val="20"/>
              </w:rPr>
              <w:t>HSAIdType</w:t>
            </w:r>
          </w:p>
          <w:p w14:paraId="566B5289" w14:textId="77777777" w:rsidR="00AC7D93" w:rsidRPr="00417363" w:rsidRDefault="00AC7D93" w:rsidP="00116207">
            <w:pPr>
              <w:pStyle w:val="TableParagraph"/>
              <w:spacing w:line="226" w:lineRule="exact"/>
              <w:ind w:left="102"/>
              <w:rPr>
                <w:rFonts w:ascii="Georgia" w:hAnsi="Georgia"/>
                <w:i/>
                <w:sz w:val="20"/>
                <w:szCs w:val="20"/>
              </w:rPr>
            </w:pPr>
          </w:p>
        </w:tc>
        <w:tc>
          <w:tcPr>
            <w:tcW w:w="4110" w:type="dxa"/>
          </w:tcPr>
          <w:p w14:paraId="6E4A3CD7" w14:textId="77777777" w:rsidR="00AC7D93" w:rsidRPr="00417363" w:rsidRDefault="00AC7D93" w:rsidP="00116207">
            <w:pPr>
              <w:spacing w:line="226" w:lineRule="exact"/>
              <w:rPr>
                <w:szCs w:val="20"/>
              </w:rPr>
            </w:pPr>
            <w:r>
              <w:t>hälso</w:t>
            </w:r>
            <w:r w:rsidRPr="002B336D">
              <w:t xml:space="preserve">- och </w:t>
            </w:r>
            <w:r>
              <w:t xml:space="preserve">sjukvårdspersonalens </w:t>
            </w:r>
            <w:r w:rsidRPr="00417363">
              <w:rPr>
                <w:spacing w:val="-1"/>
                <w:szCs w:val="20"/>
              </w:rPr>
              <w:t>HSA-id.</w:t>
            </w:r>
          </w:p>
        </w:tc>
        <w:tc>
          <w:tcPr>
            <w:tcW w:w="1560" w:type="dxa"/>
          </w:tcPr>
          <w:p w14:paraId="310CF39A"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03904185" w14:textId="77777777" w:rsidTr="004E08C2">
        <w:tc>
          <w:tcPr>
            <w:tcW w:w="2660" w:type="dxa"/>
            <w:shd w:val="clear" w:color="auto" w:fill="auto"/>
          </w:tcPr>
          <w:p w14:paraId="27D60449"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276" w:type="dxa"/>
            <w:shd w:val="clear" w:color="auto" w:fill="auto"/>
          </w:tcPr>
          <w:p w14:paraId="586F2BED"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4110" w:type="dxa"/>
            <w:shd w:val="clear" w:color="auto" w:fill="auto"/>
          </w:tcPr>
          <w:p w14:paraId="3BF500E9" w14:textId="77777777" w:rsidR="00AC7D93" w:rsidRPr="00417363" w:rsidRDefault="00AC7D93" w:rsidP="00116207">
            <w:pPr>
              <w:spacing w:line="226" w:lineRule="exact"/>
              <w:rPr>
                <w:spacing w:val="-1"/>
                <w:szCs w:val="20"/>
              </w:rPr>
            </w:pPr>
            <w:r w:rsidRPr="00417363">
              <w:rPr>
                <w:szCs w:val="20"/>
              </w:rPr>
              <w:t xml:space="preserve">Namn på </w:t>
            </w:r>
            <w:r>
              <w:t>hälso</w:t>
            </w:r>
            <w:r w:rsidRPr="002B336D">
              <w:t xml:space="preserve">- och </w:t>
            </w:r>
            <w:r>
              <w:t>sjukvård</w:t>
            </w:r>
            <w:r w:rsidRPr="00417363">
              <w:rPr>
                <w:spacing w:val="-1"/>
                <w:szCs w:val="20"/>
              </w:rPr>
              <w:t xml:space="preserve">spersonal. Om tillgängligt </w:t>
            </w:r>
            <w:r>
              <w:rPr>
                <w:spacing w:val="-1"/>
                <w:szCs w:val="20"/>
              </w:rPr>
              <w:t>ska</w:t>
            </w:r>
            <w:r w:rsidRPr="00417363">
              <w:rPr>
                <w:spacing w:val="-1"/>
                <w:szCs w:val="20"/>
              </w:rPr>
              <w:t xml:space="preserve"> detta anges. </w:t>
            </w:r>
          </w:p>
        </w:tc>
        <w:tc>
          <w:tcPr>
            <w:tcW w:w="1560" w:type="dxa"/>
            <w:shd w:val="clear" w:color="auto" w:fill="auto"/>
          </w:tcPr>
          <w:p w14:paraId="4130AE01"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59BDAB0F" w14:textId="77777777" w:rsidTr="004E08C2">
        <w:tc>
          <w:tcPr>
            <w:tcW w:w="2660" w:type="dxa"/>
          </w:tcPr>
          <w:p w14:paraId="502E4709" w14:textId="77777777" w:rsidR="00AC7D93" w:rsidRPr="00417363" w:rsidRDefault="00AC7D93" w:rsidP="00116207">
            <w:pPr>
              <w:spacing w:line="229" w:lineRule="exact"/>
              <w:ind w:left="102"/>
              <w:rPr>
                <w:szCs w:val="20"/>
              </w:rPr>
            </w:pPr>
            <w:r w:rsidRPr="00417363">
              <w:rPr>
                <w:szCs w:val="20"/>
              </w:rPr>
              <w:t>../../../</w:t>
            </w:r>
            <w:r w:rsidRPr="00417363">
              <w:rPr>
                <w:spacing w:val="-1"/>
                <w:szCs w:val="20"/>
              </w:rPr>
              <w:t>healthcareProfessionalRoleCode</w:t>
            </w:r>
          </w:p>
          <w:p w14:paraId="1A67F532" w14:textId="77777777" w:rsidR="00AC7D93" w:rsidRPr="00417363" w:rsidRDefault="00AC7D93" w:rsidP="00116207">
            <w:pPr>
              <w:pStyle w:val="TableParagraph"/>
              <w:spacing w:line="229" w:lineRule="exact"/>
              <w:ind w:left="102"/>
              <w:rPr>
                <w:rFonts w:ascii="Georgia" w:hAnsi="Georgia" w:cs="Arial"/>
                <w:color w:val="000000"/>
                <w:sz w:val="20"/>
                <w:szCs w:val="20"/>
                <w:lang w:eastAsia="sv-SE"/>
              </w:rPr>
            </w:pPr>
          </w:p>
        </w:tc>
        <w:tc>
          <w:tcPr>
            <w:tcW w:w="1276" w:type="dxa"/>
          </w:tcPr>
          <w:p w14:paraId="2136393C" w14:textId="77777777" w:rsidR="00AC7D93" w:rsidRPr="00417363" w:rsidRDefault="00AC7D93" w:rsidP="00116207">
            <w:pPr>
              <w:spacing w:line="226" w:lineRule="exact"/>
              <w:ind w:left="102"/>
              <w:rPr>
                <w:spacing w:val="-1"/>
                <w:szCs w:val="20"/>
              </w:rPr>
            </w:pPr>
            <w:r w:rsidRPr="00417363">
              <w:rPr>
                <w:spacing w:val="-1"/>
                <w:szCs w:val="20"/>
              </w:rPr>
              <w:t xml:space="preserve">CVType </w:t>
            </w:r>
          </w:p>
          <w:p w14:paraId="383E83DF" w14:textId="77777777" w:rsidR="00AC7D93" w:rsidRPr="00417363" w:rsidRDefault="00AC7D93" w:rsidP="00116207">
            <w:pPr>
              <w:pStyle w:val="TableParagraph"/>
              <w:spacing w:line="226" w:lineRule="exact"/>
              <w:ind w:left="102"/>
              <w:rPr>
                <w:rFonts w:ascii="Georgia" w:hAnsi="Georgia"/>
                <w:sz w:val="20"/>
                <w:szCs w:val="20"/>
              </w:rPr>
            </w:pPr>
          </w:p>
        </w:tc>
        <w:tc>
          <w:tcPr>
            <w:tcW w:w="4110" w:type="dxa"/>
          </w:tcPr>
          <w:p w14:paraId="5155CA04" w14:textId="77777777" w:rsidR="00AC7D93" w:rsidRPr="00417363" w:rsidRDefault="00AC7D93" w:rsidP="00116207">
            <w:pPr>
              <w:spacing w:line="226" w:lineRule="exact"/>
              <w:rPr>
                <w:szCs w:val="20"/>
              </w:rPr>
            </w:pPr>
            <w:r w:rsidRPr="00417363">
              <w:rPr>
                <w:szCs w:val="20"/>
              </w:rPr>
              <w:t xml:space="preserve">Information om personens befattning. Om möjligt </w:t>
            </w:r>
            <w:r>
              <w:rPr>
                <w:szCs w:val="20"/>
              </w:rPr>
              <w:t>ska</w:t>
            </w:r>
            <w:r w:rsidRPr="00417363">
              <w:rPr>
                <w:szCs w:val="20"/>
              </w:rPr>
              <w:t xml:space="preserve"> </w:t>
            </w:r>
            <w:r>
              <w:rPr>
                <w:szCs w:val="20"/>
              </w:rPr>
              <w:t>kodverket</w:t>
            </w:r>
            <w:r w:rsidRPr="00417363">
              <w:rPr>
                <w:szCs w:val="20"/>
              </w:rPr>
              <w:t xml:space="preserve"> Befattning (OID 1.2.752.129.2.2.1.4) användas,</w:t>
            </w:r>
            <w:r>
              <w:rPr>
                <w:szCs w:val="20"/>
              </w:rPr>
              <w:t xml:space="preserve"> [</w:t>
            </w:r>
            <w:r>
              <w:t>R13]</w:t>
            </w:r>
          </w:p>
        </w:tc>
        <w:tc>
          <w:tcPr>
            <w:tcW w:w="1560" w:type="dxa"/>
          </w:tcPr>
          <w:p w14:paraId="6333EAA5"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14:paraId="1340B898" w14:textId="77777777" w:rsidTr="004E08C2">
        <w:tc>
          <w:tcPr>
            <w:tcW w:w="2660" w:type="dxa"/>
          </w:tcPr>
          <w:p w14:paraId="5C584699" w14:textId="77777777" w:rsidR="00AC7D93" w:rsidRPr="00417363" w:rsidRDefault="00AC7D93" w:rsidP="00116207">
            <w:pPr>
              <w:spacing w:line="229" w:lineRule="exact"/>
              <w:ind w:left="102"/>
              <w:rPr>
                <w:szCs w:val="20"/>
              </w:rPr>
            </w:pPr>
            <w:r w:rsidRPr="00417363">
              <w:rPr>
                <w:szCs w:val="20"/>
              </w:rPr>
              <w:t>../../../</w:t>
            </w:r>
            <w:r w:rsidRPr="00417363">
              <w:rPr>
                <w:spacing w:val="-1"/>
                <w:szCs w:val="20"/>
              </w:rPr>
              <w:t>../code</w:t>
            </w:r>
          </w:p>
        </w:tc>
        <w:tc>
          <w:tcPr>
            <w:tcW w:w="1276" w:type="dxa"/>
          </w:tcPr>
          <w:p w14:paraId="419947DB"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4110" w:type="dxa"/>
          </w:tcPr>
          <w:p w14:paraId="30666218" w14:textId="77777777" w:rsidR="00AC7D93" w:rsidRPr="00417363" w:rsidRDefault="00AC7D93" w:rsidP="00116207">
            <w:pPr>
              <w:rPr>
                <w:rFonts w:cs="Arial"/>
                <w:i/>
                <w:szCs w:val="20"/>
              </w:rPr>
            </w:pPr>
            <w:r w:rsidRPr="00417363">
              <w:rPr>
                <w:szCs w:val="20"/>
              </w:rPr>
              <w:t>Befattningskod. Om cod</w:t>
            </w:r>
            <w:r>
              <w:rPr>
                <w:szCs w:val="20"/>
              </w:rPr>
              <w:t xml:space="preserve">e anges ska också codeSystem </w:t>
            </w:r>
            <w:r w:rsidRPr="00417363">
              <w:rPr>
                <w:szCs w:val="20"/>
              </w:rPr>
              <w:t>samt displayName anges.</w:t>
            </w:r>
          </w:p>
        </w:tc>
        <w:tc>
          <w:tcPr>
            <w:tcW w:w="1560" w:type="dxa"/>
          </w:tcPr>
          <w:p w14:paraId="62CDFBC6"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04494F9E" w14:textId="77777777" w:rsidTr="004E08C2">
        <w:tc>
          <w:tcPr>
            <w:tcW w:w="2660" w:type="dxa"/>
          </w:tcPr>
          <w:p w14:paraId="34F654A5"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276" w:type="dxa"/>
          </w:tcPr>
          <w:p w14:paraId="691A04F9"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4110" w:type="dxa"/>
          </w:tcPr>
          <w:p w14:paraId="263DA5CA" w14:textId="77777777" w:rsidR="00AC7D93" w:rsidRPr="00417363" w:rsidRDefault="00AC7D93" w:rsidP="00116207">
            <w:pPr>
              <w:rPr>
                <w:rFonts w:cs="Arial"/>
                <w:i/>
                <w:szCs w:val="20"/>
              </w:rPr>
            </w:pPr>
            <w:r w:rsidRPr="00417363">
              <w:rPr>
                <w:szCs w:val="20"/>
              </w:rPr>
              <w:t xml:space="preserve">Kodsystem för befattningskod. Om codeSystem anges </w:t>
            </w:r>
            <w:r>
              <w:rPr>
                <w:szCs w:val="20"/>
              </w:rPr>
              <w:t>ska</w:t>
            </w:r>
            <w:r w:rsidRPr="00417363">
              <w:rPr>
                <w:szCs w:val="20"/>
              </w:rPr>
              <w:t xml:space="preserve"> också code samt </w:t>
            </w:r>
            <w:r w:rsidRPr="00417363">
              <w:rPr>
                <w:szCs w:val="20"/>
              </w:rPr>
              <w:lastRenderedPageBreak/>
              <w:t>displayName anges.</w:t>
            </w:r>
          </w:p>
        </w:tc>
        <w:tc>
          <w:tcPr>
            <w:tcW w:w="1560" w:type="dxa"/>
          </w:tcPr>
          <w:p w14:paraId="260E0E5A"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AC7D93" w14:paraId="24F729F4" w14:textId="77777777" w:rsidTr="004E08C2">
        <w:tc>
          <w:tcPr>
            <w:tcW w:w="2660" w:type="dxa"/>
          </w:tcPr>
          <w:p w14:paraId="0B80075D" w14:textId="77777777" w:rsidR="00AC7D93" w:rsidRPr="00417363" w:rsidRDefault="00AC7D93" w:rsidP="00116207">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276" w:type="dxa"/>
          </w:tcPr>
          <w:p w14:paraId="49A73FA5"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4110" w:type="dxa"/>
          </w:tcPr>
          <w:p w14:paraId="30417402" w14:textId="77777777" w:rsidR="00AC7D93" w:rsidRPr="00417363" w:rsidRDefault="00AC7D93" w:rsidP="00116207">
            <w:pPr>
              <w:rPr>
                <w:szCs w:val="20"/>
              </w:rPr>
            </w:pPr>
            <w:r w:rsidRPr="00417363">
              <w:rPr>
                <w:szCs w:val="20"/>
              </w:rPr>
              <w:t>Namn på kodsystem för befattningskod.</w:t>
            </w:r>
          </w:p>
        </w:tc>
        <w:tc>
          <w:tcPr>
            <w:tcW w:w="1560" w:type="dxa"/>
          </w:tcPr>
          <w:p w14:paraId="5A0C4D1D"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14:paraId="15B2A5A9" w14:textId="77777777" w:rsidTr="004E08C2">
        <w:tc>
          <w:tcPr>
            <w:tcW w:w="2660" w:type="dxa"/>
          </w:tcPr>
          <w:p w14:paraId="39113601"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276" w:type="dxa"/>
          </w:tcPr>
          <w:p w14:paraId="64519F53"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4110" w:type="dxa"/>
          </w:tcPr>
          <w:p w14:paraId="2A5A20A0" w14:textId="77777777" w:rsidR="00AC7D93" w:rsidRPr="00417363" w:rsidRDefault="00AC7D93" w:rsidP="00116207">
            <w:pPr>
              <w:rPr>
                <w:rFonts w:cs="Arial"/>
                <w:i/>
                <w:szCs w:val="20"/>
              </w:rPr>
            </w:pPr>
            <w:r w:rsidRPr="00417363">
              <w:rPr>
                <w:szCs w:val="20"/>
              </w:rPr>
              <w:t>Version på kodsystem för befattningskod.</w:t>
            </w:r>
          </w:p>
        </w:tc>
        <w:tc>
          <w:tcPr>
            <w:tcW w:w="1560" w:type="dxa"/>
          </w:tcPr>
          <w:p w14:paraId="5EA25C0F"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1E19D63F" w14:textId="77777777" w:rsidTr="004E08C2">
        <w:tc>
          <w:tcPr>
            <w:tcW w:w="2660" w:type="dxa"/>
          </w:tcPr>
          <w:p w14:paraId="018A01B1"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276" w:type="dxa"/>
          </w:tcPr>
          <w:p w14:paraId="266F86BE"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4110" w:type="dxa"/>
          </w:tcPr>
          <w:p w14:paraId="1F90FDA5" w14:textId="77777777" w:rsidR="00AC7D93" w:rsidRPr="00417363" w:rsidRDefault="00AC7D93" w:rsidP="00116207">
            <w:pPr>
              <w:rPr>
                <w:rFonts w:cs="Arial"/>
                <w:i/>
                <w:szCs w:val="20"/>
              </w:rPr>
            </w:pPr>
            <w:r w:rsidRPr="00417363">
              <w:rPr>
                <w:szCs w:val="20"/>
              </w:rPr>
              <w:t xml:space="preserve">Befattningskoden i klartext. Om separat displayName inte finns i producerande system </w:t>
            </w:r>
            <w:r>
              <w:rPr>
                <w:szCs w:val="20"/>
              </w:rPr>
              <w:t>ska</w:t>
            </w:r>
            <w:r w:rsidRPr="00417363">
              <w:rPr>
                <w:szCs w:val="20"/>
              </w:rPr>
              <w:t xml:space="preserve"> samma värde som i code anges.</w:t>
            </w:r>
          </w:p>
        </w:tc>
        <w:tc>
          <w:tcPr>
            <w:tcW w:w="1560" w:type="dxa"/>
          </w:tcPr>
          <w:p w14:paraId="185F6106"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197135B4" w14:textId="77777777" w:rsidTr="004E08C2">
        <w:tc>
          <w:tcPr>
            <w:tcW w:w="2660" w:type="dxa"/>
          </w:tcPr>
          <w:p w14:paraId="603CED6A"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276" w:type="dxa"/>
          </w:tcPr>
          <w:p w14:paraId="1C6CD862"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4110" w:type="dxa"/>
          </w:tcPr>
          <w:p w14:paraId="16B5F3BB" w14:textId="77777777" w:rsidR="00AC7D93" w:rsidRPr="00417363" w:rsidRDefault="00AC7D93" w:rsidP="00116207">
            <w:pPr>
              <w:spacing w:line="229" w:lineRule="exact"/>
              <w:rPr>
                <w:szCs w:val="20"/>
              </w:rPr>
            </w:pPr>
            <w:r w:rsidRPr="00417363">
              <w:rPr>
                <w:szCs w:val="20"/>
              </w:rPr>
              <w:t>Om befattning är beskriven i ett lokalt kodverk utan OID, eller när kod helt saknas, kan en beskrivande text anges i originalText.</w:t>
            </w:r>
          </w:p>
          <w:p w14:paraId="5D541563" w14:textId="77777777" w:rsidR="00AC7D93" w:rsidRPr="00417363" w:rsidRDefault="00AC7D93" w:rsidP="00116207">
            <w:pPr>
              <w:rPr>
                <w:szCs w:val="20"/>
              </w:rPr>
            </w:pPr>
            <w:r w:rsidRPr="00417363">
              <w:rPr>
                <w:szCs w:val="20"/>
              </w:rPr>
              <w:t xml:space="preserve">Om originalText anges </w:t>
            </w:r>
            <w:r>
              <w:rPr>
                <w:szCs w:val="20"/>
              </w:rPr>
              <w:t>ska</w:t>
            </w:r>
            <w:r w:rsidRPr="00417363">
              <w:rPr>
                <w:szCs w:val="20"/>
              </w:rPr>
              <w:t xml:space="preserve"> inget annat värde i </w:t>
            </w:r>
            <w:r w:rsidRPr="00417363">
              <w:rPr>
                <w:spacing w:val="-1"/>
                <w:szCs w:val="20"/>
              </w:rPr>
              <w:t>healthcareProfessionalRoleCode anges.</w:t>
            </w:r>
          </w:p>
        </w:tc>
        <w:tc>
          <w:tcPr>
            <w:tcW w:w="1560" w:type="dxa"/>
          </w:tcPr>
          <w:p w14:paraId="7DC5699A"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14:paraId="133D76BC" w14:textId="77777777" w:rsidTr="004E08C2">
        <w:tc>
          <w:tcPr>
            <w:tcW w:w="2660" w:type="dxa"/>
          </w:tcPr>
          <w:p w14:paraId="2725FE81"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276" w:type="dxa"/>
          </w:tcPr>
          <w:p w14:paraId="77A1529B"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4110" w:type="dxa"/>
          </w:tcPr>
          <w:p w14:paraId="02EB09E9" w14:textId="77777777" w:rsidR="00AC7D93" w:rsidRPr="00417363" w:rsidRDefault="00AC7D93" w:rsidP="00116207">
            <w:pPr>
              <w:rPr>
                <w:rFonts w:cs="Arial"/>
                <w:i/>
                <w:szCs w:val="20"/>
              </w:rPr>
            </w:pPr>
            <w:r w:rsidRPr="00417363">
              <w:rPr>
                <w:spacing w:val="-1"/>
                <w:szCs w:val="20"/>
              </w:rPr>
              <w:t xml:space="preserve">Den organisation som </w:t>
            </w:r>
            <w:r>
              <w:t>hälso</w:t>
            </w:r>
            <w:r w:rsidRPr="002B336D">
              <w:t xml:space="preserve">- och </w:t>
            </w:r>
            <w:r>
              <w:t>sjukvårds</w:t>
            </w:r>
            <w:r w:rsidRPr="00417363">
              <w:rPr>
                <w:spacing w:val="-1"/>
                <w:szCs w:val="20"/>
              </w:rPr>
              <w:t xml:space="preserve">personalen är uppdragstagare på. </w:t>
            </w:r>
            <w:r w:rsidRPr="00A957CF">
              <w:rPr>
                <w:spacing w:val="-1"/>
                <w:szCs w:val="20"/>
              </w:rPr>
              <w:t xml:space="preserve">I de fall då HSA-id inte finns tillgängligt i systemet </w:t>
            </w:r>
            <w:r>
              <w:rPr>
                <w:spacing w:val="-1"/>
                <w:szCs w:val="20"/>
              </w:rPr>
              <w:t>ska</w:t>
            </w:r>
            <w:r w:rsidRPr="00A957CF">
              <w:rPr>
                <w:spacing w:val="-1"/>
                <w:szCs w:val="20"/>
              </w:rPr>
              <w:t xml:space="preserve"> lokalt id anges (unikt inom källsystemet).</w:t>
            </w:r>
          </w:p>
        </w:tc>
        <w:tc>
          <w:tcPr>
            <w:tcW w:w="1560" w:type="dxa"/>
          </w:tcPr>
          <w:p w14:paraId="0DE7DE07"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647BA20D" w14:textId="77777777" w:rsidTr="004E08C2">
        <w:tc>
          <w:tcPr>
            <w:tcW w:w="2660" w:type="dxa"/>
          </w:tcPr>
          <w:p w14:paraId="3800B9A7" w14:textId="77777777" w:rsidR="00AC7D93" w:rsidRPr="00417363" w:rsidRDefault="00AC7D93" w:rsidP="00116207">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276" w:type="dxa"/>
          </w:tcPr>
          <w:p w14:paraId="0EDF0DB8"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4110" w:type="dxa"/>
          </w:tcPr>
          <w:p w14:paraId="1E1DFB5A" w14:textId="77777777" w:rsidR="00AC7D93" w:rsidRPr="00417363" w:rsidRDefault="00AC7D93" w:rsidP="00116207">
            <w:pPr>
              <w:rPr>
                <w:rFonts w:cs="Arial"/>
                <w:i/>
                <w:szCs w:val="20"/>
              </w:rPr>
            </w:pPr>
            <w:r w:rsidRPr="00417363">
              <w:rPr>
                <w:szCs w:val="20"/>
              </w:rPr>
              <w:t xml:space="preserve">HSA-id för organisationsenhet. </w:t>
            </w:r>
            <w:r w:rsidRPr="00A957CF">
              <w:rPr>
                <w:spacing w:val="-1"/>
                <w:szCs w:val="20"/>
              </w:rPr>
              <w:t xml:space="preserve">I de fall då HSA-id inte finns tillgängligt i systemet </w:t>
            </w:r>
            <w:r>
              <w:rPr>
                <w:spacing w:val="-1"/>
                <w:szCs w:val="20"/>
              </w:rPr>
              <w:t>ska</w:t>
            </w:r>
            <w:r w:rsidRPr="00A957CF">
              <w:rPr>
                <w:spacing w:val="-1"/>
                <w:szCs w:val="20"/>
              </w:rPr>
              <w:t xml:space="preserve"> lokalt id anges (unikt inom källsystemet).</w:t>
            </w:r>
          </w:p>
        </w:tc>
        <w:tc>
          <w:tcPr>
            <w:tcW w:w="1560" w:type="dxa"/>
          </w:tcPr>
          <w:p w14:paraId="7F406550" w14:textId="56F736BB" w:rsidR="00AC7D93" w:rsidRPr="00417363" w:rsidRDefault="00082B42" w:rsidP="00116207">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AC7D93" w14:paraId="317E73FE" w14:textId="77777777" w:rsidTr="004E08C2">
        <w:tc>
          <w:tcPr>
            <w:tcW w:w="2660" w:type="dxa"/>
          </w:tcPr>
          <w:p w14:paraId="7604AD74" w14:textId="77777777" w:rsidR="00AC7D93" w:rsidRPr="00417363" w:rsidRDefault="00AC7D93" w:rsidP="00116207">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276" w:type="dxa"/>
          </w:tcPr>
          <w:p w14:paraId="2C7F2817"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4110" w:type="dxa"/>
          </w:tcPr>
          <w:p w14:paraId="2531B207" w14:textId="77777777" w:rsidR="00AC7D93" w:rsidRPr="00417363" w:rsidRDefault="00AC7D93" w:rsidP="00116207">
            <w:pPr>
              <w:rPr>
                <w:rFonts w:cs="Arial"/>
                <w:szCs w:val="20"/>
              </w:rPr>
            </w:pPr>
            <w:r w:rsidRPr="00417363">
              <w:rPr>
                <w:spacing w:val="-1"/>
                <w:szCs w:val="20"/>
              </w:rPr>
              <w:t xml:space="preserve">Namnet på den organisation som </w:t>
            </w:r>
            <w:r>
              <w:t>hälso</w:t>
            </w:r>
            <w:r w:rsidRPr="002B336D">
              <w:t xml:space="preserve">- och </w:t>
            </w:r>
            <w:r>
              <w:t>sjukvårds</w:t>
            </w:r>
            <w:r w:rsidRPr="00417363">
              <w:rPr>
                <w:spacing w:val="-1"/>
                <w:szCs w:val="20"/>
              </w:rPr>
              <w:t xml:space="preserve">personalen är uppdragstagare på. </w:t>
            </w:r>
          </w:p>
        </w:tc>
        <w:tc>
          <w:tcPr>
            <w:tcW w:w="1560" w:type="dxa"/>
          </w:tcPr>
          <w:p w14:paraId="7E878ECE" w14:textId="2250C15C" w:rsidR="00AC7D93" w:rsidRPr="00417363" w:rsidRDefault="00082B42" w:rsidP="00116207">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AC7D93" w14:paraId="3536D5F1" w14:textId="77777777" w:rsidTr="004E08C2">
        <w:tc>
          <w:tcPr>
            <w:tcW w:w="2660" w:type="dxa"/>
          </w:tcPr>
          <w:p w14:paraId="5B349430" w14:textId="77777777" w:rsidR="00AC7D93" w:rsidRPr="00417363" w:rsidRDefault="00AC7D93" w:rsidP="00116207">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276" w:type="dxa"/>
          </w:tcPr>
          <w:p w14:paraId="0B25E921"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4110" w:type="dxa"/>
          </w:tcPr>
          <w:p w14:paraId="486D5BD9" w14:textId="77777777" w:rsidR="00AC7D93" w:rsidRPr="00417363" w:rsidRDefault="00AC7D93" w:rsidP="00116207">
            <w:pPr>
              <w:rPr>
                <w:rFonts w:cs="Arial"/>
                <w:i/>
                <w:szCs w:val="20"/>
              </w:rPr>
            </w:pPr>
            <w:r w:rsidRPr="00417363">
              <w:rPr>
                <w:szCs w:val="20"/>
              </w:rPr>
              <w:t xml:space="preserve">Telefon till </w:t>
            </w:r>
            <w:r w:rsidRPr="00417363">
              <w:rPr>
                <w:spacing w:val="-1"/>
                <w:szCs w:val="20"/>
              </w:rPr>
              <w:t>organisationsenhet.</w:t>
            </w:r>
          </w:p>
        </w:tc>
        <w:tc>
          <w:tcPr>
            <w:tcW w:w="1560" w:type="dxa"/>
          </w:tcPr>
          <w:p w14:paraId="26696AE7"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AC7D93" w14:paraId="559C7811" w14:textId="77777777" w:rsidTr="004E08C2">
        <w:tc>
          <w:tcPr>
            <w:tcW w:w="2660" w:type="dxa"/>
          </w:tcPr>
          <w:p w14:paraId="13BA56F8" w14:textId="77777777" w:rsidR="00AC7D93" w:rsidRPr="00417363" w:rsidRDefault="00AC7D93" w:rsidP="00116207">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276" w:type="dxa"/>
          </w:tcPr>
          <w:p w14:paraId="6EA72874"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4110" w:type="dxa"/>
          </w:tcPr>
          <w:p w14:paraId="1DC7EB78" w14:textId="77777777" w:rsidR="00AC7D93" w:rsidRPr="00417363" w:rsidRDefault="00AC7D93" w:rsidP="00116207">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19A121DA"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AC7D93" w14:paraId="1CBC3C49" w14:textId="77777777" w:rsidTr="004E08C2">
        <w:tc>
          <w:tcPr>
            <w:tcW w:w="2660" w:type="dxa"/>
          </w:tcPr>
          <w:p w14:paraId="6EB71624" w14:textId="77777777" w:rsidR="00AC7D93" w:rsidRPr="00417363" w:rsidRDefault="00AC7D93" w:rsidP="00116207">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276" w:type="dxa"/>
          </w:tcPr>
          <w:p w14:paraId="00D9477C"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4110" w:type="dxa"/>
          </w:tcPr>
          <w:p w14:paraId="2A9822CF" w14:textId="77777777" w:rsidR="00AC7D93" w:rsidRPr="00417363" w:rsidRDefault="00AC7D93" w:rsidP="00116207">
            <w:pPr>
              <w:rPr>
                <w:rFonts w:cs="Arial"/>
                <w:i/>
                <w:szCs w:val="20"/>
              </w:rPr>
            </w:pPr>
            <w:r w:rsidRPr="00417363">
              <w:rPr>
                <w:spacing w:val="-1"/>
                <w:szCs w:val="20"/>
              </w:rPr>
              <w:t>Postadress för den organisation</w:t>
            </w:r>
            <w:r>
              <w:rPr>
                <w:spacing w:val="-1"/>
                <w:szCs w:val="20"/>
              </w:rPr>
              <w:t xml:space="preserve"> som</w:t>
            </w:r>
            <w:r w:rsidRPr="00417363">
              <w:rPr>
                <w:spacing w:val="-1"/>
                <w:szCs w:val="20"/>
              </w:rPr>
              <w:t xml:space="preserve"> </w:t>
            </w:r>
            <w:r>
              <w:t>hälso</w:t>
            </w:r>
            <w:r w:rsidRPr="002B336D">
              <w:t xml:space="preserve">- och </w:t>
            </w:r>
            <w:r>
              <w:t>sjukvårds</w:t>
            </w:r>
            <w:r w:rsidRPr="00417363">
              <w:rPr>
                <w:spacing w:val="-1"/>
                <w:szCs w:val="20"/>
              </w:rPr>
              <w:t>personalen är uppdragstagare på.</w:t>
            </w:r>
          </w:p>
        </w:tc>
        <w:tc>
          <w:tcPr>
            <w:tcW w:w="1560" w:type="dxa"/>
          </w:tcPr>
          <w:p w14:paraId="297C32F9" w14:textId="77777777" w:rsidR="00AC7D93" w:rsidRPr="00417363" w:rsidRDefault="00AC7D93" w:rsidP="00116207">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AC7D93" w14:paraId="5EA8AAAF" w14:textId="77777777" w:rsidTr="004E08C2">
        <w:tc>
          <w:tcPr>
            <w:tcW w:w="2660" w:type="dxa"/>
          </w:tcPr>
          <w:p w14:paraId="7C6172BA" w14:textId="77777777" w:rsidR="00AC7D93" w:rsidRPr="00417363" w:rsidRDefault="00AC7D93" w:rsidP="00116207">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276" w:type="dxa"/>
          </w:tcPr>
          <w:p w14:paraId="417B4697"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4110" w:type="dxa"/>
          </w:tcPr>
          <w:p w14:paraId="314FD836" w14:textId="77777777" w:rsidR="00AC7D93" w:rsidRPr="00417363" w:rsidRDefault="00AC7D93" w:rsidP="00116207">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5F2662C9"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z w:val="20"/>
                <w:szCs w:val="20"/>
              </w:rPr>
              <w:t>0..1</w:t>
            </w:r>
          </w:p>
        </w:tc>
      </w:tr>
      <w:tr w:rsidR="00AC7D93" w14:paraId="51C06B55" w14:textId="77777777" w:rsidTr="004E08C2">
        <w:tc>
          <w:tcPr>
            <w:tcW w:w="2660" w:type="dxa"/>
          </w:tcPr>
          <w:p w14:paraId="07A8EA79" w14:textId="77777777" w:rsidR="00AC7D93" w:rsidRPr="00417363" w:rsidRDefault="00AC7D93" w:rsidP="00116207">
            <w:pPr>
              <w:spacing w:line="229" w:lineRule="exact"/>
              <w:ind w:left="102"/>
              <w:rPr>
                <w:szCs w:val="20"/>
              </w:rPr>
            </w:pPr>
            <w:r w:rsidRPr="00417363">
              <w:rPr>
                <w:szCs w:val="20"/>
              </w:rPr>
              <w:t>../../../healthcareProfessional</w:t>
            </w:r>
            <w:r>
              <w:rPr>
                <w:spacing w:val="-1"/>
                <w:szCs w:val="20"/>
              </w:rPr>
              <w:t>C</w:t>
            </w:r>
            <w:r w:rsidRPr="00417363">
              <w:rPr>
                <w:spacing w:val="-1"/>
                <w:szCs w:val="20"/>
              </w:rPr>
              <w:t>areUnitHSAId</w:t>
            </w:r>
          </w:p>
          <w:p w14:paraId="7637D0D6" w14:textId="77777777" w:rsidR="00AC7D93" w:rsidRPr="00417363" w:rsidRDefault="00AC7D93" w:rsidP="00116207">
            <w:pPr>
              <w:pStyle w:val="TableParagraph"/>
              <w:spacing w:line="229" w:lineRule="exact"/>
              <w:ind w:left="102"/>
              <w:rPr>
                <w:rFonts w:ascii="Georgia" w:hAnsi="Georgia"/>
                <w:i/>
                <w:sz w:val="20"/>
                <w:szCs w:val="20"/>
                <w:lang w:val="en-GB"/>
              </w:rPr>
            </w:pPr>
          </w:p>
        </w:tc>
        <w:tc>
          <w:tcPr>
            <w:tcW w:w="1276" w:type="dxa"/>
          </w:tcPr>
          <w:p w14:paraId="56539A60" w14:textId="77777777" w:rsidR="00AC7D93" w:rsidRPr="00417363" w:rsidRDefault="00AC7D93" w:rsidP="00116207">
            <w:pPr>
              <w:spacing w:line="229" w:lineRule="exact"/>
              <w:ind w:left="102"/>
              <w:rPr>
                <w:rFonts w:cs="Arial"/>
                <w:szCs w:val="20"/>
              </w:rPr>
            </w:pPr>
            <w:r w:rsidRPr="00417363">
              <w:rPr>
                <w:spacing w:val="-1"/>
                <w:szCs w:val="20"/>
              </w:rPr>
              <w:t>HSAIdType</w:t>
            </w:r>
          </w:p>
          <w:p w14:paraId="60563FCC" w14:textId="77777777" w:rsidR="00AC7D93" w:rsidRPr="00417363" w:rsidRDefault="00AC7D93" w:rsidP="00116207">
            <w:pPr>
              <w:spacing w:line="226" w:lineRule="exact"/>
              <w:ind w:left="102"/>
              <w:rPr>
                <w:spacing w:val="-1"/>
                <w:szCs w:val="20"/>
              </w:rPr>
            </w:pPr>
          </w:p>
          <w:p w14:paraId="67DA56AA" w14:textId="77777777" w:rsidR="00AC7D93" w:rsidRPr="00417363" w:rsidRDefault="00AC7D93" w:rsidP="00116207">
            <w:pPr>
              <w:pStyle w:val="TableParagraph"/>
              <w:spacing w:line="226" w:lineRule="exact"/>
              <w:ind w:left="102"/>
              <w:rPr>
                <w:rFonts w:ascii="Georgia" w:hAnsi="Georgia"/>
                <w:sz w:val="20"/>
                <w:szCs w:val="20"/>
              </w:rPr>
            </w:pPr>
          </w:p>
        </w:tc>
        <w:tc>
          <w:tcPr>
            <w:tcW w:w="4110" w:type="dxa"/>
          </w:tcPr>
          <w:p w14:paraId="3E3BA4A1" w14:textId="77777777" w:rsidR="00AC7D93" w:rsidRPr="00417363" w:rsidRDefault="00AC7D93" w:rsidP="00116207">
            <w:pPr>
              <w:spacing w:line="229" w:lineRule="exact"/>
              <w:rPr>
                <w:szCs w:val="20"/>
              </w:rPr>
            </w:pPr>
            <w:r w:rsidRPr="00417363">
              <w:rPr>
                <w:szCs w:val="20"/>
              </w:rPr>
              <w:t xml:space="preserve">HSA-id för </w:t>
            </w:r>
            <w:r>
              <w:rPr>
                <w:szCs w:val="20"/>
              </w:rPr>
              <w:t>vårdenhet</w:t>
            </w:r>
            <w:r w:rsidRPr="00417363">
              <w:rPr>
                <w:szCs w:val="20"/>
              </w:rPr>
              <w:t xml:space="preserve">. </w:t>
            </w:r>
          </w:p>
          <w:p w14:paraId="11278B69" w14:textId="77777777" w:rsidR="00AC7D93" w:rsidRPr="008E22FF" w:rsidRDefault="00AC7D93" w:rsidP="00116207">
            <w:pPr>
              <w:spacing w:line="229" w:lineRule="exact"/>
              <w:ind w:left="102"/>
              <w:rPr>
                <w:szCs w:val="20"/>
              </w:rPr>
            </w:pPr>
            <w:r>
              <w:rPr>
                <w:szCs w:val="20"/>
              </w:rPr>
              <w:t>(</w:t>
            </w:r>
            <w:r w:rsidRPr="007279BD">
              <w:rPr>
                <w:szCs w:val="20"/>
              </w:rPr>
              <w:t>Regel:1</w:t>
            </w:r>
            <w:r>
              <w:rPr>
                <w:szCs w:val="20"/>
              </w:rPr>
              <w:t>)</w:t>
            </w:r>
          </w:p>
          <w:p w14:paraId="351BE33B" w14:textId="77777777" w:rsidR="00AC7D93" w:rsidRPr="00417363" w:rsidRDefault="00AC7D93" w:rsidP="00116207">
            <w:pPr>
              <w:rPr>
                <w:rFonts w:cs="Arial"/>
                <w:szCs w:val="20"/>
              </w:rPr>
            </w:pPr>
          </w:p>
        </w:tc>
        <w:tc>
          <w:tcPr>
            <w:tcW w:w="1560" w:type="dxa"/>
          </w:tcPr>
          <w:p w14:paraId="09E92F18"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14:paraId="25108D27" w14:textId="77777777" w:rsidTr="004E08C2">
        <w:tc>
          <w:tcPr>
            <w:tcW w:w="2660" w:type="dxa"/>
          </w:tcPr>
          <w:p w14:paraId="5DE27DE2"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Pr>
                <w:rFonts w:ascii="Georgia" w:hAnsi="Georgia"/>
                <w:spacing w:val="-1"/>
                <w:sz w:val="20"/>
                <w:szCs w:val="20"/>
              </w:rPr>
              <w:t>C</w:t>
            </w:r>
            <w:r w:rsidRPr="00417363">
              <w:rPr>
                <w:rFonts w:ascii="Georgia" w:hAnsi="Georgia"/>
                <w:spacing w:val="-1"/>
                <w:sz w:val="20"/>
                <w:szCs w:val="20"/>
              </w:rPr>
              <w:t>areGiverHSAId</w:t>
            </w:r>
          </w:p>
        </w:tc>
        <w:tc>
          <w:tcPr>
            <w:tcW w:w="1276" w:type="dxa"/>
          </w:tcPr>
          <w:p w14:paraId="5504376B" w14:textId="77777777" w:rsidR="00AC7D93" w:rsidRPr="00417363" w:rsidRDefault="00AC7D93" w:rsidP="00116207">
            <w:pPr>
              <w:spacing w:line="226" w:lineRule="exact"/>
              <w:ind w:left="102"/>
              <w:rPr>
                <w:spacing w:val="-1"/>
                <w:szCs w:val="20"/>
              </w:rPr>
            </w:pPr>
            <w:r w:rsidRPr="00417363">
              <w:rPr>
                <w:spacing w:val="-1"/>
                <w:szCs w:val="20"/>
              </w:rPr>
              <w:t>HSAIdType</w:t>
            </w:r>
          </w:p>
          <w:p w14:paraId="1DCEE86D" w14:textId="77777777" w:rsidR="00AC7D93" w:rsidRPr="00417363" w:rsidRDefault="00AC7D93" w:rsidP="00116207">
            <w:pPr>
              <w:pStyle w:val="TableParagraph"/>
              <w:spacing w:line="226" w:lineRule="exact"/>
              <w:ind w:left="102"/>
              <w:rPr>
                <w:rFonts w:ascii="Georgia" w:hAnsi="Georgia"/>
                <w:i/>
                <w:sz w:val="20"/>
                <w:szCs w:val="20"/>
              </w:rPr>
            </w:pPr>
          </w:p>
        </w:tc>
        <w:tc>
          <w:tcPr>
            <w:tcW w:w="4110" w:type="dxa"/>
          </w:tcPr>
          <w:p w14:paraId="25B76E4C" w14:textId="77777777" w:rsidR="00AC7D93" w:rsidRPr="00417363" w:rsidRDefault="00AC7D93" w:rsidP="00116207">
            <w:pPr>
              <w:rPr>
                <w:rFonts w:cs="Arial"/>
                <w:i/>
                <w:szCs w:val="20"/>
              </w:rPr>
            </w:pPr>
            <w:r w:rsidRPr="00417363">
              <w:rPr>
                <w:spacing w:val="-1"/>
                <w:szCs w:val="20"/>
              </w:rPr>
              <w:t xml:space="preserve">HSA-id för vårdgivaren, som är vårdgivare för den enhet som </w:t>
            </w:r>
            <w:r>
              <w:t>hälso</w:t>
            </w:r>
            <w:r w:rsidRPr="002B336D">
              <w:t xml:space="preserve">- och </w:t>
            </w:r>
            <w:r>
              <w:t>sjukvårds</w:t>
            </w:r>
            <w:r w:rsidRPr="00417363">
              <w:rPr>
                <w:spacing w:val="-1"/>
                <w:szCs w:val="20"/>
              </w:rPr>
              <w:t xml:space="preserve">personalen är uppdragstagare för. </w:t>
            </w:r>
            <w:r>
              <w:rPr>
                <w:strike/>
                <w:spacing w:val="-1"/>
                <w:szCs w:val="20"/>
              </w:rPr>
              <w:br/>
            </w:r>
            <w:r>
              <w:rPr>
                <w:spacing w:val="-1"/>
                <w:szCs w:val="20"/>
              </w:rPr>
              <w:t>(</w:t>
            </w:r>
            <w:r w:rsidRPr="007279BD">
              <w:rPr>
                <w:spacing w:val="-1"/>
                <w:szCs w:val="20"/>
              </w:rPr>
              <w:t>Regel:1</w:t>
            </w:r>
            <w:r>
              <w:rPr>
                <w:spacing w:val="-1"/>
                <w:szCs w:val="20"/>
              </w:rPr>
              <w:t>)</w:t>
            </w:r>
          </w:p>
        </w:tc>
        <w:tc>
          <w:tcPr>
            <w:tcW w:w="1560" w:type="dxa"/>
          </w:tcPr>
          <w:p w14:paraId="090F2524"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474D0CF8" w14:textId="77777777" w:rsidTr="004E08C2">
        <w:tc>
          <w:tcPr>
            <w:tcW w:w="2660" w:type="dxa"/>
          </w:tcPr>
          <w:p w14:paraId="0703D80E"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276" w:type="dxa"/>
          </w:tcPr>
          <w:p w14:paraId="39843E1E"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LegalAuthenticatorT</w:t>
            </w:r>
            <w:r w:rsidRPr="00417363">
              <w:rPr>
                <w:rFonts w:ascii="Georgia" w:hAnsi="Georgia"/>
                <w:sz w:val="20"/>
                <w:szCs w:val="20"/>
              </w:rPr>
              <w:lastRenderedPageBreak/>
              <w:t>ype</w:t>
            </w:r>
          </w:p>
        </w:tc>
        <w:tc>
          <w:tcPr>
            <w:tcW w:w="4110" w:type="dxa"/>
          </w:tcPr>
          <w:p w14:paraId="214FE51C" w14:textId="77777777" w:rsidR="00AC7D93" w:rsidRDefault="00AC7D93" w:rsidP="00116207">
            <w:pPr>
              <w:spacing w:line="229" w:lineRule="exact"/>
              <w:rPr>
                <w:szCs w:val="20"/>
              </w:rPr>
            </w:pPr>
            <w:r w:rsidRPr="00417363">
              <w:rPr>
                <w:szCs w:val="20"/>
              </w:rPr>
              <w:lastRenderedPageBreak/>
              <w:t>Information om vem som signerat informationen i dokumentet.</w:t>
            </w:r>
          </w:p>
          <w:p w14:paraId="6CDDDE86" w14:textId="77777777" w:rsidR="00AC7D93" w:rsidRPr="00417363" w:rsidRDefault="00AC7D93" w:rsidP="0098254A">
            <w:pPr>
              <w:spacing w:line="229" w:lineRule="exact"/>
              <w:rPr>
                <w:rFonts w:cs="Arial"/>
                <w:i/>
                <w:szCs w:val="20"/>
              </w:rPr>
            </w:pPr>
          </w:p>
        </w:tc>
        <w:tc>
          <w:tcPr>
            <w:tcW w:w="1560" w:type="dxa"/>
          </w:tcPr>
          <w:p w14:paraId="16AEB471"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lastRenderedPageBreak/>
              <w:t>0..1</w:t>
            </w:r>
          </w:p>
        </w:tc>
      </w:tr>
      <w:tr w:rsidR="00AC7D93" w14:paraId="58883CD8" w14:textId="77777777" w:rsidTr="004E08C2">
        <w:tc>
          <w:tcPr>
            <w:tcW w:w="2660" w:type="dxa"/>
          </w:tcPr>
          <w:p w14:paraId="71F76F97" w14:textId="77777777" w:rsidR="00AC7D93" w:rsidRPr="00417363" w:rsidRDefault="00AC7D93" w:rsidP="00116207">
            <w:pPr>
              <w:spacing w:line="229" w:lineRule="exact"/>
              <w:ind w:left="102"/>
              <w:rPr>
                <w:szCs w:val="20"/>
              </w:rPr>
            </w:pPr>
            <w:r w:rsidRPr="00417363">
              <w:rPr>
                <w:szCs w:val="20"/>
              </w:rPr>
              <w:t>../../../signatureTime</w:t>
            </w:r>
          </w:p>
          <w:p w14:paraId="3C80EA78" w14:textId="77777777" w:rsidR="00AC7D93" w:rsidRPr="00417363" w:rsidRDefault="00AC7D93" w:rsidP="00116207">
            <w:pPr>
              <w:spacing w:line="229" w:lineRule="exact"/>
              <w:ind w:left="102"/>
              <w:rPr>
                <w:szCs w:val="20"/>
              </w:rPr>
            </w:pPr>
          </w:p>
        </w:tc>
        <w:tc>
          <w:tcPr>
            <w:tcW w:w="1276" w:type="dxa"/>
          </w:tcPr>
          <w:p w14:paraId="38AFC5C0" w14:textId="77777777" w:rsidR="00AC7D93" w:rsidRPr="00417363" w:rsidRDefault="00AC7D93" w:rsidP="00116207">
            <w:pPr>
              <w:spacing w:line="229" w:lineRule="exact"/>
              <w:ind w:left="102"/>
              <w:rPr>
                <w:rFonts w:cs="Arial"/>
                <w:color w:val="FF0000"/>
                <w:szCs w:val="20"/>
              </w:rPr>
            </w:pPr>
            <w:r w:rsidRPr="00417363">
              <w:rPr>
                <w:szCs w:val="20"/>
              </w:rPr>
              <w:t>TimeStampType</w:t>
            </w:r>
          </w:p>
          <w:p w14:paraId="4A422D84" w14:textId="77777777" w:rsidR="00AC7D93" w:rsidRPr="00417363" w:rsidRDefault="00AC7D93" w:rsidP="00116207">
            <w:pPr>
              <w:spacing w:line="229" w:lineRule="exact"/>
              <w:ind w:left="102"/>
              <w:rPr>
                <w:rFonts w:cs="Arial"/>
                <w:szCs w:val="20"/>
              </w:rPr>
            </w:pPr>
          </w:p>
        </w:tc>
        <w:tc>
          <w:tcPr>
            <w:tcW w:w="4110" w:type="dxa"/>
          </w:tcPr>
          <w:p w14:paraId="67D907D4" w14:textId="77777777" w:rsidR="00AC7D93" w:rsidRPr="00417363" w:rsidRDefault="00AC7D93" w:rsidP="00116207">
            <w:pPr>
              <w:spacing w:line="229" w:lineRule="exact"/>
              <w:rPr>
                <w:szCs w:val="20"/>
              </w:rPr>
            </w:pPr>
            <w:r w:rsidRPr="00417363">
              <w:rPr>
                <w:szCs w:val="20"/>
              </w:rPr>
              <w:t>Tidpunkt för signering.</w:t>
            </w:r>
          </w:p>
          <w:p w14:paraId="0C0E38EB" w14:textId="77777777" w:rsidR="00AC7D93" w:rsidRPr="00417363" w:rsidRDefault="00AC7D93" w:rsidP="00116207">
            <w:pPr>
              <w:rPr>
                <w:rFonts w:cs="Arial"/>
                <w:szCs w:val="20"/>
              </w:rPr>
            </w:pPr>
          </w:p>
        </w:tc>
        <w:tc>
          <w:tcPr>
            <w:tcW w:w="1560" w:type="dxa"/>
          </w:tcPr>
          <w:p w14:paraId="18AA4E3D"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z w:val="20"/>
                <w:szCs w:val="20"/>
              </w:rPr>
              <w:t>1..1</w:t>
            </w:r>
          </w:p>
        </w:tc>
      </w:tr>
      <w:tr w:rsidR="00AC7D93" w14:paraId="151F582B" w14:textId="77777777" w:rsidTr="004E08C2">
        <w:tc>
          <w:tcPr>
            <w:tcW w:w="2660" w:type="dxa"/>
          </w:tcPr>
          <w:p w14:paraId="7D931DA1" w14:textId="77777777" w:rsidR="00AC7D93" w:rsidRPr="00417363" w:rsidRDefault="00AC7D93" w:rsidP="00116207">
            <w:pPr>
              <w:spacing w:line="229" w:lineRule="exact"/>
              <w:ind w:left="102"/>
              <w:rPr>
                <w:szCs w:val="20"/>
              </w:rPr>
            </w:pPr>
            <w:r w:rsidRPr="00417363">
              <w:rPr>
                <w:szCs w:val="20"/>
              </w:rPr>
              <w:t>../../../legalAuthenticatorHSAId</w:t>
            </w:r>
          </w:p>
          <w:p w14:paraId="0FE4B0AA" w14:textId="77777777" w:rsidR="00AC7D93" w:rsidRPr="00417363" w:rsidRDefault="00AC7D93" w:rsidP="00116207">
            <w:pPr>
              <w:pStyle w:val="TableParagraph"/>
              <w:spacing w:line="229" w:lineRule="exact"/>
              <w:ind w:left="102"/>
              <w:rPr>
                <w:rFonts w:ascii="Georgia" w:hAnsi="Georgia"/>
                <w:i/>
                <w:sz w:val="20"/>
                <w:szCs w:val="20"/>
                <w:lang w:val="en-GB"/>
              </w:rPr>
            </w:pPr>
          </w:p>
        </w:tc>
        <w:tc>
          <w:tcPr>
            <w:tcW w:w="1276" w:type="dxa"/>
          </w:tcPr>
          <w:p w14:paraId="535A10F2" w14:textId="77777777" w:rsidR="00AC7D93" w:rsidRPr="00417363" w:rsidRDefault="00AC7D93" w:rsidP="00116207">
            <w:pPr>
              <w:spacing w:line="229" w:lineRule="exact"/>
              <w:ind w:left="102"/>
              <w:rPr>
                <w:szCs w:val="20"/>
              </w:rPr>
            </w:pPr>
            <w:r w:rsidRPr="00417363">
              <w:rPr>
                <w:szCs w:val="20"/>
              </w:rPr>
              <w:t>HSAIdType</w:t>
            </w:r>
          </w:p>
          <w:p w14:paraId="4148EDAE" w14:textId="77777777" w:rsidR="00AC7D93" w:rsidRPr="00417363" w:rsidRDefault="00AC7D93" w:rsidP="00116207">
            <w:pPr>
              <w:pStyle w:val="TableParagraph"/>
              <w:spacing w:line="226" w:lineRule="exact"/>
              <w:ind w:left="102"/>
              <w:rPr>
                <w:rFonts w:ascii="Georgia" w:hAnsi="Georgia"/>
                <w:i/>
                <w:sz w:val="20"/>
                <w:szCs w:val="20"/>
              </w:rPr>
            </w:pPr>
          </w:p>
        </w:tc>
        <w:tc>
          <w:tcPr>
            <w:tcW w:w="4110" w:type="dxa"/>
          </w:tcPr>
          <w:p w14:paraId="25D2F6EB" w14:textId="77777777" w:rsidR="00AC7D93" w:rsidRPr="00417363" w:rsidRDefault="00AC7D93" w:rsidP="00116207">
            <w:pPr>
              <w:rPr>
                <w:rFonts w:cs="Arial"/>
                <w:i/>
                <w:szCs w:val="20"/>
              </w:rPr>
            </w:pPr>
            <w:r w:rsidRPr="00417363">
              <w:rPr>
                <w:szCs w:val="20"/>
              </w:rPr>
              <w:t>HSA-id för person som signerat dokumentet</w:t>
            </w:r>
          </w:p>
        </w:tc>
        <w:tc>
          <w:tcPr>
            <w:tcW w:w="1560" w:type="dxa"/>
          </w:tcPr>
          <w:p w14:paraId="29574C85"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AC7D93" w14:paraId="3C6087A4" w14:textId="77777777" w:rsidTr="004E08C2">
        <w:tc>
          <w:tcPr>
            <w:tcW w:w="2660" w:type="dxa"/>
          </w:tcPr>
          <w:p w14:paraId="6E8638E5" w14:textId="77777777" w:rsidR="00AC7D93" w:rsidRPr="00417363" w:rsidRDefault="00AC7D93" w:rsidP="00116207">
            <w:pPr>
              <w:spacing w:line="229" w:lineRule="exact"/>
              <w:ind w:left="102"/>
              <w:rPr>
                <w:szCs w:val="20"/>
              </w:rPr>
            </w:pPr>
            <w:r w:rsidRPr="00417363">
              <w:rPr>
                <w:szCs w:val="20"/>
              </w:rPr>
              <w:t>../../../legalAuthenticatorName</w:t>
            </w:r>
          </w:p>
          <w:p w14:paraId="2E4189C6" w14:textId="77777777" w:rsidR="00AC7D93" w:rsidRPr="00417363" w:rsidRDefault="00AC7D93" w:rsidP="00116207">
            <w:pPr>
              <w:pStyle w:val="TableParagraph"/>
              <w:spacing w:line="229" w:lineRule="exact"/>
              <w:ind w:left="102"/>
              <w:rPr>
                <w:rFonts w:ascii="Georgia" w:hAnsi="Georgia"/>
                <w:i/>
                <w:sz w:val="20"/>
                <w:szCs w:val="20"/>
                <w:lang w:val="en-GB"/>
              </w:rPr>
            </w:pPr>
          </w:p>
        </w:tc>
        <w:tc>
          <w:tcPr>
            <w:tcW w:w="1276" w:type="dxa"/>
          </w:tcPr>
          <w:p w14:paraId="234F5004"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4110" w:type="dxa"/>
          </w:tcPr>
          <w:p w14:paraId="34BD7030" w14:textId="77777777" w:rsidR="00AC7D93" w:rsidRPr="00417363" w:rsidRDefault="00AC7D93" w:rsidP="00116207">
            <w:pPr>
              <w:rPr>
                <w:rFonts w:cs="Arial"/>
                <w:i/>
                <w:szCs w:val="20"/>
              </w:rPr>
            </w:pPr>
            <w:r w:rsidRPr="00417363">
              <w:rPr>
                <w:szCs w:val="20"/>
              </w:rPr>
              <w:t>Namnen i klartext för signerande person.</w:t>
            </w:r>
          </w:p>
        </w:tc>
        <w:tc>
          <w:tcPr>
            <w:tcW w:w="1560" w:type="dxa"/>
          </w:tcPr>
          <w:p w14:paraId="6285A6E5"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AC7D93" w14:paraId="6E018466" w14:textId="77777777" w:rsidTr="004E08C2">
        <w:tc>
          <w:tcPr>
            <w:tcW w:w="2660" w:type="dxa"/>
          </w:tcPr>
          <w:p w14:paraId="5E40805C" w14:textId="77777777" w:rsidR="00AC7D93" w:rsidRPr="00417363" w:rsidRDefault="00AC7D93" w:rsidP="00116207">
            <w:pPr>
              <w:spacing w:line="229" w:lineRule="exact"/>
              <w:ind w:left="102"/>
              <w:rPr>
                <w:szCs w:val="20"/>
              </w:rPr>
            </w:pPr>
            <w:r w:rsidRPr="00417363">
              <w:rPr>
                <w:szCs w:val="20"/>
              </w:rPr>
              <w:t>../../</w:t>
            </w:r>
            <w:r w:rsidRPr="00417363">
              <w:rPr>
                <w:spacing w:val="-1"/>
                <w:szCs w:val="20"/>
              </w:rPr>
              <w:t>approvedForPatient</w:t>
            </w:r>
          </w:p>
          <w:p w14:paraId="6B8924D5" w14:textId="77777777" w:rsidR="00AC7D93" w:rsidRPr="00417363" w:rsidRDefault="00AC7D93" w:rsidP="00116207">
            <w:pPr>
              <w:pStyle w:val="TableParagraph"/>
              <w:spacing w:line="229" w:lineRule="exact"/>
              <w:ind w:left="102"/>
              <w:rPr>
                <w:rFonts w:ascii="Georgia" w:hAnsi="Georgia"/>
                <w:i/>
                <w:sz w:val="20"/>
                <w:szCs w:val="20"/>
              </w:rPr>
            </w:pPr>
          </w:p>
        </w:tc>
        <w:tc>
          <w:tcPr>
            <w:tcW w:w="1276" w:type="dxa"/>
          </w:tcPr>
          <w:p w14:paraId="0756F04D" w14:textId="77777777" w:rsidR="00AC7D93" w:rsidRPr="00417363" w:rsidRDefault="00AC7D93" w:rsidP="00116207">
            <w:pPr>
              <w:spacing w:line="229" w:lineRule="exact"/>
              <w:ind w:left="102"/>
              <w:rPr>
                <w:rFonts w:cs="Arial"/>
                <w:color w:val="FF0000"/>
                <w:szCs w:val="20"/>
              </w:rPr>
            </w:pPr>
            <w:r w:rsidRPr="00417363">
              <w:rPr>
                <w:szCs w:val="20"/>
              </w:rPr>
              <w:t>boolean</w:t>
            </w:r>
          </w:p>
          <w:p w14:paraId="2D4D6342" w14:textId="77777777" w:rsidR="00AC7D93" w:rsidRPr="00417363" w:rsidRDefault="00AC7D93" w:rsidP="00116207">
            <w:pPr>
              <w:pStyle w:val="TableParagraph"/>
              <w:spacing w:line="226" w:lineRule="exact"/>
              <w:ind w:left="102"/>
              <w:rPr>
                <w:rFonts w:ascii="Georgia" w:hAnsi="Georgia"/>
                <w:i/>
                <w:sz w:val="20"/>
                <w:szCs w:val="20"/>
              </w:rPr>
            </w:pPr>
          </w:p>
        </w:tc>
        <w:tc>
          <w:tcPr>
            <w:tcW w:w="4110" w:type="dxa"/>
          </w:tcPr>
          <w:p w14:paraId="0CE5B80A" w14:textId="77777777" w:rsidR="00AC7D93" w:rsidRPr="00417363" w:rsidRDefault="00AC7D93" w:rsidP="00116207">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63D22209" w14:textId="77777777" w:rsidR="00AC7D93" w:rsidRPr="00417363" w:rsidRDefault="00AC7D93" w:rsidP="00116207">
            <w:pPr>
              <w:rPr>
                <w:rFonts w:cs="Arial"/>
                <w:i/>
                <w:szCs w:val="20"/>
              </w:rPr>
            </w:pPr>
          </w:p>
        </w:tc>
        <w:tc>
          <w:tcPr>
            <w:tcW w:w="1560" w:type="dxa"/>
          </w:tcPr>
          <w:p w14:paraId="0F709B46"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AC7D93" w14:paraId="24EE0D94" w14:textId="77777777" w:rsidTr="004E08C2">
        <w:tc>
          <w:tcPr>
            <w:tcW w:w="2660" w:type="dxa"/>
          </w:tcPr>
          <w:p w14:paraId="4B413131"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276" w:type="dxa"/>
          </w:tcPr>
          <w:p w14:paraId="1F09139F"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4110" w:type="dxa"/>
          </w:tcPr>
          <w:p w14:paraId="3A42870A" w14:textId="77777777" w:rsidR="00AC7D93" w:rsidRPr="00417363" w:rsidRDefault="00AC7D93" w:rsidP="00116207">
            <w:pPr>
              <w:rPr>
                <w:rFonts w:cs="Arial"/>
                <w:i/>
                <w:szCs w:val="20"/>
              </w:rPr>
            </w:pPr>
            <w:r w:rsidRPr="00417363">
              <w:rPr>
                <w:spacing w:val="-1"/>
                <w:szCs w:val="20"/>
              </w:rPr>
              <w:t xml:space="preserve">Identitetet för den </w:t>
            </w:r>
            <w:r>
              <w:t>hälso</w:t>
            </w:r>
            <w:r w:rsidRPr="002B336D">
              <w:t xml:space="preserve">- och </w:t>
            </w:r>
            <w:r>
              <w:t>sjukvårds</w:t>
            </w:r>
            <w:r w:rsidRPr="00417363">
              <w:rPr>
                <w:spacing w:val="-1"/>
                <w:szCs w:val="20"/>
              </w:rPr>
              <w:t>kontakt som föranlett den information som omfattas av dokumentet. Identiteten är unik inom källsystemet</w:t>
            </w:r>
          </w:p>
        </w:tc>
        <w:tc>
          <w:tcPr>
            <w:tcW w:w="1560" w:type="dxa"/>
          </w:tcPr>
          <w:p w14:paraId="25436107"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122CA0F6" w14:textId="77777777" w:rsidTr="004E08C2">
        <w:tc>
          <w:tcPr>
            <w:tcW w:w="2660" w:type="dxa"/>
          </w:tcPr>
          <w:p w14:paraId="5B8BBDE8" w14:textId="77777777" w:rsidR="00AC7D93" w:rsidRPr="008B1FC7" w:rsidRDefault="00AC7D93" w:rsidP="00116207">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276" w:type="dxa"/>
          </w:tcPr>
          <w:p w14:paraId="1B0150A4" w14:textId="77777777" w:rsidR="00AC7D93" w:rsidRPr="008B1FC7" w:rsidRDefault="00AC7D93" w:rsidP="00116207">
            <w:pPr>
              <w:pStyle w:val="TableParagraph"/>
              <w:spacing w:line="226" w:lineRule="exact"/>
              <w:ind w:left="102"/>
              <w:rPr>
                <w:rFonts w:ascii="Georgia" w:hAnsi="Georgia"/>
                <w:color w:val="FF0000"/>
                <w:spacing w:val="-1"/>
                <w:sz w:val="20"/>
                <w:szCs w:val="20"/>
              </w:rPr>
            </w:pPr>
          </w:p>
        </w:tc>
        <w:tc>
          <w:tcPr>
            <w:tcW w:w="4110" w:type="dxa"/>
          </w:tcPr>
          <w:p w14:paraId="1C7F5183" w14:textId="77777777" w:rsidR="00AC7D93" w:rsidRPr="008B1FC7" w:rsidRDefault="00AC7D93" w:rsidP="00116207">
            <w:pPr>
              <w:rPr>
                <w:color w:val="FF0000"/>
                <w:spacing w:val="-1"/>
                <w:szCs w:val="20"/>
              </w:rPr>
            </w:pPr>
            <w:r>
              <w:rPr>
                <w:color w:val="FF0000"/>
                <w:spacing w:val="-1"/>
                <w:szCs w:val="20"/>
              </w:rPr>
              <w:t>N/A</w:t>
            </w:r>
          </w:p>
        </w:tc>
        <w:tc>
          <w:tcPr>
            <w:tcW w:w="1560" w:type="dxa"/>
          </w:tcPr>
          <w:p w14:paraId="5B66CF54" w14:textId="77777777" w:rsidR="00AC7D93" w:rsidRPr="008B1FC7" w:rsidRDefault="00AC7D93" w:rsidP="00116207">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AC7D93" w14:paraId="0EB7A73F" w14:textId="77777777" w:rsidTr="004E08C2">
        <w:tc>
          <w:tcPr>
            <w:tcW w:w="2660" w:type="dxa"/>
          </w:tcPr>
          <w:p w14:paraId="5527AFDE" w14:textId="77777777" w:rsidR="00AC7D93" w:rsidRPr="008B1FC7" w:rsidRDefault="00AC7D93" w:rsidP="00116207">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276" w:type="dxa"/>
          </w:tcPr>
          <w:p w14:paraId="6E92C1D2" w14:textId="77777777" w:rsidR="00AC7D93" w:rsidRPr="008B1FC7" w:rsidRDefault="00AC7D93" w:rsidP="00116207">
            <w:pPr>
              <w:pStyle w:val="TableParagraph"/>
              <w:spacing w:line="226" w:lineRule="exact"/>
              <w:ind w:left="102"/>
              <w:rPr>
                <w:rFonts w:ascii="Georgia" w:hAnsi="Georgia"/>
                <w:color w:val="FF0000"/>
                <w:spacing w:val="-1"/>
                <w:sz w:val="20"/>
                <w:szCs w:val="20"/>
              </w:rPr>
            </w:pPr>
          </w:p>
        </w:tc>
        <w:tc>
          <w:tcPr>
            <w:tcW w:w="4110" w:type="dxa"/>
          </w:tcPr>
          <w:p w14:paraId="0F227DE4" w14:textId="77777777" w:rsidR="00AC7D93" w:rsidRPr="008B1FC7" w:rsidRDefault="00AC7D93" w:rsidP="00116207">
            <w:pPr>
              <w:rPr>
                <w:color w:val="FF0000"/>
                <w:spacing w:val="-1"/>
                <w:szCs w:val="20"/>
              </w:rPr>
            </w:pPr>
            <w:r>
              <w:rPr>
                <w:color w:val="FF0000"/>
                <w:spacing w:val="-1"/>
                <w:szCs w:val="20"/>
              </w:rPr>
              <w:t>N/A</w:t>
            </w:r>
          </w:p>
        </w:tc>
        <w:tc>
          <w:tcPr>
            <w:tcW w:w="1560" w:type="dxa"/>
          </w:tcPr>
          <w:p w14:paraId="39445D2F" w14:textId="77777777" w:rsidR="00AC7D93" w:rsidRPr="008B1FC7" w:rsidRDefault="00AC7D93" w:rsidP="00116207">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AC7D93" w14:paraId="4FB2C03E" w14:textId="77777777" w:rsidTr="004E08C2">
        <w:tc>
          <w:tcPr>
            <w:tcW w:w="2660" w:type="dxa"/>
            <w:shd w:val="clear" w:color="auto" w:fill="D9D9D9" w:themeFill="background1" w:themeFillShade="D9"/>
          </w:tcPr>
          <w:p w14:paraId="3697E731"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276" w:type="dxa"/>
            <w:shd w:val="clear" w:color="auto" w:fill="D9D9D9" w:themeFill="background1" w:themeFillShade="D9"/>
          </w:tcPr>
          <w:p w14:paraId="7C8D0B54" w14:textId="77777777" w:rsidR="00AC7D93" w:rsidRPr="00417363" w:rsidRDefault="00AC7D93" w:rsidP="00116207">
            <w:pPr>
              <w:spacing w:line="226" w:lineRule="exact"/>
              <w:ind w:left="102"/>
              <w:rPr>
                <w:spacing w:val="-1"/>
                <w:szCs w:val="20"/>
              </w:rPr>
            </w:pPr>
            <w:r w:rsidRPr="00417363">
              <w:rPr>
                <w:spacing w:val="-1"/>
                <w:szCs w:val="20"/>
              </w:rPr>
              <w:t>AlertInformation</w:t>
            </w:r>
          </w:p>
          <w:p w14:paraId="49F88F20"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4110" w:type="dxa"/>
            <w:shd w:val="clear" w:color="auto" w:fill="D9D9D9" w:themeFill="background1" w:themeFillShade="D9"/>
          </w:tcPr>
          <w:p w14:paraId="5F9790F8" w14:textId="77777777" w:rsidR="00AC7D93" w:rsidRPr="00417363" w:rsidRDefault="00AC7D93" w:rsidP="00116207">
            <w:pPr>
              <w:spacing w:line="226" w:lineRule="exact"/>
              <w:ind w:left="102"/>
              <w:rPr>
                <w:spacing w:val="-1"/>
                <w:szCs w:val="20"/>
              </w:rPr>
            </w:pPr>
          </w:p>
        </w:tc>
        <w:tc>
          <w:tcPr>
            <w:tcW w:w="1560" w:type="dxa"/>
            <w:shd w:val="clear" w:color="auto" w:fill="D9D9D9" w:themeFill="background1" w:themeFillShade="D9"/>
          </w:tcPr>
          <w:p w14:paraId="54A16BD5"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AC7D93" w14:paraId="5B1B4B7B" w14:textId="77777777" w:rsidTr="004E08C2">
        <w:tc>
          <w:tcPr>
            <w:tcW w:w="2660" w:type="dxa"/>
          </w:tcPr>
          <w:p w14:paraId="1785D9A7"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276" w:type="dxa"/>
          </w:tcPr>
          <w:p w14:paraId="04FB87F4" w14:textId="77777777" w:rsidR="00AC7D93" w:rsidRPr="00417363" w:rsidRDefault="00AC7D93" w:rsidP="00116207">
            <w:pPr>
              <w:spacing w:line="226" w:lineRule="exact"/>
              <w:rPr>
                <w:szCs w:val="20"/>
              </w:rPr>
            </w:pPr>
            <w:r w:rsidRPr="00417363">
              <w:rPr>
                <w:szCs w:val="20"/>
              </w:rPr>
              <w:t>CVType</w:t>
            </w:r>
          </w:p>
          <w:p w14:paraId="409B5C87" w14:textId="77777777" w:rsidR="00AC7D93" w:rsidRPr="00417363" w:rsidRDefault="00AC7D93" w:rsidP="00116207">
            <w:pPr>
              <w:pStyle w:val="TableParagraph"/>
              <w:spacing w:line="226" w:lineRule="exact"/>
              <w:rPr>
                <w:rFonts w:ascii="Georgia" w:hAnsi="Georgia"/>
                <w:i/>
                <w:sz w:val="20"/>
                <w:szCs w:val="20"/>
              </w:rPr>
            </w:pPr>
          </w:p>
        </w:tc>
        <w:tc>
          <w:tcPr>
            <w:tcW w:w="4110" w:type="dxa"/>
          </w:tcPr>
          <w:p w14:paraId="7BBA89C0" w14:textId="77777777" w:rsidR="006577CF" w:rsidRDefault="00AC7D93" w:rsidP="00116207">
            <w:pPr>
              <w:rPr>
                <w:spacing w:val="-1"/>
                <w:szCs w:val="20"/>
              </w:rPr>
            </w:pPr>
            <w:r w:rsidRPr="00417363">
              <w:rPr>
                <w:spacing w:val="-1"/>
                <w:szCs w:val="20"/>
              </w:rPr>
              <w:t>Kod som anger vilken typ av uppmärksamhetssignal som avses</w:t>
            </w:r>
            <w:r w:rsidR="006577CF">
              <w:rPr>
                <w:spacing w:val="-1"/>
                <w:szCs w:val="20"/>
              </w:rPr>
              <w:t xml:space="preserve">. </w:t>
            </w:r>
          </w:p>
          <w:p w14:paraId="3E7058D2" w14:textId="77777777" w:rsidR="006577CF" w:rsidRDefault="006577CF" w:rsidP="00116207">
            <w:pPr>
              <w:rPr>
                <w:spacing w:val="-1"/>
                <w:szCs w:val="20"/>
              </w:rPr>
            </w:pPr>
          </w:p>
          <w:p w14:paraId="2E567C39" w14:textId="1EC544EC" w:rsidR="006577CF" w:rsidRDefault="006577CF" w:rsidP="00116207">
            <w:pPr>
              <w:rPr>
                <w:szCs w:val="20"/>
              </w:rPr>
            </w:pPr>
            <w:r>
              <w:rPr>
                <w:spacing w:val="-1"/>
                <w:szCs w:val="20"/>
              </w:rPr>
              <w:t xml:space="preserve">Använd t.ex. </w:t>
            </w:r>
            <w:r w:rsidR="00AC7D93" w:rsidRPr="00417363">
              <w:rPr>
                <w:spacing w:val="-1"/>
                <w:szCs w:val="20"/>
              </w:rPr>
              <w:t xml:space="preserve"> </w:t>
            </w:r>
            <w:bookmarkStart w:id="206" w:name="_Hlk56007044"/>
            <w:r w:rsidR="00AC7D93" w:rsidRPr="00417363">
              <w:rPr>
                <w:spacing w:val="-1"/>
                <w:szCs w:val="20"/>
              </w:rPr>
              <w:t xml:space="preserve">KV Uppmärksamhetstyp </w:t>
            </w:r>
            <w:bookmarkEnd w:id="206"/>
            <w:r>
              <w:rPr>
                <w:spacing w:val="-1"/>
                <w:szCs w:val="20"/>
              </w:rPr>
              <w:t xml:space="preserve">eller </w:t>
            </w:r>
            <w:r w:rsidRPr="00417363">
              <w:rPr>
                <w:szCs w:val="20"/>
              </w:rPr>
              <w:t>KV Informationstyp</w:t>
            </w:r>
            <w:r w:rsidR="00AC7D93" w:rsidRPr="00417363">
              <w:rPr>
                <w:spacing w:val="-1"/>
                <w:szCs w:val="20"/>
              </w:rPr>
              <w:t>.</w:t>
            </w:r>
            <w:r w:rsidR="00C40114">
              <w:rPr>
                <w:szCs w:val="20"/>
              </w:rPr>
              <w:t xml:space="preserve"> </w:t>
            </w:r>
          </w:p>
          <w:p w14:paraId="23398C6C" w14:textId="2521B29E" w:rsidR="00AC7D93" w:rsidRPr="006577CF" w:rsidRDefault="00C40114" w:rsidP="00116207">
            <w:pPr>
              <w:rPr>
                <w:rFonts w:cs="Arial"/>
                <w:b/>
                <w:bCs/>
                <w:i/>
                <w:szCs w:val="20"/>
              </w:rPr>
            </w:pPr>
            <w:r w:rsidRPr="006577CF">
              <w:rPr>
                <w:b/>
                <w:bCs/>
                <w:szCs w:val="20"/>
              </w:rPr>
              <w:t>Se regel 2</w:t>
            </w:r>
          </w:p>
        </w:tc>
        <w:tc>
          <w:tcPr>
            <w:tcW w:w="1560" w:type="dxa"/>
          </w:tcPr>
          <w:p w14:paraId="71CCDBDB"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AC7D93" w14:paraId="4D7C5B79" w14:textId="77777777" w:rsidTr="004E08C2">
        <w:tc>
          <w:tcPr>
            <w:tcW w:w="2660" w:type="dxa"/>
            <w:shd w:val="clear" w:color="auto" w:fill="auto"/>
          </w:tcPr>
          <w:p w14:paraId="412B8F51"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276" w:type="dxa"/>
            <w:shd w:val="clear" w:color="auto" w:fill="auto"/>
          </w:tcPr>
          <w:p w14:paraId="3F25E3E7"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4110" w:type="dxa"/>
            <w:shd w:val="clear" w:color="auto" w:fill="auto"/>
          </w:tcPr>
          <w:p w14:paraId="2BA4E7B7" w14:textId="11167877" w:rsidR="00AC7D93" w:rsidRPr="00417363" w:rsidRDefault="00AC7D93" w:rsidP="00116207">
            <w:pPr>
              <w:rPr>
                <w:rFonts w:cs="Arial"/>
                <w:i/>
                <w:szCs w:val="20"/>
              </w:rPr>
            </w:pPr>
            <w:r w:rsidRPr="00417363">
              <w:rPr>
                <w:szCs w:val="20"/>
              </w:rPr>
              <w:t xml:space="preserve">Kod som anger typ av uppmärksamhetssignal. </w:t>
            </w:r>
            <w:r w:rsidR="000C7E48" w:rsidRPr="000C7E48">
              <w:rPr>
                <w:szCs w:val="20"/>
              </w:rPr>
              <w:t>Om code anges ska även codeSystem samt displayName anges.</w:t>
            </w:r>
          </w:p>
        </w:tc>
        <w:tc>
          <w:tcPr>
            <w:tcW w:w="1560" w:type="dxa"/>
            <w:shd w:val="clear" w:color="auto" w:fill="auto"/>
          </w:tcPr>
          <w:p w14:paraId="705A264D"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AC7D93" w14:paraId="3E04F9EB" w14:textId="77777777" w:rsidTr="004E08C2">
        <w:tc>
          <w:tcPr>
            <w:tcW w:w="2660" w:type="dxa"/>
            <w:shd w:val="clear" w:color="auto" w:fill="auto"/>
          </w:tcPr>
          <w:p w14:paraId="36CE0268"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276" w:type="dxa"/>
            <w:shd w:val="clear" w:color="auto" w:fill="auto"/>
          </w:tcPr>
          <w:p w14:paraId="183F1445"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4110" w:type="dxa"/>
            <w:shd w:val="clear" w:color="auto" w:fill="auto"/>
          </w:tcPr>
          <w:p w14:paraId="46F94F4B" w14:textId="7973DBCE" w:rsidR="00AC7D93" w:rsidRPr="00417363" w:rsidRDefault="00AC7D93" w:rsidP="00116207">
            <w:pPr>
              <w:rPr>
                <w:rFonts w:cs="Arial"/>
                <w:i/>
                <w:szCs w:val="20"/>
              </w:rPr>
            </w:pPr>
            <w:r w:rsidRPr="00417363">
              <w:rPr>
                <w:szCs w:val="20"/>
              </w:rPr>
              <w:t>Koden i klartext.</w:t>
            </w:r>
            <w:r w:rsidR="000C7E48">
              <w:rPr>
                <w:szCs w:val="20"/>
              </w:rPr>
              <w:t xml:space="preserve"> </w:t>
            </w:r>
            <w:r w:rsidR="00630B63" w:rsidRPr="00630B63">
              <w:rPr>
                <w:szCs w:val="20"/>
              </w:rPr>
              <w:t>Om displayName anges ska även code samt codeSystem anges.</w:t>
            </w:r>
          </w:p>
        </w:tc>
        <w:tc>
          <w:tcPr>
            <w:tcW w:w="1560" w:type="dxa"/>
            <w:shd w:val="clear" w:color="auto" w:fill="auto"/>
          </w:tcPr>
          <w:p w14:paraId="6563BADF"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AC7D93" w14:paraId="12BD450B" w14:textId="77777777" w:rsidTr="004E08C2">
        <w:tc>
          <w:tcPr>
            <w:tcW w:w="2660" w:type="dxa"/>
          </w:tcPr>
          <w:p w14:paraId="5FF47E57"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276" w:type="dxa"/>
          </w:tcPr>
          <w:p w14:paraId="419FC4DE"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4110" w:type="dxa"/>
          </w:tcPr>
          <w:p w14:paraId="22E0489C" w14:textId="77777777" w:rsidR="006577CF" w:rsidRDefault="00AC7D93" w:rsidP="00116207">
            <w:pPr>
              <w:rPr>
                <w:szCs w:val="20"/>
              </w:rPr>
            </w:pPr>
            <w:r w:rsidRPr="00417363">
              <w:rPr>
                <w:szCs w:val="20"/>
              </w:rPr>
              <w:t xml:space="preserve">OID för kodsystem. </w:t>
            </w:r>
          </w:p>
          <w:p w14:paraId="2A0DE7F0" w14:textId="4C884970" w:rsidR="006577CF" w:rsidRDefault="00AC7D93" w:rsidP="00116207">
            <w:pPr>
              <w:rPr>
                <w:szCs w:val="20"/>
              </w:rPr>
            </w:pPr>
            <w:r w:rsidRPr="00417363">
              <w:rPr>
                <w:szCs w:val="20"/>
              </w:rPr>
              <w:t>KV Uppmärksamhetstyp</w:t>
            </w:r>
            <w:r w:rsidR="004E08C2">
              <w:rPr>
                <w:szCs w:val="20"/>
              </w:rPr>
              <w:t xml:space="preserve"> </w:t>
            </w:r>
            <w:r w:rsidR="004E08C2" w:rsidRPr="004E08C2">
              <w:rPr>
                <w:szCs w:val="20"/>
              </w:rPr>
              <w:t>1.2.752.129.5.1.49</w:t>
            </w:r>
          </w:p>
          <w:p w14:paraId="32F206CC" w14:textId="77777777" w:rsidR="00AC7D93" w:rsidRDefault="00AC7D93" w:rsidP="00116207">
            <w:pPr>
              <w:rPr>
                <w:szCs w:val="20"/>
              </w:rPr>
            </w:pPr>
            <w:r w:rsidRPr="00417363">
              <w:rPr>
                <w:szCs w:val="20"/>
              </w:rPr>
              <w:t>KV Informationstyp</w:t>
            </w:r>
            <w:r w:rsidR="006577CF">
              <w:rPr>
                <w:szCs w:val="20"/>
              </w:rPr>
              <w:t>:</w:t>
            </w:r>
            <w:r w:rsidRPr="00417363">
              <w:rPr>
                <w:szCs w:val="20"/>
              </w:rPr>
              <w:t xml:space="preserve"> </w:t>
            </w:r>
            <w:r>
              <w:rPr>
                <w:szCs w:val="20"/>
              </w:rPr>
              <w:t xml:space="preserve">1.2.752.129.2.2.2.1 </w:t>
            </w:r>
          </w:p>
          <w:p w14:paraId="29505CC1" w14:textId="09FB899E" w:rsidR="00630B63" w:rsidRPr="00172F24" w:rsidRDefault="00630B63" w:rsidP="00116207">
            <w:pPr>
              <w:rPr>
                <w:szCs w:val="20"/>
              </w:rPr>
            </w:pPr>
            <w:r w:rsidRPr="000C7E48">
              <w:rPr>
                <w:szCs w:val="20"/>
              </w:rPr>
              <w:t>Om codeSystem anges ska även code samt displayName anges.</w:t>
            </w:r>
          </w:p>
        </w:tc>
        <w:tc>
          <w:tcPr>
            <w:tcW w:w="1560" w:type="dxa"/>
          </w:tcPr>
          <w:p w14:paraId="0B03255E"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AC7D93" w14:paraId="7951876B" w14:textId="77777777" w:rsidTr="004E08C2">
        <w:tc>
          <w:tcPr>
            <w:tcW w:w="2660" w:type="dxa"/>
          </w:tcPr>
          <w:p w14:paraId="020E6BD3"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276" w:type="dxa"/>
          </w:tcPr>
          <w:p w14:paraId="7E4B334C"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z w:val="20"/>
                <w:szCs w:val="20"/>
              </w:rPr>
              <w:t>string</w:t>
            </w:r>
          </w:p>
        </w:tc>
        <w:tc>
          <w:tcPr>
            <w:tcW w:w="4110" w:type="dxa"/>
          </w:tcPr>
          <w:p w14:paraId="25FBECEA" w14:textId="77777777" w:rsidR="00AC7D93" w:rsidRPr="00417363" w:rsidRDefault="00AC7D93" w:rsidP="00116207">
            <w:pPr>
              <w:rPr>
                <w:rFonts w:cs="Arial"/>
                <w:i/>
                <w:szCs w:val="20"/>
              </w:rPr>
            </w:pPr>
            <w:r w:rsidRPr="00417363">
              <w:rPr>
                <w:szCs w:val="20"/>
              </w:rPr>
              <w:t>Klartext för kodsystemet angivet i codeSystem.</w:t>
            </w:r>
          </w:p>
        </w:tc>
        <w:tc>
          <w:tcPr>
            <w:tcW w:w="1560" w:type="dxa"/>
          </w:tcPr>
          <w:p w14:paraId="4CBC929E"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AC7D93" w14:paraId="3FFC09AE" w14:textId="77777777" w:rsidTr="004E08C2">
        <w:tc>
          <w:tcPr>
            <w:tcW w:w="2660" w:type="dxa"/>
          </w:tcPr>
          <w:p w14:paraId="47C513C6" w14:textId="77777777" w:rsidR="00AC7D93" w:rsidRPr="00417363" w:rsidRDefault="00AC7D93" w:rsidP="00116207">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276" w:type="dxa"/>
          </w:tcPr>
          <w:p w14:paraId="6E946F2A" w14:textId="77777777" w:rsidR="00AC7D93" w:rsidRPr="00417363" w:rsidRDefault="00AC7D93" w:rsidP="00116207">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4110" w:type="dxa"/>
          </w:tcPr>
          <w:p w14:paraId="4F798F19" w14:textId="77777777" w:rsidR="00AC7D93" w:rsidRPr="00417363" w:rsidRDefault="00AC7D93" w:rsidP="00116207">
            <w:pPr>
              <w:rPr>
                <w:rFonts w:cs="Arial"/>
                <w:szCs w:val="20"/>
              </w:rPr>
            </w:pPr>
            <w:r w:rsidRPr="00417363">
              <w:rPr>
                <w:szCs w:val="20"/>
              </w:rPr>
              <w:t>Version på kodsystem, om tillgängligt.</w:t>
            </w:r>
          </w:p>
        </w:tc>
        <w:tc>
          <w:tcPr>
            <w:tcW w:w="1560" w:type="dxa"/>
          </w:tcPr>
          <w:p w14:paraId="0573A134" w14:textId="77777777" w:rsidR="00AC7D93" w:rsidRPr="00417363" w:rsidRDefault="00AC7D93" w:rsidP="00116207">
            <w:pPr>
              <w:pStyle w:val="TableParagraph"/>
              <w:spacing w:line="226" w:lineRule="exact"/>
              <w:rPr>
                <w:rFonts w:ascii="Georgia" w:hAnsi="Georgia"/>
                <w:sz w:val="20"/>
                <w:szCs w:val="20"/>
              </w:rPr>
            </w:pPr>
            <w:r w:rsidRPr="00417363">
              <w:rPr>
                <w:rFonts w:ascii="Georgia" w:hAnsi="Georgia"/>
                <w:spacing w:val="-1"/>
                <w:sz w:val="20"/>
                <w:szCs w:val="20"/>
              </w:rPr>
              <w:t>0..1</w:t>
            </w:r>
          </w:p>
        </w:tc>
      </w:tr>
      <w:tr w:rsidR="00AC7D93" w14:paraId="626C9E4E" w14:textId="77777777" w:rsidTr="004E08C2">
        <w:tc>
          <w:tcPr>
            <w:tcW w:w="2660" w:type="dxa"/>
          </w:tcPr>
          <w:p w14:paraId="430C1E1F"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../../../originalText</w:t>
            </w:r>
          </w:p>
        </w:tc>
        <w:tc>
          <w:tcPr>
            <w:tcW w:w="1276" w:type="dxa"/>
          </w:tcPr>
          <w:p w14:paraId="42EC50CC" w14:textId="77777777" w:rsidR="00AC7D93" w:rsidRPr="00417363" w:rsidRDefault="00AC7D93" w:rsidP="00116207">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4110" w:type="dxa"/>
          </w:tcPr>
          <w:p w14:paraId="4024CEB9" w14:textId="77777777" w:rsidR="00AC7D93" w:rsidRDefault="00AC7D93" w:rsidP="00116207">
            <w:pPr>
              <w:rPr>
                <w:szCs w:val="20"/>
              </w:rPr>
            </w:pPr>
            <w:r w:rsidRPr="00417363">
              <w:rPr>
                <w:szCs w:val="20"/>
              </w:rPr>
              <w:t>Om typ av uppmärksamhetssignal är beskriven i ett lokalt kodsystem, eller ett kodsystem utan OID ska typ av uppmärksamhetssignal anges här.</w:t>
            </w:r>
          </w:p>
          <w:p w14:paraId="3743DDEF" w14:textId="77777777" w:rsidR="00280F10" w:rsidRDefault="00280F10" w:rsidP="00116207">
            <w:pPr>
              <w:rPr>
                <w:szCs w:val="20"/>
              </w:rPr>
            </w:pPr>
          </w:p>
          <w:p w14:paraId="7EE46B29" w14:textId="29AB037F" w:rsidR="00280F10" w:rsidRPr="00280F10" w:rsidRDefault="00280F10" w:rsidP="00116207">
            <w:pPr>
              <w:rPr>
                <w:rFonts w:cs="Arial"/>
                <w:iCs/>
                <w:szCs w:val="20"/>
              </w:rPr>
            </w:pPr>
            <w:r w:rsidRPr="00280F10">
              <w:rPr>
                <w:rFonts w:cs="Arial"/>
                <w:iCs/>
                <w:szCs w:val="20"/>
              </w:rPr>
              <w:t>Om originalText anges ska inget annat värde i typeOfAlertInformation anges.</w:t>
            </w:r>
          </w:p>
        </w:tc>
        <w:tc>
          <w:tcPr>
            <w:tcW w:w="1560" w:type="dxa"/>
          </w:tcPr>
          <w:p w14:paraId="1BF007EC"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AC7D93" w14:paraId="71B1B954" w14:textId="77777777" w:rsidTr="004E08C2">
        <w:tc>
          <w:tcPr>
            <w:tcW w:w="2660" w:type="dxa"/>
          </w:tcPr>
          <w:p w14:paraId="7C0211AA"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276" w:type="dxa"/>
          </w:tcPr>
          <w:p w14:paraId="766CA635" w14:textId="77777777" w:rsidR="00AC7D93" w:rsidRPr="00417363" w:rsidRDefault="00AC7D93" w:rsidP="00116207">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4110" w:type="dxa"/>
          </w:tcPr>
          <w:p w14:paraId="41313E68" w14:textId="77777777" w:rsidR="00AC7D93" w:rsidRPr="00417363" w:rsidRDefault="00AC7D93" w:rsidP="00116207">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1933FF10" w14:textId="77777777" w:rsidR="00AC7D93" w:rsidRPr="00417363" w:rsidRDefault="00AC7D93" w:rsidP="00116207">
            <w:pPr>
              <w:rPr>
                <w:rFonts w:cs="Arial"/>
                <w:i/>
                <w:szCs w:val="20"/>
              </w:rPr>
            </w:pPr>
          </w:p>
        </w:tc>
        <w:tc>
          <w:tcPr>
            <w:tcW w:w="1560" w:type="dxa"/>
          </w:tcPr>
          <w:p w14:paraId="7ACCD623" w14:textId="77777777" w:rsidR="00AC7D93" w:rsidRPr="00417363" w:rsidRDefault="00AC7D93" w:rsidP="00116207">
            <w:pPr>
              <w:spacing w:line="226" w:lineRule="exact"/>
              <w:rPr>
                <w:spacing w:val="-1"/>
                <w:szCs w:val="20"/>
              </w:rPr>
            </w:pPr>
            <w:r w:rsidRPr="00417363">
              <w:rPr>
                <w:spacing w:val="-1"/>
                <w:szCs w:val="20"/>
              </w:rPr>
              <w:t>0..1</w:t>
            </w:r>
          </w:p>
          <w:p w14:paraId="1F3FE7F1" w14:textId="77777777" w:rsidR="00AC7D93" w:rsidRPr="00417363" w:rsidRDefault="00AC7D93" w:rsidP="00116207">
            <w:pPr>
              <w:pStyle w:val="TableParagraph"/>
              <w:spacing w:line="226" w:lineRule="exact"/>
              <w:ind w:left="102"/>
              <w:rPr>
                <w:rFonts w:ascii="Georgia" w:hAnsi="Georgia"/>
                <w:i/>
                <w:sz w:val="20"/>
                <w:szCs w:val="20"/>
              </w:rPr>
            </w:pPr>
          </w:p>
        </w:tc>
      </w:tr>
      <w:tr w:rsidR="00AC7D93" w14:paraId="26001C6A" w14:textId="77777777" w:rsidTr="004E08C2">
        <w:tc>
          <w:tcPr>
            <w:tcW w:w="2660" w:type="dxa"/>
          </w:tcPr>
          <w:p w14:paraId="4A1FAEDF" w14:textId="77777777" w:rsidR="00AC7D93" w:rsidRPr="00417363" w:rsidRDefault="00AC7D93" w:rsidP="00116207">
            <w:pPr>
              <w:pStyle w:val="TableParagraph"/>
              <w:spacing w:line="229" w:lineRule="exact"/>
              <w:ind w:left="102"/>
              <w:rPr>
                <w:rFonts w:ascii="Georgia" w:hAnsi="Georgia"/>
                <w:sz w:val="20"/>
                <w:szCs w:val="20"/>
                <w:lang w:val="en-GB"/>
              </w:rPr>
            </w:pPr>
            <w:r w:rsidRPr="00417363">
              <w:rPr>
                <w:rFonts w:ascii="Georgia" w:hAnsi="Georgia"/>
                <w:sz w:val="20"/>
                <w:szCs w:val="20"/>
              </w:rPr>
              <w:t>../../verifiedTime</w:t>
            </w:r>
          </w:p>
        </w:tc>
        <w:tc>
          <w:tcPr>
            <w:tcW w:w="1276" w:type="dxa"/>
          </w:tcPr>
          <w:p w14:paraId="3C847575" w14:textId="77777777" w:rsidR="00AC7D93" w:rsidRPr="00417363" w:rsidRDefault="00AC7D93" w:rsidP="00116207">
            <w:pPr>
              <w:rPr>
                <w:szCs w:val="20"/>
              </w:rPr>
            </w:pPr>
            <w:r w:rsidRPr="00417363">
              <w:rPr>
                <w:szCs w:val="20"/>
              </w:rPr>
              <w:t>TimeStampType</w:t>
            </w:r>
          </w:p>
          <w:p w14:paraId="409AD82E" w14:textId="77777777" w:rsidR="00AC7D93" w:rsidRPr="00417363" w:rsidRDefault="00AC7D93" w:rsidP="00116207">
            <w:pPr>
              <w:pStyle w:val="TableParagraph"/>
              <w:spacing w:line="226" w:lineRule="exact"/>
              <w:ind w:left="102"/>
              <w:rPr>
                <w:rFonts w:ascii="Georgia" w:hAnsi="Georgia"/>
                <w:sz w:val="20"/>
                <w:szCs w:val="20"/>
                <w:lang w:val="en-GB"/>
              </w:rPr>
            </w:pPr>
          </w:p>
        </w:tc>
        <w:tc>
          <w:tcPr>
            <w:tcW w:w="4110" w:type="dxa"/>
          </w:tcPr>
          <w:p w14:paraId="0F642BEA" w14:textId="77777777" w:rsidR="00AC7D93" w:rsidRPr="00417363" w:rsidRDefault="00AC7D93" w:rsidP="00116207">
            <w:pPr>
              <w:rPr>
                <w:szCs w:val="20"/>
              </w:rPr>
            </w:pPr>
            <w:r w:rsidRPr="00417363">
              <w:rPr>
                <w:szCs w:val="20"/>
              </w:rPr>
              <w:t>Den tidpunkt då uppmärksamhetssignalen verifierades i det lokala systemet</w:t>
            </w:r>
          </w:p>
          <w:p w14:paraId="10F56343" w14:textId="77777777" w:rsidR="00AC7D93" w:rsidRPr="00417363" w:rsidRDefault="00AC7D93" w:rsidP="00116207">
            <w:pPr>
              <w:rPr>
                <w:rFonts w:cs="Arial"/>
                <w:szCs w:val="20"/>
              </w:rPr>
            </w:pPr>
          </w:p>
        </w:tc>
        <w:tc>
          <w:tcPr>
            <w:tcW w:w="1560" w:type="dxa"/>
          </w:tcPr>
          <w:p w14:paraId="30EDBE1C" w14:textId="77777777" w:rsidR="00AC7D93" w:rsidRPr="00417363" w:rsidRDefault="00AC7D93" w:rsidP="00116207">
            <w:pPr>
              <w:rPr>
                <w:szCs w:val="20"/>
              </w:rPr>
            </w:pPr>
            <w:r w:rsidRPr="00417363">
              <w:rPr>
                <w:szCs w:val="20"/>
              </w:rPr>
              <w:t>0..1</w:t>
            </w:r>
          </w:p>
          <w:p w14:paraId="2BA2F790" w14:textId="77777777" w:rsidR="00AC7D93" w:rsidRPr="00417363" w:rsidRDefault="00AC7D93" w:rsidP="00116207">
            <w:pPr>
              <w:pStyle w:val="TableParagraph"/>
              <w:spacing w:line="226" w:lineRule="exact"/>
              <w:ind w:left="102"/>
              <w:rPr>
                <w:rFonts w:ascii="Georgia" w:hAnsi="Georgia"/>
                <w:sz w:val="20"/>
                <w:szCs w:val="20"/>
              </w:rPr>
            </w:pPr>
          </w:p>
        </w:tc>
      </w:tr>
      <w:tr w:rsidR="00AC7D93" w14:paraId="055E990D" w14:textId="77777777" w:rsidTr="004E08C2">
        <w:tc>
          <w:tcPr>
            <w:tcW w:w="2660" w:type="dxa"/>
          </w:tcPr>
          <w:p w14:paraId="6D4EE4D3"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276" w:type="dxa"/>
          </w:tcPr>
          <w:p w14:paraId="06AD5616" w14:textId="77777777" w:rsidR="00AC7D93" w:rsidRPr="00417363" w:rsidRDefault="00AC7D93" w:rsidP="00116207">
            <w:pPr>
              <w:rPr>
                <w:szCs w:val="20"/>
              </w:rPr>
            </w:pPr>
            <w:r w:rsidRPr="00417363">
              <w:rPr>
                <w:szCs w:val="20"/>
              </w:rPr>
              <w:t>TimePeriodType</w:t>
            </w:r>
          </w:p>
          <w:p w14:paraId="42CC3EF7" w14:textId="77777777" w:rsidR="00AC7D93" w:rsidRPr="00417363" w:rsidRDefault="00AC7D93" w:rsidP="00116207">
            <w:pPr>
              <w:pStyle w:val="TableParagraph"/>
              <w:spacing w:line="226" w:lineRule="exact"/>
              <w:ind w:left="102"/>
              <w:rPr>
                <w:rFonts w:ascii="Georgia" w:hAnsi="Georgia"/>
                <w:i/>
                <w:sz w:val="20"/>
                <w:szCs w:val="20"/>
                <w:lang w:val="en-GB"/>
              </w:rPr>
            </w:pPr>
          </w:p>
        </w:tc>
        <w:tc>
          <w:tcPr>
            <w:tcW w:w="4110" w:type="dxa"/>
          </w:tcPr>
          <w:p w14:paraId="309873AE" w14:textId="77777777" w:rsidR="00AC7D93" w:rsidRPr="00417363" w:rsidRDefault="00AC7D93" w:rsidP="00116207">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639AADE7" w14:textId="77777777" w:rsidR="00AC7D93" w:rsidRPr="00417363" w:rsidRDefault="00AC7D93" w:rsidP="00116207">
            <w:pPr>
              <w:rPr>
                <w:rFonts w:cs="Arial"/>
                <w:i/>
                <w:szCs w:val="20"/>
              </w:rPr>
            </w:pPr>
          </w:p>
        </w:tc>
        <w:tc>
          <w:tcPr>
            <w:tcW w:w="1560" w:type="dxa"/>
          </w:tcPr>
          <w:p w14:paraId="400E7300"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z w:val="20"/>
                <w:szCs w:val="20"/>
              </w:rPr>
              <w:t>1..1</w:t>
            </w:r>
          </w:p>
        </w:tc>
      </w:tr>
      <w:tr w:rsidR="00AC7D93" w14:paraId="53AB91C7" w14:textId="77777777" w:rsidTr="004E08C2">
        <w:tc>
          <w:tcPr>
            <w:tcW w:w="2660" w:type="dxa"/>
            <w:shd w:val="clear" w:color="auto" w:fill="auto"/>
          </w:tcPr>
          <w:p w14:paraId="1922373B"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276" w:type="dxa"/>
            <w:shd w:val="clear" w:color="auto" w:fill="auto"/>
          </w:tcPr>
          <w:p w14:paraId="50AD8C0E" w14:textId="77777777" w:rsidR="00AC7D93" w:rsidRPr="00417363" w:rsidRDefault="00AC7D93" w:rsidP="00116207">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4110" w:type="dxa"/>
            <w:shd w:val="clear" w:color="auto" w:fill="auto"/>
          </w:tcPr>
          <w:p w14:paraId="2CE2C2B7" w14:textId="77777777" w:rsidR="00AC7D93" w:rsidRPr="00417363" w:rsidRDefault="00AC7D93" w:rsidP="00116207">
            <w:pPr>
              <w:rPr>
                <w:rFonts w:cs="Arial"/>
                <w:i/>
                <w:szCs w:val="20"/>
              </w:rPr>
            </w:pPr>
            <w:r w:rsidRPr="00417363">
              <w:rPr>
                <w:spacing w:val="-1"/>
                <w:szCs w:val="20"/>
              </w:rPr>
              <w:t>Format ÅÅÅÅMMDDhhmmss.</w:t>
            </w:r>
          </w:p>
        </w:tc>
        <w:tc>
          <w:tcPr>
            <w:tcW w:w="1560" w:type="dxa"/>
            <w:shd w:val="clear" w:color="auto" w:fill="auto"/>
          </w:tcPr>
          <w:p w14:paraId="1254A0DA"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z w:val="20"/>
                <w:szCs w:val="20"/>
              </w:rPr>
              <w:t>1..1</w:t>
            </w:r>
          </w:p>
        </w:tc>
      </w:tr>
      <w:tr w:rsidR="00AC7D93" w14:paraId="26EB2F62" w14:textId="77777777" w:rsidTr="004E08C2">
        <w:tc>
          <w:tcPr>
            <w:tcW w:w="2660" w:type="dxa"/>
          </w:tcPr>
          <w:p w14:paraId="78045D2D"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276" w:type="dxa"/>
          </w:tcPr>
          <w:p w14:paraId="5A77780A" w14:textId="77777777" w:rsidR="00AC7D93" w:rsidRPr="00417363" w:rsidRDefault="00AC7D93" w:rsidP="00116207">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4110" w:type="dxa"/>
          </w:tcPr>
          <w:p w14:paraId="3444F8AA" w14:textId="77777777" w:rsidR="00AC7D93" w:rsidRPr="00417363" w:rsidRDefault="00AC7D93" w:rsidP="00116207">
            <w:pPr>
              <w:rPr>
                <w:rFonts w:cs="Arial"/>
                <w:i/>
                <w:szCs w:val="20"/>
                <w:lang w:val="en-US"/>
              </w:rPr>
            </w:pPr>
            <w:r w:rsidRPr="00417363">
              <w:rPr>
                <w:spacing w:val="-1"/>
                <w:szCs w:val="20"/>
              </w:rPr>
              <w:t>Format ÅÅÅÅMMDDhhmmss.</w:t>
            </w:r>
          </w:p>
        </w:tc>
        <w:tc>
          <w:tcPr>
            <w:tcW w:w="1560" w:type="dxa"/>
          </w:tcPr>
          <w:p w14:paraId="55047436"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z w:val="20"/>
                <w:szCs w:val="20"/>
              </w:rPr>
              <w:t>0..1</w:t>
            </w:r>
          </w:p>
        </w:tc>
      </w:tr>
      <w:tr w:rsidR="00AC7D93" w14:paraId="0187C267" w14:textId="77777777" w:rsidTr="004E08C2">
        <w:tc>
          <w:tcPr>
            <w:tcW w:w="2660" w:type="dxa"/>
          </w:tcPr>
          <w:p w14:paraId="27858E6E"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276" w:type="dxa"/>
          </w:tcPr>
          <w:p w14:paraId="49B5E4E8" w14:textId="77777777" w:rsidR="00AC7D93" w:rsidRPr="00417363" w:rsidRDefault="00AC7D93" w:rsidP="00116207">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4110" w:type="dxa"/>
          </w:tcPr>
          <w:p w14:paraId="621B750A" w14:textId="77777777" w:rsidR="00AC7D93" w:rsidRPr="00417363" w:rsidRDefault="00AC7D93" w:rsidP="00116207">
            <w:pPr>
              <w:rPr>
                <w:szCs w:val="20"/>
              </w:rPr>
            </w:pPr>
            <w:r w:rsidRPr="00417363">
              <w:rPr>
                <w:szCs w:val="20"/>
              </w:rPr>
              <w:t xml:space="preserve">Text som innehåller en kommentar av den ansvarige </w:t>
            </w:r>
            <w:r>
              <w:t>hälso</w:t>
            </w:r>
            <w:r w:rsidRPr="002B336D">
              <w:t xml:space="preserve">- och </w:t>
            </w:r>
            <w:r>
              <w:t>sjukvård</w:t>
            </w:r>
            <w:r w:rsidRPr="00417363">
              <w:rPr>
                <w:szCs w:val="20"/>
              </w:rPr>
              <w:t>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5265FBE4" w14:textId="77777777" w:rsidR="00AC7D93" w:rsidRPr="00417363" w:rsidRDefault="00AC7D93" w:rsidP="00116207">
            <w:pPr>
              <w:rPr>
                <w:rFonts w:cs="Arial"/>
                <w:i/>
                <w:szCs w:val="20"/>
              </w:rPr>
            </w:pPr>
          </w:p>
        </w:tc>
        <w:tc>
          <w:tcPr>
            <w:tcW w:w="1560" w:type="dxa"/>
          </w:tcPr>
          <w:p w14:paraId="2D7D2BF3" w14:textId="77777777" w:rsidR="00AC7D93" w:rsidRPr="00417363" w:rsidRDefault="00AC7D93" w:rsidP="00116207">
            <w:pPr>
              <w:rPr>
                <w:szCs w:val="20"/>
              </w:rPr>
            </w:pPr>
            <w:r w:rsidRPr="00417363">
              <w:rPr>
                <w:szCs w:val="20"/>
              </w:rPr>
              <w:t>0..1</w:t>
            </w:r>
          </w:p>
          <w:p w14:paraId="360BE61D" w14:textId="77777777" w:rsidR="00AC7D93" w:rsidRPr="00417363" w:rsidRDefault="00AC7D93" w:rsidP="00116207">
            <w:pPr>
              <w:pStyle w:val="TableParagraph"/>
              <w:spacing w:line="226" w:lineRule="exact"/>
              <w:ind w:left="102"/>
              <w:rPr>
                <w:rFonts w:ascii="Georgia" w:hAnsi="Georgia"/>
                <w:i/>
                <w:sz w:val="20"/>
                <w:szCs w:val="20"/>
              </w:rPr>
            </w:pPr>
          </w:p>
        </w:tc>
      </w:tr>
      <w:tr w:rsidR="00AC7D93" w14:paraId="2392CDCF" w14:textId="77777777" w:rsidTr="004E08C2">
        <w:tc>
          <w:tcPr>
            <w:tcW w:w="2660" w:type="dxa"/>
          </w:tcPr>
          <w:p w14:paraId="5039910E"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276" w:type="dxa"/>
          </w:tcPr>
          <w:p w14:paraId="4B7EA34C" w14:textId="77777777" w:rsidR="00AC7D93" w:rsidRPr="00417363" w:rsidRDefault="00AC7D93" w:rsidP="00116207">
            <w:pPr>
              <w:rPr>
                <w:szCs w:val="20"/>
              </w:rPr>
            </w:pPr>
            <w:r w:rsidRPr="00417363">
              <w:rPr>
                <w:szCs w:val="20"/>
              </w:rPr>
              <w:t>TimeStampType</w:t>
            </w:r>
          </w:p>
          <w:p w14:paraId="544B7E6A" w14:textId="77777777" w:rsidR="00AC7D93" w:rsidRPr="00417363" w:rsidRDefault="00AC7D93" w:rsidP="00116207">
            <w:pPr>
              <w:pStyle w:val="TableParagraph"/>
              <w:spacing w:line="226" w:lineRule="exact"/>
              <w:ind w:left="102"/>
              <w:rPr>
                <w:rFonts w:ascii="Georgia" w:hAnsi="Georgia"/>
                <w:i/>
                <w:sz w:val="20"/>
                <w:szCs w:val="20"/>
                <w:lang w:val="en-GB"/>
              </w:rPr>
            </w:pPr>
          </w:p>
        </w:tc>
        <w:tc>
          <w:tcPr>
            <w:tcW w:w="4110" w:type="dxa"/>
          </w:tcPr>
          <w:p w14:paraId="6F3D803F" w14:textId="77777777" w:rsidR="00AC7D93" w:rsidRPr="00417363" w:rsidRDefault="00AC7D93" w:rsidP="00116207">
            <w:pPr>
              <w:rPr>
                <w:szCs w:val="20"/>
              </w:rPr>
            </w:pPr>
            <w:r w:rsidRPr="00417363">
              <w:rPr>
                <w:szCs w:val="20"/>
              </w:rPr>
              <w:t xml:space="preserve">Tidpunkt då uppmärksamhetssignalen registrerades som inaktuell i det lokala systemet. Används exempelvis om det </w:t>
            </w:r>
            <w:r w:rsidRPr="00417363">
              <w:rPr>
                <w:szCs w:val="20"/>
              </w:rPr>
              <w:lastRenderedPageBreak/>
              <w:t>uppmärksammade förhållandet bedöms som inte längre aktuellt trots att tidigare angiven gilitighetstid ej gått ut.</w:t>
            </w:r>
          </w:p>
          <w:p w14:paraId="256DE5A1" w14:textId="77777777" w:rsidR="00AC7D93" w:rsidRPr="00417363" w:rsidRDefault="00AC7D93" w:rsidP="00116207">
            <w:pPr>
              <w:rPr>
                <w:rFonts w:cs="Arial"/>
                <w:i/>
                <w:szCs w:val="20"/>
              </w:rPr>
            </w:pPr>
          </w:p>
        </w:tc>
        <w:tc>
          <w:tcPr>
            <w:tcW w:w="1560" w:type="dxa"/>
          </w:tcPr>
          <w:p w14:paraId="040F04F8" w14:textId="77777777" w:rsidR="00AC7D93" w:rsidRPr="00417363" w:rsidRDefault="00AC7D93" w:rsidP="00116207">
            <w:pPr>
              <w:rPr>
                <w:szCs w:val="20"/>
              </w:rPr>
            </w:pPr>
            <w:r w:rsidRPr="00417363">
              <w:rPr>
                <w:szCs w:val="20"/>
              </w:rPr>
              <w:lastRenderedPageBreak/>
              <w:t>0..1</w:t>
            </w:r>
          </w:p>
          <w:p w14:paraId="4F3E4967" w14:textId="77777777" w:rsidR="00AC7D93" w:rsidRPr="00417363" w:rsidRDefault="00AC7D93" w:rsidP="00116207">
            <w:pPr>
              <w:pStyle w:val="TableParagraph"/>
              <w:spacing w:line="226" w:lineRule="exact"/>
              <w:ind w:left="102"/>
              <w:rPr>
                <w:rFonts w:ascii="Georgia" w:hAnsi="Georgia"/>
                <w:i/>
                <w:sz w:val="20"/>
                <w:szCs w:val="20"/>
              </w:rPr>
            </w:pPr>
          </w:p>
        </w:tc>
      </w:tr>
      <w:tr w:rsidR="00AC7D93" w14:paraId="4A8C4BC4" w14:textId="77777777" w:rsidTr="004E08C2">
        <w:tc>
          <w:tcPr>
            <w:tcW w:w="2660" w:type="dxa"/>
          </w:tcPr>
          <w:p w14:paraId="51EE4C6C"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276" w:type="dxa"/>
          </w:tcPr>
          <w:p w14:paraId="3DF6BD5A" w14:textId="77777777" w:rsidR="00AC7D93" w:rsidRPr="00417363" w:rsidRDefault="00AC7D93" w:rsidP="00116207">
            <w:pPr>
              <w:pStyle w:val="TableParagraph"/>
              <w:spacing w:line="226" w:lineRule="exact"/>
              <w:rPr>
                <w:rFonts w:ascii="Georgia" w:hAnsi="Georgia"/>
                <w:sz w:val="20"/>
                <w:szCs w:val="20"/>
              </w:rPr>
            </w:pPr>
            <w:r w:rsidRPr="00417363">
              <w:rPr>
                <w:rFonts w:ascii="Georgia" w:hAnsi="Georgia"/>
                <w:sz w:val="20"/>
                <w:szCs w:val="20"/>
              </w:rPr>
              <w:t>string</w:t>
            </w:r>
          </w:p>
        </w:tc>
        <w:tc>
          <w:tcPr>
            <w:tcW w:w="4110" w:type="dxa"/>
          </w:tcPr>
          <w:p w14:paraId="3DCAF1AC" w14:textId="77777777" w:rsidR="00AC7D93" w:rsidRPr="00417363" w:rsidRDefault="00AC7D93" w:rsidP="00116207">
            <w:pPr>
              <w:rPr>
                <w:szCs w:val="20"/>
              </w:rPr>
            </w:pPr>
            <w:r w:rsidRPr="00417363">
              <w:rPr>
                <w:szCs w:val="20"/>
              </w:rPr>
              <w:t>Text som innehåller information om varför uppmärksamhetssignalen gjorts inaktuell.</w:t>
            </w:r>
          </w:p>
          <w:p w14:paraId="2DA6345E" w14:textId="77777777" w:rsidR="00AC7D93" w:rsidRPr="00417363" w:rsidRDefault="00AC7D93" w:rsidP="00116207">
            <w:pPr>
              <w:rPr>
                <w:rFonts w:cs="Arial"/>
                <w:szCs w:val="20"/>
              </w:rPr>
            </w:pPr>
          </w:p>
        </w:tc>
        <w:tc>
          <w:tcPr>
            <w:tcW w:w="1560" w:type="dxa"/>
          </w:tcPr>
          <w:p w14:paraId="5C33CEAB" w14:textId="77777777" w:rsidR="00AC7D93" w:rsidRPr="00417363" w:rsidRDefault="00AC7D93" w:rsidP="00116207">
            <w:pPr>
              <w:pStyle w:val="TableParagraph"/>
              <w:spacing w:line="226" w:lineRule="exact"/>
              <w:rPr>
                <w:rFonts w:ascii="Georgia" w:hAnsi="Georgia"/>
                <w:sz w:val="20"/>
                <w:szCs w:val="20"/>
              </w:rPr>
            </w:pPr>
            <w:r w:rsidRPr="00417363">
              <w:rPr>
                <w:rFonts w:ascii="Georgia" w:hAnsi="Georgia"/>
                <w:spacing w:val="-1"/>
                <w:sz w:val="20"/>
                <w:szCs w:val="20"/>
              </w:rPr>
              <w:t>0..1</w:t>
            </w:r>
          </w:p>
        </w:tc>
      </w:tr>
      <w:tr w:rsidR="00AC7D93" w14:paraId="68427948" w14:textId="77777777" w:rsidTr="004E08C2">
        <w:tc>
          <w:tcPr>
            <w:tcW w:w="2660" w:type="dxa"/>
          </w:tcPr>
          <w:p w14:paraId="03436949"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276" w:type="dxa"/>
          </w:tcPr>
          <w:p w14:paraId="4C2AC925"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4110" w:type="dxa"/>
          </w:tcPr>
          <w:p w14:paraId="2073700E" w14:textId="77777777" w:rsidR="00AC7D93" w:rsidRPr="00417363" w:rsidRDefault="00AC7D93" w:rsidP="00116207">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079E8AE0"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AC7D93" w14:paraId="7B66BA46" w14:textId="77777777" w:rsidTr="004E08C2">
        <w:tc>
          <w:tcPr>
            <w:tcW w:w="2660" w:type="dxa"/>
          </w:tcPr>
          <w:p w14:paraId="5933AB0D"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../../../typeOfHypersensitivity</w:t>
            </w:r>
          </w:p>
        </w:tc>
        <w:tc>
          <w:tcPr>
            <w:tcW w:w="1276" w:type="dxa"/>
          </w:tcPr>
          <w:p w14:paraId="2E360124"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4110" w:type="dxa"/>
          </w:tcPr>
          <w:p w14:paraId="68D69FBC" w14:textId="77777777" w:rsidR="00AC7D93" w:rsidRPr="00417363" w:rsidRDefault="00AC7D93" w:rsidP="00116207">
            <w:pPr>
              <w:rPr>
                <w:szCs w:val="20"/>
              </w:rPr>
            </w:pPr>
            <w:r w:rsidRPr="00417363">
              <w:rPr>
                <w:szCs w:val="20"/>
              </w:rPr>
              <w:t>Kod som anger en precisering av vilken typ av överkänslighet som uppmärksamhetssignalen avser. Koden bör hämtas ur ICD10/SNOMED</w:t>
            </w:r>
            <w:r>
              <w:rPr>
                <w:szCs w:val="20"/>
              </w:rPr>
              <w:t>, [R13].</w:t>
            </w:r>
          </w:p>
          <w:p w14:paraId="0CBAF173" w14:textId="77777777" w:rsidR="00AC7D93" w:rsidRPr="00417363" w:rsidRDefault="00AC7D93" w:rsidP="00116207">
            <w:pPr>
              <w:rPr>
                <w:szCs w:val="20"/>
              </w:rPr>
            </w:pPr>
            <w:r w:rsidRPr="00417363">
              <w:rPr>
                <w:szCs w:val="20"/>
              </w:rPr>
              <w:t>Exempel:</w:t>
            </w:r>
          </w:p>
          <w:p w14:paraId="7ACD8FCE" w14:textId="77777777" w:rsidR="00AC7D93" w:rsidRPr="00417363" w:rsidRDefault="00AC7D93" w:rsidP="00116207">
            <w:pPr>
              <w:rPr>
                <w:szCs w:val="20"/>
              </w:rPr>
            </w:pPr>
            <w:r w:rsidRPr="00417363">
              <w:rPr>
                <w:szCs w:val="20"/>
              </w:rPr>
              <w:t>Läkemedelsöverkänslighet</w:t>
            </w:r>
          </w:p>
          <w:p w14:paraId="3B12D988" w14:textId="77777777" w:rsidR="00AC7D93" w:rsidRPr="00417363" w:rsidRDefault="00AC7D93" w:rsidP="00116207">
            <w:pPr>
              <w:rPr>
                <w:szCs w:val="20"/>
              </w:rPr>
            </w:pPr>
            <w:r w:rsidRPr="00417363">
              <w:rPr>
                <w:szCs w:val="20"/>
              </w:rPr>
              <w:t>Överkänslighet avs. födoämne</w:t>
            </w:r>
          </w:p>
          <w:p w14:paraId="5D300E72" w14:textId="77777777" w:rsidR="00AC7D93" w:rsidRPr="00417363" w:rsidRDefault="00AC7D93" w:rsidP="00116207">
            <w:pPr>
              <w:rPr>
                <w:szCs w:val="20"/>
              </w:rPr>
            </w:pPr>
            <w:r w:rsidRPr="00417363">
              <w:rPr>
                <w:szCs w:val="20"/>
              </w:rPr>
              <w:t>Överkänslighet avs. djur</w:t>
            </w:r>
          </w:p>
          <w:p w14:paraId="17A715AA" w14:textId="77777777" w:rsidR="00AC7D93" w:rsidRPr="00417363" w:rsidRDefault="00AC7D93" w:rsidP="00116207">
            <w:pPr>
              <w:rPr>
                <w:szCs w:val="20"/>
              </w:rPr>
            </w:pPr>
            <w:r w:rsidRPr="00417363">
              <w:rPr>
                <w:szCs w:val="20"/>
              </w:rPr>
              <w:t>Överkänslighet avs. växt</w:t>
            </w:r>
          </w:p>
          <w:p w14:paraId="7FF6E3F6" w14:textId="77777777" w:rsidR="00AC7D93" w:rsidRPr="00417363" w:rsidRDefault="00AC7D93" w:rsidP="00116207">
            <w:pPr>
              <w:rPr>
                <w:rFonts w:cs="Arial"/>
                <w:i/>
                <w:szCs w:val="20"/>
              </w:rPr>
            </w:pPr>
            <w:r w:rsidRPr="00417363">
              <w:rPr>
                <w:szCs w:val="20"/>
              </w:rPr>
              <w:t>Överkänslighet av kemikalie</w:t>
            </w:r>
          </w:p>
        </w:tc>
        <w:tc>
          <w:tcPr>
            <w:tcW w:w="1560" w:type="dxa"/>
          </w:tcPr>
          <w:p w14:paraId="3D943FF7"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AC7D93" w14:paraId="4B33E02D" w14:textId="77777777" w:rsidTr="004E08C2">
        <w:tc>
          <w:tcPr>
            <w:tcW w:w="2660" w:type="dxa"/>
          </w:tcPr>
          <w:p w14:paraId="2F04FD93"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276" w:type="dxa"/>
          </w:tcPr>
          <w:p w14:paraId="6D80CAD7"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4110" w:type="dxa"/>
          </w:tcPr>
          <w:p w14:paraId="00F27D2A" w14:textId="77777777" w:rsidR="00AC7D93" w:rsidRPr="00417363" w:rsidRDefault="00AC7D93" w:rsidP="00116207">
            <w:pPr>
              <w:rPr>
                <w:rFonts w:cs="Arial"/>
                <w:i/>
                <w:szCs w:val="20"/>
              </w:rPr>
            </w:pPr>
            <w:r w:rsidRPr="00417363">
              <w:rPr>
                <w:szCs w:val="20"/>
              </w:rPr>
              <w:t>Kod. Om code anges måste också codeSystem och displayName också anges.</w:t>
            </w:r>
          </w:p>
        </w:tc>
        <w:tc>
          <w:tcPr>
            <w:tcW w:w="1560" w:type="dxa"/>
          </w:tcPr>
          <w:p w14:paraId="71B86CD3"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AC7D93" w14:paraId="7E0E82EE" w14:textId="77777777" w:rsidTr="004E08C2">
        <w:tc>
          <w:tcPr>
            <w:tcW w:w="2660" w:type="dxa"/>
          </w:tcPr>
          <w:p w14:paraId="202BF797"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276" w:type="dxa"/>
          </w:tcPr>
          <w:p w14:paraId="51C61C25"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4110" w:type="dxa"/>
          </w:tcPr>
          <w:p w14:paraId="38328B70" w14:textId="77777777" w:rsidR="00AC7D93" w:rsidRPr="00417363" w:rsidRDefault="00AC7D93" w:rsidP="00116207">
            <w:pPr>
              <w:rPr>
                <w:rFonts w:cs="Arial"/>
                <w:i/>
                <w:szCs w:val="20"/>
              </w:rPr>
            </w:pPr>
            <w:r w:rsidRPr="00417363">
              <w:rPr>
                <w:szCs w:val="20"/>
              </w:rPr>
              <w:t>Klartext. Om displayName anges måste också code och codeSystem anges.</w:t>
            </w:r>
          </w:p>
        </w:tc>
        <w:tc>
          <w:tcPr>
            <w:tcW w:w="1560" w:type="dxa"/>
          </w:tcPr>
          <w:p w14:paraId="061C12EB" w14:textId="77777777" w:rsidR="00AC7D93" w:rsidRPr="00417363" w:rsidRDefault="00AC7D93" w:rsidP="00116207">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AC7D93" w14:paraId="64BD40CA" w14:textId="77777777" w:rsidTr="004E08C2">
        <w:tc>
          <w:tcPr>
            <w:tcW w:w="2660" w:type="dxa"/>
          </w:tcPr>
          <w:p w14:paraId="0DC1E232"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276" w:type="dxa"/>
          </w:tcPr>
          <w:p w14:paraId="620F43D8"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4110" w:type="dxa"/>
          </w:tcPr>
          <w:p w14:paraId="7EAAB1B2" w14:textId="77777777" w:rsidR="00AC7D93" w:rsidRPr="00417363" w:rsidRDefault="00AC7D93" w:rsidP="00116207">
            <w:pPr>
              <w:rPr>
                <w:rFonts w:cs="Arial"/>
                <w:i/>
                <w:szCs w:val="20"/>
              </w:rPr>
            </w:pPr>
            <w:r w:rsidRPr="00417363">
              <w:rPr>
                <w:szCs w:val="20"/>
              </w:rPr>
              <w:t>OID för kodsystem. Om codeSystem anges måste också code och displayName anges.</w:t>
            </w:r>
          </w:p>
        </w:tc>
        <w:tc>
          <w:tcPr>
            <w:tcW w:w="1560" w:type="dxa"/>
          </w:tcPr>
          <w:p w14:paraId="75700002"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12CC55BD" w14:textId="77777777" w:rsidTr="004E08C2">
        <w:tc>
          <w:tcPr>
            <w:tcW w:w="2660" w:type="dxa"/>
          </w:tcPr>
          <w:p w14:paraId="4B6B6D28" w14:textId="77777777" w:rsidR="00AC7D93" w:rsidRPr="00417363" w:rsidRDefault="00AC7D93" w:rsidP="00116207">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276" w:type="dxa"/>
          </w:tcPr>
          <w:p w14:paraId="73478752" w14:textId="77777777" w:rsidR="00AC7D93" w:rsidRPr="00417363" w:rsidRDefault="00AC7D93" w:rsidP="00116207">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4110" w:type="dxa"/>
          </w:tcPr>
          <w:p w14:paraId="1A1F554B" w14:textId="77777777" w:rsidR="00AC7D93" w:rsidRPr="00417363" w:rsidRDefault="00AC7D93" w:rsidP="00116207">
            <w:pPr>
              <w:rPr>
                <w:rFonts w:cs="Arial"/>
                <w:szCs w:val="20"/>
              </w:rPr>
            </w:pPr>
            <w:r w:rsidRPr="00417363">
              <w:rPr>
                <w:szCs w:val="20"/>
              </w:rPr>
              <w:t>Klartext för kodsystem.</w:t>
            </w:r>
          </w:p>
        </w:tc>
        <w:tc>
          <w:tcPr>
            <w:tcW w:w="1560" w:type="dxa"/>
          </w:tcPr>
          <w:p w14:paraId="3F17E581"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14:paraId="7E0FFC3C" w14:textId="77777777" w:rsidTr="004E08C2">
        <w:tc>
          <w:tcPr>
            <w:tcW w:w="2660" w:type="dxa"/>
          </w:tcPr>
          <w:p w14:paraId="4401FF43" w14:textId="77777777" w:rsidR="00AC7D93" w:rsidRPr="00417363" w:rsidRDefault="00AC7D93" w:rsidP="00116207">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276" w:type="dxa"/>
          </w:tcPr>
          <w:p w14:paraId="1BAA91BF"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4110" w:type="dxa"/>
          </w:tcPr>
          <w:p w14:paraId="79A60F25" w14:textId="77777777" w:rsidR="00AC7D93" w:rsidRPr="00417363" w:rsidRDefault="00AC7D93" w:rsidP="00116207">
            <w:pPr>
              <w:rPr>
                <w:rFonts w:cs="Arial"/>
                <w:szCs w:val="20"/>
                <w:lang w:val="en-US"/>
              </w:rPr>
            </w:pPr>
            <w:r w:rsidRPr="00417363">
              <w:rPr>
                <w:szCs w:val="20"/>
              </w:rPr>
              <w:t>Kodsystemsversion.</w:t>
            </w:r>
          </w:p>
        </w:tc>
        <w:tc>
          <w:tcPr>
            <w:tcW w:w="1560" w:type="dxa"/>
          </w:tcPr>
          <w:p w14:paraId="729FF892"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14:paraId="4D3AE2BC" w14:textId="77777777" w:rsidTr="004E08C2">
        <w:tc>
          <w:tcPr>
            <w:tcW w:w="2660" w:type="dxa"/>
            <w:shd w:val="clear" w:color="auto" w:fill="auto"/>
          </w:tcPr>
          <w:p w14:paraId="464C8C19" w14:textId="77777777" w:rsidR="00AC7D93" w:rsidRPr="00417363" w:rsidRDefault="00AC7D93" w:rsidP="00116207">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276" w:type="dxa"/>
            <w:shd w:val="clear" w:color="auto" w:fill="auto"/>
          </w:tcPr>
          <w:p w14:paraId="01A77021"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4110" w:type="dxa"/>
            <w:shd w:val="clear" w:color="auto" w:fill="auto"/>
          </w:tcPr>
          <w:p w14:paraId="36C66CC4" w14:textId="77777777" w:rsidR="00280F10" w:rsidRDefault="00AC7D93" w:rsidP="00116207">
            <w:pPr>
              <w:rPr>
                <w:szCs w:val="20"/>
              </w:rPr>
            </w:pPr>
            <w:r w:rsidRPr="00417363">
              <w:rPr>
                <w:szCs w:val="20"/>
              </w:rPr>
              <w:t xml:space="preserve">Används i de fall kod finns i ett lokalt kodverk som ej är identifierat med OID eller när kod helt saknas. I sådana fall </w:t>
            </w:r>
            <w:r>
              <w:rPr>
                <w:szCs w:val="20"/>
              </w:rPr>
              <w:t>ska</w:t>
            </w:r>
            <w:r w:rsidRPr="00417363">
              <w:rPr>
                <w:szCs w:val="20"/>
              </w:rPr>
              <w:t xml:space="preserve"> en beskrivande text anges i originalText. </w:t>
            </w:r>
          </w:p>
          <w:p w14:paraId="520E70E8" w14:textId="77777777" w:rsidR="00280F10" w:rsidRDefault="00280F10" w:rsidP="00116207">
            <w:pPr>
              <w:rPr>
                <w:szCs w:val="20"/>
              </w:rPr>
            </w:pPr>
          </w:p>
          <w:p w14:paraId="0F855BB0" w14:textId="75477989" w:rsidR="00AC7D93" w:rsidRPr="00417363" w:rsidRDefault="00280F10" w:rsidP="00116207">
            <w:pPr>
              <w:rPr>
                <w:rFonts w:cs="Arial"/>
                <w:szCs w:val="20"/>
              </w:rPr>
            </w:pPr>
            <w:r w:rsidRPr="00280F10">
              <w:rPr>
                <w:szCs w:val="20"/>
              </w:rPr>
              <w:t xml:space="preserve">Om originalText anges ska inget annat värde i </w:t>
            </w:r>
            <w:r w:rsidRPr="00417363">
              <w:rPr>
                <w:szCs w:val="20"/>
              </w:rPr>
              <w:t>typeOfHypersensitivity</w:t>
            </w:r>
            <w:r w:rsidRPr="00280F10">
              <w:rPr>
                <w:szCs w:val="20"/>
              </w:rPr>
              <w:t xml:space="preserve"> anges.</w:t>
            </w:r>
          </w:p>
        </w:tc>
        <w:tc>
          <w:tcPr>
            <w:tcW w:w="1560" w:type="dxa"/>
            <w:shd w:val="clear" w:color="auto" w:fill="auto"/>
          </w:tcPr>
          <w:p w14:paraId="0A1B1D2C"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14:paraId="06C110E2" w14:textId="77777777" w:rsidTr="004E08C2">
        <w:trPr>
          <w:trHeight w:val="898"/>
        </w:trPr>
        <w:tc>
          <w:tcPr>
            <w:tcW w:w="2660" w:type="dxa"/>
          </w:tcPr>
          <w:p w14:paraId="67191BE7" w14:textId="77777777" w:rsidR="00AC7D93" w:rsidRPr="00BB6D7C"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lastRenderedPageBreak/>
              <w:t>../../../degreeOfSeverity</w:t>
            </w:r>
          </w:p>
        </w:tc>
        <w:tc>
          <w:tcPr>
            <w:tcW w:w="1276" w:type="dxa"/>
          </w:tcPr>
          <w:p w14:paraId="495047BB" w14:textId="77777777" w:rsidR="00AC7D93" w:rsidRPr="00BB6D7C" w:rsidRDefault="00AC7D93" w:rsidP="00116207">
            <w:pPr>
              <w:pStyle w:val="TableParagraph"/>
              <w:spacing w:line="226" w:lineRule="exact"/>
              <w:ind w:left="102"/>
              <w:rPr>
                <w:rFonts w:ascii="Georgia" w:hAnsi="Georgia"/>
                <w:sz w:val="20"/>
                <w:szCs w:val="20"/>
              </w:rPr>
            </w:pPr>
            <w:r w:rsidRPr="00417363">
              <w:rPr>
                <w:rFonts w:ascii="Georgia" w:hAnsi="Georgia"/>
                <w:sz w:val="20"/>
                <w:szCs w:val="20"/>
              </w:rPr>
              <w:t>CVType</w:t>
            </w:r>
          </w:p>
        </w:tc>
        <w:tc>
          <w:tcPr>
            <w:tcW w:w="4110" w:type="dxa"/>
          </w:tcPr>
          <w:p w14:paraId="27DCB078" w14:textId="77777777" w:rsidR="00AC7D93" w:rsidRPr="00AE5279" w:rsidRDefault="00AC7D93" w:rsidP="00116207">
            <w:pPr>
              <w:rPr>
                <w:szCs w:val="20"/>
              </w:rPr>
            </w:pPr>
            <w:r w:rsidRPr="00417363">
              <w:rPr>
                <w:szCs w:val="20"/>
              </w:rPr>
              <w:t xml:space="preserve">Kod som anger bedömning av </w:t>
            </w:r>
            <w:r w:rsidRPr="00AE5279">
              <w:rPr>
                <w:szCs w:val="20"/>
              </w:rPr>
              <w:t xml:space="preserve">överkänslighetens allvarlighet. </w:t>
            </w:r>
          </w:p>
          <w:p w14:paraId="586AB5C6" w14:textId="77777777" w:rsidR="00AC7D93" w:rsidRPr="00BB6D7C" w:rsidRDefault="00AC7D93" w:rsidP="00116207">
            <w:pPr>
              <w:rPr>
                <w:szCs w:val="20"/>
              </w:rPr>
            </w:pPr>
            <w:r w:rsidRPr="00AE5279">
              <w:rPr>
                <w:szCs w:val="20"/>
              </w:rPr>
              <w:t>KV Allvarlighetsgrad (1.2.752.129.2.2.3.3)</w:t>
            </w:r>
            <w:r>
              <w:rPr>
                <w:szCs w:val="20"/>
              </w:rPr>
              <w:t>, [</w:t>
            </w:r>
            <w:r>
              <w:t>R13]</w:t>
            </w:r>
          </w:p>
        </w:tc>
        <w:tc>
          <w:tcPr>
            <w:tcW w:w="1560" w:type="dxa"/>
          </w:tcPr>
          <w:p w14:paraId="10CC4007" w14:textId="77777777" w:rsidR="00AC7D93" w:rsidRPr="00BB6D7C"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44537395" w14:textId="77777777" w:rsidTr="004E08C2">
        <w:tc>
          <w:tcPr>
            <w:tcW w:w="2660" w:type="dxa"/>
          </w:tcPr>
          <w:p w14:paraId="37B15464"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276" w:type="dxa"/>
          </w:tcPr>
          <w:p w14:paraId="28FF5333"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4110" w:type="dxa"/>
          </w:tcPr>
          <w:p w14:paraId="6627A151" w14:textId="77777777" w:rsidR="00AC7D93" w:rsidRPr="00417363" w:rsidRDefault="00AC7D93" w:rsidP="00116207">
            <w:pPr>
              <w:rPr>
                <w:rFonts w:cs="Arial"/>
                <w:szCs w:val="20"/>
              </w:rPr>
            </w:pPr>
            <w:r w:rsidRPr="00417363">
              <w:rPr>
                <w:szCs w:val="20"/>
              </w:rPr>
              <w:t>Kod. Om code anges måste också codeSystem och displayName också anges.</w:t>
            </w:r>
          </w:p>
        </w:tc>
        <w:tc>
          <w:tcPr>
            <w:tcW w:w="1560" w:type="dxa"/>
          </w:tcPr>
          <w:p w14:paraId="19649FCE"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14:paraId="5EEA4645" w14:textId="77777777" w:rsidTr="004E08C2">
        <w:tc>
          <w:tcPr>
            <w:tcW w:w="2660" w:type="dxa"/>
          </w:tcPr>
          <w:p w14:paraId="5085FB7C"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276" w:type="dxa"/>
          </w:tcPr>
          <w:p w14:paraId="3F0DB484"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4110" w:type="dxa"/>
          </w:tcPr>
          <w:p w14:paraId="0BD2F815" w14:textId="77777777" w:rsidR="00AC7D93" w:rsidRPr="00417363" w:rsidRDefault="00AC7D93" w:rsidP="00116207">
            <w:pPr>
              <w:rPr>
                <w:rFonts w:cs="Arial"/>
                <w:i/>
                <w:szCs w:val="20"/>
              </w:rPr>
            </w:pPr>
            <w:r w:rsidRPr="00417363">
              <w:rPr>
                <w:szCs w:val="20"/>
              </w:rPr>
              <w:t>Klartext. Om displayName anges måste också code och codeSystem anges.</w:t>
            </w:r>
          </w:p>
        </w:tc>
        <w:tc>
          <w:tcPr>
            <w:tcW w:w="1560" w:type="dxa"/>
          </w:tcPr>
          <w:p w14:paraId="37840616"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3154AF22" w14:textId="77777777" w:rsidTr="004E08C2">
        <w:tc>
          <w:tcPr>
            <w:tcW w:w="2660" w:type="dxa"/>
          </w:tcPr>
          <w:p w14:paraId="5C969B75"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../../../../codeSystem</w:t>
            </w:r>
          </w:p>
        </w:tc>
        <w:tc>
          <w:tcPr>
            <w:tcW w:w="1276" w:type="dxa"/>
          </w:tcPr>
          <w:p w14:paraId="18D6C1E8"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4110" w:type="dxa"/>
          </w:tcPr>
          <w:p w14:paraId="01D99210" w14:textId="77777777" w:rsidR="00AC7D93" w:rsidRPr="00417363" w:rsidRDefault="00AC7D93" w:rsidP="00116207">
            <w:pPr>
              <w:rPr>
                <w:rFonts w:cs="Arial"/>
                <w:i/>
                <w:szCs w:val="20"/>
              </w:rPr>
            </w:pPr>
            <w:r w:rsidRPr="00417363">
              <w:rPr>
                <w:szCs w:val="20"/>
              </w:rPr>
              <w:t>OID för kodsystem. Om codeSystem anges måste också code och displayName anges.</w:t>
            </w:r>
          </w:p>
        </w:tc>
        <w:tc>
          <w:tcPr>
            <w:tcW w:w="1560" w:type="dxa"/>
          </w:tcPr>
          <w:p w14:paraId="12C52CCF"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7D62143D" w14:textId="77777777" w:rsidTr="004E08C2">
        <w:tc>
          <w:tcPr>
            <w:tcW w:w="2660" w:type="dxa"/>
          </w:tcPr>
          <w:p w14:paraId="18CF8318"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276" w:type="dxa"/>
          </w:tcPr>
          <w:p w14:paraId="6BE4FE17" w14:textId="77777777" w:rsidR="00AC7D93" w:rsidRPr="00417363" w:rsidRDefault="00AC7D93" w:rsidP="00116207">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4110" w:type="dxa"/>
          </w:tcPr>
          <w:p w14:paraId="4AF4B868" w14:textId="77777777" w:rsidR="00AC7D93" w:rsidRPr="00417363" w:rsidRDefault="00AC7D93" w:rsidP="00116207">
            <w:pPr>
              <w:rPr>
                <w:rFonts w:cs="Arial"/>
                <w:szCs w:val="20"/>
              </w:rPr>
            </w:pPr>
            <w:r w:rsidRPr="00417363">
              <w:rPr>
                <w:szCs w:val="20"/>
              </w:rPr>
              <w:t>Klartext för kodsystem.</w:t>
            </w:r>
          </w:p>
        </w:tc>
        <w:tc>
          <w:tcPr>
            <w:tcW w:w="1560" w:type="dxa"/>
          </w:tcPr>
          <w:p w14:paraId="295357F5" w14:textId="77777777" w:rsidR="00AC7D93" w:rsidRPr="00417363" w:rsidRDefault="00AC7D93" w:rsidP="00116207">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AC7D93" w14:paraId="1BBEE864" w14:textId="77777777" w:rsidTr="004E08C2">
        <w:tc>
          <w:tcPr>
            <w:tcW w:w="2660" w:type="dxa"/>
          </w:tcPr>
          <w:p w14:paraId="36AF57E1"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276" w:type="dxa"/>
          </w:tcPr>
          <w:p w14:paraId="7FCB25FB" w14:textId="77777777" w:rsidR="00AC7D93" w:rsidRPr="00417363" w:rsidRDefault="00AC7D93" w:rsidP="00116207">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4110" w:type="dxa"/>
          </w:tcPr>
          <w:p w14:paraId="2F7D06D2" w14:textId="77777777" w:rsidR="00AC7D93" w:rsidRPr="00417363" w:rsidRDefault="00AC7D93" w:rsidP="00116207">
            <w:pPr>
              <w:rPr>
                <w:rFonts w:cs="Arial"/>
                <w:szCs w:val="20"/>
              </w:rPr>
            </w:pPr>
            <w:r w:rsidRPr="00417363">
              <w:rPr>
                <w:szCs w:val="20"/>
              </w:rPr>
              <w:t>Kodsystemsversion.</w:t>
            </w:r>
          </w:p>
        </w:tc>
        <w:tc>
          <w:tcPr>
            <w:tcW w:w="1560" w:type="dxa"/>
          </w:tcPr>
          <w:p w14:paraId="6A7B6AD9" w14:textId="77777777" w:rsidR="00AC7D93" w:rsidRPr="00417363" w:rsidRDefault="00AC7D93" w:rsidP="00116207">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AC7D93" w14:paraId="3C1D2F9A" w14:textId="77777777" w:rsidTr="004E08C2">
        <w:tc>
          <w:tcPr>
            <w:tcW w:w="2660" w:type="dxa"/>
            <w:shd w:val="clear" w:color="auto" w:fill="auto"/>
          </w:tcPr>
          <w:p w14:paraId="05E60AD7"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276" w:type="dxa"/>
            <w:shd w:val="clear" w:color="auto" w:fill="auto"/>
          </w:tcPr>
          <w:p w14:paraId="653A8AA8" w14:textId="77777777" w:rsidR="00AC7D93" w:rsidRPr="00417363" w:rsidRDefault="00AC7D93" w:rsidP="00116207">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4110" w:type="dxa"/>
            <w:shd w:val="clear" w:color="auto" w:fill="auto"/>
            <w:vAlign w:val="bottom"/>
          </w:tcPr>
          <w:p w14:paraId="16C183B7" w14:textId="77777777" w:rsidR="0083698B" w:rsidRDefault="00AC7D93" w:rsidP="00116207">
            <w:pPr>
              <w:rPr>
                <w:szCs w:val="20"/>
              </w:rPr>
            </w:pPr>
            <w:r w:rsidRPr="00417363">
              <w:rPr>
                <w:szCs w:val="20"/>
              </w:rPr>
              <w:t xml:space="preserve">Används i de fall kod finns i ett lokalt kodverk som ej är identifierat med OID eller när kod helt saknas. I sådana fall </w:t>
            </w:r>
            <w:r>
              <w:rPr>
                <w:szCs w:val="20"/>
              </w:rPr>
              <w:t>ska</w:t>
            </w:r>
            <w:r w:rsidRPr="00417363">
              <w:rPr>
                <w:szCs w:val="20"/>
              </w:rPr>
              <w:t xml:space="preserve"> en beskrivande text anges i originalText. </w:t>
            </w:r>
          </w:p>
          <w:p w14:paraId="6919433D" w14:textId="77777777" w:rsidR="0083698B" w:rsidRDefault="0083698B" w:rsidP="00116207">
            <w:pPr>
              <w:rPr>
                <w:szCs w:val="20"/>
              </w:rPr>
            </w:pPr>
          </w:p>
          <w:p w14:paraId="11E643D9" w14:textId="3192C2D3" w:rsidR="00AC7D93" w:rsidRPr="00417363" w:rsidRDefault="0083698B" w:rsidP="00116207">
            <w:pPr>
              <w:rPr>
                <w:rFonts w:cs="Arial"/>
                <w:szCs w:val="20"/>
              </w:rPr>
            </w:pPr>
            <w:r w:rsidRPr="0083698B">
              <w:rPr>
                <w:szCs w:val="20"/>
              </w:rPr>
              <w:t xml:space="preserve">Om originalText anges ska inget annat värde i </w:t>
            </w:r>
            <w:r w:rsidRPr="00417363">
              <w:rPr>
                <w:szCs w:val="20"/>
              </w:rPr>
              <w:t>degreeOfSeverity</w:t>
            </w:r>
            <w:r w:rsidRPr="0083698B">
              <w:rPr>
                <w:szCs w:val="20"/>
              </w:rPr>
              <w:t xml:space="preserve"> anges.</w:t>
            </w:r>
          </w:p>
        </w:tc>
        <w:tc>
          <w:tcPr>
            <w:tcW w:w="1560" w:type="dxa"/>
            <w:shd w:val="clear" w:color="auto" w:fill="auto"/>
          </w:tcPr>
          <w:p w14:paraId="49C59620"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5B70C7E3" w14:textId="77777777" w:rsidTr="004E08C2">
        <w:tc>
          <w:tcPr>
            <w:tcW w:w="2660" w:type="dxa"/>
          </w:tcPr>
          <w:p w14:paraId="46B808F4"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276" w:type="dxa"/>
          </w:tcPr>
          <w:p w14:paraId="1D3C4299"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4110" w:type="dxa"/>
          </w:tcPr>
          <w:p w14:paraId="2BD3A5C6" w14:textId="77777777" w:rsidR="00AC7D93" w:rsidRPr="00594EC2" w:rsidRDefault="00AC7D93" w:rsidP="00116207">
            <w:pPr>
              <w:rPr>
                <w:szCs w:val="20"/>
              </w:rPr>
            </w:pPr>
            <w:r w:rsidRPr="00594EC2">
              <w:rPr>
                <w:szCs w:val="20"/>
              </w:rPr>
              <w:t>Kod som innehåller en uppgift om med vilken visshet överkänsligheten är precis så som den har angivits.</w:t>
            </w:r>
          </w:p>
          <w:p w14:paraId="718B6DA0" w14:textId="77777777" w:rsidR="00AC7D93" w:rsidRPr="00594EC2" w:rsidRDefault="00AC7D93" w:rsidP="00116207">
            <w:pPr>
              <w:rPr>
                <w:rFonts w:cs="Arial"/>
                <w:i/>
                <w:szCs w:val="20"/>
              </w:rPr>
            </w:pPr>
            <w:r w:rsidRPr="00594EC2">
              <w:rPr>
                <w:szCs w:val="20"/>
              </w:rPr>
              <w:t>KV Visshetsgrad (1.2.752.129.2.2.3.11)</w:t>
            </w:r>
          </w:p>
        </w:tc>
        <w:tc>
          <w:tcPr>
            <w:tcW w:w="1560" w:type="dxa"/>
          </w:tcPr>
          <w:p w14:paraId="0CF98505"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5E0F4DF2" w14:textId="77777777" w:rsidTr="004E08C2">
        <w:tc>
          <w:tcPr>
            <w:tcW w:w="2660" w:type="dxa"/>
          </w:tcPr>
          <w:p w14:paraId="10B13CB7"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276" w:type="dxa"/>
          </w:tcPr>
          <w:p w14:paraId="7A72E582" w14:textId="77777777" w:rsidR="00AC7D93" w:rsidRPr="00417363" w:rsidRDefault="00AC7D93" w:rsidP="00116207">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4110" w:type="dxa"/>
          </w:tcPr>
          <w:p w14:paraId="24DBB2CD" w14:textId="77777777" w:rsidR="00AC7D93" w:rsidRPr="00417363" w:rsidRDefault="00AC7D93" w:rsidP="00116207">
            <w:pPr>
              <w:rPr>
                <w:rFonts w:cs="Arial"/>
                <w:i/>
                <w:szCs w:val="20"/>
              </w:rPr>
            </w:pPr>
            <w:r w:rsidRPr="00417363">
              <w:rPr>
                <w:szCs w:val="20"/>
              </w:rPr>
              <w:t>Kod. Om code anges måste också codeSystem och displayName också anges.</w:t>
            </w:r>
          </w:p>
        </w:tc>
        <w:tc>
          <w:tcPr>
            <w:tcW w:w="1560" w:type="dxa"/>
          </w:tcPr>
          <w:p w14:paraId="1B671EA5" w14:textId="77777777" w:rsidR="00AC7D93" w:rsidRPr="00417363" w:rsidRDefault="00AC7D93" w:rsidP="00116207">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AC7D93" w14:paraId="6B5FAF0A" w14:textId="77777777" w:rsidTr="004E08C2">
        <w:tc>
          <w:tcPr>
            <w:tcW w:w="2660" w:type="dxa"/>
          </w:tcPr>
          <w:p w14:paraId="0C2E2AFD"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276" w:type="dxa"/>
          </w:tcPr>
          <w:p w14:paraId="6233D8DE" w14:textId="77777777" w:rsidR="00AC7D93" w:rsidRPr="00417363" w:rsidRDefault="00AC7D93" w:rsidP="00116207">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4110" w:type="dxa"/>
          </w:tcPr>
          <w:p w14:paraId="7A1395E3" w14:textId="77777777" w:rsidR="00AC7D93" w:rsidRPr="00417363" w:rsidRDefault="00AC7D93" w:rsidP="00116207">
            <w:pPr>
              <w:rPr>
                <w:rFonts w:cs="Arial"/>
                <w:i/>
                <w:szCs w:val="20"/>
              </w:rPr>
            </w:pPr>
            <w:r w:rsidRPr="00417363">
              <w:rPr>
                <w:szCs w:val="20"/>
              </w:rPr>
              <w:t>Klartext. Om displayName anges måste också code och codeSystem anges.</w:t>
            </w:r>
          </w:p>
        </w:tc>
        <w:tc>
          <w:tcPr>
            <w:tcW w:w="1560" w:type="dxa"/>
          </w:tcPr>
          <w:p w14:paraId="5C6A0C1D" w14:textId="77777777" w:rsidR="00AC7D93" w:rsidRPr="00417363" w:rsidRDefault="00AC7D93" w:rsidP="00116207">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AC7D93" w14:paraId="6B63D77E" w14:textId="77777777" w:rsidTr="004E08C2">
        <w:tc>
          <w:tcPr>
            <w:tcW w:w="2660" w:type="dxa"/>
          </w:tcPr>
          <w:p w14:paraId="50CB1229"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276" w:type="dxa"/>
          </w:tcPr>
          <w:p w14:paraId="19848EBB" w14:textId="77777777" w:rsidR="00AC7D93" w:rsidRPr="00417363" w:rsidRDefault="00AC7D93" w:rsidP="00116207">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4110" w:type="dxa"/>
          </w:tcPr>
          <w:p w14:paraId="0D645BA0" w14:textId="77777777" w:rsidR="00AC7D93" w:rsidRPr="00417363" w:rsidRDefault="00AC7D93" w:rsidP="00116207">
            <w:pPr>
              <w:rPr>
                <w:rFonts w:cs="Arial"/>
                <w:i/>
                <w:szCs w:val="20"/>
              </w:rPr>
            </w:pPr>
            <w:r w:rsidRPr="00417363">
              <w:rPr>
                <w:szCs w:val="20"/>
              </w:rPr>
              <w:t>OID för kodsystem. Om codeSystem anges måste också code och displayName anges.</w:t>
            </w:r>
          </w:p>
        </w:tc>
        <w:tc>
          <w:tcPr>
            <w:tcW w:w="1560" w:type="dxa"/>
          </w:tcPr>
          <w:p w14:paraId="5E1BCBBC" w14:textId="77777777" w:rsidR="00AC7D93" w:rsidRPr="00417363" w:rsidRDefault="00AC7D93" w:rsidP="00116207">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AC7D93" w14:paraId="29B9EC94" w14:textId="77777777" w:rsidTr="004E08C2">
        <w:tc>
          <w:tcPr>
            <w:tcW w:w="2660" w:type="dxa"/>
          </w:tcPr>
          <w:p w14:paraId="704EE1B3"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276" w:type="dxa"/>
          </w:tcPr>
          <w:p w14:paraId="1D3583A5" w14:textId="77777777" w:rsidR="00AC7D93" w:rsidRPr="00417363" w:rsidRDefault="00AC7D93" w:rsidP="00116207">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4110" w:type="dxa"/>
          </w:tcPr>
          <w:p w14:paraId="29080EE9" w14:textId="77777777" w:rsidR="00AC7D93" w:rsidRPr="00417363" w:rsidRDefault="00AC7D93" w:rsidP="00116207">
            <w:pPr>
              <w:rPr>
                <w:rFonts w:cs="Arial"/>
                <w:i/>
                <w:szCs w:val="20"/>
              </w:rPr>
            </w:pPr>
            <w:r w:rsidRPr="00417363">
              <w:rPr>
                <w:szCs w:val="20"/>
              </w:rPr>
              <w:t>Klartext för kodsystem.</w:t>
            </w:r>
          </w:p>
        </w:tc>
        <w:tc>
          <w:tcPr>
            <w:tcW w:w="1560" w:type="dxa"/>
          </w:tcPr>
          <w:p w14:paraId="3530BC70" w14:textId="77777777" w:rsidR="00AC7D93" w:rsidRPr="00417363" w:rsidRDefault="00AC7D93" w:rsidP="00116207">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AC7D93" w14:paraId="1608206C" w14:textId="77777777" w:rsidTr="004E08C2">
        <w:tc>
          <w:tcPr>
            <w:tcW w:w="2660" w:type="dxa"/>
          </w:tcPr>
          <w:p w14:paraId="5CB5C613"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276" w:type="dxa"/>
          </w:tcPr>
          <w:p w14:paraId="447CBEB6" w14:textId="77777777" w:rsidR="00AC7D93" w:rsidRPr="00417363" w:rsidRDefault="00AC7D93" w:rsidP="00116207">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4110" w:type="dxa"/>
          </w:tcPr>
          <w:p w14:paraId="00AD36F8" w14:textId="77777777" w:rsidR="00AC7D93" w:rsidRPr="00417363" w:rsidRDefault="00AC7D93" w:rsidP="00116207">
            <w:pPr>
              <w:rPr>
                <w:rFonts w:cs="Arial"/>
                <w:i/>
                <w:szCs w:val="20"/>
              </w:rPr>
            </w:pPr>
            <w:r w:rsidRPr="00417363">
              <w:rPr>
                <w:szCs w:val="20"/>
              </w:rPr>
              <w:t>Kodsystemsversion.</w:t>
            </w:r>
          </w:p>
        </w:tc>
        <w:tc>
          <w:tcPr>
            <w:tcW w:w="1560" w:type="dxa"/>
          </w:tcPr>
          <w:p w14:paraId="10227C52"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5F94E90F" w14:textId="77777777" w:rsidTr="004E08C2">
        <w:tc>
          <w:tcPr>
            <w:tcW w:w="2660" w:type="dxa"/>
          </w:tcPr>
          <w:p w14:paraId="50D08AEA" w14:textId="77777777" w:rsidR="00AC7D93" w:rsidRPr="00417363" w:rsidRDefault="00AC7D93" w:rsidP="00116207">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276" w:type="dxa"/>
          </w:tcPr>
          <w:p w14:paraId="6B6E13A0" w14:textId="77777777" w:rsidR="00AC7D93" w:rsidRPr="00417363" w:rsidRDefault="00AC7D93" w:rsidP="00116207">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4110" w:type="dxa"/>
          </w:tcPr>
          <w:p w14:paraId="1A38128E" w14:textId="77777777" w:rsidR="00EF1BB8" w:rsidRDefault="00AC7D93" w:rsidP="00116207">
            <w:pPr>
              <w:rPr>
                <w:szCs w:val="20"/>
              </w:rPr>
            </w:pPr>
            <w:r w:rsidRPr="00417363">
              <w:rPr>
                <w:szCs w:val="20"/>
              </w:rPr>
              <w:t xml:space="preserve">Används i de fall kod finns i ett lokalt kodverk som ej är identifierat med OID eller när kod helt saknas. I sådana fall </w:t>
            </w:r>
            <w:r>
              <w:rPr>
                <w:szCs w:val="20"/>
              </w:rPr>
              <w:t>ska</w:t>
            </w:r>
            <w:r w:rsidRPr="00417363">
              <w:rPr>
                <w:szCs w:val="20"/>
              </w:rPr>
              <w:t xml:space="preserve"> en beskrivande text anges i originalText. </w:t>
            </w:r>
          </w:p>
          <w:p w14:paraId="6FADF24B" w14:textId="77777777" w:rsidR="00EF1BB8" w:rsidRDefault="00EF1BB8" w:rsidP="00116207">
            <w:pPr>
              <w:rPr>
                <w:szCs w:val="20"/>
              </w:rPr>
            </w:pPr>
          </w:p>
          <w:p w14:paraId="78F3D6C2" w14:textId="742CA474" w:rsidR="00AC7D93" w:rsidRPr="00417363" w:rsidRDefault="00EF1BB8" w:rsidP="00116207">
            <w:pPr>
              <w:rPr>
                <w:rFonts w:cs="Arial"/>
                <w:i/>
                <w:szCs w:val="20"/>
              </w:rPr>
            </w:pPr>
            <w:r w:rsidRPr="00EF1BB8">
              <w:rPr>
                <w:szCs w:val="20"/>
              </w:rPr>
              <w:t xml:space="preserve">Om originalText anges ska inget annat </w:t>
            </w:r>
            <w:r w:rsidRPr="00EF1BB8">
              <w:rPr>
                <w:szCs w:val="20"/>
              </w:rPr>
              <w:lastRenderedPageBreak/>
              <w:t xml:space="preserve">värde i </w:t>
            </w:r>
            <w:r w:rsidRPr="00417363">
              <w:rPr>
                <w:szCs w:val="20"/>
              </w:rPr>
              <w:t>degreeOfCertainty</w:t>
            </w:r>
            <w:r w:rsidRPr="00EF1BB8">
              <w:rPr>
                <w:szCs w:val="20"/>
              </w:rPr>
              <w:t xml:space="preserve"> anges.</w:t>
            </w:r>
          </w:p>
        </w:tc>
        <w:tc>
          <w:tcPr>
            <w:tcW w:w="1560" w:type="dxa"/>
          </w:tcPr>
          <w:p w14:paraId="3D82D793" w14:textId="77777777" w:rsidR="00AC7D93" w:rsidRPr="00417363" w:rsidRDefault="00AC7D93" w:rsidP="00116207">
            <w:pPr>
              <w:pStyle w:val="TableParagraph"/>
              <w:spacing w:line="226" w:lineRule="exact"/>
              <w:ind w:left="102"/>
              <w:rPr>
                <w:rFonts w:ascii="Georgia" w:hAnsi="Georgia"/>
                <w:i/>
                <w:sz w:val="20"/>
                <w:szCs w:val="20"/>
                <w:lang w:val="en-US"/>
              </w:rPr>
            </w:pPr>
            <w:r w:rsidRPr="00417363">
              <w:rPr>
                <w:rFonts w:ascii="Georgia" w:hAnsi="Georgia"/>
                <w:spacing w:val="-1"/>
                <w:sz w:val="20"/>
                <w:szCs w:val="20"/>
              </w:rPr>
              <w:lastRenderedPageBreak/>
              <w:t>0..1</w:t>
            </w:r>
          </w:p>
        </w:tc>
      </w:tr>
      <w:tr w:rsidR="00AC7D93" w14:paraId="7BAE9B3F" w14:textId="77777777" w:rsidTr="004E08C2">
        <w:tc>
          <w:tcPr>
            <w:tcW w:w="2660" w:type="dxa"/>
          </w:tcPr>
          <w:p w14:paraId="6EBDC94D"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276" w:type="dxa"/>
          </w:tcPr>
          <w:p w14:paraId="01E07B8C" w14:textId="77777777" w:rsidR="00AC7D93" w:rsidRPr="00417363" w:rsidRDefault="00AC7D93" w:rsidP="00116207">
            <w:pPr>
              <w:rPr>
                <w:rFonts w:cs="Arial"/>
                <w:i/>
                <w:color w:val="000000"/>
                <w:szCs w:val="20"/>
                <w:lang w:eastAsia="sv-SE"/>
              </w:rPr>
            </w:pPr>
            <w:r>
              <w:rPr>
                <w:szCs w:val="20"/>
              </w:rPr>
              <w:t>PharmaceuticalHypers</w:t>
            </w:r>
            <w:r w:rsidRPr="00417363">
              <w:rPr>
                <w:szCs w:val="20"/>
              </w:rPr>
              <w:t>ensitivityType</w:t>
            </w:r>
          </w:p>
        </w:tc>
        <w:tc>
          <w:tcPr>
            <w:tcW w:w="4110" w:type="dxa"/>
          </w:tcPr>
          <w:p w14:paraId="1BF064FB" w14:textId="77777777" w:rsidR="00AC7D93" w:rsidRPr="00417363" w:rsidRDefault="00AC7D93" w:rsidP="00116207">
            <w:pPr>
              <w:rPr>
                <w:rFonts w:cs="Arial"/>
                <w:i/>
                <w:color w:val="000000"/>
                <w:szCs w:val="20"/>
                <w:lang w:eastAsia="sv-SE"/>
              </w:rPr>
            </w:pPr>
            <w:r w:rsidRPr="00417363">
              <w:rPr>
                <w:szCs w:val="20"/>
              </w:rPr>
              <w:t>Mer detaljerad information om läkemedelsöverkänslighet.</w:t>
            </w:r>
          </w:p>
        </w:tc>
        <w:tc>
          <w:tcPr>
            <w:tcW w:w="1560" w:type="dxa"/>
          </w:tcPr>
          <w:p w14:paraId="705EB0B9"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48F5BA6A" w14:textId="77777777" w:rsidTr="004E08C2">
        <w:tc>
          <w:tcPr>
            <w:tcW w:w="2660" w:type="dxa"/>
          </w:tcPr>
          <w:p w14:paraId="7486AB68" w14:textId="77777777" w:rsidR="00AC7D93" w:rsidRPr="00417363" w:rsidRDefault="00AC7D93" w:rsidP="00116207">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276" w:type="dxa"/>
          </w:tcPr>
          <w:p w14:paraId="6D6AA7CB" w14:textId="77777777" w:rsidR="00AC7D93" w:rsidRPr="00417363" w:rsidRDefault="00AC7D93" w:rsidP="00116207">
            <w:pPr>
              <w:rPr>
                <w:szCs w:val="20"/>
              </w:rPr>
            </w:pPr>
            <w:r w:rsidRPr="00417363">
              <w:rPr>
                <w:szCs w:val="20"/>
              </w:rPr>
              <w:t>CVType</w:t>
            </w:r>
          </w:p>
          <w:p w14:paraId="2FB4100E" w14:textId="77777777" w:rsidR="00AC7D93" w:rsidRPr="00417363" w:rsidRDefault="00AC7D93" w:rsidP="00116207">
            <w:pPr>
              <w:rPr>
                <w:szCs w:val="20"/>
              </w:rPr>
            </w:pPr>
          </w:p>
        </w:tc>
        <w:tc>
          <w:tcPr>
            <w:tcW w:w="4110" w:type="dxa"/>
          </w:tcPr>
          <w:p w14:paraId="29D8C5EC" w14:textId="77777777" w:rsidR="00AC7D93" w:rsidRPr="00417363" w:rsidRDefault="00AC7D93" w:rsidP="00116207">
            <w:pPr>
              <w:rPr>
                <w:szCs w:val="20"/>
              </w:rPr>
            </w:pPr>
            <w:r w:rsidRPr="00417363">
              <w:rPr>
                <w:szCs w:val="20"/>
              </w:rPr>
              <w:t>Kod och klartext som anger den substans, eller grupp av substanser, som kan förorsaka en överkänslighetsreaktion. ATC-kod på minst treställig nivå ska anges för en läkemedelsöverkänslighet med en allvarlighetsgrad livshotande eller skadande</w:t>
            </w:r>
            <w:r>
              <w:rPr>
                <w:szCs w:val="20"/>
              </w:rPr>
              <w:t>, [R13].</w:t>
            </w:r>
            <w:r w:rsidRPr="00417363">
              <w:rPr>
                <w:szCs w:val="20"/>
              </w:rPr>
              <w:t xml:space="preserv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7C2DCA98" w14:textId="77777777" w:rsidR="00AC7D93" w:rsidRPr="00417363" w:rsidRDefault="00AC7D93" w:rsidP="00116207">
            <w:pPr>
              <w:rPr>
                <w:rFonts w:cs="Arial"/>
                <w:szCs w:val="20"/>
              </w:rPr>
            </w:pPr>
          </w:p>
        </w:tc>
        <w:tc>
          <w:tcPr>
            <w:tcW w:w="1560" w:type="dxa"/>
          </w:tcPr>
          <w:p w14:paraId="03C21D96" w14:textId="77777777" w:rsidR="00AC7D93" w:rsidRPr="00417363" w:rsidRDefault="00AC7D93" w:rsidP="00116207">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AC7D93" w14:paraId="32247E4C" w14:textId="77777777" w:rsidTr="004E08C2">
        <w:tc>
          <w:tcPr>
            <w:tcW w:w="2660" w:type="dxa"/>
          </w:tcPr>
          <w:p w14:paraId="15FD53D2" w14:textId="77777777" w:rsidR="00AC7D93" w:rsidRPr="00282DF7" w:rsidRDefault="00AC7D93" w:rsidP="00116207">
            <w:pPr>
              <w:pStyle w:val="TableParagraph"/>
              <w:spacing w:line="229" w:lineRule="exact"/>
              <w:ind w:left="102"/>
              <w:rPr>
                <w:rFonts w:ascii="Georgia" w:hAnsi="Georgia"/>
                <w:i/>
                <w:color w:val="000000" w:themeColor="text1"/>
                <w:sz w:val="20"/>
                <w:szCs w:val="20"/>
              </w:rPr>
            </w:pPr>
            <w:r w:rsidRPr="00282DF7">
              <w:rPr>
                <w:rFonts w:ascii="Georgia" w:hAnsi="Georgia"/>
                <w:color w:val="000000" w:themeColor="text1"/>
                <w:sz w:val="20"/>
                <w:szCs w:val="20"/>
              </w:rPr>
              <w:t>../../../../../code</w:t>
            </w:r>
          </w:p>
        </w:tc>
        <w:tc>
          <w:tcPr>
            <w:tcW w:w="1276" w:type="dxa"/>
          </w:tcPr>
          <w:p w14:paraId="32855490" w14:textId="77777777" w:rsidR="00AC7D93" w:rsidRPr="00282DF7" w:rsidRDefault="00AC7D93" w:rsidP="00116207">
            <w:pPr>
              <w:rPr>
                <w:i/>
                <w:color w:val="000000" w:themeColor="text1"/>
                <w:szCs w:val="20"/>
              </w:rPr>
            </w:pPr>
            <w:r w:rsidRPr="00282DF7">
              <w:rPr>
                <w:color w:val="000000" w:themeColor="text1"/>
                <w:szCs w:val="20"/>
              </w:rPr>
              <w:t>string</w:t>
            </w:r>
          </w:p>
        </w:tc>
        <w:tc>
          <w:tcPr>
            <w:tcW w:w="4110" w:type="dxa"/>
          </w:tcPr>
          <w:p w14:paraId="4009F7C5" w14:textId="77777777" w:rsidR="00AC7D93" w:rsidRPr="00282DF7" w:rsidRDefault="00AC7D93" w:rsidP="00116207">
            <w:pPr>
              <w:rPr>
                <w:rFonts w:cs="Arial"/>
                <w:i/>
                <w:color w:val="000000" w:themeColor="text1"/>
                <w:szCs w:val="20"/>
                <w:lang w:eastAsia="sv-SE"/>
              </w:rPr>
            </w:pPr>
            <w:r w:rsidRPr="00282DF7">
              <w:rPr>
                <w:color w:val="000000" w:themeColor="text1"/>
                <w:szCs w:val="20"/>
              </w:rPr>
              <w:t>Substansens ATC-kod.</w:t>
            </w:r>
          </w:p>
        </w:tc>
        <w:tc>
          <w:tcPr>
            <w:tcW w:w="1560" w:type="dxa"/>
          </w:tcPr>
          <w:p w14:paraId="59732A24" w14:textId="77777777" w:rsidR="00AC7D93" w:rsidRPr="00282DF7" w:rsidRDefault="00AC7D93" w:rsidP="00116207">
            <w:pPr>
              <w:pStyle w:val="TableParagraph"/>
              <w:spacing w:line="226" w:lineRule="exact"/>
              <w:ind w:left="102"/>
              <w:rPr>
                <w:rFonts w:ascii="Georgia" w:hAnsi="Georgia"/>
                <w:i/>
                <w:color w:val="000000" w:themeColor="text1"/>
                <w:sz w:val="20"/>
                <w:szCs w:val="20"/>
                <w:lang w:val="en-US"/>
              </w:rPr>
            </w:pPr>
            <w:r w:rsidRPr="00282DF7">
              <w:rPr>
                <w:rFonts w:ascii="Georgia" w:hAnsi="Georgia"/>
                <w:color w:val="000000" w:themeColor="text1"/>
                <w:sz w:val="20"/>
                <w:szCs w:val="20"/>
              </w:rPr>
              <w:t>1..1</w:t>
            </w:r>
          </w:p>
        </w:tc>
      </w:tr>
      <w:tr w:rsidR="00AC7D93" w14:paraId="7C92BCD6" w14:textId="77777777" w:rsidTr="004E08C2">
        <w:tc>
          <w:tcPr>
            <w:tcW w:w="2660" w:type="dxa"/>
          </w:tcPr>
          <w:p w14:paraId="3D0DED92" w14:textId="77777777" w:rsidR="00AC7D93" w:rsidRPr="00282DF7" w:rsidRDefault="00AC7D93" w:rsidP="00116207">
            <w:pPr>
              <w:pStyle w:val="TableParagraph"/>
              <w:spacing w:line="229" w:lineRule="exact"/>
              <w:ind w:left="102"/>
              <w:rPr>
                <w:rFonts w:ascii="Georgia" w:hAnsi="Georgia"/>
                <w:i/>
                <w:color w:val="000000" w:themeColor="text1"/>
                <w:sz w:val="20"/>
                <w:szCs w:val="20"/>
              </w:rPr>
            </w:pPr>
            <w:r w:rsidRPr="00282DF7">
              <w:rPr>
                <w:rFonts w:ascii="Georgia" w:hAnsi="Georgia"/>
                <w:color w:val="000000" w:themeColor="text1"/>
                <w:sz w:val="20"/>
                <w:szCs w:val="20"/>
              </w:rPr>
              <w:t>../../../../../displayName</w:t>
            </w:r>
          </w:p>
        </w:tc>
        <w:tc>
          <w:tcPr>
            <w:tcW w:w="1276" w:type="dxa"/>
          </w:tcPr>
          <w:p w14:paraId="5A5FCA36" w14:textId="77777777" w:rsidR="00AC7D93" w:rsidRPr="00282DF7" w:rsidRDefault="00AC7D93" w:rsidP="00116207">
            <w:pPr>
              <w:rPr>
                <w:i/>
                <w:color w:val="000000" w:themeColor="text1"/>
                <w:szCs w:val="20"/>
              </w:rPr>
            </w:pPr>
            <w:r w:rsidRPr="00282DF7">
              <w:rPr>
                <w:color w:val="000000" w:themeColor="text1"/>
                <w:szCs w:val="20"/>
              </w:rPr>
              <w:t>string</w:t>
            </w:r>
          </w:p>
        </w:tc>
        <w:tc>
          <w:tcPr>
            <w:tcW w:w="4110" w:type="dxa"/>
          </w:tcPr>
          <w:p w14:paraId="27DD6118" w14:textId="77777777" w:rsidR="00AC7D93" w:rsidRPr="00282DF7" w:rsidRDefault="00AC7D93" w:rsidP="00116207">
            <w:pPr>
              <w:rPr>
                <w:rFonts w:cs="Arial"/>
                <w:i/>
                <w:color w:val="000000" w:themeColor="text1"/>
                <w:szCs w:val="20"/>
                <w:lang w:eastAsia="sv-SE"/>
              </w:rPr>
            </w:pPr>
            <w:r w:rsidRPr="00282DF7">
              <w:rPr>
                <w:color w:val="000000" w:themeColor="text1"/>
                <w:szCs w:val="20"/>
              </w:rPr>
              <w:t>Klartext för substans (substansnamn)</w:t>
            </w:r>
          </w:p>
        </w:tc>
        <w:tc>
          <w:tcPr>
            <w:tcW w:w="1560" w:type="dxa"/>
          </w:tcPr>
          <w:p w14:paraId="72E2A9A3" w14:textId="77777777" w:rsidR="00AC7D93" w:rsidRPr="00282DF7" w:rsidRDefault="00AC7D93" w:rsidP="00116207">
            <w:pPr>
              <w:pStyle w:val="TableParagraph"/>
              <w:spacing w:line="226" w:lineRule="exact"/>
              <w:ind w:left="102"/>
              <w:rPr>
                <w:rFonts w:ascii="Georgia" w:hAnsi="Georgia"/>
                <w:i/>
                <w:color w:val="000000" w:themeColor="text1"/>
                <w:sz w:val="20"/>
                <w:szCs w:val="20"/>
                <w:lang w:val="en-US"/>
              </w:rPr>
            </w:pPr>
            <w:r w:rsidRPr="00282DF7">
              <w:rPr>
                <w:rFonts w:ascii="Georgia" w:hAnsi="Georgia"/>
                <w:color w:val="000000" w:themeColor="text1"/>
                <w:sz w:val="20"/>
                <w:szCs w:val="20"/>
              </w:rPr>
              <w:t>1..1</w:t>
            </w:r>
          </w:p>
        </w:tc>
      </w:tr>
      <w:tr w:rsidR="00AC7D93" w14:paraId="4A6B3894" w14:textId="77777777" w:rsidTr="004E08C2">
        <w:tc>
          <w:tcPr>
            <w:tcW w:w="2660" w:type="dxa"/>
          </w:tcPr>
          <w:p w14:paraId="246349DE" w14:textId="77777777" w:rsidR="00AC7D93" w:rsidRPr="00282DF7" w:rsidRDefault="00AC7D93" w:rsidP="00116207">
            <w:pPr>
              <w:pStyle w:val="TableParagraph"/>
              <w:spacing w:line="229" w:lineRule="exact"/>
              <w:ind w:left="102"/>
              <w:rPr>
                <w:rFonts w:ascii="Georgia" w:hAnsi="Georgia"/>
                <w:i/>
                <w:color w:val="000000" w:themeColor="text1"/>
                <w:sz w:val="20"/>
                <w:szCs w:val="20"/>
                <w:lang w:val="en-US" w:eastAsia="sv-SE"/>
              </w:rPr>
            </w:pPr>
            <w:r w:rsidRPr="00282DF7">
              <w:rPr>
                <w:rFonts w:ascii="Georgia" w:hAnsi="Georgia"/>
                <w:color w:val="000000" w:themeColor="text1"/>
                <w:sz w:val="20"/>
                <w:szCs w:val="20"/>
              </w:rPr>
              <w:t>../../../../../codeSystem</w:t>
            </w:r>
          </w:p>
        </w:tc>
        <w:tc>
          <w:tcPr>
            <w:tcW w:w="1276" w:type="dxa"/>
          </w:tcPr>
          <w:p w14:paraId="10158153" w14:textId="77777777" w:rsidR="00AC7D93" w:rsidRPr="00282DF7" w:rsidRDefault="00AC7D93" w:rsidP="00116207">
            <w:pPr>
              <w:rPr>
                <w:color w:val="000000" w:themeColor="text1"/>
                <w:szCs w:val="20"/>
                <w:lang w:val="en-GB"/>
              </w:rPr>
            </w:pPr>
            <w:r w:rsidRPr="00282DF7">
              <w:rPr>
                <w:color w:val="000000" w:themeColor="text1"/>
                <w:szCs w:val="20"/>
              </w:rPr>
              <w:t>string</w:t>
            </w:r>
          </w:p>
        </w:tc>
        <w:tc>
          <w:tcPr>
            <w:tcW w:w="4110" w:type="dxa"/>
          </w:tcPr>
          <w:p w14:paraId="240EFF0E" w14:textId="77777777" w:rsidR="00AC7D93" w:rsidRPr="00282DF7" w:rsidRDefault="00AC7D93" w:rsidP="00116207">
            <w:pPr>
              <w:rPr>
                <w:rFonts w:cs="Arial"/>
                <w:i/>
                <w:color w:val="000000" w:themeColor="text1"/>
                <w:szCs w:val="20"/>
                <w:lang w:eastAsia="sv-SE"/>
              </w:rPr>
            </w:pPr>
            <w:r w:rsidRPr="00282DF7">
              <w:rPr>
                <w:color w:val="000000" w:themeColor="text1"/>
                <w:szCs w:val="20"/>
              </w:rPr>
              <w:t>1.2.752.129.2.2.3.1.1</w:t>
            </w:r>
          </w:p>
        </w:tc>
        <w:tc>
          <w:tcPr>
            <w:tcW w:w="1560" w:type="dxa"/>
          </w:tcPr>
          <w:p w14:paraId="6E5B94E0" w14:textId="77777777" w:rsidR="00AC7D93" w:rsidRPr="00282DF7" w:rsidRDefault="00AC7D93" w:rsidP="00116207">
            <w:pPr>
              <w:pStyle w:val="TableParagraph"/>
              <w:spacing w:line="226" w:lineRule="exact"/>
              <w:ind w:left="102"/>
              <w:rPr>
                <w:rFonts w:ascii="Georgia" w:hAnsi="Georgia"/>
                <w:color w:val="000000" w:themeColor="text1"/>
                <w:sz w:val="20"/>
                <w:szCs w:val="20"/>
                <w:lang w:val="en-US"/>
              </w:rPr>
            </w:pPr>
            <w:r w:rsidRPr="00282DF7">
              <w:rPr>
                <w:rFonts w:ascii="Georgia" w:hAnsi="Georgia"/>
                <w:color w:val="000000" w:themeColor="text1"/>
                <w:sz w:val="20"/>
                <w:szCs w:val="20"/>
              </w:rPr>
              <w:t>1..1</w:t>
            </w:r>
          </w:p>
        </w:tc>
      </w:tr>
      <w:tr w:rsidR="00AC7D93" w14:paraId="6193BA3A" w14:textId="77777777" w:rsidTr="004E08C2">
        <w:tc>
          <w:tcPr>
            <w:tcW w:w="2660" w:type="dxa"/>
          </w:tcPr>
          <w:p w14:paraId="0E66727D" w14:textId="77777777" w:rsidR="00AC7D93" w:rsidRPr="00282DF7" w:rsidRDefault="00AC7D93" w:rsidP="00116207">
            <w:pPr>
              <w:pStyle w:val="TableParagraph"/>
              <w:spacing w:line="229" w:lineRule="exact"/>
              <w:ind w:left="102"/>
              <w:rPr>
                <w:rFonts w:ascii="Georgia" w:hAnsi="Georgia"/>
                <w:color w:val="FF0000"/>
                <w:sz w:val="20"/>
                <w:szCs w:val="20"/>
              </w:rPr>
            </w:pPr>
            <w:r w:rsidRPr="00282DF7">
              <w:rPr>
                <w:rFonts w:ascii="Georgia" w:hAnsi="Georgia"/>
                <w:color w:val="FF0000"/>
                <w:sz w:val="20"/>
                <w:szCs w:val="20"/>
              </w:rPr>
              <w:t>../../../../../</w:t>
            </w:r>
            <w:r w:rsidRPr="00282DF7">
              <w:rPr>
                <w:color w:val="FF0000"/>
              </w:rPr>
              <w:t xml:space="preserve"> </w:t>
            </w:r>
            <w:r w:rsidRPr="00282DF7">
              <w:rPr>
                <w:rFonts w:ascii="Georgia" w:hAnsi="Georgia"/>
                <w:color w:val="FF0000"/>
                <w:sz w:val="20"/>
                <w:szCs w:val="20"/>
              </w:rPr>
              <w:t>codeSystemName</w:t>
            </w:r>
          </w:p>
        </w:tc>
        <w:tc>
          <w:tcPr>
            <w:tcW w:w="1276" w:type="dxa"/>
          </w:tcPr>
          <w:p w14:paraId="0B42EE65" w14:textId="77777777" w:rsidR="00AC7D93" w:rsidRPr="00282DF7" w:rsidRDefault="00AC7D93" w:rsidP="00116207">
            <w:pPr>
              <w:rPr>
                <w:color w:val="FF0000"/>
                <w:szCs w:val="20"/>
              </w:rPr>
            </w:pPr>
            <w:r w:rsidRPr="00282DF7">
              <w:rPr>
                <w:color w:val="FF0000"/>
                <w:szCs w:val="20"/>
              </w:rPr>
              <w:t>string</w:t>
            </w:r>
          </w:p>
        </w:tc>
        <w:tc>
          <w:tcPr>
            <w:tcW w:w="4110" w:type="dxa"/>
          </w:tcPr>
          <w:p w14:paraId="21C04906" w14:textId="77777777" w:rsidR="00AC7D93" w:rsidRPr="00282DF7" w:rsidRDefault="00AC7D93" w:rsidP="00116207">
            <w:pPr>
              <w:rPr>
                <w:color w:val="FF0000"/>
                <w:szCs w:val="20"/>
              </w:rPr>
            </w:pPr>
            <w:r w:rsidRPr="00282DF7">
              <w:rPr>
                <w:color w:val="FF0000"/>
                <w:szCs w:val="20"/>
              </w:rPr>
              <w:t>Används ej</w:t>
            </w:r>
          </w:p>
        </w:tc>
        <w:tc>
          <w:tcPr>
            <w:tcW w:w="1560" w:type="dxa"/>
          </w:tcPr>
          <w:p w14:paraId="68BE24B9" w14:textId="77777777" w:rsidR="00AC7D93" w:rsidRPr="00282DF7" w:rsidRDefault="00AC7D93" w:rsidP="00116207">
            <w:pPr>
              <w:pStyle w:val="TableParagraph"/>
              <w:spacing w:line="226" w:lineRule="exact"/>
              <w:ind w:left="102"/>
              <w:rPr>
                <w:rFonts w:ascii="Georgia" w:hAnsi="Georgia"/>
                <w:color w:val="FF0000"/>
                <w:sz w:val="20"/>
                <w:szCs w:val="20"/>
              </w:rPr>
            </w:pPr>
            <w:r w:rsidRPr="00282DF7">
              <w:rPr>
                <w:rFonts w:ascii="Georgia" w:hAnsi="Georgia"/>
                <w:color w:val="FF0000"/>
                <w:sz w:val="20"/>
                <w:szCs w:val="20"/>
              </w:rPr>
              <w:t>0..0</w:t>
            </w:r>
          </w:p>
        </w:tc>
      </w:tr>
      <w:tr w:rsidR="00AC7D93" w14:paraId="0C6BBD0F" w14:textId="77777777" w:rsidTr="004E08C2">
        <w:tc>
          <w:tcPr>
            <w:tcW w:w="2660" w:type="dxa"/>
          </w:tcPr>
          <w:p w14:paraId="7B5C27EC" w14:textId="77777777" w:rsidR="00AC7D93" w:rsidRPr="00282DF7" w:rsidRDefault="00AC7D93" w:rsidP="00116207">
            <w:pPr>
              <w:pStyle w:val="TableParagraph"/>
              <w:spacing w:line="229" w:lineRule="exact"/>
              <w:ind w:left="102"/>
              <w:rPr>
                <w:rFonts w:ascii="Georgia" w:hAnsi="Georgia"/>
                <w:color w:val="000000" w:themeColor="text1"/>
                <w:sz w:val="20"/>
                <w:szCs w:val="20"/>
              </w:rPr>
            </w:pPr>
            <w:r w:rsidRPr="00282DF7">
              <w:rPr>
                <w:rFonts w:ascii="Georgia" w:hAnsi="Georgia"/>
                <w:color w:val="FF0000"/>
                <w:sz w:val="20"/>
                <w:szCs w:val="20"/>
              </w:rPr>
              <w:t>../../../../../</w:t>
            </w:r>
            <w:r w:rsidRPr="00282DF7">
              <w:rPr>
                <w:color w:val="FF0000"/>
              </w:rPr>
              <w:t xml:space="preserve"> </w:t>
            </w:r>
            <w:r w:rsidRPr="00282DF7">
              <w:rPr>
                <w:rFonts w:ascii="Georgia" w:hAnsi="Georgia"/>
                <w:color w:val="FF0000"/>
                <w:sz w:val="20"/>
                <w:szCs w:val="20"/>
              </w:rPr>
              <w:t>codeSystemVersion</w:t>
            </w:r>
          </w:p>
        </w:tc>
        <w:tc>
          <w:tcPr>
            <w:tcW w:w="1276" w:type="dxa"/>
          </w:tcPr>
          <w:p w14:paraId="1974754F" w14:textId="77777777" w:rsidR="00AC7D93" w:rsidRPr="00282DF7" w:rsidRDefault="00AC7D93" w:rsidP="00116207">
            <w:pPr>
              <w:rPr>
                <w:color w:val="000000" w:themeColor="text1"/>
                <w:szCs w:val="20"/>
              </w:rPr>
            </w:pPr>
            <w:r w:rsidRPr="00282DF7">
              <w:rPr>
                <w:color w:val="FF0000"/>
                <w:szCs w:val="20"/>
              </w:rPr>
              <w:t>string</w:t>
            </w:r>
          </w:p>
        </w:tc>
        <w:tc>
          <w:tcPr>
            <w:tcW w:w="4110" w:type="dxa"/>
          </w:tcPr>
          <w:p w14:paraId="23C512D2" w14:textId="77777777" w:rsidR="00AC7D93" w:rsidRPr="00282DF7" w:rsidRDefault="00AC7D93" w:rsidP="00116207">
            <w:pPr>
              <w:rPr>
                <w:color w:val="000000" w:themeColor="text1"/>
                <w:szCs w:val="20"/>
              </w:rPr>
            </w:pPr>
            <w:r w:rsidRPr="00282DF7">
              <w:rPr>
                <w:color w:val="FF0000"/>
                <w:szCs w:val="20"/>
              </w:rPr>
              <w:t>Används ej</w:t>
            </w:r>
          </w:p>
        </w:tc>
        <w:tc>
          <w:tcPr>
            <w:tcW w:w="1560" w:type="dxa"/>
          </w:tcPr>
          <w:p w14:paraId="5A6FC1D4" w14:textId="77777777" w:rsidR="00AC7D93" w:rsidRPr="00282DF7" w:rsidRDefault="00AC7D93" w:rsidP="00116207">
            <w:pPr>
              <w:pStyle w:val="TableParagraph"/>
              <w:spacing w:line="226" w:lineRule="exact"/>
              <w:ind w:left="102"/>
              <w:rPr>
                <w:rFonts w:ascii="Georgia" w:hAnsi="Georgia"/>
                <w:color w:val="000000" w:themeColor="text1"/>
                <w:sz w:val="20"/>
                <w:szCs w:val="20"/>
              </w:rPr>
            </w:pPr>
            <w:r w:rsidRPr="00282DF7">
              <w:rPr>
                <w:rFonts w:ascii="Georgia" w:hAnsi="Georgia"/>
                <w:color w:val="FF0000"/>
                <w:sz w:val="20"/>
                <w:szCs w:val="20"/>
              </w:rPr>
              <w:t>0..0</w:t>
            </w:r>
          </w:p>
        </w:tc>
      </w:tr>
      <w:tr w:rsidR="00AC7D93" w14:paraId="4B4BE141" w14:textId="77777777" w:rsidTr="004E08C2">
        <w:tc>
          <w:tcPr>
            <w:tcW w:w="2660" w:type="dxa"/>
          </w:tcPr>
          <w:p w14:paraId="1C40902A" w14:textId="77777777" w:rsidR="00AC7D93" w:rsidRPr="00282DF7" w:rsidRDefault="00AC7D93" w:rsidP="00116207">
            <w:pPr>
              <w:pStyle w:val="TableParagraph"/>
              <w:spacing w:line="229" w:lineRule="exact"/>
              <w:ind w:left="102"/>
              <w:rPr>
                <w:rFonts w:ascii="Georgia" w:hAnsi="Georgia"/>
                <w:color w:val="000000" w:themeColor="text1"/>
                <w:sz w:val="20"/>
                <w:szCs w:val="20"/>
              </w:rPr>
            </w:pPr>
            <w:r w:rsidRPr="00282DF7">
              <w:rPr>
                <w:rFonts w:ascii="Georgia" w:hAnsi="Georgia"/>
                <w:color w:val="FF0000"/>
                <w:sz w:val="20"/>
                <w:szCs w:val="20"/>
              </w:rPr>
              <w:t>../../../../../originalText</w:t>
            </w:r>
          </w:p>
        </w:tc>
        <w:tc>
          <w:tcPr>
            <w:tcW w:w="1276" w:type="dxa"/>
          </w:tcPr>
          <w:p w14:paraId="73E75912" w14:textId="77777777" w:rsidR="00AC7D93" w:rsidRPr="00282DF7" w:rsidRDefault="00AC7D93" w:rsidP="00116207">
            <w:pPr>
              <w:rPr>
                <w:color w:val="000000" w:themeColor="text1"/>
                <w:szCs w:val="20"/>
              </w:rPr>
            </w:pPr>
            <w:r w:rsidRPr="00282DF7">
              <w:rPr>
                <w:color w:val="FF0000"/>
                <w:szCs w:val="20"/>
              </w:rPr>
              <w:t>string</w:t>
            </w:r>
          </w:p>
        </w:tc>
        <w:tc>
          <w:tcPr>
            <w:tcW w:w="4110" w:type="dxa"/>
          </w:tcPr>
          <w:p w14:paraId="0D510220" w14:textId="77777777" w:rsidR="00AC7D93" w:rsidRPr="00282DF7" w:rsidRDefault="00AC7D93" w:rsidP="00116207">
            <w:pPr>
              <w:rPr>
                <w:color w:val="000000" w:themeColor="text1"/>
                <w:szCs w:val="20"/>
              </w:rPr>
            </w:pPr>
            <w:r w:rsidRPr="00282DF7">
              <w:rPr>
                <w:color w:val="FF0000"/>
                <w:szCs w:val="20"/>
              </w:rPr>
              <w:t>Används ej</w:t>
            </w:r>
          </w:p>
        </w:tc>
        <w:tc>
          <w:tcPr>
            <w:tcW w:w="1560" w:type="dxa"/>
          </w:tcPr>
          <w:p w14:paraId="77CB3F64" w14:textId="77777777" w:rsidR="00AC7D93" w:rsidRPr="00282DF7" w:rsidRDefault="00AC7D93" w:rsidP="00116207">
            <w:pPr>
              <w:pStyle w:val="TableParagraph"/>
              <w:spacing w:line="226" w:lineRule="exact"/>
              <w:ind w:left="102"/>
              <w:rPr>
                <w:rFonts w:ascii="Georgia" w:hAnsi="Georgia"/>
                <w:color w:val="000000" w:themeColor="text1"/>
                <w:sz w:val="20"/>
                <w:szCs w:val="20"/>
              </w:rPr>
            </w:pPr>
            <w:r w:rsidRPr="00282DF7">
              <w:rPr>
                <w:rFonts w:ascii="Georgia" w:hAnsi="Georgia"/>
                <w:color w:val="FF0000"/>
                <w:sz w:val="20"/>
                <w:szCs w:val="20"/>
              </w:rPr>
              <w:t>0..0</w:t>
            </w:r>
          </w:p>
        </w:tc>
      </w:tr>
      <w:tr w:rsidR="00AC7D93" w14:paraId="4D2C25E4" w14:textId="77777777" w:rsidTr="004E08C2">
        <w:tc>
          <w:tcPr>
            <w:tcW w:w="2660" w:type="dxa"/>
          </w:tcPr>
          <w:p w14:paraId="390D5341"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276" w:type="dxa"/>
          </w:tcPr>
          <w:p w14:paraId="4F3FB9E2" w14:textId="77777777" w:rsidR="00AC7D93" w:rsidRPr="00417363" w:rsidRDefault="00AC7D93" w:rsidP="00116207">
            <w:pPr>
              <w:rPr>
                <w:szCs w:val="20"/>
              </w:rPr>
            </w:pPr>
            <w:r w:rsidRPr="00417363">
              <w:rPr>
                <w:szCs w:val="20"/>
              </w:rPr>
              <w:t>string</w:t>
            </w:r>
          </w:p>
        </w:tc>
        <w:tc>
          <w:tcPr>
            <w:tcW w:w="4110" w:type="dxa"/>
          </w:tcPr>
          <w:p w14:paraId="5ACAE1B3" w14:textId="77777777" w:rsidR="00AC7D93" w:rsidRPr="00417363" w:rsidRDefault="00AC7D93" w:rsidP="00116207">
            <w:pPr>
              <w:rPr>
                <w:szCs w:val="20"/>
              </w:rPr>
            </w:pPr>
            <w:r w:rsidRPr="00417363">
              <w:rPr>
                <w:szCs w:val="20"/>
              </w:rPr>
              <w:t>Text som anger benämning på aktiv substans som kan förorsaka en överkänslighetsreaktion</w:t>
            </w:r>
          </w:p>
          <w:p w14:paraId="34417E9F" w14:textId="77777777" w:rsidR="00AC7D93" w:rsidRPr="00417363" w:rsidRDefault="00AC7D93" w:rsidP="00116207">
            <w:pPr>
              <w:rPr>
                <w:rFonts w:eastAsia="Times New Roman" w:cs="Arial"/>
                <w:szCs w:val="20"/>
              </w:rPr>
            </w:pPr>
          </w:p>
        </w:tc>
        <w:tc>
          <w:tcPr>
            <w:tcW w:w="1560" w:type="dxa"/>
          </w:tcPr>
          <w:p w14:paraId="4FA3777F"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14:paraId="093A0ECA" w14:textId="77777777" w:rsidTr="004E08C2">
        <w:tc>
          <w:tcPr>
            <w:tcW w:w="2660" w:type="dxa"/>
          </w:tcPr>
          <w:p w14:paraId="31B6851B"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276" w:type="dxa"/>
          </w:tcPr>
          <w:p w14:paraId="421D1827" w14:textId="77777777" w:rsidR="00AC7D93" w:rsidRPr="00417363" w:rsidRDefault="00AC7D93" w:rsidP="00116207">
            <w:pPr>
              <w:rPr>
                <w:i/>
                <w:szCs w:val="20"/>
              </w:rPr>
            </w:pPr>
            <w:r w:rsidRPr="00417363">
              <w:rPr>
                <w:szCs w:val="20"/>
              </w:rPr>
              <w:t>string</w:t>
            </w:r>
          </w:p>
        </w:tc>
        <w:tc>
          <w:tcPr>
            <w:tcW w:w="4110" w:type="dxa"/>
          </w:tcPr>
          <w:p w14:paraId="7134649C" w14:textId="77777777" w:rsidR="00AC7D93" w:rsidRPr="00417363" w:rsidRDefault="00AC7D93" w:rsidP="00116207">
            <w:pPr>
              <w:rPr>
                <w:szCs w:val="20"/>
              </w:rPr>
            </w:pPr>
            <w:r w:rsidRPr="00417363">
              <w:rPr>
                <w:szCs w:val="20"/>
              </w:rPr>
              <w:t>Text som innehåller en förklaing till varför ej ATC-kod används.</w:t>
            </w:r>
          </w:p>
          <w:p w14:paraId="0204A9B7" w14:textId="77777777" w:rsidR="00AC7D93" w:rsidRPr="00417363" w:rsidRDefault="00AC7D93" w:rsidP="00116207">
            <w:pPr>
              <w:rPr>
                <w:i/>
                <w:szCs w:val="20"/>
              </w:rPr>
            </w:pPr>
          </w:p>
        </w:tc>
        <w:tc>
          <w:tcPr>
            <w:tcW w:w="1560" w:type="dxa"/>
          </w:tcPr>
          <w:p w14:paraId="07EF7A78"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408F6121" w14:textId="77777777" w:rsidTr="004E08C2">
        <w:tc>
          <w:tcPr>
            <w:tcW w:w="2660" w:type="dxa"/>
          </w:tcPr>
          <w:p w14:paraId="1356008A"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276" w:type="dxa"/>
          </w:tcPr>
          <w:p w14:paraId="655F7C4F" w14:textId="77777777" w:rsidR="00AC7D93" w:rsidRPr="00417363" w:rsidRDefault="00AC7D93" w:rsidP="00116207">
            <w:pPr>
              <w:rPr>
                <w:i/>
                <w:szCs w:val="20"/>
              </w:rPr>
            </w:pPr>
            <w:r w:rsidRPr="00417363">
              <w:rPr>
                <w:szCs w:val="20"/>
              </w:rPr>
              <w:t>CVType</w:t>
            </w:r>
          </w:p>
        </w:tc>
        <w:tc>
          <w:tcPr>
            <w:tcW w:w="4110" w:type="dxa"/>
          </w:tcPr>
          <w:p w14:paraId="1B30D544" w14:textId="77777777" w:rsidR="00AC7D93" w:rsidRPr="00594EC2" w:rsidRDefault="00AC7D93" w:rsidP="00116207">
            <w:pPr>
              <w:rPr>
                <w:szCs w:val="20"/>
              </w:rPr>
            </w:pPr>
            <w:r w:rsidRPr="00594EC2">
              <w:rPr>
                <w:szCs w:val="20"/>
              </w:rPr>
              <w:t xml:space="preserve">Identifierare för aktuell läkemedelsprodukt som kan orsaka överkänslighet. </w:t>
            </w:r>
            <w:r w:rsidRPr="00594EC2">
              <w:rPr>
                <w:szCs w:val="20"/>
              </w:rPr>
              <w:br/>
              <w:t>NPL-id (1.2.752.129.2.1.5.1).</w:t>
            </w:r>
          </w:p>
          <w:p w14:paraId="3B726121" w14:textId="77777777" w:rsidR="00AC7D93" w:rsidRPr="00594EC2" w:rsidRDefault="00AC7D93" w:rsidP="00116207">
            <w:pPr>
              <w:rPr>
                <w:i/>
                <w:szCs w:val="20"/>
              </w:rPr>
            </w:pPr>
          </w:p>
        </w:tc>
        <w:tc>
          <w:tcPr>
            <w:tcW w:w="1560" w:type="dxa"/>
          </w:tcPr>
          <w:p w14:paraId="2E04F725" w14:textId="77777777" w:rsidR="00AC7D93" w:rsidRPr="00417363" w:rsidRDefault="00AC7D93" w:rsidP="00116207">
            <w:pPr>
              <w:rPr>
                <w:szCs w:val="20"/>
              </w:rPr>
            </w:pPr>
            <w:r w:rsidRPr="00417363">
              <w:rPr>
                <w:szCs w:val="20"/>
              </w:rPr>
              <w:t>0..*</w:t>
            </w:r>
          </w:p>
          <w:p w14:paraId="0F8A1D36" w14:textId="77777777" w:rsidR="00AC7D93" w:rsidRPr="00417363" w:rsidRDefault="00AC7D93" w:rsidP="00116207">
            <w:pPr>
              <w:pStyle w:val="TableParagraph"/>
              <w:spacing w:line="226" w:lineRule="exact"/>
              <w:ind w:left="102"/>
              <w:rPr>
                <w:rFonts w:ascii="Georgia" w:hAnsi="Georgia"/>
                <w:i/>
                <w:sz w:val="20"/>
                <w:szCs w:val="20"/>
              </w:rPr>
            </w:pPr>
          </w:p>
        </w:tc>
      </w:tr>
      <w:tr w:rsidR="00AC7D93" w14:paraId="599FF468" w14:textId="77777777" w:rsidTr="004E08C2">
        <w:tc>
          <w:tcPr>
            <w:tcW w:w="2660" w:type="dxa"/>
          </w:tcPr>
          <w:p w14:paraId="578E17E3"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276" w:type="dxa"/>
          </w:tcPr>
          <w:p w14:paraId="013744B2" w14:textId="77777777" w:rsidR="00AC7D93" w:rsidRPr="00417363" w:rsidRDefault="00AC7D93" w:rsidP="00116207">
            <w:pPr>
              <w:rPr>
                <w:szCs w:val="20"/>
                <w:lang w:val="en-GB"/>
              </w:rPr>
            </w:pPr>
            <w:r w:rsidRPr="00417363">
              <w:rPr>
                <w:szCs w:val="20"/>
              </w:rPr>
              <w:t>string</w:t>
            </w:r>
          </w:p>
        </w:tc>
        <w:tc>
          <w:tcPr>
            <w:tcW w:w="4110" w:type="dxa"/>
          </w:tcPr>
          <w:p w14:paraId="4053235A" w14:textId="77777777" w:rsidR="00AC7D93" w:rsidRPr="00417363" w:rsidRDefault="00AC7D93" w:rsidP="00116207">
            <w:pPr>
              <w:rPr>
                <w:rFonts w:cs="Arial"/>
                <w:szCs w:val="20"/>
              </w:rPr>
            </w:pPr>
            <w:r w:rsidRPr="00417363">
              <w:rPr>
                <w:szCs w:val="20"/>
              </w:rPr>
              <w:t>Kod. Om code anges måste också codeSystem och displayName också anges.</w:t>
            </w:r>
          </w:p>
        </w:tc>
        <w:tc>
          <w:tcPr>
            <w:tcW w:w="1560" w:type="dxa"/>
          </w:tcPr>
          <w:p w14:paraId="5080007F" w14:textId="77777777" w:rsidR="00AC7D93" w:rsidRPr="00417363" w:rsidRDefault="00AC7D93" w:rsidP="00116207">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AC7D93" w14:paraId="64840C6F" w14:textId="77777777" w:rsidTr="004E08C2">
        <w:tc>
          <w:tcPr>
            <w:tcW w:w="2660" w:type="dxa"/>
          </w:tcPr>
          <w:p w14:paraId="687025AD"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276" w:type="dxa"/>
          </w:tcPr>
          <w:p w14:paraId="31624D44" w14:textId="77777777" w:rsidR="00AC7D93" w:rsidRPr="00417363" w:rsidRDefault="00AC7D93" w:rsidP="00116207">
            <w:pPr>
              <w:rPr>
                <w:szCs w:val="20"/>
                <w:lang w:val="en-GB"/>
              </w:rPr>
            </w:pPr>
            <w:r w:rsidRPr="00417363">
              <w:rPr>
                <w:szCs w:val="20"/>
              </w:rPr>
              <w:t>string</w:t>
            </w:r>
          </w:p>
        </w:tc>
        <w:tc>
          <w:tcPr>
            <w:tcW w:w="4110" w:type="dxa"/>
          </w:tcPr>
          <w:p w14:paraId="233B075E" w14:textId="77777777" w:rsidR="00AC7D93" w:rsidRPr="00417363" w:rsidRDefault="00AC7D93" w:rsidP="00116207">
            <w:pPr>
              <w:rPr>
                <w:rFonts w:cs="Arial"/>
                <w:szCs w:val="20"/>
              </w:rPr>
            </w:pPr>
            <w:r w:rsidRPr="00417363">
              <w:rPr>
                <w:szCs w:val="20"/>
              </w:rPr>
              <w:t xml:space="preserve">Klartext. Om displayName anges måste </w:t>
            </w:r>
            <w:r w:rsidRPr="00417363">
              <w:rPr>
                <w:szCs w:val="20"/>
              </w:rPr>
              <w:lastRenderedPageBreak/>
              <w:t>också code och codeSystem anges.</w:t>
            </w:r>
          </w:p>
        </w:tc>
        <w:tc>
          <w:tcPr>
            <w:tcW w:w="1560" w:type="dxa"/>
          </w:tcPr>
          <w:p w14:paraId="2A965693"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AC7D93" w14:paraId="707ECFE2" w14:textId="77777777" w:rsidTr="004E08C2">
        <w:tc>
          <w:tcPr>
            <w:tcW w:w="2660" w:type="dxa"/>
          </w:tcPr>
          <w:p w14:paraId="38DDDFA8"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276" w:type="dxa"/>
          </w:tcPr>
          <w:p w14:paraId="32DA0800" w14:textId="77777777" w:rsidR="00AC7D93" w:rsidRPr="00417363" w:rsidRDefault="00AC7D93" w:rsidP="00116207">
            <w:pPr>
              <w:rPr>
                <w:i/>
                <w:szCs w:val="20"/>
                <w:lang w:val="en-GB"/>
              </w:rPr>
            </w:pPr>
            <w:r w:rsidRPr="00417363">
              <w:rPr>
                <w:szCs w:val="20"/>
              </w:rPr>
              <w:t>string</w:t>
            </w:r>
          </w:p>
        </w:tc>
        <w:tc>
          <w:tcPr>
            <w:tcW w:w="4110" w:type="dxa"/>
          </w:tcPr>
          <w:p w14:paraId="7171A4EA" w14:textId="77777777" w:rsidR="00AC7D93" w:rsidRPr="00417363" w:rsidRDefault="00AC7D93" w:rsidP="00116207">
            <w:pPr>
              <w:rPr>
                <w:rFonts w:cs="Arial"/>
                <w:i/>
                <w:szCs w:val="20"/>
              </w:rPr>
            </w:pPr>
            <w:r w:rsidRPr="00417363">
              <w:rPr>
                <w:szCs w:val="20"/>
              </w:rPr>
              <w:t>OID för kodsystem. Om codeSystem anges måste också code och displayName anges.</w:t>
            </w:r>
          </w:p>
        </w:tc>
        <w:tc>
          <w:tcPr>
            <w:tcW w:w="1560" w:type="dxa"/>
          </w:tcPr>
          <w:p w14:paraId="2FD098B3"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768C5121" w14:textId="77777777" w:rsidTr="004E08C2">
        <w:tc>
          <w:tcPr>
            <w:tcW w:w="2660" w:type="dxa"/>
          </w:tcPr>
          <w:p w14:paraId="4BFA0E88"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276" w:type="dxa"/>
          </w:tcPr>
          <w:p w14:paraId="530C53F1" w14:textId="77777777" w:rsidR="00AC7D93" w:rsidRPr="00417363" w:rsidRDefault="00AC7D93" w:rsidP="00116207">
            <w:pPr>
              <w:rPr>
                <w:i/>
                <w:szCs w:val="20"/>
                <w:lang w:val="en-GB"/>
              </w:rPr>
            </w:pPr>
            <w:r w:rsidRPr="00417363">
              <w:rPr>
                <w:szCs w:val="20"/>
              </w:rPr>
              <w:t>string</w:t>
            </w:r>
          </w:p>
        </w:tc>
        <w:tc>
          <w:tcPr>
            <w:tcW w:w="4110" w:type="dxa"/>
          </w:tcPr>
          <w:p w14:paraId="1AFD2AE8" w14:textId="77777777" w:rsidR="00AC7D93" w:rsidRPr="00417363" w:rsidRDefault="00AC7D93" w:rsidP="00116207">
            <w:pPr>
              <w:rPr>
                <w:rFonts w:cs="Arial"/>
                <w:i/>
                <w:szCs w:val="20"/>
              </w:rPr>
            </w:pPr>
            <w:r w:rsidRPr="00417363">
              <w:rPr>
                <w:szCs w:val="20"/>
              </w:rPr>
              <w:t>Klartext för kodsystem.</w:t>
            </w:r>
          </w:p>
        </w:tc>
        <w:tc>
          <w:tcPr>
            <w:tcW w:w="1560" w:type="dxa"/>
          </w:tcPr>
          <w:p w14:paraId="7D63BE66"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5FA5CE6F" w14:textId="77777777" w:rsidTr="004E08C2">
        <w:tc>
          <w:tcPr>
            <w:tcW w:w="2660" w:type="dxa"/>
          </w:tcPr>
          <w:p w14:paraId="0011456B"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276" w:type="dxa"/>
          </w:tcPr>
          <w:p w14:paraId="31A0D909" w14:textId="77777777" w:rsidR="00AC7D93" w:rsidRPr="00417363" w:rsidRDefault="00AC7D93" w:rsidP="00116207">
            <w:pPr>
              <w:rPr>
                <w:i/>
                <w:szCs w:val="20"/>
                <w:lang w:val="en-GB"/>
              </w:rPr>
            </w:pPr>
            <w:r w:rsidRPr="00417363">
              <w:rPr>
                <w:szCs w:val="20"/>
              </w:rPr>
              <w:t>string</w:t>
            </w:r>
          </w:p>
        </w:tc>
        <w:tc>
          <w:tcPr>
            <w:tcW w:w="4110" w:type="dxa"/>
          </w:tcPr>
          <w:p w14:paraId="02B30CD6" w14:textId="77777777" w:rsidR="00AC7D93" w:rsidRPr="00417363" w:rsidRDefault="00AC7D93" w:rsidP="00116207">
            <w:pPr>
              <w:rPr>
                <w:rFonts w:cs="Arial"/>
                <w:i/>
                <w:szCs w:val="20"/>
              </w:rPr>
            </w:pPr>
            <w:r w:rsidRPr="00417363">
              <w:rPr>
                <w:szCs w:val="20"/>
              </w:rPr>
              <w:t>Kodsystemsversion.</w:t>
            </w:r>
          </w:p>
        </w:tc>
        <w:tc>
          <w:tcPr>
            <w:tcW w:w="1560" w:type="dxa"/>
          </w:tcPr>
          <w:p w14:paraId="2A001156"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36E55625" w14:textId="77777777" w:rsidTr="004E08C2">
        <w:tc>
          <w:tcPr>
            <w:tcW w:w="2660" w:type="dxa"/>
          </w:tcPr>
          <w:p w14:paraId="76ED6006"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276" w:type="dxa"/>
          </w:tcPr>
          <w:p w14:paraId="0B89AF02" w14:textId="77777777" w:rsidR="00AC7D93" w:rsidRPr="00417363" w:rsidRDefault="00AC7D93" w:rsidP="00116207">
            <w:pPr>
              <w:rPr>
                <w:i/>
                <w:szCs w:val="20"/>
                <w:lang w:val="en-GB"/>
              </w:rPr>
            </w:pPr>
            <w:r w:rsidRPr="00417363">
              <w:rPr>
                <w:szCs w:val="20"/>
              </w:rPr>
              <w:t>string</w:t>
            </w:r>
          </w:p>
        </w:tc>
        <w:tc>
          <w:tcPr>
            <w:tcW w:w="4110" w:type="dxa"/>
          </w:tcPr>
          <w:p w14:paraId="0AB5AE92" w14:textId="77777777" w:rsidR="00E3274D" w:rsidRDefault="00AC7D93" w:rsidP="00116207">
            <w:pPr>
              <w:rPr>
                <w:szCs w:val="20"/>
              </w:rPr>
            </w:pPr>
            <w:r w:rsidRPr="00417363">
              <w:rPr>
                <w:szCs w:val="20"/>
              </w:rPr>
              <w:t xml:space="preserve">Används i de fall kod finns i ett lokalt kodverk som ej är identifierat med OID eller när kod helt saknas. I sådana fall </w:t>
            </w:r>
            <w:r>
              <w:rPr>
                <w:szCs w:val="20"/>
              </w:rPr>
              <w:t>ska</w:t>
            </w:r>
            <w:r w:rsidRPr="00417363">
              <w:rPr>
                <w:szCs w:val="20"/>
              </w:rPr>
              <w:t xml:space="preserve"> en beskrivande text anges i originalText. </w:t>
            </w:r>
          </w:p>
          <w:p w14:paraId="75B290E3" w14:textId="77777777" w:rsidR="00E3274D" w:rsidRDefault="00E3274D" w:rsidP="00116207">
            <w:pPr>
              <w:rPr>
                <w:szCs w:val="20"/>
              </w:rPr>
            </w:pPr>
          </w:p>
          <w:p w14:paraId="3C0B97B3" w14:textId="555C7409" w:rsidR="00AC7D93" w:rsidRPr="00417363" w:rsidRDefault="00E3274D" w:rsidP="00116207">
            <w:pPr>
              <w:rPr>
                <w:rFonts w:cs="Arial"/>
                <w:i/>
                <w:szCs w:val="20"/>
              </w:rPr>
            </w:pPr>
            <w:r w:rsidRPr="00E3274D">
              <w:rPr>
                <w:szCs w:val="20"/>
              </w:rPr>
              <w:t>Om originalText anges ska inget annat värde i pharmaceuticalProductId anges.</w:t>
            </w:r>
          </w:p>
        </w:tc>
        <w:tc>
          <w:tcPr>
            <w:tcW w:w="1560" w:type="dxa"/>
          </w:tcPr>
          <w:p w14:paraId="23C77BCE"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5EFCD40E" w14:textId="77777777" w:rsidTr="004E08C2">
        <w:trPr>
          <w:trHeight w:val="112"/>
        </w:trPr>
        <w:tc>
          <w:tcPr>
            <w:tcW w:w="2660" w:type="dxa"/>
          </w:tcPr>
          <w:p w14:paraId="172687C9" w14:textId="77777777" w:rsidR="00AC7D93" w:rsidRPr="00417363" w:rsidRDefault="00AC7D93" w:rsidP="00116207">
            <w:pPr>
              <w:pStyle w:val="TableParagraph"/>
              <w:spacing w:line="229" w:lineRule="exact"/>
              <w:ind w:left="102"/>
              <w:rPr>
                <w:rFonts w:ascii="Georgia" w:hAnsi="Georgia"/>
                <w:i/>
                <w:sz w:val="20"/>
                <w:szCs w:val="20"/>
                <w:lang w:val="en-GB"/>
              </w:rPr>
            </w:pPr>
            <w:r w:rsidRPr="00417363">
              <w:rPr>
                <w:rFonts w:ascii="Georgia" w:hAnsi="Georgia"/>
                <w:sz w:val="20"/>
                <w:szCs w:val="20"/>
              </w:rPr>
              <w:t>../../../otherHypersensitivity</w:t>
            </w:r>
          </w:p>
        </w:tc>
        <w:tc>
          <w:tcPr>
            <w:tcW w:w="1276" w:type="dxa"/>
          </w:tcPr>
          <w:p w14:paraId="3C33E24B" w14:textId="77777777" w:rsidR="00AC7D93" w:rsidRPr="00417363" w:rsidRDefault="00AC7D93" w:rsidP="00116207">
            <w:pPr>
              <w:rPr>
                <w:i/>
                <w:szCs w:val="20"/>
                <w:lang w:val="en-GB"/>
              </w:rPr>
            </w:pPr>
            <w:r>
              <w:rPr>
                <w:szCs w:val="20"/>
              </w:rPr>
              <w:t>OtherHypers</w:t>
            </w:r>
            <w:r w:rsidRPr="00417363">
              <w:rPr>
                <w:szCs w:val="20"/>
              </w:rPr>
              <w:t>ensitivityType</w:t>
            </w:r>
          </w:p>
        </w:tc>
        <w:tc>
          <w:tcPr>
            <w:tcW w:w="4110" w:type="dxa"/>
          </w:tcPr>
          <w:p w14:paraId="2D7D1A88" w14:textId="77777777" w:rsidR="00AC7D93" w:rsidRPr="00417363" w:rsidRDefault="00AC7D93" w:rsidP="00116207">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336FB198"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409D021D" w14:textId="77777777" w:rsidTr="004E08C2">
        <w:tc>
          <w:tcPr>
            <w:tcW w:w="2660" w:type="dxa"/>
          </w:tcPr>
          <w:p w14:paraId="24601400" w14:textId="77777777" w:rsidR="00AC7D93" w:rsidRPr="00417363" w:rsidRDefault="00AC7D93" w:rsidP="00116207">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276" w:type="dxa"/>
          </w:tcPr>
          <w:p w14:paraId="14EC0198" w14:textId="77777777" w:rsidR="00AC7D93" w:rsidRPr="00417363" w:rsidRDefault="00AC7D93" w:rsidP="00116207">
            <w:pPr>
              <w:rPr>
                <w:szCs w:val="20"/>
              </w:rPr>
            </w:pPr>
            <w:r w:rsidRPr="00417363">
              <w:rPr>
                <w:szCs w:val="20"/>
              </w:rPr>
              <w:t>string</w:t>
            </w:r>
          </w:p>
        </w:tc>
        <w:tc>
          <w:tcPr>
            <w:tcW w:w="4110" w:type="dxa"/>
          </w:tcPr>
          <w:p w14:paraId="3D05E389" w14:textId="77777777" w:rsidR="00AC7D93" w:rsidRPr="00417363" w:rsidRDefault="00AC7D93" w:rsidP="00116207">
            <w:pPr>
              <w:rPr>
                <w:szCs w:val="20"/>
              </w:rPr>
            </w:pPr>
            <w:r w:rsidRPr="00417363">
              <w:rPr>
                <w:szCs w:val="20"/>
              </w:rPr>
              <w:t>Text som beskriver det agens som bedöms kunna orsaka en överkänslighetsreaktion.</w:t>
            </w:r>
          </w:p>
          <w:p w14:paraId="25F6C4E8" w14:textId="77777777" w:rsidR="00AC7D93" w:rsidRPr="00417363" w:rsidRDefault="00AC7D93" w:rsidP="00116207">
            <w:pPr>
              <w:rPr>
                <w:rFonts w:cs="Arial"/>
                <w:i/>
                <w:szCs w:val="20"/>
              </w:rPr>
            </w:pPr>
            <w:r w:rsidRPr="00417363">
              <w:rPr>
                <w:szCs w:val="20"/>
              </w:rPr>
              <w:t>Bör anges.</w:t>
            </w:r>
          </w:p>
        </w:tc>
        <w:tc>
          <w:tcPr>
            <w:tcW w:w="1560" w:type="dxa"/>
          </w:tcPr>
          <w:p w14:paraId="06ECAC5C"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14:paraId="7127A7D0" w14:textId="77777777" w:rsidTr="004E08C2">
        <w:tc>
          <w:tcPr>
            <w:tcW w:w="2660" w:type="dxa"/>
          </w:tcPr>
          <w:p w14:paraId="6266F151" w14:textId="77777777" w:rsidR="00AC7D93" w:rsidRPr="00417363" w:rsidRDefault="00AC7D93" w:rsidP="00116207">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276" w:type="dxa"/>
          </w:tcPr>
          <w:p w14:paraId="2244A803" w14:textId="77777777" w:rsidR="00AC7D93" w:rsidRPr="00417363" w:rsidRDefault="00AC7D93" w:rsidP="00116207">
            <w:pPr>
              <w:rPr>
                <w:szCs w:val="20"/>
              </w:rPr>
            </w:pPr>
            <w:r w:rsidRPr="00417363">
              <w:rPr>
                <w:szCs w:val="20"/>
              </w:rPr>
              <w:t>CVType</w:t>
            </w:r>
          </w:p>
          <w:p w14:paraId="3EEE5108" w14:textId="77777777" w:rsidR="00AC7D93" w:rsidRPr="00417363" w:rsidRDefault="00AC7D93" w:rsidP="00116207">
            <w:pPr>
              <w:rPr>
                <w:szCs w:val="20"/>
              </w:rPr>
            </w:pPr>
          </w:p>
        </w:tc>
        <w:tc>
          <w:tcPr>
            <w:tcW w:w="4110" w:type="dxa"/>
          </w:tcPr>
          <w:p w14:paraId="57A786DB" w14:textId="77777777" w:rsidR="00AC7D93" w:rsidRPr="00417363" w:rsidRDefault="00AC7D93" w:rsidP="00116207">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50ED6F6D" w14:textId="77777777" w:rsidR="00AC7D93" w:rsidRPr="00417363" w:rsidRDefault="00AC7D93" w:rsidP="00116207">
            <w:pPr>
              <w:rPr>
                <w:rFonts w:cs="Arial"/>
                <w:szCs w:val="20"/>
              </w:rPr>
            </w:pPr>
          </w:p>
        </w:tc>
        <w:tc>
          <w:tcPr>
            <w:tcW w:w="1560" w:type="dxa"/>
          </w:tcPr>
          <w:p w14:paraId="3FD889B4" w14:textId="77777777" w:rsidR="00AC7D93" w:rsidRPr="00417363" w:rsidRDefault="00AC7D93" w:rsidP="00116207">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AC7D93" w14:paraId="7F983491" w14:textId="77777777" w:rsidTr="004E08C2">
        <w:tc>
          <w:tcPr>
            <w:tcW w:w="2660" w:type="dxa"/>
          </w:tcPr>
          <w:p w14:paraId="195DC635" w14:textId="77777777" w:rsidR="00AC7D93" w:rsidRPr="00417363" w:rsidRDefault="00AC7D93" w:rsidP="00116207">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276" w:type="dxa"/>
          </w:tcPr>
          <w:p w14:paraId="3D89AB9B" w14:textId="77777777" w:rsidR="00AC7D93" w:rsidRPr="00417363" w:rsidRDefault="00AC7D93" w:rsidP="00116207">
            <w:pPr>
              <w:rPr>
                <w:i/>
                <w:szCs w:val="20"/>
              </w:rPr>
            </w:pPr>
            <w:r w:rsidRPr="00417363">
              <w:rPr>
                <w:szCs w:val="20"/>
              </w:rPr>
              <w:t>string</w:t>
            </w:r>
          </w:p>
        </w:tc>
        <w:tc>
          <w:tcPr>
            <w:tcW w:w="4110" w:type="dxa"/>
          </w:tcPr>
          <w:p w14:paraId="658936AB" w14:textId="77777777" w:rsidR="00AC7D93" w:rsidRPr="00417363" w:rsidRDefault="00AC7D93" w:rsidP="00116207">
            <w:pPr>
              <w:rPr>
                <w:rFonts w:cs="Arial"/>
                <w:i/>
                <w:szCs w:val="20"/>
              </w:rPr>
            </w:pPr>
            <w:r w:rsidRPr="00417363">
              <w:rPr>
                <w:szCs w:val="20"/>
              </w:rPr>
              <w:t>Kod. Om code anges måste också codeSystem och displayName också anges.</w:t>
            </w:r>
          </w:p>
        </w:tc>
        <w:tc>
          <w:tcPr>
            <w:tcW w:w="1560" w:type="dxa"/>
          </w:tcPr>
          <w:p w14:paraId="5C032466" w14:textId="77777777" w:rsidR="00AC7D93" w:rsidRPr="00417363" w:rsidRDefault="00AC7D93" w:rsidP="00116207">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AC7D93" w14:paraId="792CE8DA" w14:textId="77777777" w:rsidTr="004E08C2">
        <w:tc>
          <w:tcPr>
            <w:tcW w:w="2660" w:type="dxa"/>
          </w:tcPr>
          <w:p w14:paraId="0D25A4E0"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276" w:type="dxa"/>
          </w:tcPr>
          <w:p w14:paraId="7832E523" w14:textId="77777777" w:rsidR="00AC7D93" w:rsidRPr="00417363" w:rsidRDefault="00AC7D93" w:rsidP="00116207">
            <w:pPr>
              <w:rPr>
                <w:szCs w:val="20"/>
              </w:rPr>
            </w:pPr>
            <w:r w:rsidRPr="00417363">
              <w:rPr>
                <w:szCs w:val="20"/>
              </w:rPr>
              <w:t>string</w:t>
            </w:r>
          </w:p>
        </w:tc>
        <w:tc>
          <w:tcPr>
            <w:tcW w:w="4110" w:type="dxa"/>
          </w:tcPr>
          <w:p w14:paraId="538D5FA8" w14:textId="77777777" w:rsidR="00AC7D93" w:rsidRPr="00417363" w:rsidRDefault="00AC7D93" w:rsidP="00116207">
            <w:pPr>
              <w:rPr>
                <w:szCs w:val="20"/>
              </w:rPr>
            </w:pPr>
            <w:r w:rsidRPr="00417363">
              <w:rPr>
                <w:szCs w:val="20"/>
              </w:rPr>
              <w:t>Klartext. Om displayName anges måste också code och codeSystem anges.</w:t>
            </w:r>
          </w:p>
        </w:tc>
        <w:tc>
          <w:tcPr>
            <w:tcW w:w="1560" w:type="dxa"/>
          </w:tcPr>
          <w:p w14:paraId="719B9841"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5901CB9E" w14:textId="77777777" w:rsidTr="004E08C2">
        <w:tc>
          <w:tcPr>
            <w:tcW w:w="2660" w:type="dxa"/>
          </w:tcPr>
          <w:p w14:paraId="4AEDDB1F"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276" w:type="dxa"/>
          </w:tcPr>
          <w:p w14:paraId="21FC0BB5" w14:textId="77777777" w:rsidR="00AC7D93" w:rsidRPr="00417363" w:rsidRDefault="00AC7D93" w:rsidP="00116207">
            <w:pPr>
              <w:rPr>
                <w:szCs w:val="20"/>
              </w:rPr>
            </w:pPr>
            <w:r w:rsidRPr="00417363">
              <w:rPr>
                <w:szCs w:val="20"/>
              </w:rPr>
              <w:t>string</w:t>
            </w:r>
          </w:p>
        </w:tc>
        <w:tc>
          <w:tcPr>
            <w:tcW w:w="4110" w:type="dxa"/>
          </w:tcPr>
          <w:p w14:paraId="5D59D141" w14:textId="77777777" w:rsidR="00AC7D93" w:rsidRPr="00417363" w:rsidRDefault="00AC7D93" w:rsidP="00116207">
            <w:pPr>
              <w:rPr>
                <w:szCs w:val="20"/>
              </w:rPr>
            </w:pPr>
            <w:r w:rsidRPr="00417363">
              <w:rPr>
                <w:szCs w:val="20"/>
              </w:rPr>
              <w:t>OID för kodsystem. Om codeSystem anges måste också code och displayName anges.</w:t>
            </w:r>
          </w:p>
        </w:tc>
        <w:tc>
          <w:tcPr>
            <w:tcW w:w="1560" w:type="dxa"/>
          </w:tcPr>
          <w:p w14:paraId="59BD94C9"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7AE2D93E" w14:textId="77777777" w:rsidTr="004E08C2">
        <w:tc>
          <w:tcPr>
            <w:tcW w:w="2660" w:type="dxa"/>
          </w:tcPr>
          <w:p w14:paraId="34ED5C1E"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276" w:type="dxa"/>
          </w:tcPr>
          <w:p w14:paraId="10F3BE12" w14:textId="77777777" w:rsidR="00AC7D93" w:rsidRPr="00417363" w:rsidRDefault="00AC7D93" w:rsidP="00116207">
            <w:pPr>
              <w:rPr>
                <w:szCs w:val="20"/>
              </w:rPr>
            </w:pPr>
            <w:r w:rsidRPr="00417363">
              <w:rPr>
                <w:szCs w:val="20"/>
              </w:rPr>
              <w:t>string</w:t>
            </w:r>
          </w:p>
        </w:tc>
        <w:tc>
          <w:tcPr>
            <w:tcW w:w="4110" w:type="dxa"/>
          </w:tcPr>
          <w:p w14:paraId="71CF83D7" w14:textId="77777777" w:rsidR="00AC7D93" w:rsidRPr="00417363" w:rsidRDefault="00AC7D93" w:rsidP="00116207">
            <w:pPr>
              <w:rPr>
                <w:szCs w:val="20"/>
              </w:rPr>
            </w:pPr>
            <w:r w:rsidRPr="00417363">
              <w:rPr>
                <w:szCs w:val="20"/>
              </w:rPr>
              <w:t>Klartext för kodsystem.</w:t>
            </w:r>
          </w:p>
        </w:tc>
        <w:tc>
          <w:tcPr>
            <w:tcW w:w="1560" w:type="dxa"/>
          </w:tcPr>
          <w:p w14:paraId="4101BE00"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0AA11DBB" w14:textId="77777777" w:rsidTr="004E08C2">
        <w:tc>
          <w:tcPr>
            <w:tcW w:w="2660" w:type="dxa"/>
          </w:tcPr>
          <w:p w14:paraId="6BB51828"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276" w:type="dxa"/>
          </w:tcPr>
          <w:p w14:paraId="1D6CA175" w14:textId="77777777" w:rsidR="00AC7D93" w:rsidRPr="00417363" w:rsidRDefault="00AC7D93" w:rsidP="00116207">
            <w:pPr>
              <w:rPr>
                <w:szCs w:val="20"/>
              </w:rPr>
            </w:pPr>
            <w:r w:rsidRPr="00417363">
              <w:rPr>
                <w:szCs w:val="20"/>
              </w:rPr>
              <w:t>string</w:t>
            </w:r>
          </w:p>
        </w:tc>
        <w:tc>
          <w:tcPr>
            <w:tcW w:w="4110" w:type="dxa"/>
          </w:tcPr>
          <w:p w14:paraId="6B7AC0C5" w14:textId="77777777" w:rsidR="00AC7D93" w:rsidRPr="00417363" w:rsidRDefault="00AC7D93" w:rsidP="00116207">
            <w:pPr>
              <w:rPr>
                <w:szCs w:val="20"/>
              </w:rPr>
            </w:pPr>
            <w:r w:rsidRPr="00417363">
              <w:rPr>
                <w:szCs w:val="20"/>
              </w:rPr>
              <w:t>Kodsystemsversion</w:t>
            </w:r>
          </w:p>
        </w:tc>
        <w:tc>
          <w:tcPr>
            <w:tcW w:w="1560" w:type="dxa"/>
          </w:tcPr>
          <w:p w14:paraId="5F423967"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49C194D0" w14:textId="77777777" w:rsidTr="004E08C2">
        <w:tc>
          <w:tcPr>
            <w:tcW w:w="2660" w:type="dxa"/>
          </w:tcPr>
          <w:p w14:paraId="61FE4554"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276" w:type="dxa"/>
          </w:tcPr>
          <w:p w14:paraId="72B6A2C5" w14:textId="77777777" w:rsidR="00AC7D93" w:rsidRPr="00417363" w:rsidRDefault="00AC7D93" w:rsidP="00116207">
            <w:pPr>
              <w:rPr>
                <w:szCs w:val="20"/>
              </w:rPr>
            </w:pPr>
            <w:r w:rsidRPr="00417363">
              <w:rPr>
                <w:szCs w:val="20"/>
              </w:rPr>
              <w:t>string</w:t>
            </w:r>
          </w:p>
        </w:tc>
        <w:tc>
          <w:tcPr>
            <w:tcW w:w="4110" w:type="dxa"/>
            <w:vAlign w:val="bottom"/>
          </w:tcPr>
          <w:p w14:paraId="5E42FC20" w14:textId="77777777" w:rsidR="00E3274D" w:rsidRDefault="00AC7D93" w:rsidP="00116207">
            <w:pPr>
              <w:rPr>
                <w:szCs w:val="20"/>
              </w:rPr>
            </w:pPr>
            <w:r w:rsidRPr="00417363">
              <w:rPr>
                <w:szCs w:val="20"/>
              </w:rPr>
              <w:t xml:space="preserve">Används i de fall kod finns i ett lokalt </w:t>
            </w:r>
            <w:r w:rsidRPr="00417363">
              <w:rPr>
                <w:szCs w:val="20"/>
              </w:rPr>
              <w:lastRenderedPageBreak/>
              <w:t xml:space="preserve">kodverk som ej är identifierat med OID eller när kod helt saknas. I sådana fall </w:t>
            </w:r>
            <w:r>
              <w:rPr>
                <w:szCs w:val="20"/>
              </w:rPr>
              <w:t>ska</w:t>
            </w:r>
            <w:r w:rsidRPr="00417363">
              <w:rPr>
                <w:szCs w:val="20"/>
              </w:rPr>
              <w:t xml:space="preserve"> en beskrivande text anges i originalText. </w:t>
            </w:r>
          </w:p>
          <w:p w14:paraId="0DDF6369" w14:textId="77777777" w:rsidR="00E3274D" w:rsidRDefault="00E3274D" w:rsidP="00116207">
            <w:pPr>
              <w:rPr>
                <w:szCs w:val="20"/>
              </w:rPr>
            </w:pPr>
          </w:p>
          <w:p w14:paraId="638F580D" w14:textId="629BCB24" w:rsidR="00AC7D93" w:rsidRPr="00417363" w:rsidRDefault="007F5BBE" w:rsidP="00116207">
            <w:pPr>
              <w:rPr>
                <w:szCs w:val="20"/>
              </w:rPr>
            </w:pPr>
            <w:r w:rsidRPr="007F5BBE">
              <w:rPr>
                <w:szCs w:val="20"/>
              </w:rPr>
              <w:t>Om originalText anges ska inget annat värde i hypersensitivityAgentCode anges.</w:t>
            </w:r>
          </w:p>
        </w:tc>
        <w:tc>
          <w:tcPr>
            <w:tcW w:w="1560" w:type="dxa"/>
          </w:tcPr>
          <w:p w14:paraId="0D31C790"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AC7D93" w14:paraId="7F72407C" w14:textId="77777777" w:rsidTr="004E08C2">
        <w:tc>
          <w:tcPr>
            <w:tcW w:w="2660" w:type="dxa"/>
          </w:tcPr>
          <w:p w14:paraId="2276BD91"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276" w:type="dxa"/>
          </w:tcPr>
          <w:p w14:paraId="40531A86" w14:textId="77777777" w:rsidR="00AC7D93" w:rsidRPr="00417363" w:rsidRDefault="00AC7D93" w:rsidP="00116207">
            <w:pPr>
              <w:rPr>
                <w:szCs w:val="20"/>
              </w:rPr>
            </w:pPr>
            <w:r w:rsidRPr="00417363">
              <w:rPr>
                <w:szCs w:val="20"/>
              </w:rPr>
              <w:t>SeriousDiseaseType</w:t>
            </w:r>
          </w:p>
        </w:tc>
        <w:tc>
          <w:tcPr>
            <w:tcW w:w="4110" w:type="dxa"/>
          </w:tcPr>
          <w:p w14:paraId="4F2D5F05" w14:textId="77777777" w:rsidR="00AC7D93" w:rsidRPr="00417363" w:rsidRDefault="00AC7D93" w:rsidP="00116207">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1AA32294"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0BB8A0DC" w14:textId="77777777" w:rsidTr="004E08C2">
        <w:tc>
          <w:tcPr>
            <w:tcW w:w="2660" w:type="dxa"/>
          </w:tcPr>
          <w:p w14:paraId="5D20C224"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../../../disease</w:t>
            </w:r>
          </w:p>
        </w:tc>
        <w:tc>
          <w:tcPr>
            <w:tcW w:w="1276" w:type="dxa"/>
          </w:tcPr>
          <w:p w14:paraId="4CC4CAE6" w14:textId="77777777" w:rsidR="00AC7D93" w:rsidRPr="00417363" w:rsidRDefault="00AC7D93" w:rsidP="00116207">
            <w:pPr>
              <w:rPr>
                <w:szCs w:val="20"/>
              </w:rPr>
            </w:pPr>
            <w:r w:rsidRPr="00417363">
              <w:rPr>
                <w:szCs w:val="20"/>
              </w:rPr>
              <w:t>CVType</w:t>
            </w:r>
          </w:p>
        </w:tc>
        <w:tc>
          <w:tcPr>
            <w:tcW w:w="4110" w:type="dxa"/>
          </w:tcPr>
          <w:p w14:paraId="34A8C201" w14:textId="77777777" w:rsidR="00AC7D93" w:rsidRPr="00417363" w:rsidRDefault="00AC7D93" w:rsidP="00116207">
            <w:pPr>
              <w:rPr>
                <w:szCs w:val="20"/>
              </w:rPr>
            </w:pPr>
            <w:r w:rsidRPr="00417363">
              <w:rPr>
                <w:szCs w:val="20"/>
              </w:rPr>
              <w:t xml:space="preserve">Kod som beskriver en allvarlig sjukdom som </w:t>
            </w:r>
            <w:r>
              <w:t>hälso</w:t>
            </w:r>
            <w:r w:rsidRPr="002B336D">
              <w:t xml:space="preserve">- och </w:t>
            </w:r>
            <w:r>
              <w:t xml:space="preserve">sjukvårdstagaren </w:t>
            </w:r>
            <w:r w:rsidRPr="00417363">
              <w:rPr>
                <w:szCs w:val="20"/>
              </w:rPr>
              <w:t xml:space="preserve">har och som en </w:t>
            </w:r>
            <w:r>
              <w:t>hälso</w:t>
            </w:r>
            <w:r w:rsidRPr="002B336D">
              <w:t xml:space="preserve">- och </w:t>
            </w:r>
            <w:r>
              <w:t xml:space="preserve">sjukvårdspersonen </w:t>
            </w:r>
            <w:r w:rsidRPr="00417363">
              <w:rPr>
                <w:szCs w:val="20"/>
              </w:rPr>
              <w:t xml:space="preserve">vill göra andra uppmärksammade på (avsaknad av kunskap om att </w:t>
            </w:r>
            <w:r>
              <w:t>hälso</w:t>
            </w:r>
            <w:r w:rsidRPr="002B336D">
              <w:t xml:space="preserve">- och </w:t>
            </w:r>
            <w:r>
              <w:t>sjukvårds</w:t>
            </w:r>
            <w:r w:rsidRPr="00417363">
              <w:rPr>
                <w:szCs w:val="20"/>
              </w:rPr>
              <w:t xml:space="preserve">tagaren har denna sjukdom skulle kunna innebära ett allvarligt hot för liv eller hälsa för </w:t>
            </w:r>
            <w:r>
              <w:t>hälso</w:t>
            </w:r>
            <w:r w:rsidRPr="002B336D">
              <w:t xml:space="preserve">- och </w:t>
            </w:r>
            <w:r>
              <w:t>sjukvård</w:t>
            </w:r>
            <w:r w:rsidRPr="00417363">
              <w:rPr>
                <w:szCs w:val="20"/>
              </w:rPr>
              <w:t>stagaren). Bör anges enligt ICD10/SNOMED</w:t>
            </w:r>
            <w:r>
              <w:rPr>
                <w:szCs w:val="20"/>
              </w:rPr>
              <w:t>, [R13].</w:t>
            </w:r>
          </w:p>
        </w:tc>
        <w:tc>
          <w:tcPr>
            <w:tcW w:w="1560" w:type="dxa"/>
          </w:tcPr>
          <w:p w14:paraId="49278225"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AC7D93" w14:paraId="4793C7B2" w14:textId="77777777" w:rsidTr="004E08C2">
        <w:tc>
          <w:tcPr>
            <w:tcW w:w="2660" w:type="dxa"/>
          </w:tcPr>
          <w:p w14:paraId="44FFBC1D"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276" w:type="dxa"/>
          </w:tcPr>
          <w:p w14:paraId="21E0741C" w14:textId="77777777" w:rsidR="00AC7D93" w:rsidRPr="00417363" w:rsidRDefault="00AC7D93" w:rsidP="00116207">
            <w:pPr>
              <w:rPr>
                <w:szCs w:val="20"/>
              </w:rPr>
            </w:pPr>
            <w:r w:rsidRPr="00417363">
              <w:rPr>
                <w:szCs w:val="20"/>
              </w:rPr>
              <w:t>string</w:t>
            </w:r>
          </w:p>
        </w:tc>
        <w:tc>
          <w:tcPr>
            <w:tcW w:w="4110" w:type="dxa"/>
          </w:tcPr>
          <w:p w14:paraId="3AD32C44" w14:textId="77777777" w:rsidR="00AC7D93" w:rsidRPr="00417363" w:rsidRDefault="00AC7D93" w:rsidP="00116207">
            <w:pPr>
              <w:rPr>
                <w:szCs w:val="20"/>
              </w:rPr>
            </w:pPr>
            <w:r w:rsidRPr="00417363">
              <w:rPr>
                <w:szCs w:val="20"/>
              </w:rPr>
              <w:t>Kod. Om code anges måste också codeSystem och displayName också anges.</w:t>
            </w:r>
          </w:p>
        </w:tc>
        <w:tc>
          <w:tcPr>
            <w:tcW w:w="1560" w:type="dxa"/>
          </w:tcPr>
          <w:p w14:paraId="5255FB3A"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2C844480" w14:textId="77777777" w:rsidTr="004E08C2">
        <w:tc>
          <w:tcPr>
            <w:tcW w:w="2660" w:type="dxa"/>
          </w:tcPr>
          <w:p w14:paraId="0B60D986"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276" w:type="dxa"/>
          </w:tcPr>
          <w:p w14:paraId="1D85A5B3" w14:textId="77777777" w:rsidR="00AC7D93" w:rsidRPr="00417363" w:rsidRDefault="00AC7D93" w:rsidP="00116207">
            <w:pPr>
              <w:rPr>
                <w:szCs w:val="20"/>
              </w:rPr>
            </w:pPr>
            <w:r w:rsidRPr="00417363">
              <w:rPr>
                <w:szCs w:val="20"/>
              </w:rPr>
              <w:t>string</w:t>
            </w:r>
          </w:p>
        </w:tc>
        <w:tc>
          <w:tcPr>
            <w:tcW w:w="4110" w:type="dxa"/>
          </w:tcPr>
          <w:p w14:paraId="2B328A76" w14:textId="77777777" w:rsidR="00AC7D93" w:rsidRPr="00417363" w:rsidRDefault="00AC7D93" w:rsidP="00116207">
            <w:pPr>
              <w:rPr>
                <w:szCs w:val="20"/>
              </w:rPr>
            </w:pPr>
            <w:r w:rsidRPr="00417363">
              <w:rPr>
                <w:szCs w:val="20"/>
              </w:rPr>
              <w:t>Klartext. Om displayName anges måste också code och codeSystem anges.</w:t>
            </w:r>
          </w:p>
        </w:tc>
        <w:tc>
          <w:tcPr>
            <w:tcW w:w="1560" w:type="dxa"/>
          </w:tcPr>
          <w:p w14:paraId="4CF6A0D1"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0FF2AFB0" w14:textId="77777777" w:rsidTr="004E08C2">
        <w:tc>
          <w:tcPr>
            <w:tcW w:w="2660" w:type="dxa"/>
          </w:tcPr>
          <w:p w14:paraId="69449C6B"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276" w:type="dxa"/>
          </w:tcPr>
          <w:p w14:paraId="08319E60" w14:textId="77777777" w:rsidR="00AC7D93" w:rsidRPr="00417363" w:rsidRDefault="00AC7D93" w:rsidP="00116207">
            <w:pPr>
              <w:rPr>
                <w:szCs w:val="20"/>
              </w:rPr>
            </w:pPr>
            <w:r w:rsidRPr="00417363">
              <w:rPr>
                <w:szCs w:val="20"/>
              </w:rPr>
              <w:t>string</w:t>
            </w:r>
          </w:p>
        </w:tc>
        <w:tc>
          <w:tcPr>
            <w:tcW w:w="4110" w:type="dxa"/>
          </w:tcPr>
          <w:p w14:paraId="729572C2" w14:textId="77777777" w:rsidR="00AC7D93" w:rsidRPr="00417363" w:rsidRDefault="00AC7D93" w:rsidP="00116207">
            <w:pPr>
              <w:rPr>
                <w:szCs w:val="20"/>
              </w:rPr>
            </w:pPr>
            <w:r w:rsidRPr="00417363">
              <w:rPr>
                <w:szCs w:val="20"/>
              </w:rPr>
              <w:t>OID för kodsystem. Om codeSystem anges måste också code och displayName anges.</w:t>
            </w:r>
          </w:p>
        </w:tc>
        <w:tc>
          <w:tcPr>
            <w:tcW w:w="1560" w:type="dxa"/>
          </w:tcPr>
          <w:p w14:paraId="6A606AEB"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6FCFA055" w14:textId="77777777" w:rsidTr="004E08C2">
        <w:tc>
          <w:tcPr>
            <w:tcW w:w="2660" w:type="dxa"/>
          </w:tcPr>
          <w:p w14:paraId="6C4A9F25"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276" w:type="dxa"/>
          </w:tcPr>
          <w:p w14:paraId="05C82EBA" w14:textId="77777777" w:rsidR="00AC7D93" w:rsidRPr="00417363" w:rsidRDefault="00AC7D93" w:rsidP="00116207">
            <w:pPr>
              <w:rPr>
                <w:szCs w:val="20"/>
              </w:rPr>
            </w:pPr>
            <w:r w:rsidRPr="00417363">
              <w:rPr>
                <w:szCs w:val="20"/>
              </w:rPr>
              <w:t>string</w:t>
            </w:r>
          </w:p>
        </w:tc>
        <w:tc>
          <w:tcPr>
            <w:tcW w:w="4110" w:type="dxa"/>
          </w:tcPr>
          <w:p w14:paraId="6BB558C7" w14:textId="77777777" w:rsidR="00AC7D93" w:rsidRPr="00417363" w:rsidRDefault="00AC7D93" w:rsidP="00116207">
            <w:pPr>
              <w:rPr>
                <w:szCs w:val="20"/>
              </w:rPr>
            </w:pPr>
            <w:r w:rsidRPr="00417363">
              <w:rPr>
                <w:szCs w:val="20"/>
              </w:rPr>
              <w:t>Klartext för kodsystem.</w:t>
            </w:r>
          </w:p>
        </w:tc>
        <w:tc>
          <w:tcPr>
            <w:tcW w:w="1560" w:type="dxa"/>
          </w:tcPr>
          <w:p w14:paraId="271BC7E0"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2CCE59A6" w14:textId="77777777" w:rsidTr="004E08C2">
        <w:tc>
          <w:tcPr>
            <w:tcW w:w="2660" w:type="dxa"/>
          </w:tcPr>
          <w:p w14:paraId="0B46D36B"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276" w:type="dxa"/>
          </w:tcPr>
          <w:p w14:paraId="37297122" w14:textId="77777777" w:rsidR="00AC7D93" w:rsidRPr="00417363" w:rsidRDefault="00AC7D93" w:rsidP="00116207">
            <w:pPr>
              <w:rPr>
                <w:szCs w:val="20"/>
              </w:rPr>
            </w:pPr>
            <w:r w:rsidRPr="00417363">
              <w:rPr>
                <w:szCs w:val="20"/>
              </w:rPr>
              <w:t>string</w:t>
            </w:r>
          </w:p>
        </w:tc>
        <w:tc>
          <w:tcPr>
            <w:tcW w:w="4110" w:type="dxa"/>
          </w:tcPr>
          <w:p w14:paraId="4BE60735" w14:textId="77777777" w:rsidR="00AC7D93" w:rsidRPr="00417363" w:rsidRDefault="00AC7D93" w:rsidP="00116207">
            <w:pPr>
              <w:rPr>
                <w:szCs w:val="20"/>
              </w:rPr>
            </w:pPr>
            <w:r w:rsidRPr="00417363">
              <w:rPr>
                <w:szCs w:val="20"/>
              </w:rPr>
              <w:t>Kodsystemsversion.</w:t>
            </w:r>
          </w:p>
        </w:tc>
        <w:tc>
          <w:tcPr>
            <w:tcW w:w="1560" w:type="dxa"/>
          </w:tcPr>
          <w:p w14:paraId="52AF5EA2"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620DFA7E" w14:textId="77777777" w:rsidTr="004E08C2">
        <w:tc>
          <w:tcPr>
            <w:tcW w:w="2660" w:type="dxa"/>
          </w:tcPr>
          <w:p w14:paraId="03520542"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276" w:type="dxa"/>
          </w:tcPr>
          <w:p w14:paraId="7CA0612E" w14:textId="77777777" w:rsidR="00AC7D93" w:rsidRPr="00417363" w:rsidRDefault="00AC7D93" w:rsidP="00116207">
            <w:pPr>
              <w:rPr>
                <w:szCs w:val="20"/>
              </w:rPr>
            </w:pPr>
            <w:r w:rsidRPr="00417363">
              <w:rPr>
                <w:szCs w:val="20"/>
              </w:rPr>
              <w:t>string</w:t>
            </w:r>
          </w:p>
        </w:tc>
        <w:tc>
          <w:tcPr>
            <w:tcW w:w="4110" w:type="dxa"/>
          </w:tcPr>
          <w:p w14:paraId="0F9CEADC" w14:textId="77777777" w:rsidR="007F5BBE" w:rsidRDefault="00AC7D93" w:rsidP="00116207">
            <w:pPr>
              <w:rPr>
                <w:szCs w:val="20"/>
              </w:rPr>
            </w:pPr>
            <w:r w:rsidRPr="00417363">
              <w:rPr>
                <w:szCs w:val="20"/>
              </w:rPr>
              <w:t xml:space="preserve">Används i de fall kod finns i ett lokalt kodverk som ej är identifierat med OID eller när kod helt saknas. I sådana fall </w:t>
            </w:r>
            <w:r>
              <w:rPr>
                <w:szCs w:val="20"/>
              </w:rPr>
              <w:t>ska</w:t>
            </w:r>
            <w:r w:rsidRPr="00417363">
              <w:rPr>
                <w:szCs w:val="20"/>
              </w:rPr>
              <w:t xml:space="preserve"> en beskrivande text anges i originalText. </w:t>
            </w:r>
          </w:p>
          <w:p w14:paraId="7591B6A0" w14:textId="77777777" w:rsidR="007F5BBE" w:rsidRDefault="007F5BBE" w:rsidP="00116207">
            <w:pPr>
              <w:rPr>
                <w:szCs w:val="20"/>
              </w:rPr>
            </w:pPr>
          </w:p>
          <w:p w14:paraId="2FBD285C" w14:textId="20CB62E9" w:rsidR="00AC7D93" w:rsidRPr="00417363" w:rsidRDefault="007F5BBE" w:rsidP="00116207">
            <w:pPr>
              <w:rPr>
                <w:szCs w:val="20"/>
              </w:rPr>
            </w:pPr>
            <w:r w:rsidRPr="007F5BBE">
              <w:rPr>
                <w:szCs w:val="20"/>
              </w:rPr>
              <w:t>Om originalText anges ska inget annat värde i disease anges.</w:t>
            </w:r>
          </w:p>
        </w:tc>
        <w:tc>
          <w:tcPr>
            <w:tcW w:w="1560" w:type="dxa"/>
          </w:tcPr>
          <w:p w14:paraId="06C22B90"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6211C968" w14:textId="77777777" w:rsidTr="004E08C2">
        <w:tc>
          <w:tcPr>
            <w:tcW w:w="2660" w:type="dxa"/>
          </w:tcPr>
          <w:p w14:paraId="4D4FA30B"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276" w:type="dxa"/>
          </w:tcPr>
          <w:p w14:paraId="032EACB9" w14:textId="77777777" w:rsidR="00AC7D93" w:rsidRPr="00417363" w:rsidRDefault="00AC7D93" w:rsidP="00116207">
            <w:pPr>
              <w:rPr>
                <w:szCs w:val="20"/>
              </w:rPr>
            </w:pPr>
            <w:r w:rsidRPr="00417363">
              <w:rPr>
                <w:szCs w:val="20"/>
              </w:rPr>
              <w:t>TreatmentType</w:t>
            </w:r>
          </w:p>
        </w:tc>
        <w:tc>
          <w:tcPr>
            <w:tcW w:w="4110" w:type="dxa"/>
          </w:tcPr>
          <w:p w14:paraId="30A4F2E0" w14:textId="77777777" w:rsidR="00AC7D93" w:rsidRPr="00417363" w:rsidRDefault="00AC7D93" w:rsidP="00116207">
            <w:pPr>
              <w:rPr>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 (den som motsvarar uppmärksamhetstyp (typeOfAlertInformation)).</w:t>
            </w:r>
          </w:p>
        </w:tc>
        <w:tc>
          <w:tcPr>
            <w:tcW w:w="1560" w:type="dxa"/>
          </w:tcPr>
          <w:p w14:paraId="430641A9"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AC7D93" w14:paraId="4CBB5E95" w14:textId="77777777" w:rsidTr="004E08C2">
        <w:tc>
          <w:tcPr>
            <w:tcW w:w="2660" w:type="dxa"/>
          </w:tcPr>
          <w:p w14:paraId="5F6892E4"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276" w:type="dxa"/>
          </w:tcPr>
          <w:p w14:paraId="49D81530" w14:textId="77777777" w:rsidR="00AC7D93" w:rsidRPr="00417363" w:rsidRDefault="00AC7D93" w:rsidP="00116207">
            <w:pPr>
              <w:rPr>
                <w:szCs w:val="20"/>
              </w:rPr>
            </w:pPr>
            <w:r w:rsidRPr="00417363">
              <w:rPr>
                <w:szCs w:val="20"/>
              </w:rPr>
              <w:t>string</w:t>
            </w:r>
          </w:p>
        </w:tc>
        <w:tc>
          <w:tcPr>
            <w:tcW w:w="4110" w:type="dxa"/>
          </w:tcPr>
          <w:p w14:paraId="01B19C8C" w14:textId="77777777" w:rsidR="00AC7D93" w:rsidRPr="00417363" w:rsidRDefault="00AC7D93" w:rsidP="00116207">
            <w:pPr>
              <w:rPr>
                <w:szCs w:val="20"/>
              </w:rPr>
            </w:pPr>
            <w:r w:rsidRPr="00417363">
              <w:rPr>
                <w:szCs w:val="20"/>
              </w:rPr>
              <w:t xml:space="preserve">Text som beskriver en allvarlig behandling som </w:t>
            </w:r>
            <w:r>
              <w:t>hälso</w:t>
            </w:r>
            <w:r w:rsidRPr="002B336D">
              <w:t xml:space="preserve">- och </w:t>
            </w:r>
            <w:r>
              <w:t xml:space="preserve">sjukvårdstagaren </w:t>
            </w:r>
            <w:r w:rsidRPr="00417363">
              <w:rPr>
                <w:szCs w:val="20"/>
              </w:rPr>
              <w:t xml:space="preserve">genomgår och som en </w:t>
            </w:r>
            <w:r>
              <w:t>hälso</w:t>
            </w:r>
            <w:r w:rsidRPr="002B336D">
              <w:t xml:space="preserve">- och </w:t>
            </w:r>
            <w:r>
              <w:t>sjukvårds</w:t>
            </w:r>
            <w:r w:rsidRPr="00417363">
              <w:rPr>
                <w:szCs w:val="20"/>
              </w:rPr>
              <w:t xml:space="preserve">personal vill göra andra uppmärksammade på (avsaknad av kunskap om att </w:t>
            </w:r>
            <w:r>
              <w:t>hälso</w:t>
            </w:r>
            <w:r w:rsidRPr="002B336D">
              <w:t xml:space="preserve">- och </w:t>
            </w:r>
            <w:r>
              <w:t xml:space="preserve">sjukvårdstagaren </w:t>
            </w:r>
            <w:r w:rsidRPr="00417363">
              <w:rPr>
                <w:szCs w:val="20"/>
              </w:rPr>
              <w:t>har denna behandling skulle kunna innebära ett allvarligt hot för liv eller hälsa</w:t>
            </w:r>
            <w:r>
              <w:rPr>
                <w:szCs w:val="20"/>
              </w:rPr>
              <w:t xml:space="preserve"> för</w:t>
            </w:r>
            <w:r w:rsidRPr="00417363">
              <w:rPr>
                <w:szCs w:val="20"/>
              </w:rPr>
              <w:t xml:space="preserve"> </w:t>
            </w:r>
            <w:r>
              <w:t>hälso</w:t>
            </w:r>
            <w:r w:rsidRPr="002B336D">
              <w:t xml:space="preserve">- och </w:t>
            </w:r>
            <w:r>
              <w:t>sjukvårds</w:t>
            </w:r>
            <w:r w:rsidRPr="00417363">
              <w:rPr>
                <w:szCs w:val="20"/>
              </w:rPr>
              <w:t>tagaren).</w:t>
            </w:r>
          </w:p>
        </w:tc>
        <w:tc>
          <w:tcPr>
            <w:tcW w:w="1560" w:type="dxa"/>
          </w:tcPr>
          <w:p w14:paraId="15CF4CA0"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AC7D93" w14:paraId="3433A4A9" w14:textId="77777777" w:rsidTr="004E08C2">
        <w:tc>
          <w:tcPr>
            <w:tcW w:w="2660" w:type="dxa"/>
          </w:tcPr>
          <w:p w14:paraId="4B285D69" w14:textId="77777777" w:rsidR="00AC7D93" w:rsidRPr="00417363" w:rsidRDefault="00AC7D93" w:rsidP="00116207">
            <w:pPr>
              <w:pStyle w:val="TableParagraph"/>
              <w:spacing w:line="229" w:lineRule="exact"/>
              <w:ind w:left="102"/>
              <w:rPr>
                <w:rFonts w:ascii="Georgia" w:hAnsi="Georgia"/>
                <w:sz w:val="20"/>
                <w:szCs w:val="20"/>
                <w:highlight w:val="yellow"/>
              </w:rPr>
            </w:pPr>
            <w:r w:rsidRPr="00417363">
              <w:rPr>
                <w:rFonts w:ascii="Georgia" w:hAnsi="Georgia"/>
                <w:sz w:val="20"/>
                <w:szCs w:val="20"/>
              </w:rPr>
              <w:t>../../../treatmentCode</w:t>
            </w:r>
          </w:p>
        </w:tc>
        <w:tc>
          <w:tcPr>
            <w:tcW w:w="1276" w:type="dxa"/>
          </w:tcPr>
          <w:p w14:paraId="66945278" w14:textId="77777777" w:rsidR="00AC7D93" w:rsidRPr="00417363" w:rsidRDefault="00AC7D93" w:rsidP="00116207">
            <w:pPr>
              <w:rPr>
                <w:szCs w:val="20"/>
              </w:rPr>
            </w:pPr>
            <w:r w:rsidRPr="00417363">
              <w:rPr>
                <w:szCs w:val="20"/>
              </w:rPr>
              <w:t>CVType</w:t>
            </w:r>
          </w:p>
        </w:tc>
        <w:tc>
          <w:tcPr>
            <w:tcW w:w="4110" w:type="dxa"/>
          </w:tcPr>
          <w:p w14:paraId="632CB0D0" w14:textId="77777777" w:rsidR="00AC7D93" w:rsidRPr="00417363" w:rsidRDefault="00AC7D93" w:rsidP="00116207">
            <w:pPr>
              <w:rPr>
                <w:szCs w:val="20"/>
              </w:rPr>
            </w:pPr>
            <w:r w:rsidRPr="00417363">
              <w:rPr>
                <w:szCs w:val="20"/>
              </w:rPr>
              <w:t xml:space="preserve">En preciserad uppgift om behandlingen. Bör anges med KVÅ-kod (1.2.752.116.1.3.2.1.4) </w:t>
            </w:r>
          </w:p>
        </w:tc>
        <w:tc>
          <w:tcPr>
            <w:tcW w:w="1560" w:type="dxa"/>
          </w:tcPr>
          <w:p w14:paraId="448818FE"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468138AC" w14:textId="77777777" w:rsidTr="004E08C2">
        <w:tc>
          <w:tcPr>
            <w:tcW w:w="2660" w:type="dxa"/>
          </w:tcPr>
          <w:p w14:paraId="3C40BFCF"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276" w:type="dxa"/>
          </w:tcPr>
          <w:p w14:paraId="1B0B4EEE" w14:textId="77777777" w:rsidR="00AC7D93" w:rsidRPr="00417363" w:rsidRDefault="00AC7D93" w:rsidP="00116207">
            <w:pPr>
              <w:rPr>
                <w:szCs w:val="20"/>
              </w:rPr>
            </w:pPr>
            <w:r w:rsidRPr="00417363">
              <w:rPr>
                <w:szCs w:val="20"/>
              </w:rPr>
              <w:t>string</w:t>
            </w:r>
          </w:p>
        </w:tc>
        <w:tc>
          <w:tcPr>
            <w:tcW w:w="4110" w:type="dxa"/>
          </w:tcPr>
          <w:p w14:paraId="1BDFB510" w14:textId="77777777" w:rsidR="00AC7D93" w:rsidRPr="00417363" w:rsidRDefault="00AC7D93" w:rsidP="00116207">
            <w:pPr>
              <w:rPr>
                <w:szCs w:val="20"/>
              </w:rPr>
            </w:pPr>
            <w:r w:rsidRPr="00417363">
              <w:rPr>
                <w:szCs w:val="20"/>
              </w:rPr>
              <w:t>Kod. Om code anges måste också codeSystem och displayName också anges.</w:t>
            </w:r>
          </w:p>
        </w:tc>
        <w:tc>
          <w:tcPr>
            <w:tcW w:w="1560" w:type="dxa"/>
          </w:tcPr>
          <w:p w14:paraId="7031EDEB"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79BC21F0" w14:textId="77777777" w:rsidTr="004E08C2">
        <w:tc>
          <w:tcPr>
            <w:tcW w:w="2660" w:type="dxa"/>
          </w:tcPr>
          <w:p w14:paraId="6667F254"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276" w:type="dxa"/>
          </w:tcPr>
          <w:p w14:paraId="3CC8642C" w14:textId="77777777" w:rsidR="00AC7D93" w:rsidRPr="00417363" w:rsidRDefault="00AC7D93" w:rsidP="00116207">
            <w:pPr>
              <w:rPr>
                <w:szCs w:val="20"/>
              </w:rPr>
            </w:pPr>
            <w:r w:rsidRPr="00417363">
              <w:rPr>
                <w:szCs w:val="20"/>
              </w:rPr>
              <w:t>string</w:t>
            </w:r>
          </w:p>
        </w:tc>
        <w:tc>
          <w:tcPr>
            <w:tcW w:w="4110" w:type="dxa"/>
          </w:tcPr>
          <w:p w14:paraId="6EB7B5C9" w14:textId="77777777" w:rsidR="00AC7D93" w:rsidRPr="00417363" w:rsidRDefault="00AC7D93" w:rsidP="00116207">
            <w:pPr>
              <w:rPr>
                <w:szCs w:val="20"/>
              </w:rPr>
            </w:pPr>
            <w:r w:rsidRPr="00417363">
              <w:rPr>
                <w:szCs w:val="20"/>
              </w:rPr>
              <w:t>Klartext. Om displayName anges måste också code och codeSystem anges.</w:t>
            </w:r>
          </w:p>
        </w:tc>
        <w:tc>
          <w:tcPr>
            <w:tcW w:w="1560" w:type="dxa"/>
          </w:tcPr>
          <w:p w14:paraId="18C5DD01"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210D9794" w14:textId="77777777" w:rsidTr="004E08C2">
        <w:tc>
          <w:tcPr>
            <w:tcW w:w="2660" w:type="dxa"/>
          </w:tcPr>
          <w:p w14:paraId="416EE554"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276" w:type="dxa"/>
          </w:tcPr>
          <w:p w14:paraId="5660AC25" w14:textId="77777777" w:rsidR="00AC7D93" w:rsidRPr="00417363" w:rsidRDefault="00AC7D93" w:rsidP="00116207">
            <w:pPr>
              <w:rPr>
                <w:szCs w:val="20"/>
              </w:rPr>
            </w:pPr>
            <w:r w:rsidRPr="00417363">
              <w:rPr>
                <w:szCs w:val="20"/>
              </w:rPr>
              <w:t>string</w:t>
            </w:r>
          </w:p>
        </w:tc>
        <w:tc>
          <w:tcPr>
            <w:tcW w:w="4110" w:type="dxa"/>
          </w:tcPr>
          <w:p w14:paraId="55B8DF1B" w14:textId="77777777" w:rsidR="00AC7D93" w:rsidRPr="00417363" w:rsidRDefault="00AC7D93" w:rsidP="00116207">
            <w:pPr>
              <w:rPr>
                <w:szCs w:val="20"/>
              </w:rPr>
            </w:pPr>
            <w:r w:rsidRPr="00417363">
              <w:rPr>
                <w:szCs w:val="20"/>
              </w:rPr>
              <w:t>OID för kodsystem. Om codeSystem anges måste också code och displayName anges.</w:t>
            </w:r>
          </w:p>
        </w:tc>
        <w:tc>
          <w:tcPr>
            <w:tcW w:w="1560" w:type="dxa"/>
          </w:tcPr>
          <w:p w14:paraId="3053FC94"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1AD9498B" w14:textId="77777777" w:rsidTr="004E08C2">
        <w:tc>
          <w:tcPr>
            <w:tcW w:w="2660" w:type="dxa"/>
          </w:tcPr>
          <w:p w14:paraId="217CCC21"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276" w:type="dxa"/>
          </w:tcPr>
          <w:p w14:paraId="4BAFCCC7" w14:textId="77777777" w:rsidR="00AC7D93" w:rsidRPr="00417363" w:rsidRDefault="00AC7D93" w:rsidP="00116207">
            <w:pPr>
              <w:rPr>
                <w:szCs w:val="20"/>
              </w:rPr>
            </w:pPr>
            <w:r w:rsidRPr="00417363">
              <w:rPr>
                <w:szCs w:val="20"/>
              </w:rPr>
              <w:t>string</w:t>
            </w:r>
          </w:p>
        </w:tc>
        <w:tc>
          <w:tcPr>
            <w:tcW w:w="4110" w:type="dxa"/>
          </w:tcPr>
          <w:p w14:paraId="324FD060" w14:textId="77777777" w:rsidR="00AC7D93" w:rsidRPr="00417363" w:rsidRDefault="00AC7D93" w:rsidP="00116207">
            <w:pPr>
              <w:rPr>
                <w:szCs w:val="20"/>
              </w:rPr>
            </w:pPr>
            <w:r w:rsidRPr="00417363">
              <w:rPr>
                <w:szCs w:val="20"/>
              </w:rPr>
              <w:t>Klartext för kodsystem.</w:t>
            </w:r>
          </w:p>
        </w:tc>
        <w:tc>
          <w:tcPr>
            <w:tcW w:w="1560" w:type="dxa"/>
          </w:tcPr>
          <w:p w14:paraId="3AF9C3CC"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5CFA63BC" w14:textId="77777777" w:rsidTr="004E08C2">
        <w:tc>
          <w:tcPr>
            <w:tcW w:w="2660" w:type="dxa"/>
          </w:tcPr>
          <w:p w14:paraId="1CE72A92"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276" w:type="dxa"/>
          </w:tcPr>
          <w:p w14:paraId="6B58EB0B" w14:textId="77777777" w:rsidR="00AC7D93" w:rsidRPr="00417363" w:rsidRDefault="00AC7D93" w:rsidP="00116207">
            <w:pPr>
              <w:rPr>
                <w:szCs w:val="20"/>
              </w:rPr>
            </w:pPr>
            <w:r w:rsidRPr="00417363">
              <w:rPr>
                <w:szCs w:val="20"/>
              </w:rPr>
              <w:t>string</w:t>
            </w:r>
          </w:p>
        </w:tc>
        <w:tc>
          <w:tcPr>
            <w:tcW w:w="4110" w:type="dxa"/>
          </w:tcPr>
          <w:p w14:paraId="4D3DF430" w14:textId="77777777" w:rsidR="00AC7D93" w:rsidRPr="00417363" w:rsidRDefault="00AC7D93" w:rsidP="00116207">
            <w:pPr>
              <w:rPr>
                <w:szCs w:val="20"/>
              </w:rPr>
            </w:pPr>
            <w:r w:rsidRPr="00417363">
              <w:rPr>
                <w:szCs w:val="20"/>
              </w:rPr>
              <w:t>Kodsystemsversion.</w:t>
            </w:r>
          </w:p>
        </w:tc>
        <w:tc>
          <w:tcPr>
            <w:tcW w:w="1560" w:type="dxa"/>
          </w:tcPr>
          <w:p w14:paraId="5CCDC48E"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093B020C" w14:textId="77777777" w:rsidTr="004E08C2">
        <w:tc>
          <w:tcPr>
            <w:tcW w:w="2660" w:type="dxa"/>
          </w:tcPr>
          <w:p w14:paraId="0CD10F92"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276" w:type="dxa"/>
          </w:tcPr>
          <w:p w14:paraId="4B4F1992" w14:textId="77777777" w:rsidR="00AC7D93" w:rsidRPr="00417363" w:rsidRDefault="00AC7D93" w:rsidP="00116207">
            <w:pPr>
              <w:rPr>
                <w:szCs w:val="20"/>
              </w:rPr>
            </w:pPr>
            <w:r w:rsidRPr="00417363">
              <w:rPr>
                <w:szCs w:val="20"/>
              </w:rPr>
              <w:t>string</w:t>
            </w:r>
          </w:p>
        </w:tc>
        <w:tc>
          <w:tcPr>
            <w:tcW w:w="4110" w:type="dxa"/>
          </w:tcPr>
          <w:p w14:paraId="13DE57CA" w14:textId="77777777" w:rsidR="007F5BBE" w:rsidRDefault="00AC7D93" w:rsidP="00116207">
            <w:pPr>
              <w:rPr>
                <w:szCs w:val="20"/>
              </w:rPr>
            </w:pPr>
            <w:r w:rsidRPr="00417363">
              <w:rPr>
                <w:szCs w:val="20"/>
              </w:rPr>
              <w:t xml:space="preserve">Används i de fall kod finns i ett lokalt kodverk som ej är identifierat med OID eller när kod helt saknas. I sådana fall </w:t>
            </w:r>
            <w:r>
              <w:rPr>
                <w:szCs w:val="20"/>
              </w:rPr>
              <w:t>ska</w:t>
            </w:r>
            <w:r w:rsidRPr="00417363">
              <w:rPr>
                <w:szCs w:val="20"/>
              </w:rPr>
              <w:t xml:space="preserve"> en beskrivande text anges i originalText. </w:t>
            </w:r>
          </w:p>
          <w:p w14:paraId="0205A081" w14:textId="77777777" w:rsidR="007F5BBE" w:rsidRDefault="007F5BBE" w:rsidP="00116207">
            <w:pPr>
              <w:rPr>
                <w:szCs w:val="20"/>
              </w:rPr>
            </w:pPr>
          </w:p>
          <w:p w14:paraId="3494E575" w14:textId="665EC0DE" w:rsidR="00AC7D93" w:rsidRPr="00417363" w:rsidRDefault="00D12537" w:rsidP="00116207">
            <w:pPr>
              <w:rPr>
                <w:szCs w:val="20"/>
              </w:rPr>
            </w:pPr>
            <w:r w:rsidRPr="00D12537">
              <w:rPr>
                <w:szCs w:val="20"/>
              </w:rPr>
              <w:t xml:space="preserve">Om originalText anges ska inget annat värde i </w:t>
            </w:r>
            <w:r w:rsidRPr="00417363">
              <w:rPr>
                <w:szCs w:val="20"/>
              </w:rPr>
              <w:t>treatmentCode</w:t>
            </w:r>
            <w:r w:rsidRPr="00D12537">
              <w:rPr>
                <w:szCs w:val="20"/>
              </w:rPr>
              <w:t xml:space="preserve"> anges.</w:t>
            </w:r>
          </w:p>
        </w:tc>
        <w:tc>
          <w:tcPr>
            <w:tcW w:w="1560" w:type="dxa"/>
          </w:tcPr>
          <w:p w14:paraId="4F33972A"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0D5B4E6F" w14:textId="77777777" w:rsidTr="004E08C2">
        <w:tc>
          <w:tcPr>
            <w:tcW w:w="2660" w:type="dxa"/>
          </w:tcPr>
          <w:p w14:paraId="37CA4D64" w14:textId="77777777" w:rsidR="00AC7D93" w:rsidRPr="00CD5E58" w:rsidRDefault="00AC7D93" w:rsidP="00116207">
            <w:pPr>
              <w:pStyle w:val="TableParagraph"/>
              <w:spacing w:line="229" w:lineRule="exact"/>
              <w:ind w:left="102"/>
              <w:rPr>
                <w:rFonts w:ascii="Georgia" w:hAnsi="Georgia"/>
                <w:sz w:val="20"/>
                <w:szCs w:val="20"/>
              </w:rPr>
            </w:pPr>
            <w:r w:rsidRPr="00CD5E58">
              <w:rPr>
                <w:rFonts w:ascii="Georgia" w:hAnsi="Georgia"/>
                <w:sz w:val="20"/>
                <w:szCs w:val="20"/>
              </w:rPr>
              <w:t>../../../pharmaceuticalTreatment</w:t>
            </w:r>
          </w:p>
        </w:tc>
        <w:tc>
          <w:tcPr>
            <w:tcW w:w="1276" w:type="dxa"/>
          </w:tcPr>
          <w:p w14:paraId="6707D6A8" w14:textId="77777777" w:rsidR="00AC7D93" w:rsidRPr="00CD5E58" w:rsidRDefault="00AC7D93" w:rsidP="00116207">
            <w:pPr>
              <w:rPr>
                <w:szCs w:val="20"/>
              </w:rPr>
            </w:pPr>
            <w:r w:rsidRPr="00CD5E58">
              <w:rPr>
                <w:szCs w:val="20"/>
              </w:rPr>
              <w:t>CVType</w:t>
            </w:r>
          </w:p>
          <w:p w14:paraId="32C2E95D" w14:textId="77777777" w:rsidR="00AC7D93" w:rsidRPr="00CD5E58" w:rsidRDefault="00AC7D93" w:rsidP="00116207">
            <w:pPr>
              <w:rPr>
                <w:szCs w:val="20"/>
              </w:rPr>
            </w:pPr>
          </w:p>
        </w:tc>
        <w:tc>
          <w:tcPr>
            <w:tcW w:w="4110" w:type="dxa"/>
          </w:tcPr>
          <w:p w14:paraId="7BC2DEB3" w14:textId="669F2BD6" w:rsidR="00AC7D93" w:rsidRPr="00CD5E58" w:rsidRDefault="00AC7D93" w:rsidP="00116207">
            <w:pPr>
              <w:rPr>
                <w:szCs w:val="20"/>
              </w:rPr>
            </w:pPr>
            <w:r w:rsidRPr="00CD5E58">
              <w:rPr>
                <w:szCs w:val="20"/>
              </w:rPr>
              <w:t>Kod och klartext som anger uppgift om den eller de läkemedel som används vid en uppmärksammad behandling.</w:t>
            </w:r>
            <w:r w:rsidRPr="00CD5E58">
              <w:rPr>
                <w:szCs w:val="20"/>
              </w:rPr>
              <w:br/>
            </w:r>
            <w:r w:rsidRPr="00594EC2">
              <w:rPr>
                <w:szCs w:val="20"/>
              </w:rPr>
              <w:t>ATC-kod (1.2.752.129.2.2.3.1.1</w:t>
            </w:r>
            <w:r>
              <w:rPr>
                <w:szCs w:val="20"/>
              </w:rPr>
              <w:t>), [R13].</w:t>
            </w:r>
          </w:p>
        </w:tc>
        <w:tc>
          <w:tcPr>
            <w:tcW w:w="1560" w:type="dxa"/>
          </w:tcPr>
          <w:p w14:paraId="7DE67674" w14:textId="77777777" w:rsidR="00AC7D93" w:rsidRPr="00CD5E58" w:rsidRDefault="00AC7D93" w:rsidP="00116207">
            <w:pPr>
              <w:pStyle w:val="TableParagraph"/>
              <w:spacing w:line="226" w:lineRule="exact"/>
              <w:ind w:left="102"/>
              <w:rPr>
                <w:rFonts w:ascii="Georgia" w:hAnsi="Georgia"/>
                <w:spacing w:val="-1"/>
                <w:sz w:val="20"/>
                <w:szCs w:val="20"/>
              </w:rPr>
            </w:pPr>
            <w:r w:rsidRPr="00CD5E58">
              <w:rPr>
                <w:rFonts w:ascii="Georgia" w:hAnsi="Georgia"/>
                <w:spacing w:val="-1"/>
                <w:sz w:val="20"/>
                <w:szCs w:val="20"/>
              </w:rPr>
              <w:t>0..*</w:t>
            </w:r>
          </w:p>
        </w:tc>
      </w:tr>
      <w:tr w:rsidR="00AC7D93" w14:paraId="0713988E" w14:textId="77777777" w:rsidTr="004E08C2">
        <w:tc>
          <w:tcPr>
            <w:tcW w:w="2660" w:type="dxa"/>
          </w:tcPr>
          <w:p w14:paraId="02DCA968"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276" w:type="dxa"/>
          </w:tcPr>
          <w:p w14:paraId="665BAD48" w14:textId="77777777" w:rsidR="00AC7D93" w:rsidRPr="00417363" w:rsidRDefault="00AC7D93" w:rsidP="00116207">
            <w:pPr>
              <w:rPr>
                <w:szCs w:val="20"/>
              </w:rPr>
            </w:pPr>
            <w:r w:rsidRPr="00417363">
              <w:rPr>
                <w:szCs w:val="20"/>
              </w:rPr>
              <w:t>string</w:t>
            </w:r>
          </w:p>
        </w:tc>
        <w:tc>
          <w:tcPr>
            <w:tcW w:w="4110" w:type="dxa"/>
          </w:tcPr>
          <w:p w14:paraId="66138D54" w14:textId="77777777" w:rsidR="00AC7D93" w:rsidRPr="00417363" w:rsidRDefault="00AC7D93" w:rsidP="00116207">
            <w:pPr>
              <w:rPr>
                <w:szCs w:val="20"/>
              </w:rPr>
            </w:pPr>
            <w:r w:rsidRPr="00417363">
              <w:rPr>
                <w:szCs w:val="20"/>
              </w:rPr>
              <w:t>Läkemedlets (ATC-)kod. Om code anges måste också codeSystem och displayName anges.</w:t>
            </w:r>
          </w:p>
        </w:tc>
        <w:tc>
          <w:tcPr>
            <w:tcW w:w="1560" w:type="dxa"/>
          </w:tcPr>
          <w:p w14:paraId="1721CF1F"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18DAAFED" w14:textId="77777777" w:rsidTr="004E08C2">
        <w:tc>
          <w:tcPr>
            <w:tcW w:w="2660" w:type="dxa"/>
          </w:tcPr>
          <w:p w14:paraId="15D02D38"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lastRenderedPageBreak/>
              <w:t>../../../../displayName</w:t>
            </w:r>
          </w:p>
        </w:tc>
        <w:tc>
          <w:tcPr>
            <w:tcW w:w="1276" w:type="dxa"/>
          </w:tcPr>
          <w:p w14:paraId="6E638892" w14:textId="77777777" w:rsidR="00AC7D93" w:rsidRPr="00417363" w:rsidRDefault="00AC7D93" w:rsidP="00116207">
            <w:pPr>
              <w:rPr>
                <w:szCs w:val="20"/>
              </w:rPr>
            </w:pPr>
            <w:r w:rsidRPr="00417363">
              <w:rPr>
                <w:szCs w:val="20"/>
              </w:rPr>
              <w:t>string</w:t>
            </w:r>
          </w:p>
        </w:tc>
        <w:tc>
          <w:tcPr>
            <w:tcW w:w="4110" w:type="dxa"/>
          </w:tcPr>
          <w:p w14:paraId="7B7B30F6" w14:textId="77777777" w:rsidR="00AC7D93" w:rsidRPr="00417363" w:rsidRDefault="00AC7D93" w:rsidP="00116207">
            <w:pPr>
              <w:rPr>
                <w:szCs w:val="20"/>
              </w:rPr>
            </w:pPr>
            <w:r w:rsidRPr="00417363">
              <w:rPr>
                <w:szCs w:val="20"/>
              </w:rPr>
              <w:t>Klartext för läkemedel (namn på läkemedel). Om displayName anges måste också code och codeSystem anges.</w:t>
            </w:r>
          </w:p>
        </w:tc>
        <w:tc>
          <w:tcPr>
            <w:tcW w:w="1560" w:type="dxa"/>
          </w:tcPr>
          <w:p w14:paraId="40124B2C"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574B7977" w14:textId="77777777" w:rsidTr="004E08C2">
        <w:tc>
          <w:tcPr>
            <w:tcW w:w="2660" w:type="dxa"/>
          </w:tcPr>
          <w:p w14:paraId="189BE1E1"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276" w:type="dxa"/>
          </w:tcPr>
          <w:p w14:paraId="2F3532DB" w14:textId="77777777" w:rsidR="00AC7D93" w:rsidRPr="00417363" w:rsidRDefault="00AC7D93" w:rsidP="00116207">
            <w:pPr>
              <w:rPr>
                <w:szCs w:val="20"/>
              </w:rPr>
            </w:pPr>
            <w:r w:rsidRPr="00417363">
              <w:rPr>
                <w:szCs w:val="20"/>
              </w:rPr>
              <w:t>string</w:t>
            </w:r>
          </w:p>
        </w:tc>
        <w:tc>
          <w:tcPr>
            <w:tcW w:w="4110" w:type="dxa"/>
          </w:tcPr>
          <w:p w14:paraId="26ECC54A" w14:textId="77777777" w:rsidR="00AC7D93" w:rsidRPr="00417363" w:rsidRDefault="00AC7D93" w:rsidP="00116207">
            <w:pPr>
              <w:rPr>
                <w:szCs w:val="20"/>
              </w:rPr>
            </w:pPr>
            <w:r w:rsidRPr="00417363">
              <w:rPr>
                <w:spacing w:val="-1"/>
                <w:szCs w:val="20"/>
              </w:rPr>
              <w:t>OID för kodsystem. Om codeSystem anges måste också code och displayName anges.</w:t>
            </w:r>
          </w:p>
        </w:tc>
        <w:tc>
          <w:tcPr>
            <w:tcW w:w="1560" w:type="dxa"/>
          </w:tcPr>
          <w:p w14:paraId="64597788"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200DEE75" w14:textId="77777777" w:rsidTr="004E08C2">
        <w:tc>
          <w:tcPr>
            <w:tcW w:w="2660" w:type="dxa"/>
          </w:tcPr>
          <w:p w14:paraId="057FBB00"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276" w:type="dxa"/>
          </w:tcPr>
          <w:p w14:paraId="1035B0A4" w14:textId="77777777" w:rsidR="00AC7D93" w:rsidRPr="00417363" w:rsidRDefault="00AC7D93" w:rsidP="00116207">
            <w:pPr>
              <w:rPr>
                <w:szCs w:val="20"/>
              </w:rPr>
            </w:pPr>
            <w:r w:rsidRPr="00417363">
              <w:rPr>
                <w:szCs w:val="20"/>
              </w:rPr>
              <w:t>string</w:t>
            </w:r>
          </w:p>
        </w:tc>
        <w:tc>
          <w:tcPr>
            <w:tcW w:w="4110" w:type="dxa"/>
          </w:tcPr>
          <w:p w14:paraId="76C63B8C" w14:textId="77777777" w:rsidR="00AC7D93" w:rsidRPr="00417363" w:rsidRDefault="00AC7D93" w:rsidP="00116207">
            <w:pPr>
              <w:rPr>
                <w:spacing w:val="-1"/>
                <w:szCs w:val="20"/>
              </w:rPr>
            </w:pPr>
            <w:r w:rsidRPr="00417363">
              <w:rPr>
                <w:spacing w:val="-1"/>
                <w:szCs w:val="20"/>
              </w:rPr>
              <w:t>Klartext för kodsystem.</w:t>
            </w:r>
          </w:p>
        </w:tc>
        <w:tc>
          <w:tcPr>
            <w:tcW w:w="1560" w:type="dxa"/>
          </w:tcPr>
          <w:p w14:paraId="2DE75E00"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30A910C1" w14:textId="77777777" w:rsidTr="004E08C2">
        <w:tc>
          <w:tcPr>
            <w:tcW w:w="2660" w:type="dxa"/>
          </w:tcPr>
          <w:p w14:paraId="5181CAC8"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276" w:type="dxa"/>
          </w:tcPr>
          <w:p w14:paraId="7B4D310C" w14:textId="77777777" w:rsidR="00AC7D93" w:rsidRPr="00417363" w:rsidRDefault="00AC7D93" w:rsidP="00116207">
            <w:pPr>
              <w:rPr>
                <w:szCs w:val="20"/>
              </w:rPr>
            </w:pPr>
            <w:r w:rsidRPr="00417363">
              <w:rPr>
                <w:szCs w:val="20"/>
              </w:rPr>
              <w:t>string</w:t>
            </w:r>
          </w:p>
        </w:tc>
        <w:tc>
          <w:tcPr>
            <w:tcW w:w="4110" w:type="dxa"/>
          </w:tcPr>
          <w:p w14:paraId="5B5F83C2" w14:textId="77777777" w:rsidR="00AC7D93" w:rsidRPr="00417363" w:rsidRDefault="00AC7D93" w:rsidP="00116207">
            <w:pPr>
              <w:rPr>
                <w:spacing w:val="-1"/>
                <w:szCs w:val="20"/>
              </w:rPr>
            </w:pPr>
            <w:r w:rsidRPr="00417363">
              <w:rPr>
                <w:spacing w:val="-1"/>
                <w:szCs w:val="20"/>
              </w:rPr>
              <w:t>Kodsystemsversion.</w:t>
            </w:r>
          </w:p>
        </w:tc>
        <w:tc>
          <w:tcPr>
            <w:tcW w:w="1560" w:type="dxa"/>
          </w:tcPr>
          <w:p w14:paraId="7A4E809D"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6B9B5455" w14:textId="77777777" w:rsidTr="004E08C2">
        <w:tc>
          <w:tcPr>
            <w:tcW w:w="2660" w:type="dxa"/>
          </w:tcPr>
          <w:p w14:paraId="60F4908E"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276" w:type="dxa"/>
          </w:tcPr>
          <w:p w14:paraId="215A8CA0" w14:textId="77777777" w:rsidR="00AC7D93" w:rsidRPr="00417363" w:rsidRDefault="00AC7D93" w:rsidP="00116207">
            <w:pPr>
              <w:rPr>
                <w:szCs w:val="20"/>
              </w:rPr>
            </w:pPr>
            <w:r w:rsidRPr="00417363">
              <w:rPr>
                <w:szCs w:val="20"/>
              </w:rPr>
              <w:t>string</w:t>
            </w:r>
          </w:p>
        </w:tc>
        <w:tc>
          <w:tcPr>
            <w:tcW w:w="4110" w:type="dxa"/>
          </w:tcPr>
          <w:p w14:paraId="506DCDC6" w14:textId="77777777" w:rsidR="00C41F73" w:rsidRDefault="00AC7D93" w:rsidP="00116207">
            <w:pPr>
              <w:rPr>
                <w:szCs w:val="20"/>
              </w:rPr>
            </w:pPr>
            <w:r w:rsidRPr="00417363">
              <w:rPr>
                <w:szCs w:val="20"/>
              </w:rPr>
              <w:t xml:space="preserve">Används i de fall kod finns i ett lokalt kodverk som ej är identifierat med OID eller när kod helt saknas. I sådana fall </w:t>
            </w:r>
            <w:r>
              <w:rPr>
                <w:szCs w:val="20"/>
              </w:rPr>
              <w:t>ska</w:t>
            </w:r>
            <w:r w:rsidRPr="00417363">
              <w:rPr>
                <w:szCs w:val="20"/>
              </w:rPr>
              <w:t xml:space="preserve"> en beskrivande text anges i originalText. </w:t>
            </w:r>
          </w:p>
          <w:p w14:paraId="769872D1" w14:textId="77777777" w:rsidR="00C41F73" w:rsidRDefault="00C41F73" w:rsidP="00116207">
            <w:pPr>
              <w:rPr>
                <w:szCs w:val="20"/>
              </w:rPr>
            </w:pPr>
          </w:p>
          <w:p w14:paraId="29D1A553" w14:textId="66FBCB92" w:rsidR="00AC7D93" w:rsidRPr="00417363" w:rsidRDefault="00C41F73" w:rsidP="00116207">
            <w:pPr>
              <w:rPr>
                <w:spacing w:val="-1"/>
                <w:szCs w:val="20"/>
              </w:rPr>
            </w:pPr>
            <w:r w:rsidRPr="00C41F73">
              <w:rPr>
                <w:szCs w:val="20"/>
              </w:rPr>
              <w:t>Om originalText anges ska inget annat värde i pharmaceuticalTreatment anges.</w:t>
            </w:r>
          </w:p>
        </w:tc>
        <w:tc>
          <w:tcPr>
            <w:tcW w:w="1560" w:type="dxa"/>
          </w:tcPr>
          <w:p w14:paraId="6AC03AC4"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6BD78AFD" w14:textId="77777777" w:rsidTr="004E08C2">
        <w:tc>
          <w:tcPr>
            <w:tcW w:w="2660" w:type="dxa"/>
          </w:tcPr>
          <w:p w14:paraId="40FF26A2"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276" w:type="dxa"/>
          </w:tcPr>
          <w:p w14:paraId="1779E21B" w14:textId="77777777" w:rsidR="00AC7D93" w:rsidRPr="00417363" w:rsidRDefault="00AC7D93" w:rsidP="00116207">
            <w:pPr>
              <w:rPr>
                <w:szCs w:val="20"/>
              </w:rPr>
            </w:pPr>
            <w:r w:rsidRPr="00417363">
              <w:rPr>
                <w:szCs w:val="20"/>
                <w:lang w:val="en-US"/>
              </w:rPr>
              <w:t>CommunicableDiseaseType</w:t>
            </w:r>
          </w:p>
        </w:tc>
        <w:tc>
          <w:tcPr>
            <w:tcW w:w="4110" w:type="dxa"/>
          </w:tcPr>
          <w:p w14:paraId="39E3E3B3" w14:textId="77777777" w:rsidR="00AC7D93" w:rsidRPr="00417363" w:rsidRDefault="00AC7D93" w:rsidP="00116207">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76A32536"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381EA09A" w14:textId="77777777" w:rsidTr="004E08C2">
        <w:tc>
          <w:tcPr>
            <w:tcW w:w="2660" w:type="dxa"/>
          </w:tcPr>
          <w:p w14:paraId="46FC0E36"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276" w:type="dxa"/>
          </w:tcPr>
          <w:p w14:paraId="4EBA02A9" w14:textId="77777777" w:rsidR="00AC7D93" w:rsidRPr="00417363" w:rsidRDefault="00AC7D93" w:rsidP="00116207">
            <w:pPr>
              <w:rPr>
                <w:szCs w:val="20"/>
                <w:lang w:val="en-US"/>
              </w:rPr>
            </w:pPr>
            <w:r w:rsidRPr="00417363">
              <w:rPr>
                <w:szCs w:val="20"/>
              </w:rPr>
              <w:t>CVType</w:t>
            </w:r>
          </w:p>
        </w:tc>
        <w:tc>
          <w:tcPr>
            <w:tcW w:w="4110" w:type="dxa"/>
          </w:tcPr>
          <w:p w14:paraId="5104ED74" w14:textId="77777777" w:rsidR="00AC7D93" w:rsidRPr="00417363" w:rsidRDefault="00AC7D93" w:rsidP="00116207">
            <w:pPr>
              <w:rPr>
                <w:szCs w:val="20"/>
              </w:rPr>
            </w:pPr>
            <w:r w:rsidRPr="00417363">
              <w:rPr>
                <w:szCs w:val="20"/>
              </w:rPr>
              <w:t xml:space="preserve">Kod som anger en precisering av vilken smittsam sjukdom som </w:t>
            </w:r>
            <w:r>
              <w:t>hälso</w:t>
            </w:r>
            <w:r w:rsidRPr="002B336D">
              <w:t xml:space="preserve">- och </w:t>
            </w:r>
            <w:r>
              <w:t>sjukvårds</w:t>
            </w:r>
            <w:r w:rsidRPr="00417363">
              <w:rPr>
                <w:szCs w:val="20"/>
              </w:rPr>
              <w:t>tagaren har. Bör anges som ICD10-kod</w:t>
            </w:r>
            <w:r>
              <w:rPr>
                <w:szCs w:val="20"/>
              </w:rPr>
              <w:t>, [R13].</w:t>
            </w:r>
          </w:p>
          <w:p w14:paraId="45164FBC" w14:textId="77777777" w:rsidR="00AC7D93" w:rsidRPr="00417363" w:rsidRDefault="00AC7D93" w:rsidP="00116207">
            <w:pPr>
              <w:rPr>
                <w:szCs w:val="20"/>
              </w:rPr>
            </w:pPr>
          </w:p>
        </w:tc>
        <w:tc>
          <w:tcPr>
            <w:tcW w:w="1560" w:type="dxa"/>
          </w:tcPr>
          <w:p w14:paraId="03FDBBEA"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AC7D93" w14:paraId="13355275" w14:textId="77777777" w:rsidTr="004E08C2">
        <w:tc>
          <w:tcPr>
            <w:tcW w:w="2660" w:type="dxa"/>
          </w:tcPr>
          <w:p w14:paraId="0A040E50" w14:textId="77777777" w:rsidR="00AC7D93" w:rsidRPr="00417363" w:rsidRDefault="00AC7D93" w:rsidP="00116207">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276" w:type="dxa"/>
          </w:tcPr>
          <w:p w14:paraId="58A5C8C9" w14:textId="77777777" w:rsidR="00AC7D93" w:rsidRPr="00417363" w:rsidRDefault="00AC7D93" w:rsidP="00116207">
            <w:pPr>
              <w:rPr>
                <w:szCs w:val="20"/>
              </w:rPr>
            </w:pPr>
            <w:r w:rsidRPr="00417363">
              <w:rPr>
                <w:szCs w:val="20"/>
              </w:rPr>
              <w:t>string</w:t>
            </w:r>
          </w:p>
        </w:tc>
        <w:tc>
          <w:tcPr>
            <w:tcW w:w="4110" w:type="dxa"/>
          </w:tcPr>
          <w:p w14:paraId="6B14A9EC" w14:textId="77777777" w:rsidR="00AC7D93" w:rsidRPr="00417363" w:rsidRDefault="00AC7D93" w:rsidP="00116207">
            <w:pPr>
              <w:rPr>
                <w:szCs w:val="20"/>
              </w:rPr>
            </w:pPr>
            <w:r w:rsidRPr="00417363">
              <w:rPr>
                <w:szCs w:val="20"/>
              </w:rPr>
              <w:t>Kod. Om code anges måste också codeSystem och displayName också anges.</w:t>
            </w:r>
          </w:p>
        </w:tc>
        <w:tc>
          <w:tcPr>
            <w:tcW w:w="1560" w:type="dxa"/>
          </w:tcPr>
          <w:p w14:paraId="12C7B9F3"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5B5AABF2" w14:textId="77777777" w:rsidTr="004E08C2">
        <w:tc>
          <w:tcPr>
            <w:tcW w:w="2660" w:type="dxa"/>
          </w:tcPr>
          <w:p w14:paraId="7FA9084D"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276" w:type="dxa"/>
          </w:tcPr>
          <w:p w14:paraId="12B05BD9" w14:textId="77777777" w:rsidR="00AC7D93" w:rsidRPr="00417363" w:rsidRDefault="00AC7D93" w:rsidP="00116207">
            <w:pPr>
              <w:rPr>
                <w:szCs w:val="20"/>
              </w:rPr>
            </w:pPr>
            <w:r w:rsidRPr="00417363">
              <w:rPr>
                <w:szCs w:val="20"/>
              </w:rPr>
              <w:t>string</w:t>
            </w:r>
          </w:p>
        </w:tc>
        <w:tc>
          <w:tcPr>
            <w:tcW w:w="4110" w:type="dxa"/>
          </w:tcPr>
          <w:p w14:paraId="12C060A3" w14:textId="77777777" w:rsidR="00AC7D93" w:rsidRPr="00417363" w:rsidRDefault="00AC7D93" w:rsidP="00116207">
            <w:pPr>
              <w:rPr>
                <w:szCs w:val="20"/>
              </w:rPr>
            </w:pPr>
            <w:r w:rsidRPr="00417363">
              <w:rPr>
                <w:szCs w:val="20"/>
              </w:rPr>
              <w:t>Klartext. Om displayName anges måste också code och codeSystem anges.</w:t>
            </w:r>
          </w:p>
        </w:tc>
        <w:tc>
          <w:tcPr>
            <w:tcW w:w="1560" w:type="dxa"/>
          </w:tcPr>
          <w:p w14:paraId="794807A8"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298A8F44" w14:textId="77777777" w:rsidTr="004E08C2">
        <w:tc>
          <w:tcPr>
            <w:tcW w:w="2660" w:type="dxa"/>
          </w:tcPr>
          <w:p w14:paraId="40833CC1"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276" w:type="dxa"/>
          </w:tcPr>
          <w:p w14:paraId="05BE89CA" w14:textId="77777777" w:rsidR="00AC7D93" w:rsidRPr="00417363" w:rsidRDefault="00AC7D93" w:rsidP="00116207">
            <w:pPr>
              <w:rPr>
                <w:szCs w:val="20"/>
              </w:rPr>
            </w:pPr>
            <w:r w:rsidRPr="00417363">
              <w:rPr>
                <w:szCs w:val="20"/>
              </w:rPr>
              <w:t>string</w:t>
            </w:r>
          </w:p>
        </w:tc>
        <w:tc>
          <w:tcPr>
            <w:tcW w:w="4110" w:type="dxa"/>
          </w:tcPr>
          <w:p w14:paraId="79B8BD68" w14:textId="77777777" w:rsidR="00AC7D93" w:rsidRPr="00417363" w:rsidRDefault="00AC7D93" w:rsidP="00116207">
            <w:pPr>
              <w:rPr>
                <w:szCs w:val="20"/>
              </w:rPr>
            </w:pPr>
            <w:r w:rsidRPr="00417363">
              <w:rPr>
                <w:szCs w:val="20"/>
              </w:rPr>
              <w:t>OID för kodsystem. Om codeSystem anges måste också code och displayName anges.</w:t>
            </w:r>
          </w:p>
        </w:tc>
        <w:tc>
          <w:tcPr>
            <w:tcW w:w="1560" w:type="dxa"/>
          </w:tcPr>
          <w:p w14:paraId="3F47335F"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405096FD" w14:textId="77777777" w:rsidTr="004E08C2">
        <w:tc>
          <w:tcPr>
            <w:tcW w:w="2660" w:type="dxa"/>
          </w:tcPr>
          <w:p w14:paraId="43A6EFAE"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276" w:type="dxa"/>
          </w:tcPr>
          <w:p w14:paraId="7645C717" w14:textId="77777777" w:rsidR="00AC7D93" w:rsidRPr="00417363" w:rsidRDefault="00AC7D93" w:rsidP="00116207">
            <w:pPr>
              <w:rPr>
                <w:szCs w:val="20"/>
              </w:rPr>
            </w:pPr>
            <w:r w:rsidRPr="00417363">
              <w:rPr>
                <w:szCs w:val="20"/>
              </w:rPr>
              <w:t>string</w:t>
            </w:r>
          </w:p>
        </w:tc>
        <w:tc>
          <w:tcPr>
            <w:tcW w:w="4110" w:type="dxa"/>
          </w:tcPr>
          <w:p w14:paraId="6DF3B83C" w14:textId="77777777" w:rsidR="00AC7D93" w:rsidRPr="00417363" w:rsidRDefault="00AC7D93" w:rsidP="00116207">
            <w:pPr>
              <w:rPr>
                <w:szCs w:val="20"/>
              </w:rPr>
            </w:pPr>
            <w:r w:rsidRPr="00417363">
              <w:rPr>
                <w:szCs w:val="20"/>
              </w:rPr>
              <w:t>Klartext för kodsystem.</w:t>
            </w:r>
          </w:p>
        </w:tc>
        <w:tc>
          <w:tcPr>
            <w:tcW w:w="1560" w:type="dxa"/>
          </w:tcPr>
          <w:p w14:paraId="39EFD1CE"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2A447244" w14:textId="77777777" w:rsidTr="004E08C2">
        <w:tc>
          <w:tcPr>
            <w:tcW w:w="2660" w:type="dxa"/>
          </w:tcPr>
          <w:p w14:paraId="6EBD48DD"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276" w:type="dxa"/>
          </w:tcPr>
          <w:p w14:paraId="6EA14822" w14:textId="77777777" w:rsidR="00AC7D93" w:rsidRPr="00417363" w:rsidRDefault="00AC7D93" w:rsidP="00116207">
            <w:pPr>
              <w:rPr>
                <w:szCs w:val="20"/>
              </w:rPr>
            </w:pPr>
            <w:r w:rsidRPr="00417363">
              <w:rPr>
                <w:szCs w:val="20"/>
              </w:rPr>
              <w:t>string</w:t>
            </w:r>
          </w:p>
        </w:tc>
        <w:tc>
          <w:tcPr>
            <w:tcW w:w="4110" w:type="dxa"/>
          </w:tcPr>
          <w:p w14:paraId="3C593850" w14:textId="77777777" w:rsidR="00AC7D93" w:rsidRPr="00417363" w:rsidRDefault="00AC7D93" w:rsidP="00116207">
            <w:pPr>
              <w:rPr>
                <w:szCs w:val="20"/>
              </w:rPr>
            </w:pPr>
            <w:r w:rsidRPr="00417363">
              <w:rPr>
                <w:szCs w:val="20"/>
              </w:rPr>
              <w:t>Kodsystemsversion.</w:t>
            </w:r>
          </w:p>
        </w:tc>
        <w:tc>
          <w:tcPr>
            <w:tcW w:w="1560" w:type="dxa"/>
          </w:tcPr>
          <w:p w14:paraId="45D2278F"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1786BDAC" w14:textId="77777777" w:rsidTr="004E08C2">
        <w:tc>
          <w:tcPr>
            <w:tcW w:w="2660" w:type="dxa"/>
          </w:tcPr>
          <w:p w14:paraId="1EE061F6"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276" w:type="dxa"/>
          </w:tcPr>
          <w:p w14:paraId="211AEA3E" w14:textId="77777777" w:rsidR="00AC7D93" w:rsidRPr="00417363" w:rsidRDefault="00AC7D93" w:rsidP="00116207">
            <w:pPr>
              <w:rPr>
                <w:szCs w:val="20"/>
              </w:rPr>
            </w:pPr>
            <w:r w:rsidRPr="00417363">
              <w:rPr>
                <w:szCs w:val="20"/>
              </w:rPr>
              <w:t>string</w:t>
            </w:r>
          </w:p>
        </w:tc>
        <w:tc>
          <w:tcPr>
            <w:tcW w:w="4110" w:type="dxa"/>
          </w:tcPr>
          <w:p w14:paraId="557D8CF3" w14:textId="77777777" w:rsidR="00C41F73" w:rsidRDefault="00AC7D93" w:rsidP="00116207">
            <w:pPr>
              <w:rPr>
                <w:szCs w:val="20"/>
              </w:rPr>
            </w:pPr>
            <w:r w:rsidRPr="00417363">
              <w:rPr>
                <w:szCs w:val="20"/>
              </w:rPr>
              <w:t xml:space="preserve">Används i de fall kod finns i ett lokalt kodverk som ej är identifierat med OID eller när kod helt saknas. I sådana fall </w:t>
            </w:r>
            <w:r>
              <w:rPr>
                <w:szCs w:val="20"/>
              </w:rPr>
              <w:t>ska</w:t>
            </w:r>
            <w:r w:rsidRPr="00417363">
              <w:rPr>
                <w:szCs w:val="20"/>
              </w:rPr>
              <w:t xml:space="preserve"> </w:t>
            </w:r>
            <w:r w:rsidRPr="00417363">
              <w:rPr>
                <w:szCs w:val="20"/>
              </w:rPr>
              <w:lastRenderedPageBreak/>
              <w:t xml:space="preserve">en beskrivande text anges i originalText. </w:t>
            </w:r>
          </w:p>
          <w:p w14:paraId="12C9B05F" w14:textId="77777777" w:rsidR="00C41F73" w:rsidRDefault="00C41F73" w:rsidP="00116207">
            <w:pPr>
              <w:rPr>
                <w:szCs w:val="20"/>
              </w:rPr>
            </w:pPr>
          </w:p>
          <w:p w14:paraId="20991821" w14:textId="46FA0177" w:rsidR="00AC7D93" w:rsidRPr="00417363" w:rsidRDefault="00967742" w:rsidP="00116207">
            <w:pPr>
              <w:rPr>
                <w:szCs w:val="20"/>
              </w:rPr>
            </w:pPr>
            <w:r w:rsidRPr="00967742">
              <w:rPr>
                <w:szCs w:val="20"/>
              </w:rPr>
              <w:t xml:space="preserve">Om originalText anges ska inget annat värde i </w:t>
            </w:r>
            <w:r w:rsidRPr="00417363">
              <w:rPr>
                <w:szCs w:val="20"/>
              </w:rPr>
              <w:t>communicableDiseaseCode</w:t>
            </w:r>
            <w:r w:rsidRPr="00967742">
              <w:rPr>
                <w:szCs w:val="20"/>
              </w:rPr>
              <w:t xml:space="preserve"> anges.</w:t>
            </w:r>
          </w:p>
        </w:tc>
        <w:tc>
          <w:tcPr>
            <w:tcW w:w="1560" w:type="dxa"/>
          </w:tcPr>
          <w:p w14:paraId="2C3F6808"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AC7D93" w14:paraId="2734AEB9" w14:textId="77777777" w:rsidTr="004E08C2">
        <w:tc>
          <w:tcPr>
            <w:tcW w:w="2660" w:type="dxa"/>
          </w:tcPr>
          <w:p w14:paraId="27271CE5"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276" w:type="dxa"/>
          </w:tcPr>
          <w:p w14:paraId="228C3384" w14:textId="77777777" w:rsidR="00AC7D93" w:rsidRPr="00417363" w:rsidRDefault="00AC7D93" w:rsidP="00116207">
            <w:pPr>
              <w:rPr>
                <w:szCs w:val="20"/>
              </w:rPr>
            </w:pPr>
            <w:r w:rsidRPr="00417363">
              <w:rPr>
                <w:szCs w:val="20"/>
              </w:rPr>
              <w:t>CVType</w:t>
            </w:r>
          </w:p>
        </w:tc>
        <w:tc>
          <w:tcPr>
            <w:tcW w:w="4110" w:type="dxa"/>
          </w:tcPr>
          <w:p w14:paraId="77A11CE0" w14:textId="77777777" w:rsidR="00AC7D93" w:rsidRPr="00417363" w:rsidRDefault="00AC7D93" w:rsidP="00116207">
            <w:pPr>
              <w:rPr>
                <w:szCs w:val="20"/>
              </w:rPr>
            </w:pPr>
            <w:r w:rsidRPr="00417363">
              <w:rPr>
                <w:szCs w:val="20"/>
              </w:rPr>
              <w:t>Kod som anger hur den uppmärksammade sjukdomen smittar. Obligatorisk uppgift om det styrs av författning</w:t>
            </w:r>
            <w:r w:rsidRPr="00594EC2">
              <w:rPr>
                <w:szCs w:val="20"/>
              </w:rPr>
              <w:t>. KV Smittväg.</w:t>
            </w:r>
          </w:p>
        </w:tc>
        <w:tc>
          <w:tcPr>
            <w:tcW w:w="1560" w:type="dxa"/>
          </w:tcPr>
          <w:p w14:paraId="7ADDB9FA"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7E8CBE6D" w14:textId="77777777" w:rsidTr="004E08C2">
        <w:tc>
          <w:tcPr>
            <w:tcW w:w="2660" w:type="dxa"/>
          </w:tcPr>
          <w:p w14:paraId="2B1FAF46"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276" w:type="dxa"/>
          </w:tcPr>
          <w:p w14:paraId="7993CF84" w14:textId="77777777" w:rsidR="00AC7D93" w:rsidRPr="00417363" w:rsidRDefault="00AC7D93" w:rsidP="00116207">
            <w:pPr>
              <w:rPr>
                <w:szCs w:val="20"/>
              </w:rPr>
            </w:pPr>
            <w:r w:rsidRPr="00417363">
              <w:rPr>
                <w:szCs w:val="20"/>
              </w:rPr>
              <w:t>string</w:t>
            </w:r>
          </w:p>
        </w:tc>
        <w:tc>
          <w:tcPr>
            <w:tcW w:w="4110" w:type="dxa"/>
          </w:tcPr>
          <w:p w14:paraId="368CF8E9" w14:textId="77777777" w:rsidR="00AC7D93" w:rsidRPr="00417363" w:rsidRDefault="00AC7D93" w:rsidP="00116207">
            <w:pPr>
              <w:rPr>
                <w:szCs w:val="20"/>
              </w:rPr>
            </w:pPr>
            <w:r w:rsidRPr="00417363">
              <w:rPr>
                <w:szCs w:val="20"/>
              </w:rPr>
              <w:t>Kod. Om code anges måste också codeSystem och displayName också anges.</w:t>
            </w:r>
          </w:p>
        </w:tc>
        <w:tc>
          <w:tcPr>
            <w:tcW w:w="1560" w:type="dxa"/>
          </w:tcPr>
          <w:p w14:paraId="5935C328"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71D3563D" w14:textId="77777777" w:rsidTr="004E08C2">
        <w:tc>
          <w:tcPr>
            <w:tcW w:w="2660" w:type="dxa"/>
          </w:tcPr>
          <w:p w14:paraId="78726730"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276" w:type="dxa"/>
          </w:tcPr>
          <w:p w14:paraId="57ED8590" w14:textId="77777777" w:rsidR="00AC7D93" w:rsidRPr="00417363" w:rsidRDefault="00AC7D93" w:rsidP="00116207">
            <w:pPr>
              <w:rPr>
                <w:szCs w:val="20"/>
              </w:rPr>
            </w:pPr>
            <w:r w:rsidRPr="00417363">
              <w:rPr>
                <w:szCs w:val="20"/>
              </w:rPr>
              <w:t>string</w:t>
            </w:r>
          </w:p>
        </w:tc>
        <w:tc>
          <w:tcPr>
            <w:tcW w:w="4110" w:type="dxa"/>
          </w:tcPr>
          <w:p w14:paraId="4E29B928" w14:textId="77777777" w:rsidR="00AC7D93" w:rsidRPr="00417363" w:rsidRDefault="00AC7D93" w:rsidP="00116207">
            <w:pPr>
              <w:rPr>
                <w:szCs w:val="20"/>
              </w:rPr>
            </w:pPr>
            <w:r w:rsidRPr="00417363">
              <w:rPr>
                <w:szCs w:val="20"/>
              </w:rPr>
              <w:t>Klartext. Om displayName anges måste också code och codeSystem anges.</w:t>
            </w:r>
          </w:p>
        </w:tc>
        <w:tc>
          <w:tcPr>
            <w:tcW w:w="1560" w:type="dxa"/>
          </w:tcPr>
          <w:p w14:paraId="31B11730"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02F3DAC3" w14:textId="77777777" w:rsidTr="004E08C2">
        <w:tc>
          <w:tcPr>
            <w:tcW w:w="2660" w:type="dxa"/>
          </w:tcPr>
          <w:p w14:paraId="53A05F24"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276" w:type="dxa"/>
          </w:tcPr>
          <w:p w14:paraId="4A6EC105" w14:textId="77777777" w:rsidR="00AC7D93" w:rsidRPr="00417363" w:rsidRDefault="00AC7D93" w:rsidP="00116207">
            <w:pPr>
              <w:rPr>
                <w:szCs w:val="20"/>
              </w:rPr>
            </w:pPr>
            <w:r w:rsidRPr="00417363">
              <w:rPr>
                <w:szCs w:val="20"/>
              </w:rPr>
              <w:t>string</w:t>
            </w:r>
          </w:p>
        </w:tc>
        <w:tc>
          <w:tcPr>
            <w:tcW w:w="4110" w:type="dxa"/>
          </w:tcPr>
          <w:p w14:paraId="15EFA799" w14:textId="77777777" w:rsidR="00AC7D93" w:rsidRPr="00417363" w:rsidRDefault="00AC7D93" w:rsidP="00116207">
            <w:pPr>
              <w:rPr>
                <w:szCs w:val="20"/>
              </w:rPr>
            </w:pPr>
            <w:r w:rsidRPr="00417363">
              <w:rPr>
                <w:szCs w:val="20"/>
              </w:rPr>
              <w:t>OID för kodsystem. Om codeSystem anges måste också code och displayName anges.</w:t>
            </w:r>
          </w:p>
        </w:tc>
        <w:tc>
          <w:tcPr>
            <w:tcW w:w="1560" w:type="dxa"/>
          </w:tcPr>
          <w:p w14:paraId="25FD56B3"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2B1A3814" w14:textId="77777777" w:rsidTr="004E08C2">
        <w:tc>
          <w:tcPr>
            <w:tcW w:w="2660" w:type="dxa"/>
          </w:tcPr>
          <w:p w14:paraId="601C1420"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276" w:type="dxa"/>
          </w:tcPr>
          <w:p w14:paraId="303CECB1" w14:textId="77777777" w:rsidR="00AC7D93" w:rsidRPr="00417363" w:rsidRDefault="00AC7D93" w:rsidP="00116207">
            <w:pPr>
              <w:rPr>
                <w:szCs w:val="20"/>
              </w:rPr>
            </w:pPr>
            <w:r w:rsidRPr="00417363">
              <w:rPr>
                <w:szCs w:val="20"/>
              </w:rPr>
              <w:t>string</w:t>
            </w:r>
          </w:p>
        </w:tc>
        <w:tc>
          <w:tcPr>
            <w:tcW w:w="4110" w:type="dxa"/>
          </w:tcPr>
          <w:p w14:paraId="2C50FD59" w14:textId="77777777" w:rsidR="00AC7D93" w:rsidRPr="00417363" w:rsidRDefault="00AC7D93" w:rsidP="00116207">
            <w:pPr>
              <w:rPr>
                <w:szCs w:val="20"/>
              </w:rPr>
            </w:pPr>
            <w:r w:rsidRPr="00417363">
              <w:rPr>
                <w:szCs w:val="20"/>
              </w:rPr>
              <w:t>Klartext för kodsystem.</w:t>
            </w:r>
          </w:p>
        </w:tc>
        <w:tc>
          <w:tcPr>
            <w:tcW w:w="1560" w:type="dxa"/>
          </w:tcPr>
          <w:p w14:paraId="3A13F7E7"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581BF91D" w14:textId="77777777" w:rsidTr="004E08C2">
        <w:tc>
          <w:tcPr>
            <w:tcW w:w="2660" w:type="dxa"/>
          </w:tcPr>
          <w:p w14:paraId="27E624F8"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276" w:type="dxa"/>
          </w:tcPr>
          <w:p w14:paraId="4324FF6E" w14:textId="77777777" w:rsidR="00AC7D93" w:rsidRPr="00417363" w:rsidRDefault="00AC7D93" w:rsidP="00116207">
            <w:pPr>
              <w:rPr>
                <w:szCs w:val="20"/>
              </w:rPr>
            </w:pPr>
            <w:r w:rsidRPr="00417363">
              <w:rPr>
                <w:szCs w:val="20"/>
              </w:rPr>
              <w:t>string</w:t>
            </w:r>
          </w:p>
        </w:tc>
        <w:tc>
          <w:tcPr>
            <w:tcW w:w="4110" w:type="dxa"/>
          </w:tcPr>
          <w:p w14:paraId="7D6807C8" w14:textId="77777777" w:rsidR="00AC7D93" w:rsidRPr="00417363" w:rsidRDefault="00AC7D93" w:rsidP="00116207">
            <w:pPr>
              <w:rPr>
                <w:szCs w:val="20"/>
              </w:rPr>
            </w:pPr>
            <w:r w:rsidRPr="00417363">
              <w:rPr>
                <w:szCs w:val="20"/>
              </w:rPr>
              <w:t>Kodsystemsversion.</w:t>
            </w:r>
          </w:p>
        </w:tc>
        <w:tc>
          <w:tcPr>
            <w:tcW w:w="1560" w:type="dxa"/>
          </w:tcPr>
          <w:p w14:paraId="1AFF8848"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29CA77A8" w14:textId="77777777" w:rsidTr="004E08C2">
        <w:tc>
          <w:tcPr>
            <w:tcW w:w="2660" w:type="dxa"/>
          </w:tcPr>
          <w:p w14:paraId="4430A7E6"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276" w:type="dxa"/>
          </w:tcPr>
          <w:p w14:paraId="19A5FEA5" w14:textId="77777777" w:rsidR="00AC7D93" w:rsidRPr="00417363" w:rsidRDefault="00AC7D93" w:rsidP="00116207">
            <w:pPr>
              <w:rPr>
                <w:szCs w:val="20"/>
              </w:rPr>
            </w:pPr>
            <w:r w:rsidRPr="00417363">
              <w:rPr>
                <w:szCs w:val="20"/>
              </w:rPr>
              <w:t>string</w:t>
            </w:r>
          </w:p>
        </w:tc>
        <w:tc>
          <w:tcPr>
            <w:tcW w:w="4110" w:type="dxa"/>
          </w:tcPr>
          <w:p w14:paraId="11B7E360" w14:textId="77777777" w:rsidR="00967742" w:rsidRDefault="00AC7D93" w:rsidP="00116207">
            <w:pPr>
              <w:rPr>
                <w:szCs w:val="20"/>
              </w:rPr>
            </w:pPr>
            <w:r w:rsidRPr="00417363">
              <w:rPr>
                <w:szCs w:val="20"/>
              </w:rPr>
              <w:t xml:space="preserve">Används i de fall kod finns i ett lokalt kodverk som ej är identifierat med OID eller när kod helt saknas. I sådana fall </w:t>
            </w:r>
            <w:r>
              <w:rPr>
                <w:szCs w:val="20"/>
              </w:rPr>
              <w:t>ska</w:t>
            </w:r>
            <w:r w:rsidRPr="00417363">
              <w:rPr>
                <w:szCs w:val="20"/>
              </w:rPr>
              <w:t xml:space="preserve"> en beskrivande text anges i originalText. </w:t>
            </w:r>
          </w:p>
          <w:p w14:paraId="025E72D4" w14:textId="77777777" w:rsidR="00967742" w:rsidRDefault="00967742" w:rsidP="00116207">
            <w:pPr>
              <w:rPr>
                <w:szCs w:val="20"/>
              </w:rPr>
            </w:pPr>
          </w:p>
          <w:p w14:paraId="1026BC7D" w14:textId="672B762C" w:rsidR="00AC7D93" w:rsidRPr="00417363" w:rsidRDefault="00EA1B6A" w:rsidP="00116207">
            <w:pPr>
              <w:rPr>
                <w:szCs w:val="20"/>
              </w:rPr>
            </w:pPr>
            <w:r w:rsidRPr="00EA1B6A">
              <w:rPr>
                <w:szCs w:val="20"/>
              </w:rPr>
              <w:t xml:space="preserve">Om originalText anges ska inget annat värde i </w:t>
            </w:r>
            <w:r w:rsidRPr="00417363">
              <w:rPr>
                <w:szCs w:val="20"/>
              </w:rPr>
              <w:t>routeOfTransmission</w:t>
            </w:r>
            <w:r w:rsidRPr="00EA1B6A">
              <w:rPr>
                <w:szCs w:val="20"/>
              </w:rPr>
              <w:t xml:space="preserve"> anges.</w:t>
            </w:r>
          </w:p>
        </w:tc>
        <w:tc>
          <w:tcPr>
            <w:tcW w:w="1560" w:type="dxa"/>
          </w:tcPr>
          <w:p w14:paraId="3919B1E5"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7163A5E0" w14:textId="77777777" w:rsidTr="004E08C2">
        <w:tc>
          <w:tcPr>
            <w:tcW w:w="2660" w:type="dxa"/>
          </w:tcPr>
          <w:p w14:paraId="575D3D39"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276" w:type="dxa"/>
          </w:tcPr>
          <w:p w14:paraId="2F02A1B4" w14:textId="77777777" w:rsidR="00AC7D93" w:rsidRPr="00417363" w:rsidRDefault="00AC7D93" w:rsidP="00116207">
            <w:pPr>
              <w:rPr>
                <w:szCs w:val="20"/>
              </w:rPr>
            </w:pPr>
            <w:r w:rsidRPr="00417363">
              <w:rPr>
                <w:szCs w:val="20"/>
              </w:rPr>
              <w:t>RestrictionOfCareType</w:t>
            </w:r>
          </w:p>
        </w:tc>
        <w:tc>
          <w:tcPr>
            <w:tcW w:w="4110" w:type="dxa"/>
          </w:tcPr>
          <w:p w14:paraId="130242BF" w14:textId="77777777" w:rsidR="00AC7D93" w:rsidRPr="00417363" w:rsidRDefault="00AC7D93" w:rsidP="00116207">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58C75062"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AC7D93" w14:paraId="3E626DEC" w14:textId="77777777" w:rsidTr="004E08C2">
        <w:tc>
          <w:tcPr>
            <w:tcW w:w="2660" w:type="dxa"/>
          </w:tcPr>
          <w:p w14:paraId="16DF8042"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276" w:type="dxa"/>
          </w:tcPr>
          <w:p w14:paraId="17481D73" w14:textId="77777777" w:rsidR="00AC7D93" w:rsidRPr="00417363" w:rsidRDefault="00AC7D93" w:rsidP="00116207">
            <w:pPr>
              <w:rPr>
                <w:szCs w:val="20"/>
              </w:rPr>
            </w:pPr>
            <w:r w:rsidRPr="00417363">
              <w:rPr>
                <w:szCs w:val="20"/>
              </w:rPr>
              <w:t>string</w:t>
            </w:r>
          </w:p>
        </w:tc>
        <w:tc>
          <w:tcPr>
            <w:tcW w:w="4110" w:type="dxa"/>
          </w:tcPr>
          <w:p w14:paraId="449E8477" w14:textId="77777777" w:rsidR="00AC7D93" w:rsidRPr="00417363" w:rsidRDefault="00AC7D93" w:rsidP="00116207">
            <w:pPr>
              <w:rPr>
                <w:szCs w:val="20"/>
              </w:rPr>
            </w:pPr>
            <w:r w:rsidRPr="00417363">
              <w:rPr>
                <w:szCs w:val="20"/>
              </w:rPr>
              <w:t>Text som innehåller information om ett uppmärskammat förhållande som inte avser överkänslighet, annat medicinskt tillstånd, behandling eller arbetsmiljörisk.</w:t>
            </w:r>
          </w:p>
          <w:p w14:paraId="104CB235" w14:textId="77777777" w:rsidR="00AC7D93" w:rsidRPr="00417363" w:rsidRDefault="00AC7D93" w:rsidP="00116207">
            <w:pPr>
              <w:rPr>
                <w:spacing w:val="-1"/>
                <w:szCs w:val="20"/>
              </w:rPr>
            </w:pPr>
          </w:p>
        </w:tc>
        <w:tc>
          <w:tcPr>
            <w:tcW w:w="1560" w:type="dxa"/>
          </w:tcPr>
          <w:p w14:paraId="695D6116"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AC7D93" w14:paraId="7BEA8E59" w14:textId="77777777" w:rsidTr="004E08C2">
        <w:tc>
          <w:tcPr>
            <w:tcW w:w="2660" w:type="dxa"/>
          </w:tcPr>
          <w:p w14:paraId="611FC3E9" w14:textId="77777777" w:rsidR="00AC7D93" w:rsidRPr="00417363" w:rsidRDefault="00AC7D93" w:rsidP="00116207">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276" w:type="dxa"/>
          </w:tcPr>
          <w:p w14:paraId="1AAB9EEF" w14:textId="77777777" w:rsidR="00AC7D93" w:rsidRPr="00417363" w:rsidRDefault="00AC7D93" w:rsidP="00116207">
            <w:pPr>
              <w:rPr>
                <w:szCs w:val="20"/>
              </w:rPr>
            </w:pPr>
            <w:r w:rsidRPr="00417363">
              <w:rPr>
                <w:szCs w:val="20"/>
              </w:rPr>
              <w:t>UnstructuredAlertInformationTyp</w:t>
            </w:r>
            <w:r w:rsidRPr="00417363">
              <w:rPr>
                <w:szCs w:val="20"/>
              </w:rPr>
              <w:lastRenderedPageBreak/>
              <w:t>e</w:t>
            </w:r>
          </w:p>
        </w:tc>
        <w:tc>
          <w:tcPr>
            <w:tcW w:w="4110" w:type="dxa"/>
          </w:tcPr>
          <w:p w14:paraId="44FCEFC5" w14:textId="77777777" w:rsidR="00AC7D93" w:rsidRPr="00417363" w:rsidRDefault="00AC7D93" w:rsidP="00116207">
            <w:pPr>
              <w:rPr>
                <w:szCs w:val="20"/>
              </w:rPr>
            </w:pPr>
            <w:r w:rsidRPr="00417363">
              <w:rPr>
                <w:szCs w:val="20"/>
              </w:rPr>
              <w:lastRenderedPageBreak/>
              <w:t xml:space="preserve">En och endast en av hypersensitivity, seriousDisease, treatment, communicableDisease, restrictionOfCare </w:t>
            </w:r>
            <w:r w:rsidRPr="00417363">
              <w:rPr>
                <w:szCs w:val="20"/>
              </w:rPr>
              <w:lastRenderedPageBreak/>
              <w:t>och unstructuredAlertInformation ska anges (den som motsvarar uppmärksamhetstyp (typeOfAlertInformation)).</w:t>
            </w:r>
          </w:p>
        </w:tc>
        <w:tc>
          <w:tcPr>
            <w:tcW w:w="1560" w:type="dxa"/>
          </w:tcPr>
          <w:p w14:paraId="36873434"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AC7D93" w14:paraId="7AFAC5A9" w14:textId="77777777" w:rsidTr="004E08C2">
        <w:tc>
          <w:tcPr>
            <w:tcW w:w="2660" w:type="dxa"/>
          </w:tcPr>
          <w:p w14:paraId="7063D5E7"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276" w:type="dxa"/>
          </w:tcPr>
          <w:p w14:paraId="4111FC93" w14:textId="77777777" w:rsidR="00AC7D93" w:rsidRPr="00417363" w:rsidRDefault="00AC7D93" w:rsidP="00116207">
            <w:pPr>
              <w:rPr>
                <w:szCs w:val="20"/>
              </w:rPr>
            </w:pPr>
            <w:r w:rsidRPr="00417363">
              <w:rPr>
                <w:szCs w:val="20"/>
              </w:rPr>
              <w:t>string</w:t>
            </w:r>
          </w:p>
        </w:tc>
        <w:tc>
          <w:tcPr>
            <w:tcW w:w="4110" w:type="dxa"/>
          </w:tcPr>
          <w:p w14:paraId="6A135E67" w14:textId="77777777" w:rsidR="00AC7D93" w:rsidRPr="00417363" w:rsidRDefault="00AC7D93" w:rsidP="00116207">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04198ECE" w14:textId="77777777" w:rsidR="00AC7D93" w:rsidRPr="00417363" w:rsidRDefault="00AC7D93" w:rsidP="00116207">
            <w:pPr>
              <w:rPr>
                <w:szCs w:val="20"/>
              </w:rPr>
            </w:pPr>
          </w:p>
        </w:tc>
        <w:tc>
          <w:tcPr>
            <w:tcW w:w="1560" w:type="dxa"/>
          </w:tcPr>
          <w:p w14:paraId="63883233"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AC7D93" w14:paraId="23577689" w14:textId="77777777" w:rsidTr="004E08C2">
        <w:tc>
          <w:tcPr>
            <w:tcW w:w="2660" w:type="dxa"/>
          </w:tcPr>
          <w:p w14:paraId="017DDD42"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../../../unstructuredAlertInformationContent</w:t>
            </w:r>
          </w:p>
        </w:tc>
        <w:tc>
          <w:tcPr>
            <w:tcW w:w="1276" w:type="dxa"/>
          </w:tcPr>
          <w:p w14:paraId="549DE000" w14:textId="77777777" w:rsidR="00AC7D93" w:rsidRPr="00417363" w:rsidRDefault="00AC7D93" w:rsidP="00116207">
            <w:pPr>
              <w:rPr>
                <w:szCs w:val="20"/>
              </w:rPr>
            </w:pPr>
            <w:r w:rsidRPr="00417363">
              <w:rPr>
                <w:szCs w:val="20"/>
              </w:rPr>
              <w:t>string</w:t>
            </w:r>
          </w:p>
        </w:tc>
        <w:tc>
          <w:tcPr>
            <w:tcW w:w="4110" w:type="dxa"/>
          </w:tcPr>
          <w:p w14:paraId="47A75497" w14:textId="77777777" w:rsidR="00AC7D93" w:rsidRPr="00417363" w:rsidRDefault="00AC7D93" w:rsidP="00116207">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7964FC12" w14:textId="77777777" w:rsidR="00AC7D93" w:rsidRPr="00417363" w:rsidRDefault="00AC7D93" w:rsidP="00116207">
            <w:pPr>
              <w:rPr>
                <w:szCs w:val="20"/>
              </w:rPr>
            </w:pPr>
          </w:p>
        </w:tc>
        <w:tc>
          <w:tcPr>
            <w:tcW w:w="1560" w:type="dxa"/>
          </w:tcPr>
          <w:p w14:paraId="322728DD" w14:textId="77777777" w:rsidR="00AC7D93" w:rsidRPr="00417363" w:rsidRDefault="00AC7D93" w:rsidP="00116207">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AC7D93" w14:paraId="4104C7E1" w14:textId="77777777" w:rsidTr="004E08C2">
        <w:tc>
          <w:tcPr>
            <w:tcW w:w="2660" w:type="dxa"/>
          </w:tcPr>
          <w:p w14:paraId="6D6B2DD9"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276" w:type="dxa"/>
          </w:tcPr>
          <w:p w14:paraId="43CAD3FE" w14:textId="77777777" w:rsidR="00AC7D93" w:rsidRPr="00417363" w:rsidRDefault="00AC7D93" w:rsidP="00116207">
            <w:pPr>
              <w:rPr>
                <w:szCs w:val="20"/>
              </w:rPr>
            </w:pPr>
            <w:r w:rsidRPr="00417363">
              <w:rPr>
                <w:szCs w:val="20"/>
              </w:rPr>
              <w:t>RelatedAlertInformationType</w:t>
            </w:r>
          </w:p>
        </w:tc>
        <w:tc>
          <w:tcPr>
            <w:tcW w:w="4110" w:type="dxa"/>
          </w:tcPr>
          <w:p w14:paraId="5733A258" w14:textId="77777777" w:rsidR="00AC7D93" w:rsidRPr="00417363" w:rsidRDefault="00AC7D93" w:rsidP="00116207">
            <w:pPr>
              <w:rPr>
                <w:szCs w:val="20"/>
              </w:rPr>
            </w:pPr>
            <w:r w:rsidRPr="00417363">
              <w:rPr>
                <w:szCs w:val="20"/>
              </w:rPr>
              <w:t>Information om samband uppmärksamhetssignal</w:t>
            </w:r>
          </w:p>
        </w:tc>
        <w:tc>
          <w:tcPr>
            <w:tcW w:w="1560" w:type="dxa"/>
          </w:tcPr>
          <w:p w14:paraId="72E7F976" w14:textId="77777777" w:rsidR="00AC7D93" w:rsidRPr="00417363" w:rsidRDefault="00AC7D93" w:rsidP="00116207">
            <w:pPr>
              <w:rPr>
                <w:szCs w:val="20"/>
              </w:rPr>
            </w:pPr>
            <w:r w:rsidRPr="00417363">
              <w:rPr>
                <w:szCs w:val="20"/>
              </w:rPr>
              <w:t>0..*</w:t>
            </w:r>
          </w:p>
          <w:p w14:paraId="485A087F" w14:textId="77777777" w:rsidR="00AC7D93" w:rsidRPr="00417363" w:rsidRDefault="00AC7D93" w:rsidP="00116207">
            <w:pPr>
              <w:pStyle w:val="TableParagraph"/>
              <w:spacing w:line="226" w:lineRule="exact"/>
              <w:ind w:left="102"/>
              <w:rPr>
                <w:rFonts w:ascii="Georgia" w:hAnsi="Georgia"/>
                <w:spacing w:val="-1"/>
                <w:sz w:val="20"/>
                <w:szCs w:val="20"/>
              </w:rPr>
            </w:pPr>
          </w:p>
        </w:tc>
      </w:tr>
      <w:tr w:rsidR="00AC7D93" w14:paraId="04DF22A4" w14:textId="77777777" w:rsidTr="004E08C2">
        <w:tc>
          <w:tcPr>
            <w:tcW w:w="2660" w:type="dxa"/>
          </w:tcPr>
          <w:p w14:paraId="6F74D11C"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276" w:type="dxa"/>
          </w:tcPr>
          <w:p w14:paraId="6F871F39" w14:textId="77777777" w:rsidR="00AC7D93" w:rsidRPr="00417363" w:rsidRDefault="00AC7D93" w:rsidP="00116207">
            <w:pPr>
              <w:rPr>
                <w:szCs w:val="20"/>
              </w:rPr>
            </w:pPr>
            <w:r w:rsidRPr="00417363">
              <w:rPr>
                <w:szCs w:val="20"/>
              </w:rPr>
              <w:t>CVType</w:t>
            </w:r>
          </w:p>
          <w:p w14:paraId="2DC5B7E2" w14:textId="77777777" w:rsidR="00AC7D93" w:rsidRPr="00417363" w:rsidRDefault="00AC7D93" w:rsidP="00116207">
            <w:pPr>
              <w:rPr>
                <w:szCs w:val="20"/>
              </w:rPr>
            </w:pPr>
          </w:p>
        </w:tc>
        <w:tc>
          <w:tcPr>
            <w:tcW w:w="4110" w:type="dxa"/>
          </w:tcPr>
          <w:p w14:paraId="152C1B6B" w14:textId="77777777" w:rsidR="00AC7D93" w:rsidRPr="00417363" w:rsidRDefault="00AC7D93" w:rsidP="00116207">
            <w:pPr>
              <w:rPr>
                <w:szCs w:val="20"/>
              </w:rPr>
            </w:pPr>
            <w:r w:rsidRPr="00417363">
              <w:rPr>
                <w:szCs w:val="20"/>
              </w:rPr>
              <w:t xml:space="preserve">Text som anger vilken typ av samband som avses. </w:t>
            </w:r>
            <w:bookmarkStart w:id="207" w:name="_Hlk56008243"/>
            <w:r w:rsidRPr="00594EC2">
              <w:rPr>
                <w:szCs w:val="20"/>
              </w:rPr>
              <w:t xml:space="preserve">KV Samband </w:t>
            </w:r>
            <w:bookmarkEnd w:id="207"/>
            <w:r w:rsidRPr="00594EC2">
              <w:rPr>
                <w:szCs w:val="20"/>
              </w:rPr>
              <w:t>(1.2.752.129.2.2.2.4)</w:t>
            </w:r>
            <w:r>
              <w:rPr>
                <w:szCs w:val="20"/>
              </w:rPr>
              <w:t>, [R13].</w:t>
            </w:r>
          </w:p>
        </w:tc>
        <w:tc>
          <w:tcPr>
            <w:tcW w:w="1560" w:type="dxa"/>
          </w:tcPr>
          <w:p w14:paraId="582481D4" w14:textId="77777777" w:rsidR="00AC7D93" w:rsidRPr="00417363" w:rsidRDefault="00AC7D93" w:rsidP="00116207">
            <w:pPr>
              <w:rPr>
                <w:szCs w:val="20"/>
              </w:rPr>
            </w:pPr>
            <w:r w:rsidRPr="00417363">
              <w:rPr>
                <w:szCs w:val="20"/>
              </w:rPr>
              <w:t>1..1</w:t>
            </w:r>
          </w:p>
          <w:p w14:paraId="0B95976F" w14:textId="77777777" w:rsidR="00AC7D93" w:rsidRPr="00417363" w:rsidRDefault="00AC7D93" w:rsidP="00116207">
            <w:pPr>
              <w:rPr>
                <w:szCs w:val="20"/>
              </w:rPr>
            </w:pPr>
          </w:p>
        </w:tc>
      </w:tr>
      <w:tr w:rsidR="00AC7D93" w14:paraId="0CAC2959" w14:textId="77777777" w:rsidTr="004E08C2">
        <w:tc>
          <w:tcPr>
            <w:tcW w:w="2660" w:type="dxa"/>
          </w:tcPr>
          <w:p w14:paraId="7F40B295"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276" w:type="dxa"/>
          </w:tcPr>
          <w:p w14:paraId="7010097E" w14:textId="77777777" w:rsidR="00AC7D93" w:rsidRPr="00417363" w:rsidRDefault="00AC7D93" w:rsidP="00116207">
            <w:pPr>
              <w:rPr>
                <w:szCs w:val="20"/>
              </w:rPr>
            </w:pPr>
            <w:r w:rsidRPr="00417363">
              <w:rPr>
                <w:szCs w:val="20"/>
              </w:rPr>
              <w:t>string</w:t>
            </w:r>
          </w:p>
        </w:tc>
        <w:tc>
          <w:tcPr>
            <w:tcW w:w="4110" w:type="dxa"/>
          </w:tcPr>
          <w:p w14:paraId="32492148" w14:textId="77777777" w:rsidR="00AC7D93" w:rsidRPr="00417363" w:rsidRDefault="00AC7D93" w:rsidP="00116207">
            <w:pPr>
              <w:rPr>
                <w:szCs w:val="20"/>
              </w:rPr>
            </w:pPr>
            <w:r w:rsidRPr="00417363">
              <w:rPr>
                <w:spacing w:val="-1"/>
                <w:szCs w:val="20"/>
              </w:rPr>
              <w:t>Kod för samband uppmärksamhetssignal. Om code anges måste också displayName och codeSystem anges.</w:t>
            </w:r>
          </w:p>
        </w:tc>
        <w:tc>
          <w:tcPr>
            <w:tcW w:w="1560" w:type="dxa"/>
          </w:tcPr>
          <w:p w14:paraId="3A8EA066" w14:textId="77777777" w:rsidR="00AC7D93" w:rsidRPr="00417363" w:rsidRDefault="00AC7D93" w:rsidP="00116207">
            <w:pPr>
              <w:rPr>
                <w:szCs w:val="20"/>
              </w:rPr>
            </w:pPr>
            <w:r w:rsidRPr="00417363">
              <w:rPr>
                <w:spacing w:val="-1"/>
                <w:szCs w:val="20"/>
              </w:rPr>
              <w:t>0..1</w:t>
            </w:r>
          </w:p>
        </w:tc>
      </w:tr>
      <w:tr w:rsidR="00AC7D93" w14:paraId="4667CFC8" w14:textId="77777777" w:rsidTr="004E08C2">
        <w:tc>
          <w:tcPr>
            <w:tcW w:w="2660" w:type="dxa"/>
          </w:tcPr>
          <w:p w14:paraId="43BAE8F7"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276" w:type="dxa"/>
          </w:tcPr>
          <w:p w14:paraId="748816F5" w14:textId="77777777" w:rsidR="00AC7D93" w:rsidRPr="00417363" w:rsidRDefault="00AC7D93" w:rsidP="00116207">
            <w:pPr>
              <w:rPr>
                <w:szCs w:val="20"/>
              </w:rPr>
            </w:pPr>
            <w:r w:rsidRPr="00417363">
              <w:rPr>
                <w:szCs w:val="20"/>
              </w:rPr>
              <w:t>string</w:t>
            </w:r>
          </w:p>
        </w:tc>
        <w:tc>
          <w:tcPr>
            <w:tcW w:w="4110" w:type="dxa"/>
          </w:tcPr>
          <w:p w14:paraId="23E59CEE" w14:textId="77777777" w:rsidR="00AC7D93" w:rsidRPr="00417363" w:rsidRDefault="00AC7D93" w:rsidP="00116207">
            <w:pPr>
              <w:rPr>
                <w:spacing w:val="-1"/>
                <w:szCs w:val="20"/>
              </w:rPr>
            </w:pPr>
            <w:r w:rsidRPr="00417363">
              <w:rPr>
                <w:spacing w:val="-1"/>
                <w:szCs w:val="20"/>
              </w:rPr>
              <w:t>Klartext för samband uppmärksamhetssignal. Om displayName anges måste också code och codeSystem anges.</w:t>
            </w:r>
          </w:p>
        </w:tc>
        <w:tc>
          <w:tcPr>
            <w:tcW w:w="1560" w:type="dxa"/>
          </w:tcPr>
          <w:p w14:paraId="3AC22DE7" w14:textId="77777777" w:rsidR="00AC7D93" w:rsidRPr="00417363" w:rsidRDefault="00AC7D93" w:rsidP="00116207">
            <w:pPr>
              <w:rPr>
                <w:spacing w:val="-1"/>
                <w:szCs w:val="20"/>
              </w:rPr>
            </w:pPr>
            <w:r w:rsidRPr="00417363">
              <w:rPr>
                <w:spacing w:val="-1"/>
                <w:szCs w:val="20"/>
              </w:rPr>
              <w:t>0..1</w:t>
            </w:r>
          </w:p>
        </w:tc>
      </w:tr>
      <w:tr w:rsidR="00AC7D93" w14:paraId="41714AD3" w14:textId="77777777" w:rsidTr="004E08C2">
        <w:tc>
          <w:tcPr>
            <w:tcW w:w="2660" w:type="dxa"/>
          </w:tcPr>
          <w:p w14:paraId="179B15D5"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276" w:type="dxa"/>
          </w:tcPr>
          <w:p w14:paraId="33A14E9E" w14:textId="77777777" w:rsidR="00AC7D93" w:rsidRPr="00417363" w:rsidRDefault="00AC7D93" w:rsidP="00116207">
            <w:pPr>
              <w:rPr>
                <w:szCs w:val="20"/>
              </w:rPr>
            </w:pPr>
            <w:r w:rsidRPr="00417363">
              <w:rPr>
                <w:szCs w:val="20"/>
              </w:rPr>
              <w:t>string</w:t>
            </w:r>
          </w:p>
        </w:tc>
        <w:tc>
          <w:tcPr>
            <w:tcW w:w="4110" w:type="dxa"/>
          </w:tcPr>
          <w:p w14:paraId="4E51CCC1" w14:textId="77777777" w:rsidR="00AC7D93" w:rsidRPr="00417363" w:rsidRDefault="00AC7D93" w:rsidP="00116207">
            <w:pPr>
              <w:rPr>
                <w:spacing w:val="-1"/>
                <w:szCs w:val="20"/>
              </w:rPr>
            </w:pPr>
            <w:r w:rsidRPr="00417363">
              <w:rPr>
                <w:spacing w:val="-1"/>
                <w:szCs w:val="20"/>
              </w:rPr>
              <w:t>Kodsystem för samband uppmärksamhetssignal. Om codeSystem anges måste också code och displayName anges.</w:t>
            </w:r>
          </w:p>
        </w:tc>
        <w:tc>
          <w:tcPr>
            <w:tcW w:w="1560" w:type="dxa"/>
          </w:tcPr>
          <w:p w14:paraId="3328DB49" w14:textId="77777777" w:rsidR="00AC7D93" w:rsidRPr="00417363" w:rsidRDefault="00AC7D93" w:rsidP="00116207">
            <w:pPr>
              <w:rPr>
                <w:spacing w:val="-1"/>
                <w:szCs w:val="20"/>
              </w:rPr>
            </w:pPr>
            <w:r w:rsidRPr="00417363">
              <w:rPr>
                <w:spacing w:val="-1"/>
                <w:szCs w:val="20"/>
              </w:rPr>
              <w:t>0..1</w:t>
            </w:r>
          </w:p>
        </w:tc>
      </w:tr>
      <w:tr w:rsidR="00AC7D93" w14:paraId="6BF48B53" w14:textId="77777777" w:rsidTr="004E08C2">
        <w:tc>
          <w:tcPr>
            <w:tcW w:w="2660" w:type="dxa"/>
          </w:tcPr>
          <w:p w14:paraId="3250492F"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276" w:type="dxa"/>
          </w:tcPr>
          <w:p w14:paraId="4D146352" w14:textId="77777777" w:rsidR="00AC7D93" w:rsidRPr="00417363" w:rsidRDefault="00AC7D93" w:rsidP="00116207">
            <w:pPr>
              <w:rPr>
                <w:szCs w:val="20"/>
              </w:rPr>
            </w:pPr>
            <w:r w:rsidRPr="00417363">
              <w:rPr>
                <w:szCs w:val="20"/>
              </w:rPr>
              <w:t>string</w:t>
            </w:r>
          </w:p>
        </w:tc>
        <w:tc>
          <w:tcPr>
            <w:tcW w:w="4110" w:type="dxa"/>
          </w:tcPr>
          <w:p w14:paraId="22331310" w14:textId="77777777" w:rsidR="00AC7D93" w:rsidRPr="00417363" w:rsidRDefault="00AC7D93" w:rsidP="00116207">
            <w:pPr>
              <w:rPr>
                <w:spacing w:val="-1"/>
                <w:szCs w:val="20"/>
              </w:rPr>
            </w:pPr>
            <w:r w:rsidRPr="00417363">
              <w:rPr>
                <w:spacing w:val="-1"/>
                <w:szCs w:val="20"/>
              </w:rPr>
              <w:t>Klartext för kodsystem för samband uppmärksamhetssignal.</w:t>
            </w:r>
          </w:p>
        </w:tc>
        <w:tc>
          <w:tcPr>
            <w:tcW w:w="1560" w:type="dxa"/>
          </w:tcPr>
          <w:p w14:paraId="1C6F1139" w14:textId="77777777" w:rsidR="00AC7D93" w:rsidRPr="00417363" w:rsidRDefault="00AC7D93" w:rsidP="00116207">
            <w:pPr>
              <w:rPr>
                <w:spacing w:val="-1"/>
                <w:szCs w:val="20"/>
              </w:rPr>
            </w:pPr>
            <w:r w:rsidRPr="00417363">
              <w:rPr>
                <w:spacing w:val="-1"/>
                <w:szCs w:val="20"/>
              </w:rPr>
              <w:t>0..1</w:t>
            </w:r>
          </w:p>
        </w:tc>
      </w:tr>
      <w:tr w:rsidR="00AC7D93" w14:paraId="6CF622A8" w14:textId="77777777" w:rsidTr="004E08C2">
        <w:tc>
          <w:tcPr>
            <w:tcW w:w="2660" w:type="dxa"/>
          </w:tcPr>
          <w:p w14:paraId="1F91E444"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276" w:type="dxa"/>
          </w:tcPr>
          <w:p w14:paraId="3AEEDAF2" w14:textId="77777777" w:rsidR="00AC7D93" w:rsidRPr="00417363" w:rsidRDefault="00AC7D93" w:rsidP="00116207">
            <w:pPr>
              <w:rPr>
                <w:szCs w:val="20"/>
              </w:rPr>
            </w:pPr>
            <w:r w:rsidRPr="00417363">
              <w:rPr>
                <w:szCs w:val="20"/>
              </w:rPr>
              <w:t>string</w:t>
            </w:r>
          </w:p>
        </w:tc>
        <w:tc>
          <w:tcPr>
            <w:tcW w:w="4110" w:type="dxa"/>
          </w:tcPr>
          <w:p w14:paraId="7852525F" w14:textId="77777777" w:rsidR="00AC7D93" w:rsidRPr="00417363" w:rsidRDefault="00AC7D93" w:rsidP="00116207">
            <w:pPr>
              <w:rPr>
                <w:spacing w:val="-1"/>
                <w:szCs w:val="20"/>
              </w:rPr>
            </w:pPr>
            <w:r w:rsidRPr="00417363">
              <w:rPr>
                <w:spacing w:val="-1"/>
                <w:szCs w:val="20"/>
              </w:rPr>
              <w:t>Version för kodsystem för samband uppmärksamhetssignal.</w:t>
            </w:r>
          </w:p>
        </w:tc>
        <w:tc>
          <w:tcPr>
            <w:tcW w:w="1560" w:type="dxa"/>
          </w:tcPr>
          <w:p w14:paraId="092F0C43" w14:textId="77777777" w:rsidR="00AC7D93" w:rsidRPr="00417363" w:rsidRDefault="00AC7D93" w:rsidP="00116207">
            <w:pPr>
              <w:rPr>
                <w:spacing w:val="-1"/>
                <w:szCs w:val="20"/>
              </w:rPr>
            </w:pPr>
            <w:r w:rsidRPr="00417363">
              <w:rPr>
                <w:spacing w:val="-1"/>
                <w:szCs w:val="20"/>
              </w:rPr>
              <w:t>0..1</w:t>
            </w:r>
          </w:p>
        </w:tc>
      </w:tr>
      <w:tr w:rsidR="00AC7D93" w14:paraId="74582E73" w14:textId="77777777" w:rsidTr="004E08C2">
        <w:tc>
          <w:tcPr>
            <w:tcW w:w="2660" w:type="dxa"/>
          </w:tcPr>
          <w:p w14:paraId="399C6956"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276" w:type="dxa"/>
          </w:tcPr>
          <w:p w14:paraId="4081EE12" w14:textId="77777777" w:rsidR="00AC7D93" w:rsidRPr="00417363" w:rsidRDefault="00AC7D93" w:rsidP="00116207">
            <w:pPr>
              <w:rPr>
                <w:szCs w:val="20"/>
              </w:rPr>
            </w:pPr>
            <w:r w:rsidRPr="00417363">
              <w:rPr>
                <w:szCs w:val="20"/>
              </w:rPr>
              <w:t>string</w:t>
            </w:r>
          </w:p>
        </w:tc>
        <w:tc>
          <w:tcPr>
            <w:tcW w:w="4110" w:type="dxa"/>
          </w:tcPr>
          <w:p w14:paraId="3DFCB58A" w14:textId="77777777" w:rsidR="00B84FE6" w:rsidRDefault="00AC7D93" w:rsidP="00116207">
            <w:pPr>
              <w:rPr>
                <w:szCs w:val="20"/>
              </w:rPr>
            </w:pPr>
            <w:r w:rsidRPr="00417363">
              <w:rPr>
                <w:szCs w:val="20"/>
              </w:rPr>
              <w:t xml:space="preserve">Används i de fall kod finns i ett lokalt </w:t>
            </w:r>
            <w:r w:rsidRPr="00417363">
              <w:rPr>
                <w:szCs w:val="20"/>
              </w:rPr>
              <w:lastRenderedPageBreak/>
              <w:t xml:space="preserve">kodverk som ej är identifierat med OID eller när kod helt saknas. I sådana fall </w:t>
            </w:r>
            <w:r>
              <w:rPr>
                <w:szCs w:val="20"/>
              </w:rPr>
              <w:t>ska</w:t>
            </w:r>
            <w:r w:rsidRPr="00417363">
              <w:rPr>
                <w:szCs w:val="20"/>
              </w:rPr>
              <w:t xml:space="preserve"> en beskrivande text anges i originalText. </w:t>
            </w:r>
          </w:p>
          <w:p w14:paraId="355BEDD3" w14:textId="77777777" w:rsidR="00B84FE6" w:rsidRDefault="00B84FE6" w:rsidP="00116207">
            <w:pPr>
              <w:rPr>
                <w:szCs w:val="20"/>
              </w:rPr>
            </w:pPr>
          </w:p>
          <w:p w14:paraId="5396FC9C" w14:textId="0DBC4FB5" w:rsidR="00AC7D93" w:rsidRPr="00417363" w:rsidRDefault="00B84FE6" w:rsidP="00116207">
            <w:pPr>
              <w:rPr>
                <w:spacing w:val="-1"/>
                <w:szCs w:val="20"/>
              </w:rPr>
            </w:pPr>
            <w:r w:rsidRPr="00B84FE6">
              <w:rPr>
                <w:szCs w:val="20"/>
              </w:rPr>
              <w:t xml:space="preserve">Om originalText anges ska inget annat värde i </w:t>
            </w:r>
            <w:r w:rsidRPr="00417363">
              <w:rPr>
                <w:szCs w:val="20"/>
              </w:rPr>
              <w:t>typeOfAlertInformationRelationship</w:t>
            </w:r>
            <w:r w:rsidRPr="00B84FE6">
              <w:rPr>
                <w:szCs w:val="20"/>
              </w:rPr>
              <w:t xml:space="preserve"> anges.</w:t>
            </w:r>
          </w:p>
        </w:tc>
        <w:tc>
          <w:tcPr>
            <w:tcW w:w="1560" w:type="dxa"/>
          </w:tcPr>
          <w:p w14:paraId="6265BEDE" w14:textId="77777777" w:rsidR="00AC7D93" w:rsidRPr="00417363" w:rsidRDefault="00AC7D93" w:rsidP="00116207">
            <w:pPr>
              <w:rPr>
                <w:spacing w:val="-1"/>
                <w:szCs w:val="20"/>
              </w:rPr>
            </w:pPr>
            <w:r w:rsidRPr="00417363">
              <w:rPr>
                <w:spacing w:val="-1"/>
                <w:szCs w:val="20"/>
              </w:rPr>
              <w:lastRenderedPageBreak/>
              <w:t>0..1</w:t>
            </w:r>
          </w:p>
        </w:tc>
      </w:tr>
      <w:tr w:rsidR="00AC7D93" w14:paraId="32BA24A5" w14:textId="77777777" w:rsidTr="004E08C2">
        <w:tc>
          <w:tcPr>
            <w:tcW w:w="2660" w:type="dxa"/>
          </w:tcPr>
          <w:p w14:paraId="75FAEFE1"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../../../relationComment</w:t>
            </w:r>
          </w:p>
        </w:tc>
        <w:tc>
          <w:tcPr>
            <w:tcW w:w="1276" w:type="dxa"/>
          </w:tcPr>
          <w:p w14:paraId="36D17F8D" w14:textId="77777777" w:rsidR="00AC7D93" w:rsidRPr="00417363" w:rsidRDefault="00AC7D93" w:rsidP="00116207">
            <w:pPr>
              <w:rPr>
                <w:szCs w:val="20"/>
              </w:rPr>
            </w:pPr>
            <w:r w:rsidRPr="00417363">
              <w:rPr>
                <w:szCs w:val="20"/>
              </w:rPr>
              <w:t>string</w:t>
            </w:r>
          </w:p>
        </w:tc>
        <w:tc>
          <w:tcPr>
            <w:tcW w:w="4110" w:type="dxa"/>
          </w:tcPr>
          <w:p w14:paraId="1E1724F5" w14:textId="77777777" w:rsidR="00AC7D93" w:rsidRPr="00417363" w:rsidRDefault="00AC7D93" w:rsidP="00116207">
            <w:pPr>
              <w:rPr>
                <w:szCs w:val="20"/>
              </w:rPr>
            </w:pPr>
            <w:r w:rsidRPr="00417363">
              <w:rPr>
                <w:szCs w:val="20"/>
              </w:rPr>
              <w:t>Text som innehåller en kommentar till det aktuella sambandet</w:t>
            </w:r>
          </w:p>
          <w:p w14:paraId="78F19195" w14:textId="77777777" w:rsidR="00AC7D93" w:rsidRPr="00417363" w:rsidRDefault="00AC7D93" w:rsidP="00116207">
            <w:pPr>
              <w:rPr>
                <w:szCs w:val="20"/>
              </w:rPr>
            </w:pPr>
          </w:p>
        </w:tc>
        <w:tc>
          <w:tcPr>
            <w:tcW w:w="1560" w:type="dxa"/>
          </w:tcPr>
          <w:p w14:paraId="666B0560" w14:textId="77777777" w:rsidR="00AC7D93" w:rsidRPr="00417363" w:rsidRDefault="00AC7D93" w:rsidP="00116207">
            <w:pPr>
              <w:rPr>
                <w:spacing w:val="-1"/>
                <w:szCs w:val="20"/>
              </w:rPr>
            </w:pPr>
            <w:r w:rsidRPr="00417363">
              <w:rPr>
                <w:spacing w:val="-1"/>
                <w:szCs w:val="20"/>
              </w:rPr>
              <w:t>0..1</w:t>
            </w:r>
          </w:p>
        </w:tc>
      </w:tr>
      <w:tr w:rsidR="00AC7D93" w14:paraId="494B04CB" w14:textId="77777777" w:rsidTr="004E08C2">
        <w:tc>
          <w:tcPr>
            <w:tcW w:w="2660" w:type="dxa"/>
          </w:tcPr>
          <w:p w14:paraId="2A1C8F95" w14:textId="77777777" w:rsidR="00AC7D93" w:rsidRPr="00417363" w:rsidRDefault="00AC7D93" w:rsidP="00116207">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276" w:type="dxa"/>
          </w:tcPr>
          <w:p w14:paraId="24BCFF1A" w14:textId="77777777" w:rsidR="00AC7D93" w:rsidRPr="00417363" w:rsidRDefault="00AC7D93" w:rsidP="00116207">
            <w:pPr>
              <w:rPr>
                <w:szCs w:val="20"/>
              </w:rPr>
            </w:pPr>
            <w:r w:rsidRPr="00417363">
              <w:rPr>
                <w:szCs w:val="20"/>
              </w:rPr>
              <w:t>string</w:t>
            </w:r>
          </w:p>
        </w:tc>
        <w:tc>
          <w:tcPr>
            <w:tcW w:w="4110" w:type="dxa"/>
          </w:tcPr>
          <w:p w14:paraId="0193563A" w14:textId="77777777" w:rsidR="00AC7D93" w:rsidRPr="00417363" w:rsidRDefault="00AC7D93" w:rsidP="00116207">
            <w:pPr>
              <w:rPr>
                <w:szCs w:val="20"/>
              </w:rPr>
            </w:pPr>
            <w:r w:rsidRPr="00417363">
              <w:rPr>
                <w:szCs w:val="20"/>
              </w:rPr>
              <w:t>Lokalt unik identitet för relaterad uppmärksamhetssignal</w:t>
            </w:r>
          </w:p>
        </w:tc>
        <w:tc>
          <w:tcPr>
            <w:tcW w:w="1560" w:type="dxa"/>
          </w:tcPr>
          <w:p w14:paraId="0C5F9104" w14:textId="77777777" w:rsidR="00AC7D93" w:rsidRPr="00417363" w:rsidRDefault="00AC7D93" w:rsidP="00116207">
            <w:pPr>
              <w:rPr>
                <w:spacing w:val="-1"/>
                <w:szCs w:val="20"/>
              </w:rPr>
            </w:pPr>
            <w:r w:rsidRPr="00417363">
              <w:rPr>
                <w:szCs w:val="20"/>
              </w:rPr>
              <w:t>1..*</w:t>
            </w:r>
          </w:p>
        </w:tc>
      </w:tr>
      <w:tr w:rsidR="00AC7D93" w14:paraId="52174F04" w14:textId="77777777" w:rsidTr="004E08C2">
        <w:tc>
          <w:tcPr>
            <w:tcW w:w="2660" w:type="dxa"/>
          </w:tcPr>
          <w:p w14:paraId="5E03C9E1" w14:textId="77777777" w:rsidR="00AC7D93" w:rsidRPr="00417363" w:rsidRDefault="00AC7D93" w:rsidP="00116207">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276" w:type="dxa"/>
          </w:tcPr>
          <w:p w14:paraId="5264B513" w14:textId="77777777" w:rsidR="00AC7D93" w:rsidRPr="00417363" w:rsidRDefault="00AC7D93" w:rsidP="00116207">
            <w:pPr>
              <w:rPr>
                <w:szCs w:val="20"/>
              </w:rPr>
            </w:pPr>
            <w:r w:rsidRPr="0006701E">
              <w:rPr>
                <w:spacing w:val="-1"/>
                <w:szCs w:val="20"/>
              </w:rPr>
              <w:t>ResultType</w:t>
            </w:r>
          </w:p>
        </w:tc>
        <w:tc>
          <w:tcPr>
            <w:tcW w:w="4110" w:type="dxa"/>
          </w:tcPr>
          <w:p w14:paraId="7C8368CC" w14:textId="77777777" w:rsidR="00AC7D93" w:rsidRPr="00417363" w:rsidRDefault="00AC7D93" w:rsidP="00116207">
            <w:pPr>
              <w:rPr>
                <w:szCs w:val="20"/>
              </w:rPr>
            </w:pPr>
            <w:r w:rsidRPr="0006701E">
              <w:rPr>
                <w:szCs w:val="20"/>
              </w:rPr>
              <w:t>Innehåller information om begäran gick bra eller ej</w:t>
            </w:r>
            <w:r w:rsidRPr="00205857">
              <w:rPr>
                <w:szCs w:val="20"/>
              </w:rPr>
              <w:t>, en P av 2.1 måste skicka med resultType, för kompabilitet mellan K 2.1 och P 2.0 är den satt till icke obligatorisk i wsdl.</w:t>
            </w:r>
          </w:p>
        </w:tc>
        <w:tc>
          <w:tcPr>
            <w:tcW w:w="1560" w:type="dxa"/>
          </w:tcPr>
          <w:p w14:paraId="58586493" w14:textId="77777777" w:rsidR="00AC7D93" w:rsidRPr="00417363" w:rsidRDefault="00AC7D93" w:rsidP="00116207">
            <w:pPr>
              <w:rPr>
                <w:szCs w:val="20"/>
              </w:rPr>
            </w:pPr>
            <w:r w:rsidRPr="0006701E">
              <w:rPr>
                <w:szCs w:val="20"/>
              </w:rPr>
              <w:t>1..1</w:t>
            </w:r>
          </w:p>
        </w:tc>
      </w:tr>
      <w:tr w:rsidR="00AC7D93" w14:paraId="1F7FAF39" w14:textId="77777777" w:rsidTr="004E08C2">
        <w:tc>
          <w:tcPr>
            <w:tcW w:w="2660" w:type="dxa"/>
          </w:tcPr>
          <w:p w14:paraId="633F30B5" w14:textId="77777777" w:rsidR="00AC7D93" w:rsidRPr="0006701E" w:rsidRDefault="00AC7D93" w:rsidP="00116207">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276" w:type="dxa"/>
          </w:tcPr>
          <w:p w14:paraId="0A3C6AF2" w14:textId="77777777" w:rsidR="00AC7D93" w:rsidRPr="0006701E" w:rsidRDefault="00AC7D93" w:rsidP="00116207">
            <w:pPr>
              <w:rPr>
                <w:spacing w:val="-1"/>
                <w:szCs w:val="20"/>
              </w:rPr>
            </w:pPr>
            <w:r w:rsidRPr="0006701E">
              <w:rPr>
                <w:spacing w:val="-1"/>
                <w:szCs w:val="20"/>
              </w:rPr>
              <w:t>Result</w:t>
            </w:r>
            <w:r>
              <w:rPr>
                <w:spacing w:val="-1"/>
                <w:szCs w:val="20"/>
              </w:rPr>
              <w:t>Code</w:t>
            </w:r>
            <w:r w:rsidRPr="0006701E">
              <w:rPr>
                <w:spacing w:val="-1"/>
                <w:szCs w:val="20"/>
              </w:rPr>
              <w:t>Enum</w:t>
            </w:r>
          </w:p>
        </w:tc>
        <w:tc>
          <w:tcPr>
            <w:tcW w:w="4110" w:type="dxa"/>
          </w:tcPr>
          <w:p w14:paraId="4ADF7B90" w14:textId="77777777" w:rsidR="00AC7D93" w:rsidRPr="0006701E" w:rsidRDefault="00AC7D93" w:rsidP="00116207">
            <w:pPr>
              <w:rPr>
                <w:szCs w:val="20"/>
              </w:rPr>
            </w:pPr>
            <w:r w:rsidRPr="0006701E">
              <w:rPr>
                <w:szCs w:val="20"/>
              </w:rPr>
              <w:t>Kan endast vara OK, INFO eller ERROR</w:t>
            </w:r>
          </w:p>
        </w:tc>
        <w:tc>
          <w:tcPr>
            <w:tcW w:w="1560" w:type="dxa"/>
          </w:tcPr>
          <w:p w14:paraId="7A941F3F" w14:textId="77777777" w:rsidR="00AC7D93" w:rsidRPr="0006701E" w:rsidRDefault="00AC7D93" w:rsidP="00116207">
            <w:pPr>
              <w:rPr>
                <w:szCs w:val="20"/>
              </w:rPr>
            </w:pPr>
            <w:r w:rsidRPr="0006701E">
              <w:rPr>
                <w:szCs w:val="20"/>
              </w:rPr>
              <w:t>1..1</w:t>
            </w:r>
          </w:p>
        </w:tc>
      </w:tr>
      <w:tr w:rsidR="00AC7D93" w14:paraId="3A7C803B" w14:textId="77777777" w:rsidTr="004E08C2">
        <w:tc>
          <w:tcPr>
            <w:tcW w:w="2660" w:type="dxa"/>
          </w:tcPr>
          <w:p w14:paraId="0071D096" w14:textId="77777777" w:rsidR="00AC7D93" w:rsidRPr="0006701E" w:rsidRDefault="00AC7D93" w:rsidP="00116207">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276" w:type="dxa"/>
          </w:tcPr>
          <w:p w14:paraId="295BCAC8" w14:textId="77777777" w:rsidR="00AC7D93" w:rsidRPr="0006701E" w:rsidRDefault="00AC7D93" w:rsidP="00116207">
            <w:pPr>
              <w:rPr>
                <w:spacing w:val="-1"/>
                <w:szCs w:val="20"/>
              </w:rPr>
            </w:pPr>
            <w:r w:rsidRPr="0006701E">
              <w:rPr>
                <w:spacing w:val="-1"/>
                <w:szCs w:val="20"/>
              </w:rPr>
              <w:t>ErrorCodeEnum</w:t>
            </w:r>
          </w:p>
        </w:tc>
        <w:tc>
          <w:tcPr>
            <w:tcW w:w="4110" w:type="dxa"/>
          </w:tcPr>
          <w:p w14:paraId="417F2EA7" w14:textId="77777777" w:rsidR="00AC7D93" w:rsidRPr="0006701E" w:rsidRDefault="00AC7D93" w:rsidP="00116207">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72D9366" w14:textId="77777777" w:rsidR="00AC7D93" w:rsidRPr="0006701E" w:rsidRDefault="00AC7D93" w:rsidP="00116207">
            <w:pPr>
              <w:rPr>
                <w:szCs w:val="20"/>
              </w:rPr>
            </w:pPr>
            <w:r w:rsidRPr="0006701E">
              <w:rPr>
                <w:szCs w:val="20"/>
              </w:rPr>
              <w:t>0..1</w:t>
            </w:r>
          </w:p>
        </w:tc>
      </w:tr>
      <w:tr w:rsidR="00AC7D93" w14:paraId="5B0CF2F3" w14:textId="77777777" w:rsidTr="004E08C2">
        <w:tc>
          <w:tcPr>
            <w:tcW w:w="2660" w:type="dxa"/>
          </w:tcPr>
          <w:p w14:paraId="5550188C" w14:textId="77777777" w:rsidR="00AC7D93" w:rsidRPr="0006701E" w:rsidRDefault="00AC7D93" w:rsidP="00116207">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276" w:type="dxa"/>
          </w:tcPr>
          <w:p w14:paraId="7CCA86C7" w14:textId="77777777" w:rsidR="00AC7D93" w:rsidRPr="0006701E" w:rsidRDefault="00AC7D93" w:rsidP="00116207">
            <w:pPr>
              <w:rPr>
                <w:spacing w:val="-1"/>
                <w:szCs w:val="20"/>
              </w:rPr>
            </w:pPr>
            <w:r w:rsidRPr="0006701E">
              <w:rPr>
                <w:spacing w:val="-1"/>
                <w:szCs w:val="20"/>
              </w:rPr>
              <w:t>string</w:t>
            </w:r>
          </w:p>
        </w:tc>
        <w:tc>
          <w:tcPr>
            <w:tcW w:w="4110" w:type="dxa"/>
          </w:tcPr>
          <w:p w14:paraId="00A16AEC" w14:textId="77777777" w:rsidR="00AC7D93" w:rsidRPr="0006701E" w:rsidRDefault="00AC7D93" w:rsidP="00116207">
            <w:pPr>
              <w:rPr>
                <w:szCs w:val="20"/>
              </w:rPr>
            </w:pPr>
            <w:r>
              <w:rPr>
                <w:szCs w:val="20"/>
              </w:rPr>
              <w:t>Inga subkoder är specificerade.</w:t>
            </w:r>
          </w:p>
        </w:tc>
        <w:tc>
          <w:tcPr>
            <w:tcW w:w="1560" w:type="dxa"/>
          </w:tcPr>
          <w:p w14:paraId="4B8F7F21" w14:textId="77777777" w:rsidR="00AC7D93" w:rsidRPr="0006701E" w:rsidRDefault="00AC7D93" w:rsidP="00116207">
            <w:pPr>
              <w:rPr>
                <w:szCs w:val="20"/>
              </w:rPr>
            </w:pPr>
            <w:r w:rsidRPr="0006701E">
              <w:rPr>
                <w:szCs w:val="20"/>
              </w:rPr>
              <w:t>0..1</w:t>
            </w:r>
          </w:p>
        </w:tc>
      </w:tr>
      <w:tr w:rsidR="00AC7D93" w14:paraId="53E9D694" w14:textId="77777777" w:rsidTr="004E08C2">
        <w:tc>
          <w:tcPr>
            <w:tcW w:w="2660" w:type="dxa"/>
          </w:tcPr>
          <w:p w14:paraId="1AD1310B" w14:textId="77777777" w:rsidR="00AC7D93" w:rsidRPr="0006701E" w:rsidRDefault="00AC7D93" w:rsidP="00116207">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276" w:type="dxa"/>
          </w:tcPr>
          <w:p w14:paraId="66532186" w14:textId="77777777" w:rsidR="00AC7D93" w:rsidRPr="0006701E" w:rsidRDefault="00AC7D93" w:rsidP="00116207">
            <w:pPr>
              <w:rPr>
                <w:spacing w:val="-1"/>
                <w:szCs w:val="20"/>
              </w:rPr>
            </w:pPr>
            <w:r w:rsidRPr="0006701E">
              <w:rPr>
                <w:spacing w:val="-1"/>
                <w:szCs w:val="20"/>
              </w:rPr>
              <w:t>string</w:t>
            </w:r>
          </w:p>
        </w:tc>
        <w:tc>
          <w:tcPr>
            <w:tcW w:w="4110" w:type="dxa"/>
          </w:tcPr>
          <w:p w14:paraId="1E3A0A2B" w14:textId="77777777" w:rsidR="00AC7D93" w:rsidRDefault="00AC7D93" w:rsidP="00116207">
            <w:pPr>
              <w:rPr>
                <w:szCs w:val="20"/>
              </w:rPr>
            </w:pPr>
            <w:r w:rsidRPr="0006701E">
              <w:rPr>
                <w:szCs w:val="20"/>
              </w:rPr>
              <w:t>En UUID som kan användas vid felanmälan för att användas vid felsökning av producent.</w:t>
            </w:r>
          </w:p>
        </w:tc>
        <w:tc>
          <w:tcPr>
            <w:tcW w:w="1560" w:type="dxa"/>
          </w:tcPr>
          <w:p w14:paraId="33A4CA18" w14:textId="77777777" w:rsidR="00AC7D93" w:rsidRPr="0006701E" w:rsidRDefault="00AC7D93" w:rsidP="00116207">
            <w:pPr>
              <w:rPr>
                <w:szCs w:val="20"/>
              </w:rPr>
            </w:pPr>
            <w:r w:rsidRPr="0006701E">
              <w:rPr>
                <w:szCs w:val="20"/>
              </w:rPr>
              <w:t>1..1</w:t>
            </w:r>
          </w:p>
        </w:tc>
      </w:tr>
      <w:tr w:rsidR="00AC7D93" w14:paraId="2FE9CFDE" w14:textId="77777777" w:rsidTr="004E08C2">
        <w:tc>
          <w:tcPr>
            <w:tcW w:w="2660" w:type="dxa"/>
          </w:tcPr>
          <w:p w14:paraId="4CD9E021" w14:textId="77777777" w:rsidR="00AC7D93" w:rsidRPr="0006701E" w:rsidRDefault="00AC7D93" w:rsidP="00116207">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276" w:type="dxa"/>
          </w:tcPr>
          <w:p w14:paraId="5D782F33" w14:textId="77777777" w:rsidR="00AC7D93" w:rsidRPr="0006701E" w:rsidRDefault="00AC7D93" w:rsidP="00116207">
            <w:pPr>
              <w:rPr>
                <w:spacing w:val="-1"/>
                <w:szCs w:val="20"/>
              </w:rPr>
            </w:pPr>
            <w:r w:rsidRPr="0006701E">
              <w:rPr>
                <w:spacing w:val="-1"/>
                <w:szCs w:val="20"/>
              </w:rPr>
              <w:t>string</w:t>
            </w:r>
          </w:p>
        </w:tc>
        <w:tc>
          <w:tcPr>
            <w:tcW w:w="4110" w:type="dxa"/>
          </w:tcPr>
          <w:p w14:paraId="66B78FDE" w14:textId="77777777" w:rsidR="00AC7D93" w:rsidRPr="0006701E" w:rsidRDefault="00AC7D93" w:rsidP="00116207">
            <w:pPr>
              <w:rPr>
                <w:szCs w:val="20"/>
              </w:rPr>
            </w:pPr>
            <w:r w:rsidRPr="0006701E">
              <w:rPr>
                <w:szCs w:val="20"/>
              </w:rPr>
              <w:t>En beskrivande text som kan visas för användaren.</w:t>
            </w:r>
          </w:p>
        </w:tc>
        <w:tc>
          <w:tcPr>
            <w:tcW w:w="1560" w:type="dxa"/>
          </w:tcPr>
          <w:p w14:paraId="2B171769" w14:textId="77777777" w:rsidR="00AC7D93" w:rsidRPr="0006701E" w:rsidRDefault="00AC7D93" w:rsidP="00116207">
            <w:pPr>
              <w:rPr>
                <w:szCs w:val="20"/>
              </w:rPr>
            </w:pPr>
            <w:r w:rsidRPr="0006701E">
              <w:rPr>
                <w:szCs w:val="20"/>
              </w:rPr>
              <w:t>0..1</w:t>
            </w:r>
          </w:p>
        </w:tc>
      </w:tr>
    </w:tbl>
    <w:p w14:paraId="37D83E62" w14:textId="77777777" w:rsidR="00AC7D93" w:rsidRPr="00ED19D0" w:rsidRDefault="00AC7D93" w:rsidP="00AC7D93">
      <w:pPr>
        <w:pStyle w:val="Brdtext"/>
      </w:pPr>
    </w:p>
    <w:p w14:paraId="47F556E6" w14:textId="347FEE56" w:rsidR="00AC7D93" w:rsidRDefault="00AC7D93" w:rsidP="00AC7D93">
      <w:pPr>
        <w:pStyle w:val="Rubrik3"/>
      </w:pPr>
      <w:bookmarkStart w:id="208" w:name="_Toc382487437"/>
      <w:bookmarkStart w:id="209" w:name="_Toc56009706"/>
      <w:bookmarkStart w:id="210" w:name="_Toc126307671"/>
      <w:r>
        <w:t>Övriga regler</w:t>
      </w:r>
      <w:bookmarkEnd w:id="208"/>
      <w:bookmarkEnd w:id="209"/>
      <w:bookmarkEnd w:id="210"/>
      <w:r>
        <w:br/>
      </w:r>
    </w:p>
    <w:tbl>
      <w:tblPr>
        <w:tblStyle w:val="Tabellrutnt"/>
        <w:tblW w:w="0" w:type="auto"/>
        <w:tblLayout w:type="fixed"/>
        <w:tblLook w:val="04A0" w:firstRow="1" w:lastRow="0" w:firstColumn="1" w:lastColumn="0" w:noHBand="0" w:noVBand="1"/>
      </w:tblPr>
      <w:tblGrid>
        <w:gridCol w:w="902"/>
        <w:gridCol w:w="3317"/>
        <w:gridCol w:w="4536"/>
        <w:gridCol w:w="1927"/>
      </w:tblGrid>
      <w:tr w:rsidR="00AC7D93" w14:paraId="3BF8DF02" w14:textId="77777777" w:rsidTr="00EE06ED">
        <w:tc>
          <w:tcPr>
            <w:tcW w:w="902" w:type="dxa"/>
          </w:tcPr>
          <w:p w14:paraId="2A13977D" w14:textId="77777777" w:rsidR="00AC7D93" w:rsidRPr="00400099" w:rsidRDefault="00AC7D93" w:rsidP="00116207">
            <w:pPr>
              <w:rPr>
                <w:b/>
              </w:rPr>
            </w:pPr>
            <w:bookmarkStart w:id="211" w:name="_Hlk27576868"/>
            <w:r w:rsidRPr="00400099">
              <w:rPr>
                <w:b/>
              </w:rPr>
              <w:t>Namn</w:t>
            </w:r>
          </w:p>
        </w:tc>
        <w:tc>
          <w:tcPr>
            <w:tcW w:w="3317" w:type="dxa"/>
          </w:tcPr>
          <w:p w14:paraId="4CA75965" w14:textId="77777777" w:rsidR="00AC7D93" w:rsidRPr="00400099" w:rsidRDefault="00AC7D93" w:rsidP="00116207">
            <w:pPr>
              <w:rPr>
                <w:b/>
              </w:rPr>
            </w:pPr>
            <w:r>
              <w:rPr>
                <w:b/>
              </w:rPr>
              <w:t>Regel</w:t>
            </w:r>
          </w:p>
        </w:tc>
        <w:tc>
          <w:tcPr>
            <w:tcW w:w="4536" w:type="dxa"/>
          </w:tcPr>
          <w:p w14:paraId="4B1D605E" w14:textId="77777777" w:rsidR="00AC7D93" w:rsidRPr="00400099" w:rsidRDefault="00AC7D93" w:rsidP="00116207">
            <w:pPr>
              <w:rPr>
                <w:b/>
              </w:rPr>
            </w:pPr>
            <w:r>
              <w:rPr>
                <w:b/>
              </w:rPr>
              <w:t>Element</w:t>
            </w:r>
          </w:p>
        </w:tc>
        <w:tc>
          <w:tcPr>
            <w:tcW w:w="1927" w:type="dxa"/>
          </w:tcPr>
          <w:p w14:paraId="4106C679" w14:textId="77777777" w:rsidR="00AC7D93" w:rsidRPr="00400099" w:rsidRDefault="00AC7D93" w:rsidP="00116207">
            <w:pPr>
              <w:rPr>
                <w:b/>
              </w:rPr>
            </w:pPr>
            <w:r>
              <w:rPr>
                <w:b/>
              </w:rPr>
              <w:t>Ändamål</w:t>
            </w:r>
          </w:p>
        </w:tc>
      </w:tr>
      <w:tr w:rsidR="00AC7D93" w14:paraId="106786EE" w14:textId="77777777" w:rsidTr="00EE06ED">
        <w:tc>
          <w:tcPr>
            <w:tcW w:w="902" w:type="dxa"/>
          </w:tcPr>
          <w:p w14:paraId="55901B67" w14:textId="77777777" w:rsidR="00AC7D93" w:rsidRPr="007279BD" w:rsidRDefault="00AC7D93" w:rsidP="00116207">
            <w:bookmarkStart w:id="212" w:name="_Hlk27727833"/>
            <w:r>
              <w:t xml:space="preserve">Regel </w:t>
            </w:r>
            <w:r w:rsidRPr="007279BD">
              <w:t>1</w:t>
            </w:r>
          </w:p>
        </w:tc>
        <w:tc>
          <w:tcPr>
            <w:tcW w:w="3317" w:type="dxa"/>
          </w:tcPr>
          <w:p w14:paraId="147829CB" w14:textId="77777777" w:rsidR="00AC7D93" w:rsidRPr="007279BD" w:rsidRDefault="00AC7D93" w:rsidP="00116207">
            <w:pPr>
              <w:spacing w:line="229" w:lineRule="exact"/>
              <w:ind w:left="102"/>
              <w:rPr>
                <w:szCs w:val="20"/>
              </w:rPr>
            </w:pPr>
            <w:r w:rsidRPr="007279BD">
              <w:t>Krävs för spärrhantering, åtkomstkontroll samt loggning enligt PDL. Om HSA-id för vårdenhet och vårdgivare inte kan lämnas kommer elementet inte visas upp av konsumenter inom sammanhållen journalföring</w:t>
            </w:r>
          </w:p>
        </w:tc>
        <w:tc>
          <w:tcPr>
            <w:tcW w:w="4536" w:type="dxa"/>
          </w:tcPr>
          <w:p w14:paraId="60E80F62" w14:textId="77777777" w:rsidR="00AC7D93" w:rsidRPr="007279BD" w:rsidRDefault="00AC7D93" w:rsidP="00116207">
            <w:pPr>
              <w:rPr>
                <w:spacing w:val="-1"/>
                <w:szCs w:val="20"/>
              </w:rPr>
            </w:pPr>
            <w:r w:rsidRPr="007279BD">
              <w:rPr>
                <w:szCs w:val="20"/>
              </w:rPr>
              <w:t>../../../healthcareProfessional</w:t>
            </w:r>
            <w:r w:rsidRPr="007279BD">
              <w:rPr>
                <w:spacing w:val="-1"/>
                <w:szCs w:val="20"/>
              </w:rPr>
              <w:t>CareGiverHSAId</w:t>
            </w:r>
          </w:p>
          <w:p w14:paraId="41A31D1C" w14:textId="77777777" w:rsidR="00AC7D93" w:rsidRPr="007279BD" w:rsidRDefault="00AC7D93" w:rsidP="00116207">
            <w:r w:rsidRPr="007279BD">
              <w:rPr>
                <w:szCs w:val="20"/>
              </w:rPr>
              <w:t>../../../healthcareProfessional</w:t>
            </w:r>
            <w:r w:rsidRPr="007279BD">
              <w:rPr>
                <w:spacing w:val="-1"/>
                <w:szCs w:val="20"/>
              </w:rPr>
              <w:t>CareUnitHSAId</w:t>
            </w:r>
          </w:p>
        </w:tc>
        <w:tc>
          <w:tcPr>
            <w:tcW w:w="1927" w:type="dxa"/>
          </w:tcPr>
          <w:p w14:paraId="29A09457" w14:textId="77777777" w:rsidR="00AC7D93" w:rsidRPr="007279BD" w:rsidRDefault="00AC7D93" w:rsidP="00116207">
            <w:r w:rsidRPr="007279BD">
              <w:t>Sammanhållen journalföring</w:t>
            </w:r>
          </w:p>
        </w:tc>
      </w:tr>
      <w:tr w:rsidR="00C40114" w14:paraId="0475EEB3" w14:textId="77777777" w:rsidTr="00EE06ED">
        <w:tc>
          <w:tcPr>
            <w:tcW w:w="902" w:type="dxa"/>
          </w:tcPr>
          <w:p w14:paraId="3AA2E079" w14:textId="62C01CD5" w:rsidR="00C40114" w:rsidRDefault="00C40114" w:rsidP="00116207">
            <w:r>
              <w:t>Regel 2</w:t>
            </w:r>
          </w:p>
        </w:tc>
        <w:tc>
          <w:tcPr>
            <w:tcW w:w="3317" w:type="dxa"/>
          </w:tcPr>
          <w:p w14:paraId="3778536D" w14:textId="73D5C287" w:rsidR="00BB5543" w:rsidRDefault="00884588" w:rsidP="00E24BA3">
            <w:pPr>
              <w:spacing w:line="229" w:lineRule="exact"/>
              <w:ind w:left="102"/>
            </w:pPr>
            <w:r>
              <w:t xml:space="preserve">Då uppmärksamhetssignaler ska skickas till Nationell </w:t>
            </w:r>
            <w:r>
              <w:lastRenderedPageBreak/>
              <w:t>Patientöversikt måste</w:t>
            </w:r>
            <w:r w:rsidR="00085B06">
              <w:t xml:space="preserve"> någon av följande koder </w:t>
            </w:r>
            <w:r w:rsidR="00143607">
              <w:t>f</w:t>
            </w:r>
            <w:r w:rsidR="001E600D">
              <w:t>rån</w:t>
            </w:r>
            <w:r w:rsidR="00BB5543">
              <w:t xml:space="preserve"> kv </w:t>
            </w:r>
            <w:r w:rsidR="00453E2A">
              <w:t>informationstyp</w:t>
            </w:r>
            <w:r w:rsidR="0082561D">
              <w:t xml:space="preserve"> anges:</w:t>
            </w:r>
          </w:p>
          <w:p w14:paraId="58977817" w14:textId="58951ECD" w:rsidR="0082561D" w:rsidRDefault="0082561D" w:rsidP="00E24BA3">
            <w:pPr>
              <w:spacing w:line="229" w:lineRule="exact"/>
              <w:ind w:left="102"/>
            </w:pPr>
          </w:p>
          <w:p w14:paraId="7B965B68" w14:textId="77777777" w:rsidR="00453E2A" w:rsidRDefault="00453E2A" w:rsidP="00453E2A">
            <w:pPr>
              <w:ind w:left="34" w:firstLine="73"/>
            </w:pPr>
            <w:r>
              <w:t xml:space="preserve">upp-ube </w:t>
            </w:r>
          </w:p>
          <w:p w14:paraId="523DA522" w14:textId="77777777" w:rsidR="00453E2A" w:rsidRDefault="00453E2A" w:rsidP="00453E2A">
            <w:pPr>
              <w:ind w:left="34" w:firstLine="73"/>
            </w:pPr>
            <w:r>
              <w:t xml:space="preserve">upp-ube-beh </w:t>
            </w:r>
          </w:p>
          <w:p w14:paraId="21F4E90A" w14:textId="77777777" w:rsidR="00453E2A" w:rsidRDefault="00453E2A" w:rsidP="00453E2A">
            <w:pPr>
              <w:ind w:left="34" w:firstLine="73"/>
            </w:pPr>
            <w:r>
              <w:t xml:space="preserve">upp-ube-lbe </w:t>
            </w:r>
          </w:p>
          <w:p w14:paraId="4B9CD663" w14:textId="77777777" w:rsidR="00453E2A" w:rsidRDefault="00453E2A" w:rsidP="00453E2A">
            <w:pPr>
              <w:ind w:left="34" w:firstLine="73"/>
            </w:pPr>
            <w:r>
              <w:t>upp-ube-kod</w:t>
            </w:r>
          </w:p>
          <w:p w14:paraId="5AD95ED1" w14:textId="77777777" w:rsidR="00453E2A" w:rsidRPr="00E24BA3" w:rsidRDefault="00453E2A" w:rsidP="00453E2A">
            <w:pPr>
              <w:ind w:left="34" w:firstLine="73"/>
            </w:pPr>
            <w:r w:rsidRPr="00E24BA3">
              <w:t>upp-uas</w:t>
            </w:r>
          </w:p>
          <w:p w14:paraId="6017635F" w14:textId="77777777" w:rsidR="00453E2A" w:rsidRPr="00E24BA3" w:rsidRDefault="00453E2A" w:rsidP="00453E2A">
            <w:pPr>
              <w:ind w:left="34" w:firstLine="73"/>
            </w:pPr>
            <w:r w:rsidRPr="00E24BA3">
              <w:t>upp-uas-sjd</w:t>
            </w:r>
          </w:p>
          <w:p w14:paraId="7C4C1F7B" w14:textId="77777777" w:rsidR="00453E2A" w:rsidRPr="00E24BA3" w:rsidRDefault="00453E2A" w:rsidP="00453E2A">
            <w:pPr>
              <w:ind w:left="34" w:firstLine="73"/>
            </w:pPr>
            <w:r w:rsidRPr="00E24BA3">
              <w:t>upp-vbe</w:t>
            </w:r>
          </w:p>
          <w:p w14:paraId="0F60A813" w14:textId="77777777" w:rsidR="00453E2A" w:rsidRPr="00E24BA3" w:rsidRDefault="00453E2A" w:rsidP="00453E2A">
            <w:pPr>
              <w:ind w:left="34" w:firstLine="73"/>
            </w:pPr>
            <w:r w:rsidRPr="00E24BA3">
              <w:t>upp-vbe-vbe</w:t>
            </w:r>
          </w:p>
          <w:p w14:paraId="0A1C9415" w14:textId="77777777" w:rsidR="00453E2A" w:rsidRPr="00E24BA3" w:rsidRDefault="00453E2A" w:rsidP="00453E2A">
            <w:pPr>
              <w:ind w:left="34" w:firstLine="73"/>
            </w:pPr>
            <w:r w:rsidRPr="00E24BA3">
              <w:t xml:space="preserve">upp-arb </w:t>
            </w:r>
          </w:p>
          <w:p w14:paraId="05699F6E" w14:textId="77777777" w:rsidR="00453E2A" w:rsidRPr="00E24BA3" w:rsidRDefault="00453E2A" w:rsidP="00453E2A">
            <w:pPr>
              <w:ind w:left="34" w:firstLine="73"/>
            </w:pPr>
            <w:r w:rsidRPr="00E24BA3">
              <w:t xml:space="preserve">upp-arb-smf </w:t>
            </w:r>
          </w:p>
          <w:p w14:paraId="40160279" w14:textId="77777777" w:rsidR="00453E2A" w:rsidRPr="00E24BA3" w:rsidRDefault="00453E2A" w:rsidP="00453E2A">
            <w:pPr>
              <w:ind w:left="34" w:firstLine="73"/>
            </w:pPr>
            <w:r w:rsidRPr="00E24BA3">
              <w:t xml:space="preserve">upp-arb-smf-vag </w:t>
            </w:r>
          </w:p>
          <w:p w14:paraId="2769A8AF" w14:textId="77777777" w:rsidR="00453E2A" w:rsidRPr="00E24BA3" w:rsidRDefault="00453E2A" w:rsidP="00453E2A">
            <w:pPr>
              <w:ind w:left="34" w:firstLine="73"/>
            </w:pPr>
            <w:r w:rsidRPr="00E24BA3">
              <w:t>upp-arb-smf-sjd</w:t>
            </w:r>
          </w:p>
          <w:p w14:paraId="1B791B6A" w14:textId="77777777" w:rsidR="00453E2A" w:rsidRPr="00E24BA3" w:rsidRDefault="00453E2A" w:rsidP="00453E2A">
            <w:pPr>
              <w:ind w:left="34" w:firstLine="73"/>
            </w:pPr>
            <w:r w:rsidRPr="00E24BA3">
              <w:t xml:space="preserve">upp-est </w:t>
            </w:r>
          </w:p>
          <w:p w14:paraId="101D832F" w14:textId="77777777" w:rsidR="00453E2A" w:rsidRPr="00E24BA3" w:rsidRDefault="00453E2A" w:rsidP="00453E2A">
            <w:pPr>
              <w:ind w:left="34" w:firstLine="73"/>
            </w:pPr>
            <w:r w:rsidRPr="00E24BA3">
              <w:t xml:space="preserve">upp-est-rub </w:t>
            </w:r>
          </w:p>
          <w:p w14:paraId="6BCB9169" w14:textId="573E5519" w:rsidR="00453E2A" w:rsidRDefault="00453E2A" w:rsidP="00453E2A">
            <w:pPr>
              <w:spacing w:line="229" w:lineRule="exact"/>
              <w:ind w:left="102"/>
            </w:pPr>
            <w:r w:rsidRPr="00E24BA3">
              <w:t>upp-est-inh</w:t>
            </w:r>
          </w:p>
          <w:p w14:paraId="5E0DE06E" w14:textId="77777777" w:rsidR="00BB5543" w:rsidRDefault="00BB5543" w:rsidP="00E24BA3">
            <w:pPr>
              <w:spacing w:line="229" w:lineRule="exact"/>
              <w:ind w:left="102"/>
            </w:pPr>
          </w:p>
          <w:p w14:paraId="3B453128" w14:textId="1C7D9D16" w:rsidR="00085B06" w:rsidRDefault="0082561D" w:rsidP="00E24BA3">
            <w:pPr>
              <w:spacing w:line="229" w:lineRule="exact"/>
              <w:ind w:left="102"/>
            </w:pPr>
            <w:r>
              <w:t xml:space="preserve">Alternativt </w:t>
            </w:r>
            <w:r w:rsidR="00876D5C">
              <w:t xml:space="preserve">ska </w:t>
            </w:r>
            <w:r>
              <w:t xml:space="preserve">någon av följande koder från </w:t>
            </w:r>
            <w:r w:rsidR="00453E2A">
              <w:t>kv uppmärksamhetstyp</w:t>
            </w:r>
            <w:r w:rsidR="001E600D">
              <w:t xml:space="preserve"> </w:t>
            </w:r>
            <w:r w:rsidR="00085B06">
              <w:t>anges:</w:t>
            </w:r>
          </w:p>
          <w:p w14:paraId="68FFF0A4" w14:textId="74EBEE33" w:rsidR="00085B06" w:rsidRDefault="00085B06" w:rsidP="00453E2A">
            <w:pPr>
              <w:spacing w:line="229" w:lineRule="exact"/>
            </w:pPr>
          </w:p>
          <w:p w14:paraId="1086E32A" w14:textId="77777777" w:rsidR="00453E2A" w:rsidRDefault="00453E2A" w:rsidP="00453E2A">
            <w:pPr>
              <w:spacing w:line="229" w:lineRule="exact"/>
              <w:ind w:left="102"/>
            </w:pPr>
            <w:r w:rsidRPr="0082561D">
              <w:t>Överkänslighet</w:t>
            </w:r>
          </w:p>
          <w:p w14:paraId="21C570DE" w14:textId="77777777" w:rsidR="00453E2A" w:rsidRDefault="00453E2A" w:rsidP="00453E2A">
            <w:pPr>
              <w:spacing w:line="229" w:lineRule="exact"/>
              <w:ind w:left="102"/>
            </w:pPr>
            <w:r w:rsidRPr="00F36A8F">
              <w:t>Allvarlig sjukdom</w:t>
            </w:r>
          </w:p>
          <w:p w14:paraId="2E87A760" w14:textId="77777777" w:rsidR="00453E2A" w:rsidRDefault="00453E2A" w:rsidP="00453E2A">
            <w:pPr>
              <w:spacing w:line="229" w:lineRule="exact"/>
              <w:ind w:left="102"/>
            </w:pPr>
            <w:r w:rsidRPr="00F36A8F">
              <w:t>Allvarlig behandling</w:t>
            </w:r>
          </w:p>
          <w:p w14:paraId="252CE698" w14:textId="77777777" w:rsidR="00453E2A" w:rsidRDefault="00453E2A" w:rsidP="00453E2A">
            <w:pPr>
              <w:spacing w:line="229" w:lineRule="exact"/>
              <w:ind w:left="102"/>
            </w:pPr>
            <w:r w:rsidRPr="00F36A8F">
              <w:t>Smittsam sjukdom</w:t>
            </w:r>
          </w:p>
          <w:p w14:paraId="46970B18" w14:textId="77777777" w:rsidR="00453E2A" w:rsidRDefault="00453E2A" w:rsidP="00453E2A">
            <w:pPr>
              <w:spacing w:line="229" w:lineRule="exact"/>
              <w:ind w:left="102"/>
            </w:pPr>
            <w:r w:rsidRPr="00F36A8F">
              <w:t>Vårdbegränsning</w:t>
            </w:r>
          </w:p>
          <w:p w14:paraId="1D6E0AFD" w14:textId="2955231A" w:rsidR="00143607" w:rsidRPr="00E24BA3" w:rsidRDefault="00453E2A" w:rsidP="00453E2A">
            <w:pPr>
              <w:spacing w:line="229" w:lineRule="exact"/>
              <w:ind w:left="102"/>
            </w:pPr>
            <w:r w:rsidRPr="00EE06ED">
              <w:t>Historisk varningsinformation</w:t>
            </w:r>
          </w:p>
          <w:p w14:paraId="158A471E" w14:textId="687B9B41" w:rsidR="00085B06" w:rsidRPr="007279BD" w:rsidRDefault="00085B06" w:rsidP="00085B06">
            <w:pPr>
              <w:spacing w:line="229" w:lineRule="exact"/>
              <w:ind w:left="102"/>
            </w:pPr>
          </w:p>
        </w:tc>
        <w:tc>
          <w:tcPr>
            <w:tcW w:w="4536" w:type="dxa"/>
          </w:tcPr>
          <w:p w14:paraId="74D71679" w14:textId="06CE495D" w:rsidR="00C40114" w:rsidRPr="007279BD" w:rsidRDefault="00884588" w:rsidP="00116207">
            <w:pPr>
              <w:rPr>
                <w:szCs w:val="20"/>
              </w:rPr>
            </w:pPr>
            <w:r w:rsidRPr="00884588">
              <w:rPr>
                <w:szCs w:val="20"/>
              </w:rPr>
              <w:lastRenderedPageBreak/>
              <w:t>../../typeOfAlertInformation</w:t>
            </w:r>
          </w:p>
        </w:tc>
        <w:tc>
          <w:tcPr>
            <w:tcW w:w="1927" w:type="dxa"/>
          </w:tcPr>
          <w:p w14:paraId="7A861238" w14:textId="177729C7" w:rsidR="00C40114" w:rsidRPr="007279BD" w:rsidRDefault="00143607" w:rsidP="00116207">
            <w:r>
              <w:t>Uppmärksamhets</w:t>
            </w:r>
            <w:r w:rsidR="00EE06ED">
              <w:t>-</w:t>
            </w:r>
            <w:r>
              <w:lastRenderedPageBreak/>
              <w:t>signaler till NPÖ</w:t>
            </w:r>
            <w:r w:rsidR="00EE06ED">
              <w:t>.</w:t>
            </w:r>
          </w:p>
        </w:tc>
      </w:tr>
      <w:bookmarkEnd w:id="211"/>
      <w:bookmarkEnd w:id="212"/>
    </w:tbl>
    <w:p w14:paraId="6EB00A36" w14:textId="77777777" w:rsidR="00AC7D93" w:rsidRDefault="00AC7D93" w:rsidP="00AC7D93"/>
    <w:p w14:paraId="7284AAD5" w14:textId="77777777" w:rsidR="00AC7D93" w:rsidRDefault="00AC7D93" w:rsidP="00AC7D93">
      <w:pPr>
        <w:rPr>
          <w:color w:val="4F81BD" w:themeColor="accent1"/>
        </w:rPr>
      </w:pPr>
    </w:p>
    <w:p w14:paraId="669A98E6" w14:textId="77777777" w:rsidR="00AC7D93" w:rsidRPr="00776D68" w:rsidRDefault="00AC7D93" w:rsidP="00AC7D93">
      <w:pPr>
        <w:pStyle w:val="Rubrik4"/>
      </w:pPr>
      <w:r w:rsidRPr="00776D68">
        <w:t>Icke funktionella krav</w:t>
      </w:r>
    </w:p>
    <w:p w14:paraId="53E8A292" w14:textId="77777777" w:rsidR="00AC7D93" w:rsidRPr="00E146AE" w:rsidRDefault="00AC7D93" w:rsidP="00AC7D93">
      <w:r w:rsidRPr="00E146AE">
        <w:t>Inga övriga icke funktionella krav.</w:t>
      </w:r>
    </w:p>
    <w:p w14:paraId="1EB18DEA" w14:textId="77777777" w:rsidR="00AC7D93" w:rsidRPr="00776D68" w:rsidRDefault="00AC7D93" w:rsidP="00AC7D93">
      <w:pPr>
        <w:pStyle w:val="Rubrik5"/>
      </w:pPr>
      <w:r w:rsidRPr="00776D68">
        <w:t>SLA-krav</w:t>
      </w:r>
    </w:p>
    <w:p w14:paraId="1C9DF971" w14:textId="77777777" w:rsidR="00AC7D93" w:rsidRDefault="00AC7D93" w:rsidP="00AC7D93">
      <w:pPr>
        <w:rPr>
          <w:rFonts w:eastAsia="Times New Roman"/>
          <w:bCs/>
          <w:sz w:val="30"/>
          <w:szCs w:val="28"/>
        </w:rPr>
      </w:pPr>
      <w:r w:rsidRPr="00E146AE">
        <w:t>Inga avvikande SLA-krav</w:t>
      </w:r>
      <w:r>
        <w:t>.</w:t>
      </w:r>
      <w:r>
        <w:rPr>
          <w:rFonts w:eastAsia="Times New Roman"/>
          <w:bCs/>
          <w:sz w:val="30"/>
          <w:szCs w:val="28"/>
        </w:rPr>
        <w:t xml:space="preserve"> </w:t>
      </w:r>
    </w:p>
    <w:p w14:paraId="737716B3" w14:textId="77777777" w:rsidR="00AC7D93" w:rsidRDefault="00AC7D93" w:rsidP="00AC7D93">
      <w:pPr>
        <w:rPr>
          <w:rFonts w:eastAsia="Times New Roman"/>
          <w:bCs/>
          <w:sz w:val="30"/>
          <w:szCs w:val="28"/>
        </w:rPr>
      </w:pPr>
    </w:p>
    <w:p w14:paraId="3AAEC923" w14:textId="77777777" w:rsidR="00AC7D93" w:rsidRDefault="00AC7D93" w:rsidP="00AC7D93">
      <w:pPr>
        <w:spacing w:line="240" w:lineRule="auto"/>
        <w:rPr>
          <w:rFonts w:eastAsia="Times New Roman"/>
          <w:bCs/>
          <w:sz w:val="24"/>
          <w:szCs w:val="26"/>
        </w:rPr>
      </w:pPr>
      <w:r>
        <w:br w:type="page"/>
      </w:r>
    </w:p>
    <w:p w14:paraId="5E672425" w14:textId="77777777" w:rsidR="00AC7D93" w:rsidRPr="002C338D" w:rsidRDefault="00AC7D93" w:rsidP="00AC7D93">
      <w:pPr>
        <w:pStyle w:val="Rubrik2"/>
      </w:pPr>
      <w:bookmarkStart w:id="213" w:name="_Toc56009707"/>
      <w:bookmarkStart w:id="214" w:name="_Hlk27741966"/>
      <w:bookmarkStart w:id="215" w:name="_Toc126307672"/>
      <w:r w:rsidRPr="002C338D">
        <w:lastRenderedPageBreak/>
        <w:t>GetFunctionalStatus</w:t>
      </w:r>
      <w:bookmarkEnd w:id="213"/>
      <w:bookmarkEnd w:id="215"/>
    </w:p>
    <w:bookmarkEnd w:id="214"/>
    <w:p w14:paraId="35E296E1" w14:textId="6024A058" w:rsidR="00AC7D93" w:rsidRPr="002C338D" w:rsidRDefault="00AC7D93" w:rsidP="00AC7D93">
      <w:pPr>
        <w:pStyle w:val="Liststycke"/>
        <w:ind w:left="0" w:hanging="11"/>
      </w:pPr>
      <w:r w:rsidRPr="002C338D">
        <w:t xml:space="preserve">GetFunctionalStatus </w:t>
      </w:r>
      <w:r w:rsidR="00CA3351">
        <w:t>r</w:t>
      </w:r>
      <w:r w:rsidR="00CA3351" w:rsidRPr="00CA3351">
        <w:t xml:space="preserve">eturnerar dokumenterade bedömning av funktionsnedsättningar och/eller aktivitetsförmåga för en patient. </w:t>
      </w:r>
      <w:r w:rsidRPr="002C338D">
        <w:rPr>
          <w:spacing w:val="-1"/>
        </w:rPr>
        <w:t>Meddelandeformatet bas</w:t>
      </w:r>
      <w:r>
        <w:rPr>
          <w:spacing w:val="-1"/>
        </w:rPr>
        <w:t>eras på NPÖ RIV 2.2.0.</w:t>
      </w:r>
      <w:r w:rsidRPr="002C338D">
        <w:rPr>
          <w:spacing w:val="-1"/>
        </w:rPr>
        <w:t xml:space="preserve"> </w:t>
      </w:r>
    </w:p>
    <w:p w14:paraId="50C2FDBE" w14:textId="77777777" w:rsidR="00AC7D93" w:rsidRPr="002C338D" w:rsidRDefault="00AC7D93" w:rsidP="00AC7D93">
      <w:pPr>
        <w:rPr>
          <w:color w:val="4F81BD" w:themeColor="accent1"/>
          <w:highlight w:val="yellow"/>
        </w:rPr>
      </w:pPr>
    </w:p>
    <w:p w14:paraId="638D5137" w14:textId="77777777" w:rsidR="00AC7D93" w:rsidRPr="0092615D" w:rsidRDefault="00AC7D93" w:rsidP="00AC7D93">
      <w:pPr>
        <w:pStyle w:val="Rubrik3"/>
      </w:pPr>
      <w:bookmarkStart w:id="216" w:name="_Toc56009708"/>
      <w:bookmarkStart w:id="217" w:name="_Toc126307673"/>
      <w:r w:rsidRPr="0092615D">
        <w:t>Version</w:t>
      </w:r>
      <w:bookmarkEnd w:id="216"/>
      <w:bookmarkEnd w:id="217"/>
    </w:p>
    <w:p w14:paraId="3F719A19" w14:textId="77777777" w:rsidR="00AC7D93" w:rsidRPr="0092615D" w:rsidRDefault="00AC7D93" w:rsidP="00AC7D93">
      <w:r w:rsidRPr="0092615D">
        <w:t>2.0</w:t>
      </w:r>
    </w:p>
    <w:p w14:paraId="0431993D" w14:textId="77777777" w:rsidR="00AC7D93" w:rsidRPr="0092615D" w:rsidRDefault="00AC7D93" w:rsidP="00AC7D93"/>
    <w:p w14:paraId="7DD058B4" w14:textId="77777777" w:rsidR="00AC7D93" w:rsidRPr="0092615D" w:rsidRDefault="00AC7D93" w:rsidP="00AC7D93">
      <w:pPr>
        <w:pStyle w:val="Rubrik3"/>
      </w:pPr>
      <w:bookmarkStart w:id="218" w:name="_Toc56009709"/>
      <w:bookmarkStart w:id="219" w:name="_Toc126307674"/>
      <w:r w:rsidRPr="0092615D">
        <w:t>Gemensamma informationskomponenter</w:t>
      </w:r>
      <w:bookmarkEnd w:id="218"/>
      <w:bookmarkEnd w:id="219"/>
    </w:p>
    <w:p w14:paraId="3CE7DD4A" w14:textId="77777777" w:rsidR="00AC7D93" w:rsidRPr="0092615D" w:rsidRDefault="00AC7D93" w:rsidP="00AC7D93">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62128F1" w14:textId="77777777" w:rsidR="00AC7D93" w:rsidRPr="0092615D" w:rsidRDefault="00AC7D93" w:rsidP="00AC7D93"/>
    <w:p w14:paraId="612C5CD9" w14:textId="77777777" w:rsidR="00AC7D93" w:rsidRPr="0092615D" w:rsidRDefault="00AC7D93" w:rsidP="00AC7D93">
      <w:pPr>
        <w:pStyle w:val="Rubrik3"/>
      </w:pPr>
      <w:bookmarkStart w:id="220" w:name="_Toc56009710"/>
      <w:bookmarkStart w:id="221" w:name="_Toc126307675"/>
      <w:r w:rsidRPr="0092615D">
        <w:t>Fältregler</w:t>
      </w:r>
      <w:bookmarkEnd w:id="220"/>
      <w:bookmarkEnd w:id="221"/>
    </w:p>
    <w:p w14:paraId="7DF2CC9E" w14:textId="77777777" w:rsidR="00AC7D93" w:rsidRPr="002C338D" w:rsidRDefault="00AC7D93" w:rsidP="00AC7D93">
      <w:pPr>
        <w:rPr>
          <w:highlight w:val="yellow"/>
        </w:rPr>
      </w:pPr>
      <w:r w:rsidRPr="0092615D">
        <w:t xml:space="preserve">Nedanstående tabell beskriver varje element i begäran och </w:t>
      </w:r>
      <w:r w:rsidRPr="007279BD">
        <w:t>svar.  Finns ytterligare regler för ett element är det noterat med referens till regeln i beskrivningen och beskrivs mer i detalj i stycket Övriga regler.</w:t>
      </w:r>
    </w:p>
    <w:tbl>
      <w:tblPr>
        <w:tblStyle w:val="Tabellrutnt"/>
        <w:tblW w:w="9606" w:type="dxa"/>
        <w:tblLayout w:type="fixed"/>
        <w:tblLook w:val="04A0" w:firstRow="1" w:lastRow="0" w:firstColumn="1" w:lastColumn="0" w:noHBand="0" w:noVBand="1"/>
      </w:tblPr>
      <w:tblGrid>
        <w:gridCol w:w="2660"/>
        <w:gridCol w:w="1417"/>
        <w:gridCol w:w="3969"/>
        <w:gridCol w:w="1560"/>
      </w:tblGrid>
      <w:tr w:rsidR="00AC7D93" w:rsidRPr="002C338D" w14:paraId="0B42B1E3" w14:textId="77777777" w:rsidTr="00116207">
        <w:trPr>
          <w:trHeight w:val="384"/>
        </w:trPr>
        <w:tc>
          <w:tcPr>
            <w:tcW w:w="2660" w:type="dxa"/>
            <w:shd w:val="clear" w:color="auto" w:fill="D9D9D9" w:themeFill="background1" w:themeFillShade="D9"/>
            <w:vAlign w:val="bottom"/>
          </w:tcPr>
          <w:p w14:paraId="66A0B6CB" w14:textId="77777777" w:rsidR="00AC7D93" w:rsidRPr="002C338D" w:rsidRDefault="00AC7D93" w:rsidP="00116207">
            <w:pPr>
              <w:rPr>
                <w:b/>
                <w:szCs w:val="20"/>
              </w:rPr>
            </w:pPr>
            <w:r w:rsidRPr="002C338D">
              <w:rPr>
                <w:b/>
                <w:szCs w:val="20"/>
              </w:rPr>
              <w:t>Namn</w:t>
            </w:r>
          </w:p>
        </w:tc>
        <w:tc>
          <w:tcPr>
            <w:tcW w:w="1417" w:type="dxa"/>
            <w:shd w:val="clear" w:color="auto" w:fill="D9D9D9" w:themeFill="background1" w:themeFillShade="D9"/>
            <w:vAlign w:val="bottom"/>
          </w:tcPr>
          <w:p w14:paraId="3E916B14" w14:textId="77777777" w:rsidR="00AC7D93" w:rsidRPr="002C338D" w:rsidRDefault="00AC7D93" w:rsidP="00116207">
            <w:pPr>
              <w:rPr>
                <w:b/>
                <w:szCs w:val="20"/>
              </w:rPr>
            </w:pPr>
            <w:r w:rsidRPr="002C338D">
              <w:rPr>
                <w:b/>
                <w:szCs w:val="20"/>
              </w:rPr>
              <w:t>Typ</w:t>
            </w:r>
          </w:p>
        </w:tc>
        <w:tc>
          <w:tcPr>
            <w:tcW w:w="3969" w:type="dxa"/>
            <w:shd w:val="clear" w:color="auto" w:fill="D9D9D9" w:themeFill="background1" w:themeFillShade="D9"/>
            <w:vAlign w:val="bottom"/>
          </w:tcPr>
          <w:p w14:paraId="6BC5B63B" w14:textId="77777777" w:rsidR="00AC7D93" w:rsidRPr="002C338D" w:rsidRDefault="00AC7D93" w:rsidP="00116207">
            <w:pPr>
              <w:rPr>
                <w:b/>
                <w:szCs w:val="20"/>
              </w:rPr>
            </w:pPr>
            <w:r w:rsidRPr="002C338D">
              <w:rPr>
                <w:b/>
                <w:szCs w:val="20"/>
              </w:rPr>
              <w:t>Beskrivning</w:t>
            </w:r>
          </w:p>
        </w:tc>
        <w:tc>
          <w:tcPr>
            <w:tcW w:w="1560" w:type="dxa"/>
            <w:shd w:val="clear" w:color="auto" w:fill="D9D9D9" w:themeFill="background1" w:themeFillShade="D9"/>
            <w:vAlign w:val="bottom"/>
          </w:tcPr>
          <w:p w14:paraId="1AECD8B7" w14:textId="77777777" w:rsidR="00AC7D93" w:rsidRPr="002C338D" w:rsidRDefault="00AC7D93" w:rsidP="00116207">
            <w:pPr>
              <w:rPr>
                <w:b/>
                <w:szCs w:val="20"/>
              </w:rPr>
            </w:pPr>
            <w:r w:rsidRPr="002C338D">
              <w:rPr>
                <w:b/>
                <w:szCs w:val="20"/>
              </w:rPr>
              <w:t>Kardinalitet</w:t>
            </w:r>
          </w:p>
        </w:tc>
      </w:tr>
      <w:tr w:rsidR="00AC7D93" w:rsidRPr="002C338D" w14:paraId="0956FC74" w14:textId="77777777" w:rsidTr="00116207">
        <w:tc>
          <w:tcPr>
            <w:tcW w:w="2660" w:type="dxa"/>
          </w:tcPr>
          <w:p w14:paraId="18AEF6EF" w14:textId="77777777" w:rsidR="00AC7D93" w:rsidRPr="002C338D" w:rsidRDefault="00AC7D93" w:rsidP="00116207">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0B43DB69" w14:textId="77777777" w:rsidR="00AC7D93" w:rsidRPr="002C338D" w:rsidRDefault="00AC7D93" w:rsidP="00116207">
            <w:pPr>
              <w:pStyle w:val="TableParagraph"/>
              <w:spacing w:line="226" w:lineRule="exact"/>
              <w:ind w:left="102"/>
              <w:rPr>
                <w:rFonts w:ascii="Georgia" w:eastAsia="Times New Roman" w:hAnsi="Georgia" w:cs="Times New Roman"/>
                <w:spacing w:val="-1"/>
                <w:sz w:val="20"/>
                <w:szCs w:val="20"/>
              </w:rPr>
            </w:pPr>
          </w:p>
        </w:tc>
        <w:tc>
          <w:tcPr>
            <w:tcW w:w="3969" w:type="dxa"/>
          </w:tcPr>
          <w:p w14:paraId="4545018B" w14:textId="77777777" w:rsidR="00AC7D93" w:rsidRPr="002C338D" w:rsidRDefault="00AC7D93" w:rsidP="00116207">
            <w:pPr>
              <w:pStyle w:val="TableParagraph"/>
              <w:spacing w:line="226" w:lineRule="exact"/>
              <w:ind w:left="102"/>
              <w:rPr>
                <w:rFonts w:ascii="Georgia" w:eastAsia="Times New Roman" w:hAnsi="Georgia" w:cs="Times New Roman"/>
                <w:spacing w:val="-1"/>
                <w:sz w:val="20"/>
                <w:szCs w:val="20"/>
              </w:rPr>
            </w:pPr>
          </w:p>
        </w:tc>
        <w:tc>
          <w:tcPr>
            <w:tcW w:w="1560" w:type="dxa"/>
          </w:tcPr>
          <w:p w14:paraId="03590665" w14:textId="77777777" w:rsidR="00AC7D93" w:rsidRPr="002C338D" w:rsidRDefault="00AC7D93" w:rsidP="00116207">
            <w:pPr>
              <w:pStyle w:val="TableParagraph"/>
              <w:spacing w:line="226" w:lineRule="exact"/>
              <w:ind w:left="102"/>
              <w:rPr>
                <w:rFonts w:ascii="Georgia" w:eastAsia="Times New Roman" w:hAnsi="Georgia" w:cs="Times New Roman"/>
                <w:spacing w:val="-1"/>
                <w:sz w:val="20"/>
                <w:szCs w:val="20"/>
              </w:rPr>
            </w:pPr>
          </w:p>
        </w:tc>
      </w:tr>
      <w:tr w:rsidR="00AC7D93" w:rsidRPr="002C338D" w14:paraId="09125953" w14:textId="77777777" w:rsidTr="00116207">
        <w:tc>
          <w:tcPr>
            <w:tcW w:w="2660" w:type="dxa"/>
          </w:tcPr>
          <w:p w14:paraId="691FA49C" w14:textId="77777777" w:rsidR="00AC7D93" w:rsidRPr="002C338D" w:rsidRDefault="00AC7D93" w:rsidP="00116207">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7DFAF6E5" w14:textId="77777777" w:rsidR="00AC7D93" w:rsidRPr="002C338D" w:rsidRDefault="00AC7D93" w:rsidP="00116207">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1FDEA38F" w14:textId="77777777" w:rsidR="00AC7D93" w:rsidRPr="002C338D" w:rsidRDefault="00AC7D93" w:rsidP="00116207">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3B355BDF" w14:textId="77777777" w:rsidR="00AC7D93" w:rsidRPr="002C338D" w:rsidRDefault="00AC7D93" w:rsidP="00116207">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AC7D93" w:rsidRPr="002C338D" w14:paraId="72EFEFEA" w14:textId="77777777" w:rsidTr="00116207">
        <w:tc>
          <w:tcPr>
            <w:tcW w:w="2660" w:type="dxa"/>
          </w:tcPr>
          <w:p w14:paraId="1FF97A6E" w14:textId="77777777" w:rsidR="00AC7D93" w:rsidRPr="002C338D" w:rsidRDefault="00AC7D93" w:rsidP="00116207">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40DA870E" w14:textId="77777777" w:rsidR="00AC7D93" w:rsidRPr="002C338D" w:rsidRDefault="00AC7D93" w:rsidP="00116207">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1A7C0DAA"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2424E39D" w14:textId="77777777" w:rsidR="00AC7D93" w:rsidRDefault="00AC7D93" w:rsidP="00116207">
            <w:pPr>
              <w:pStyle w:val="TableParagraph"/>
              <w:spacing w:line="226" w:lineRule="exact"/>
              <w:ind w:left="102"/>
              <w:rPr>
                <w:rFonts w:ascii="Georgia" w:hAnsi="Georgia"/>
                <w:spacing w:val="-1"/>
                <w:sz w:val="20"/>
                <w:szCs w:val="20"/>
              </w:rPr>
            </w:pPr>
          </w:p>
          <w:p w14:paraId="363CC1FF"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Pr>
                <w:rFonts w:ascii="Georgia" w:hAnsi="Georgia"/>
                <w:b/>
                <w:spacing w:val="-1"/>
                <w:sz w:val="20"/>
                <w:szCs w:val="20"/>
              </w:rPr>
              <w:t>ska</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542F65">
              <w:rPr>
                <w:rFonts w:ascii="Georgia" w:hAnsi="Georgia"/>
                <w:sz w:val="20"/>
                <w:szCs w:val="20"/>
              </w:rPr>
              <w:t>, [R14].</w:t>
            </w:r>
          </w:p>
          <w:p w14:paraId="53EB23CF" w14:textId="77777777" w:rsidR="00AC7D93" w:rsidRDefault="00AC7D93" w:rsidP="00116207">
            <w:pPr>
              <w:pStyle w:val="TableParagraph"/>
              <w:spacing w:line="226" w:lineRule="exact"/>
              <w:rPr>
                <w:rFonts w:ascii="Georgia" w:hAnsi="Georgia"/>
                <w:spacing w:val="-1"/>
                <w:sz w:val="20"/>
                <w:szCs w:val="20"/>
              </w:rPr>
            </w:pPr>
          </w:p>
          <w:p w14:paraId="7EC9A3AC"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Pr>
                <w:rFonts w:ascii="Georgia" w:hAnsi="Georgia"/>
                <w:b/>
                <w:spacing w:val="-1"/>
                <w:sz w:val="20"/>
                <w:szCs w:val="20"/>
              </w:rPr>
              <w:t>ska</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542F65">
              <w:rPr>
                <w:rFonts w:ascii="Georgia" w:hAnsi="Georgia"/>
                <w:sz w:val="20"/>
                <w:szCs w:val="20"/>
              </w:rPr>
              <w:t>, [R14].</w:t>
            </w:r>
          </w:p>
          <w:p w14:paraId="1898F7C5" w14:textId="77777777" w:rsidR="00AC7D93" w:rsidRDefault="00AC7D93" w:rsidP="00116207">
            <w:pPr>
              <w:pStyle w:val="TableParagraph"/>
              <w:spacing w:line="226" w:lineRule="exact"/>
              <w:rPr>
                <w:rFonts w:ascii="Georgia" w:hAnsi="Georgia"/>
                <w:spacing w:val="-1"/>
                <w:sz w:val="20"/>
                <w:szCs w:val="20"/>
              </w:rPr>
            </w:pPr>
          </w:p>
          <w:p w14:paraId="3F6604D4"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Pr>
                <w:rFonts w:ascii="Georgia" w:hAnsi="Georgia"/>
                <w:b/>
                <w:spacing w:val="-1"/>
                <w:sz w:val="20"/>
                <w:szCs w:val="20"/>
              </w:rPr>
              <w:t>ska</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sidRPr="00542F65">
              <w:rPr>
                <w:rFonts w:ascii="Georgia" w:hAnsi="Georgia"/>
                <w:sz w:val="20"/>
                <w:szCs w:val="20"/>
              </w:rPr>
              <w:t>, [R14].</w:t>
            </w:r>
          </w:p>
          <w:p w14:paraId="47D3FEB3" w14:textId="77777777" w:rsidR="00AC7D93" w:rsidRPr="00F40155" w:rsidRDefault="00AC7D93" w:rsidP="00116207">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w:t>
            </w:r>
            <w:r>
              <w:rPr>
                <w:rFonts w:ascii="Georgia" w:hAnsi="Georgia"/>
                <w:spacing w:val="-1"/>
                <w:sz w:val="20"/>
                <w:szCs w:val="20"/>
              </w:rPr>
              <w:lastRenderedPageBreak/>
              <w:t xml:space="preserve">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 göras av en tjänsteproducent för reservnummer.</w:t>
            </w:r>
          </w:p>
          <w:p w14:paraId="2ADEF005" w14:textId="77777777" w:rsidR="00AC7D93" w:rsidRDefault="00AC7D93" w:rsidP="00116207">
            <w:pPr>
              <w:pStyle w:val="TableParagraph"/>
              <w:spacing w:line="226" w:lineRule="exact"/>
              <w:ind w:left="102"/>
              <w:rPr>
                <w:rFonts w:ascii="Georgia" w:hAnsi="Georgia"/>
                <w:spacing w:val="-1"/>
                <w:sz w:val="20"/>
                <w:szCs w:val="20"/>
              </w:rPr>
            </w:pPr>
          </w:p>
          <w:p w14:paraId="45AAC53C" w14:textId="77777777" w:rsidR="00AC7D93" w:rsidRDefault="00AC7D93" w:rsidP="00116207">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435D6B55" w14:textId="77777777" w:rsidR="00AC7D93" w:rsidRPr="002C338D" w:rsidRDefault="00AC7D93" w:rsidP="00116207">
            <w:pPr>
              <w:pStyle w:val="TableParagraph"/>
              <w:spacing w:line="226" w:lineRule="exact"/>
              <w:rPr>
                <w:rFonts w:ascii="Georgia" w:eastAsia="Times New Roman" w:hAnsi="Georgia" w:cs="Times New Roman"/>
                <w:spacing w:val="-1"/>
                <w:sz w:val="20"/>
                <w:szCs w:val="20"/>
              </w:rPr>
            </w:pPr>
          </w:p>
        </w:tc>
        <w:tc>
          <w:tcPr>
            <w:tcW w:w="1560" w:type="dxa"/>
          </w:tcPr>
          <w:p w14:paraId="71EB823A" w14:textId="77777777" w:rsidR="00AC7D93" w:rsidRPr="002C338D" w:rsidRDefault="00AC7D93" w:rsidP="00116207">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lastRenderedPageBreak/>
              <w:t>1..1</w:t>
            </w:r>
          </w:p>
        </w:tc>
      </w:tr>
      <w:tr w:rsidR="00AC7D93" w:rsidRPr="002C338D" w14:paraId="26CBF279" w14:textId="77777777" w:rsidTr="00116207">
        <w:tc>
          <w:tcPr>
            <w:tcW w:w="2660" w:type="dxa"/>
          </w:tcPr>
          <w:p w14:paraId="79D3E628" w14:textId="77777777" w:rsidR="00AC7D93" w:rsidRPr="002C338D" w:rsidRDefault="00AC7D93" w:rsidP="00116207">
            <w:pPr>
              <w:pStyle w:val="TableParagraph"/>
              <w:spacing w:line="229" w:lineRule="exact"/>
              <w:ind w:left="102"/>
              <w:rPr>
                <w:rFonts w:ascii="Georgia" w:hAnsi="Georgia"/>
                <w:i/>
                <w:sz w:val="20"/>
                <w:szCs w:val="20"/>
              </w:rPr>
            </w:pPr>
            <w:r>
              <w:rPr>
                <w:rFonts w:ascii="Georgia" w:hAnsi="Georgia"/>
                <w:sz w:val="20"/>
                <w:szCs w:val="20"/>
              </w:rPr>
              <w:t>date</w:t>
            </w:r>
            <w:r w:rsidRPr="002C338D">
              <w:rPr>
                <w:rFonts w:ascii="Georgia" w:hAnsi="Georgia"/>
                <w:sz w:val="20"/>
                <w:szCs w:val="20"/>
              </w:rPr>
              <w:t>Period</w:t>
            </w:r>
          </w:p>
        </w:tc>
        <w:tc>
          <w:tcPr>
            <w:tcW w:w="1417" w:type="dxa"/>
          </w:tcPr>
          <w:p w14:paraId="51317A00" w14:textId="77777777" w:rsidR="00AC7D93" w:rsidRPr="002C338D" w:rsidRDefault="00AC7D93" w:rsidP="00116207">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5DD3706C" w14:textId="77777777" w:rsidR="0083437F" w:rsidRPr="0083437F" w:rsidRDefault="0083437F" w:rsidP="0083437F">
            <w:pPr>
              <w:rPr>
                <w:iCs/>
                <w:szCs w:val="20"/>
              </w:rPr>
            </w:pPr>
            <w:r w:rsidRPr="0083437F">
              <w:rPr>
                <w:iCs/>
                <w:szCs w:val="20"/>
              </w:rPr>
              <w:t>Begränsar sökningen till det angivna intervallet. Begränsningen innebär att endast poster returneras där documentTime i svaret ligger inom sökintervallets start- och slutdatumet.</w:t>
            </w:r>
          </w:p>
          <w:p w14:paraId="138CBF38" w14:textId="77777777" w:rsidR="0083437F" w:rsidRPr="0083437F" w:rsidRDefault="0083437F" w:rsidP="0083437F">
            <w:pPr>
              <w:rPr>
                <w:iCs/>
                <w:szCs w:val="20"/>
              </w:rPr>
            </w:pPr>
          </w:p>
          <w:p w14:paraId="72223A5F" w14:textId="199094F9" w:rsidR="00AC7D93" w:rsidRPr="0083437F" w:rsidRDefault="0083437F" w:rsidP="0083437F">
            <w:pPr>
              <w:rPr>
                <w:iCs/>
                <w:szCs w:val="20"/>
              </w:rPr>
            </w:pPr>
            <w:r w:rsidRPr="0083437F">
              <w:rPr>
                <w:iCs/>
                <w:szCs w:val="20"/>
              </w:rPr>
              <w:t>Notera att sökintervallet beskrivs som ett datumintervall. Vid jämförelse konverteras datapostens tidpunkter till datum.</w:t>
            </w:r>
          </w:p>
        </w:tc>
        <w:tc>
          <w:tcPr>
            <w:tcW w:w="1560" w:type="dxa"/>
          </w:tcPr>
          <w:p w14:paraId="26264FB1" w14:textId="77777777" w:rsidR="00AC7D93" w:rsidRPr="002C338D" w:rsidRDefault="00AC7D93" w:rsidP="00116207">
            <w:pPr>
              <w:pStyle w:val="TableParagraph"/>
              <w:spacing w:line="226" w:lineRule="exact"/>
              <w:ind w:left="102"/>
              <w:jc w:val="center"/>
              <w:rPr>
                <w:rFonts w:ascii="Georgia" w:hAnsi="Georgia"/>
                <w:i/>
                <w:sz w:val="20"/>
                <w:szCs w:val="20"/>
              </w:rPr>
            </w:pPr>
            <w:r w:rsidRPr="002C338D">
              <w:rPr>
                <w:rFonts w:ascii="Georgia" w:hAnsi="Georgia"/>
                <w:sz w:val="20"/>
                <w:szCs w:val="20"/>
              </w:rPr>
              <w:t>0..1</w:t>
            </w:r>
          </w:p>
        </w:tc>
      </w:tr>
      <w:tr w:rsidR="00AC7D93" w:rsidRPr="002C338D" w14:paraId="6CEC9403" w14:textId="77777777" w:rsidTr="00116207">
        <w:tc>
          <w:tcPr>
            <w:tcW w:w="2660" w:type="dxa"/>
          </w:tcPr>
          <w:p w14:paraId="7921D622" w14:textId="77777777" w:rsidR="00AC7D93" w:rsidRPr="002C338D" w:rsidRDefault="00AC7D93" w:rsidP="00116207">
            <w:pPr>
              <w:pStyle w:val="TableParagraph"/>
              <w:spacing w:line="229" w:lineRule="exact"/>
              <w:ind w:left="102"/>
              <w:rPr>
                <w:rFonts w:ascii="Georgia" w:hAnsi="Georgia"/>
                <w:i/>
                <w:sz w:val="20"/>
                <w:szCs w:val="20"/>
              </w:rPr>
            </w:pPr>
            <w:r w:rsidRPr="002C338D">
              <w:rPr>
                <w:rFonts w:ascii="Georgia" w:hAnsi="Georgia"/>
                <w:sz w:val="20"/>
                <w:szCs w:val="20"/>
              </w:rPr>
              <w:t>../start</w:t>
            </w:r>
          </w:p>
        </w:tc>
        <w:tc>
          <w:tcPr>
            <w:tcW w:w="1417" w:type="dxa"/>
          </w:tcPr>
          <w:p w14:paraId="2220CFD0" w14:textId="77777777" w:rsidR="00AC7D93" w:rsidRPr="002C338D" w:rsidRDefault="00AC7D93" w:rsidP="00116207">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5FD122F8" w14:textId="77777777" w:rsidR="00AC7D93" w:rsidRPr="002C338D" w:rsidRDefault="00AC7D93" w:rsidP="00116207">
            <w:pPr>
              <w:rPr>
                <w:i/>
                <w:szCs w:val="20"/>
              </w:rPr>
            </w:pPr>
            <w:r w:rsidRPr="002C338D">
              <w:rPr>
                <w:spacing w:val="-1"/>
                <w:szCs w:val="20"/>
              </w:rPr>
              <w:t>Startdatum. Format ÅÅÅÅMMDD.</w:t>
            </w:r>
          </w:p>
        </w:tc>
        <w:tc>
          <w:tcPr>
            <w:tcW w:w="1560" w:type="dxa"/>
          </w:tcPr>
          <w:p w14:paraId="75377E13" w14:textId="77777777" w:rsidR="00AC7D93" w:rsidRPr="002C338D" w:rsidRDefault="00AC7D93" w:rsidP="00116207">
            <w:pPr>
              <w:pStyle w:val="TableParagraph"/>
              <w:spacing w:line="226" w:lineRule="exact"/>
              <w:ind w:left="102"/>
              <w:jc w:val="center"/>
              <w:rPr>
                <w:rFonts w:ascii="Georgia" w:hAnsi="Georgia"/>
                <w:i/>
                <w:sz w:val="20"/>
                <w:szCs w:val="20"/>
              </w:rPr>
            </w:pPr>
            <w:r>
              <w:rPr>
                <w:rFonts w:ascii="Georgia" w:hAnsi="Georgia"/>
                <w:sz w:val="20"/>
                <w:szCs w:val="20"/>
              </w:rPr>
              <w:t>1</w:t>
            </w:r>
            <w:r w:rsidRPr="002C338D">
              <w:rPr>
                <w:rFonts w:ascii="Georgia" w:hAnsi="Georgia"/>
                <w:sz w:val="20"/>
                <w:szCs w:val="20"/>
              </w:rPr>
              <w:t>..1</w:t>
            </w:r>
          </w:p>
        </w:tc>
      </w:tr>
      <w:tr w:rsidR="00AC7D93" w:rsidRPr="002C338D" w14:paraId="276B8E6C" w14:textId="77777777" w:rsidTr="00116207">
        <w:tc>
          <w:tcPr>
            <w:tcW w:w="2660" w:type="dxa"/>
          </w:tcPr>
          <w:p w14:paraId="4AF733B2" w14:textId="77777777" w:rsidR="00AC7D93" w:rsidRPr="002C338D" w:rsidRDefault="00AC7D93" w:rsidP="00116207">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08871034" w14:textId="77777777" w:rsidR="00AC7D93" w:rsidRPr="002C338D" w:rsidRDefault="00AC7D93" w:rsidP="00116207">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40855AE1" w14:textId="77777777" w:rsidR="00AC7D93" w:rsidRPr="002C338D" w:rsidRDefault="00AC7D93" w:rsidP="00116207">
            <w:pPr>
              <w:rPr>
                <w:szCs w:val="20"/>
              </w:rPr>
            </w:pPr>
            <w:r w:rsidRPr="002C338D">
              <w:rPr>
                <w:spacing w:val="-1"/>
                <w:szCs w:val="20"/>
              </w:rPr>
              <w:t>Slutdatum. Format ÅÅÅÅMMDD.</w:t>
            </w:r>
          </w:p>
        </w:tc>
        <w:tc>
          <w:tcPr>
            <w:tcW w:w="1560" w:type="dxa"/>
          </w:tcPr>
          <w:p w14:paraId="56FC4839" w14:textId="77777777" w:rsidR="00AC7D93" w:rsidRPr="002C338D" w:rsidRDefault="00AC7D93" w:rsidP="00116207">
            <w:pPr>
              <w:pStyle w:val="TableParagraph"/>
              <w:spacing w:line="226" w:lineRule="exact"/>
              <w:ind w:left="102"/>
              <w:jc w:val="center"/>
              <w:rPr>
                <w:rFonts w:ascii="Georgia" w:hAnsi="Georgia"/>
                <w:sz w:val="20"/>
                <w:szCs w:val="20"/>
              </w:rPr>
            </w:pPr>
            <w:r>
              <w:rPr>
                <w:rFonts w:ascii="Georgia" w:hAnsi="Georgia"/>
                <w:sz w:val="20"/>
                <w:szCs w:val="20"/>
              </w:rPr>
              <w:t>1</w:t>
            </w:r>
            <w:r w:rsidRPr="002C338D">
              <w:rPr>
                <w:rFonts w:ascii="Georgia" w:hAnsi="Georgia"/>
                <w:sz w:val="20"/>
                <w:szCs w:val="20"/>
              </w:rPr>
              <w:t>..1</w:t>
            </w:r>
          </w:p>
        </w:tc>
      </w:tr>
      <w:tr w:rsidR="00AC7D93" w:rsidRPr="002C338D" w14:paraId="5E194178" w14:textId="77777777" w:rsidTr="00116207">
        <w:tc>
          <w:tcPr>
            <w:tcW w:w="2660" w:type="dxa"/>
          </w:tcPr>
          <w:p w14:paraId="6443854C" w14:textId="77777777" w:rsidR="00AC7D93" w:rsidRPr="002C338D" w:rsidRDefault="00AC7D93" w:rsidP="00116207">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0D5D9A11" w14:textId="77777777" w:rsidR="00AC7D93" w:rsidRPr="002C338D" w:rsidRDefault="00AC7D93" w:rsidP="00116207">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31E36939" w14:textId="38CA1AF7" w:rsidR="00AC7D93" w:rsidRDefault="00156137" w:rsidP="00116207">
            <w:pPr>
              <w:spacing w:line="226" w:lineRule="exact"/>
              <w:rPr>
                <w:szCs w:val="20"/>
              </w:rPr>
            </w:pPr>
            <w:r w:rsidRPr="00156137">
              <w:rPr>
                <w:szCs w:val="20"/>
              </w:rPr>
              <w:t>Begränsar sökningen till aktivitet som är skapad i det angivna källsystemet. Tjänsteproducenten förväntas enbart returnera poster som tillhör efterfrågat källsystem.</w:t>
            </w:r>
          </w:p>
          <w:p w14:paraId="1D44424B" w14:textId="77777777" w:rsidR="00156137" w:rsidRDefault="00156137" w:rsidP="00116207">
            <w:pPr>
              <w:spacing w:line="226" w:lineRule="exact"/>
              <w:rPr>
                <w:szCs w:val="20"/>
              </w:rPr>
            </w:pPr>
          </w:p>
          <w:p w14:paraId="7C486B46" w14:textId="77777777" w:rsidR="00AC7D93" w:rsidRPr="00025842" w:rsidRDefault="00AC7D93" w:rsidP="00116207">
            <w:pPr>
              <w:spacing w:line="226" w:lineRule="exact"/>
              <w:rPr>
                <w:szCs w:val="20"/>
              </w:rPr>
            </w:pPr>
            <w:r w:rsidRPr="00025842">
              <w:rPr>
                <w:szCs w:val="20"/>
              </w:rPr>
              <w:t>Värdet på detta fält måste överensstämma med värdet på logicalAddress i anropets tekniska kuvertering (ex. SOAP-header).</w:t>
            </w:r>
          </w:p>
          <w:p w14:paraId="014845C8" w14:textId="77777777" w:rsidR="00AC7D93" w:rsidRPr="00025842" w:rsidRDefault="00AC7D93" w:rsidP="00116207">
            <w:pPr>
              <w:spacing w:line="226" w:lineRule="exact"/>
              <w:ind w:left="102"/>
              <w:rPr>
                <w:spacing w:val="-1"/>
                <w:szCs w:val="20"/>
              </w:rPr>
            </w:pPr>
          </w:p>
          <w:p w14:paraId="4CA9CC1E" w14:textId="77777777" w:rsidR="00AC7D93" w:rsidRPr="00025842" w:rsidRDefault="00AC7D93" w:rsidP="00116207">
            <w:pPr>
              <w:spacing w:line="226" w:lineRule="exact"/>
              <w:rPr>
                <w:szCs w:val="20"/>
              </w:rPr>
            </w:pPr>
            <w:r w:rsidRPr="00025842">
              <w:rPr>
                <w:szCs w:val="20"/>
              </w:rPr>
              <w:t>Det innebär i praktiken att aggregerande tjänster inte används när detta fält anges.</w:t>
            </w:r>
          </w:p>
          <w:p w14:paraId="29087929" w14:textId="77777777" w:rsidR="00AC7D93" w:rsidRPr="00025842" w:rsidRDefault="00AC7D93" w:rsidP="00116207">
            <w:pPr>
              <w:spacing w:line="226" w:lineRule="exact"/>
              <w:ind w:left="102"/>
              <w:rPr>
                <w:szCs w:val="20"/>
              </w:rPr>
            </w:pPr>
          </w:p>
          <w:p w14:paraId="451CEC2A" w14:textId="77777777" w:rsidR="00AC7D93" w:rsidRDefault="00AC7D93" w:rsidP="00116207">
            <w:pPr>
              <w:pStyle w:val="TableParagraph"/>
              <w:spacing w:line="226" w:lineRule="exact"/>
              <w:rPr>
                <w:rFonts w:ascii="Georgia" w:hAnsi="Georgia"/>
                <w:sz w:val="20"/>
                <w:szCs w:val="20"/>
              </w:rPr>
            </w:pPr>
            <w:r>
              <w:rPr>
                <w:rFonts w:ascii="Georgia" w:hAnsi="Georgia"/>
                <w:b/>
                <w:sz w:val="20"/>
                <w:szCs w:val="20"/>
              </w:rPr>
              <w:t>Ska</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019CF209" w14:textId="77777777" w:rsidR="00AC7D93" w:rsidRPr="00025842" w:rsidRDefault="00AC7D93" w:rsidP="00116207">
            <w:pPr>
              <w:pStyle w:val="TableParagraph"/>
              <w:spacing w:line="226" w:lineRule="exact"/>
              <w:rPr>
                <w:rFonts w:ascii="Georgia" w:hAnsi="Georgia"/>
                <w:sz w:val="20"/>
                <w:szCs w:val="20"/>
              </w:rPr>
            </w:pPr>
            <w:r>
              <w:rPr>
                <w:rFonts w:ascii="Georgia" w:hAnsi="Georgia"/>
                <w:b/>
                <w:sz w:val="20"/>
                <w:szCs w:val="20"/>
              </w:rPr>
              <w:t>Ska</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7CFDF086" w14:textId="77777777" w:rsidR="00AC7D93" w:rsidRPr="00025842" w:rsidRDefault="00AC7D93" w:rsidP="00116207">
            <w:pPr>
              <w:pStyle w:val="TableParagraph"/>
              <w:spacing w:line="226" w:lineRule="exact"/>
              <w:ind w:left="102"/>
              <w:rPr>
                <w:rFonts w:ascii="Georgia" w:hAnsi="Georgia"/>
                <w:spacing w:val="-1"/>
                <w:sz w:val="20"/>
                <w:szCs w:val="20"/>
              </w:rPr>
            </w:pPr>
          </w:p>
          <w:p w14:paraId="350139CB" w14:textId="77777777" w:rsidR="00AC7D93" w:rsidRPr="00025842" w:rsidRDefault="00AC7D93" w:rsidP="00116207">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Pr>
                <w:rFonts w:ascii="Georgia" w:hAnsi="Georgia"/>
                <w:b/>
                <w:spacing w:val="-1"/>
                <w:sz w:val="20"/>
                <w:szCs w:val="20"/>
              </w:rPr>
              <w:t>ska</w:t>
            </w:r>
            <w:r w:rsidRPr="00025842">
              <w:rPr>
                <w:rFonts w:ascii="Georgia" w:hAnsi="Georgia"/>
                <w:spacing w:val="-1"/>
                <w:sz w:val="20"/>
                <w:szCs w:val="20"/>
              </w:rPr>
              <w:t xml:space="preserve"> ett svar endast innehålla en resultType med result.resultCode satt till ERROR samt result.errorCode satt till INVALID_REQUEST</w:t>
            </w:r>
          </w:p>
          <w:p w14:paraId="0B130288" w14:textId="77777777" w:rsidR="00AC7D93" w:rsidRPr="00025842" w:rsidRDefault="00AC7D93" w:rsidP="00116207">
            <w:pPr>
              <w:pStyle w:val="TableParagraph"/>
              <w:spacing w:line="226" w:lineRule="exact"/>
              <w:ind w:left="102"/>
              <w:rPr>
                <w:rFonts w:ascii="Georgia" w:hAnsi="Georgia"/>
                <w:spacing w:val="-1"/>
                <w:sz w:val="20"/>
                <w:szCs w:val="20"/>
              </w:rPr>
            </w:pPr>
          </w:p>
          <w:p w14:paraId="7354D074" w14:textId="77777777" w:rsidR="00AC7D93" w:rsidRPr="002C338D" w:rsidRDefault="00AC7D93" w:rsidP="00116207">
            <w:pPr>
              <w:rPr>
                <w:i/>
                <w:spacing w:val="-1"/>
                <w:szCs w:val="20"/>
              </w:rPr>
            </w:pPr>
            <w:r w:rsidRPr="00025842">
              <w:rPr>
                <w:spacing w:val="-1"/>
                <w:szCs w:val="20"/>
              </w:rPr>
              <w:lastRenderedPageBreak/>
              <w:t xml:space="preserve">Om careContactId är satt och sourceSystemHSAId är tomt </w:t>
            </w:r>
            <w:r>
              <w:rPr>
                <w:b/>
                <w:spacing w:val="-1"/>
                <w:szCs w:val="20"/>
              </w:rPr>
              <w:t>ska</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17CDE30F" w14:textId="77777777" w:rsidR="00AC7D93" w:rsidRPr="002C338D" w:rsidRDefault="00AC7D93" w:rsidP="00116207">
            <w:pPr>
              <w:spacing w:line="229" w:lineRule="exact"/>
              <w:ind w:left="102"/>
              <w:jc w:val="center"/>
              <w:rPr>
                <w:szCs w:val="20"/>
              </w:rPr>
            </w:pPr>
            <w:r w:rsidRPr="002C338D">
              <w:rPr>
                <w:szCs w:val="20"/>
              </w:rPr>
              <w:lastRenderedPageBreak/>
              <w:t>0..1</w:t>
            </w:r>
          </w:p>
          <w:p w14:paraId="508C8619" w14:textId="77777777" w:rsidR="00AC7D93" w:rsidRPr="002C338D" w:rsidRDefault="00AC7D93" w:rsidP="00116207">
            <w:pPr>
              <w:spacing w:line="229" w:lineRule="exact"/>
              <w:ind w:left="102"/>
              <w:jc w:val="center"/>
              <w:rPr>
                <w:szCs w:val="20"/>
              </w:rPr>
            </w:pPr>
          </w:p>
          <w:p w14:paraId="3A014A25" w14:textId="77777777" w:rsidR="00AC7D93" w:rsidRPr="002C338D" w:rsidRDefault="00AC7D93" w:rsidP="00116207">
            <w:pPr>
              <w:spacing w:line="229" w:lineRule="exact"/>
              <w:ind w:left="102"/>
              <w:jc w:val="center"/>
              <w:rPr>
                <w:szCs w:val="20"/>
              </w:rPr>
            </w:pPr>
          </w:p>
          <w:p w14:paraId="5E8637D8" w14:textId="77777777" w:rsidR="00AC7D93" w:rsidRPr="002C338D" w:rsidRDefault="00AC7D93" w:rsidP="00116207">
            <w:pPr>
              <w:pStyle w:val="TableParagraph"/>
              <w:spacing w:line="226" w:lineRule="exact"/>
              <w:ind w:left="102"/>
              <w:jc w:val="center"/>
              <w:rPr>
                <w:rFonts w:ascii="Georgia" w:hAnsi="Georgia"/>
                <w:i/>
                <w:sz w:val="20"/>
                <w:szCs w:val="20"/>
              </w:rPr>
            </w:pPr>
          </w:p>
        </w:tc>
      </w:tr>
      <w:tr w:rsidR="00AC7D93" w:rsidRPr="002C338D" w14:paraId="5E8FDE75" w14:textId="77777777" w:rsidTr="00116207">
        <w:tc>
          <w:tcPr>
            <w:tcW w:w="2660" w:type="dxa"/>
          </w:tcPr>
          <w:p w14:paraId="09F176EF" w14:textId="77777777" w:rsidR="00AC7D93" w:rsidRPr="002C338D" w:rsidRDefault="00AC7D93" w:rsidP="00116207">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0F6C563D" w14:textId="77777777" w:rsidR="00AC7D93" w:rsidRPr="002C338D" w:rsidRDefault="00AC7D93" w:rsidP="00116207">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4A352A77" w14:textId="77777777" w:rsidR="00AC7D93" w:rsidRPr="002C338D" w:rsidRDefault="00AC7D93" w:rsidP="00116207">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funktionsstatusobjekt som dokumenterades vid angiven</w:t>
            </w:r>
            <w:r>
              <w:t xml:space="preserve"> hälso</w:t>
            </w:r>
            <w:r w:rsidRPr="002B336D">
              <w:t xml:space="preserve">- och </w:t>
            </w:r>
            <w:r>
              <w:t>sjukvårds</w:t>
            </w:r>
            <w:r w:rsidRPr="00417363">
              <w:rPr>
                <w:spacing w:val="-1"/>
                <w:szCs w:val="20"/>
              </w:rPr>
              <w:t>kontakt</w:t>
            </w:r>
            <w:r>
              <w:rPr>
                <w:spacing w:val="-1"/>
                <w:szCs w:val="20"/>
              </w:rPr>
              <w:t>.</w:t>
            </w:r>
          </w:p>
        </w:tc>
        <w:tc>
          <w:tcPr>
            <w:tcW w:w="1560" w:type="dxa"/>
          </w:tcPr>
          <w:p w14:paraId="74AAFBEE" w14:textId="77777777" w:rsidR="00AC7D93" w:rsidRPr="002C338D" w:rsidRDefault="00AC7D93" w:rsidP="00116207">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AC7D93" w:rsidRPr="002C338D" w14:paraId="481EE0C5" w14:textId="77777777" w:rsidTr="00116207">
        <w:tc>
          <w:tcPr>
            <w:tcW w:w="2660" w:type="dxa"/>
          </w:tcPr>
          <w:p w14:paraId="5056183A" w14:textId="77777777" w:rsidR="00AC7D93" w:rsidRPr="002C338D" w:rsidRDefault="00AC7D93" w:rsidP="00116207">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11EC4E3A" w14:textId="77777777" w:rsidR="00AC7D93" w:rsidRPr="002C338D" w:rsidRDefault="00AC7D93" w:rsidP="00116207">
            <w:pPr>
              <w:pStyle w:val="TableParagraph"/>
              <w:spacing w:line="226" w:lineRule="exact"/>
              <w:ind w:left="102"/>
              <w:rPr>
                <w:rFonts w:ascii="Georgia" w:hAnsi="Georgia"/>
                <w:sz w:val="20"/>
                <w:szCs w:val="20"/>
                <w:highlight w:val="yellow"/>
              </w:rPr>
            </w:pPr>
          </w:p>
        </w:tc>
        <w:tc>
          <w:tcPr>
            <w:tcW w:w="3969" w:type="dxa"/>
          </w:tcPr>
          <w:p w14:paraId="3181C2CA" w14:textId="77777777" w:rsidR="00AC7D93" w:rsidRPr="002C338D" w:rsidRDefault="00AC7D93" w:rsidP="00116207">
            <w:pPr>
              <w:rPr>
                <w:szCs w:val="20"/>
                <w:highlight w:val="yellow"/>
              </w:rPr>
            </w:pPr>
          </w:p>
        </w:tc>
        <w:tc>
          <w:tcPr>
            <w:tcW w:w="1560" w:type="dxa"/>
          </w:tcPr>
          <w:p w14:paraId="5A1A904E" w14:textId="77777777" w:rsidR="00AC7D93" w:rsidRPr="002C338D" w:rsidRDefault="00AC7D93" w:rsidP="00116207">
            <w:pPr>
              <w:pStyle w:val="TableParagraph"/>
              <w:spacing w:line="226" w:lineRule="exact"/>
              <w:ind w:left="102"/>
              <w:jc w:val="center"/>
              <w:rPr>
                <w:rFonts w:ascii="Georgia" w:hAnsi="Georgia"/>
                <w:sz w:val="20"/>
                <w:szCs w:val="20"/>
                <w:highlight w:val="yellow"/>
              </w:rPr>
            </w:pPr>
          </w:p>
        </w:tc>
      </w:tr>
      <w:tr w:rsidR="00AC7D93" w:rsidRPr="002C338D" w14:paraId="64E1FC6E" w14:textId="77777777" w:rsidTr="00116207">
        <w:tc>
          <w:tcPr>
            <w:tcW w:w="2660" w:type="dxa"/>
            <w:shd w:val="clear" w:color="auto" w:fill="D9D9D9" w:themeFill="background1" w:themeFillShade="D9"/>
          </w:tcPr>
          <w:p w14:paraId="63A1B6A3" w14:textId="77777777" w:rsidR="00AC7D93" w:rsidRPr="00574AE3" w:rsidRDefault="00AC7D93" w:rsidP="00116207">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4DE87995" w14:textId="77777777" w:rsidR="00AC7D93" w:rsidRPr="00574AE3" w:rsidRDefault="00AC7D93" w:rsidP="00116207">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6A8D3852" w14:textId="77777777" w:rsidR="00AC7D93" w:rsidRPr="00574AE3" w:rsidRDefault="00AC7D93" w:rsidP="00116207">
            <w:pPr>
              <w:rPr>
                <w:i/>
                <w:szCs w:val="20"/>
              </w:rPr>
            </w:pPr>
          </w:p>
        </w:tc>
        <w:tc>
          <w:tcPr>
            <w:tcW w:w="1560" w:type="dxa"/>
            <w:shd w:val="clear" w:color="auto" w:fill="D9D9D9" w:themeFill="background1" w:themeFillShade="D9"/>
          </w:tcPr>
          <w:p w14:paraId="46B690E8" w14:textId="77777777" w:rsidR="00AC7D93" w:rsidRPr="00574AE3" w:rsidRDefault="00AC7D93" w:rsidP="00116207">
            <w:pPr>
              <w:pStyle w:val="TableParagraph"/>
              <w:spacing w:line="226" w:lineRule="exact"/>
              <w:ind w:left="102"/>
              <w:jc w:val="center"/>
              <w:rPr>
                <w:rFonts w:ascii="Georgia" w:hAnsi="Georgia"/>
                <w:i/>
                <w:sz w:val="20"/>
                <w:szCs w:val="20"/>
              </w:rPr>
            </w:pPr>
          </w:p>
        </w:tc>
      </w:tr>
      <w:tr w:rsidR="00AC7D93" w:rsidRPr="002C338D" w14:paraId="55F89684" w14:textId="77777777" w:rsidTr="00116207">
        <w:tc>
          <w:tcPr>
            <w:tcW w:w="2660" w:type="dxa"/>
            <w:shd w:val="clear" w:color="auto" w:fill="auto"/>
          </w:tcPr>
          <w:p w14:paraId="4C9DF43B" w14:textId="77777777" w:rsidR="00AC7D93" w:rsidRPr="00574AE3" w:rsidRDefault="00AC7D93" w:rsidP="00116207">
            <w:pPr>
              <w:spacing w:line="229" w:lineRule="exact"/>
              <w:rPr>
                <w:szCs w:val="20"/>
              </w:rPr>
            </w:pPr>
            <w:r w:rsidRPr="00574AE3">
              <w:rPr>
                <w:szCs w:val="20"/>
              </w:rPr>
              <w:t xml:space="preserve"> functionalStatusAssessment</w:t>
            </w:r>
          </w:p>
          <w:p w14:paraId="62AF6754" w14:textId="77777777" w:rsidR="00AC7D93" w:rsidRPr="00574AE3" w:rsidRDefault="00AC7D93" w:rsidP="00116207">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7E1BF0EE" w14:textId="77777777" w:rsidR="00AC7D93" w:rsidRPr="00574AE3" w:rsidRDefault="00AC7D93" w:rsidP="00116207">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10F6DE7D" w14:textId="77777777" w:rsidR="00AC7D93" w:rsidRPr="00574AE3" w:rsidRDefault="00AC7D93" w:rsidP="00116207">
            <w:pPr>
              <w:rPr>
                <w:i/>
                <w:szCs w:val="20"/>
              </w:rPr>
            </w:pPr>
            <w:r w:rsidRPr="00574AE3">
              <w:rPr>
                <w:szCs w:val="20"/>
              </w:rPr>
              <w:t xml:space="preserve">De </w:t>
            </w:r>
            <w:r>
              <w:rPr>
                <w:szCs w:val="20"/>
              </w:rPr>
              <w:t>funktionsstatusbedömningar</w:t>
            </w:r>
            <w:r w:rsidRPr="00574AE3">
              <w:rPr>
                <w:szCs w:val="20"/>
              </w:rPr>
              <w:t xml:space="preserve"> som matchar begäran.</w:t>
            </w:r>
          </w:p>
        </w:tc>
        <w:tc>
          <w:tcPr>
            <w:tcW w:w="1560" w:type="dxa"/>
            <w:shd w:val="clear" w:color="auto" w:fill="auto"/>
          </w:tcPr>
          <w:p w14:paraId="69C216FB" w14:textId="77777777" w:rsidR="00AC7D93" w:rsidRPr="00574AE3" w:rsidRDefault="00AC7D93" w:rsidP="00116207">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AC7D93" w:rsidRPr="00574AE3" w14:paraId="64F386BD" w14:textId="77777777" w:rsidTr="00116207">
        <w:tc>
          <w:tcPr>
            <w:tcW w:w="2660" w:type="dxa"/>
            <w:shd w:val="clear" w:color="auto" w:fill="D9D9D9" w:themeFill="background1" w:themeFillShade="D9"/>
          </w:tcPr>
          <w:p w14:paraId="3CB31F0B" w14:textId="77777777" w:rsidR="00AC7D93" w:rsidRPr="00574AE3" w:rsidRDefault="00AC7D93" w:rsidP="00116207">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../functionalStatusAssessmentHeader</w:t>
            </w:r>
          </w:p>
        </w:tc>
        <w:tc>
          <w:tcPr>
            <w:tcW w:w="1417" w:type="dxa"/>
            <w:shd w:val="clear" w:color="auto" w:fill="D9D9D9" w:themeFill="background1" w:themeFillShade="D9"/>
          </w:tcPr>
          <w:p w14:paraId="3EBAC1B6" w14:textId="77777777" w:rsidR="00AC7D93" w:rsidRPr="00574AE3" w:rsidRDefault="00AC7D93" w:rsidP="00116207">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1DA63F5B" w14:textId="77777777" w:rsidR="00AC7D93" w:rsidRPr="00574AE3" w:rsidRDefault="00AC7D93" w:rsidP="00116207">
            <w:pPr>
              <w:rPr>
                <w:i/>
                <w:szCs w:val="20"/>
              </w:rPr>
            </w:pPr>
            <w:r w:rsidRPr="00574AE3">
              <w:rPr>
                <w:szCs w:val="20"/>
              </w:rPr>
              <w:t>Innehåller basinformation om dokumentet</w:t>
            </w:r>
          </w:p>
        </w:tc>
        <w:tc>
          <w:tcPr>
            <w:tcW w:w="1560" w:type="dxa"/>
            <w:shd w:val="clear" w:color="auto" w:fill="D9D9D9" w:themeFill="background1" w:themeFillShade="D9"/>
          </w:tcPr>
          <w:p w14:paraId="0DD9508A" w14:textId="77777777" w:rsidR="00AC7D93" w:rsidRPr="00574AE3" w:rsidRDefault="00AC7D93" w:rsidP="00116207">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AC7D93" w:rsidRPr="00574AE3" w14:paraId="41DFD6C2" w14:textId="77777777" w:rsidTr="00116207">
        <w:tc>
          <w:tcPr>
            <w:tcW w:w="2660" w:type="dxa"/>
          </w:tcPr>
          <w:p w14:paraId="6D84DADF" w14:textId="77777777" w:rsidR="00AC7D93" w:rsidRPr="00574AE3" w:rsidRDefault="00AC7D93" w:rsidP="00116207">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1CCD9187" w14:textId="77777777" w:rsidR="00AC7D93" w:rsidRPr="00574AE3" w:rsidRDefault="00AC7D93" w:rsidP="00116207">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6C79F0FB" w14:textId="3CE106E6" w:rsidR="00AC7D93" w:rsidRDefault="00AC7D93" w:rsidP="00116207">
            <w:pPr>
              <w:rPr>
                <w:szCs w:val="20"/>
              </w:rPr>
            </w:pPr>
            <w:r w:rsidRPr="00074385">
              <w:rPr>
                <w:szCs w:val="20"/>
              </w:rPr>
              <w:t xml:space="preserve">Funktionsbedömningens </w:t>
            </w:r>
            <w:r w:rsidRPr="00574AE3">
              <w:rPr>
                <w:szCs w:val="20"/>
              </w:rPr>
              <w:t>identitet som är unik inom källsystemet.</w:t>
            </w:r>
          </w:p>
          <w:p w14:paraId="30D4DE92" w14:textId="77777777" w:rsidR="00375D21" w:rsidRPr="00375D21" w:rsidRDefault="00375D21" w:rsidP="00375D21">
            <w:pPr>
              <w:shd w:val="clear" w:color="auto" w:fill="FFFFFF"/>
              <w:spacing w:before="100" w:beforeAutospacing="1" w:after="100" w:afterAutospacing="1" w:line="240" w:lineRule="auto"/>
              <w:rPr>
                <w:szCs w:val="20"/>
              </w:rPr>
            </w:pPr>
            <w:r w:rsidRPr="00375D21">
              <w:rPr>
                <w:szCs w:val="20"/>
              </w:rPr>
              <w:t>Identifieraren ska vara konsistent och beständigt mellan olika majorversioner av ett kontrakt. Ett exempel på detta är att en vårdkontakt ska ha samma identifierare i majorversion 3 och 4 av ett tjänstekontrakt för att läsa vårdkontakter.</w:t>
            </w:r>
          </w:p>
          <w:p w14:paraId="1D1ECFF0" w14:textId="716B4FCB" w:rsidR="00AC7D93" w:rsidRPr="00574AE3" w:rsidRDefault="00375D21" w:rsidP="00375D21">
            <w:pPr>
              <w:rPr>
                <w:i/>
                <w:szCs w:val="20"/>
              </w:rPr>
            </w:pPr>
            <w:r w:rsidRPr="00375D21">
              <w:rPr>
                <w:szCs w:val="20"/>
              </w:rPr>
              <w:t>Identifieraren ska vara konsistent och beständigt mellan olika kontrakt. Ett exempel på detta är att samma remiss-identitet ska användas i ett tjänstekontrakt för att läsa remisser, samt tjänstekontraktet som läser remissvar som refererar till den ursprungliga remissen</w:t>
            </w:r>
            <w:r>
              <w:rPr>
                <w:szCs w:val="20"/>
              </w:rPr>
              <w:t>.</w:t>
            </w:r>
          </w:p>
        </w:tc>
        <w:tc>
          <w:tcPr>
            <w:tcW w:w="1560" w:type="dxa"/>
          </w:tcPr>
          <w:p w14:paraId="421BDC51" w14:textId="77777777" w:rsidR="00AC7D93" w:rsidRPr="00574AE3" w:rsidRDefault="00AC7D93" w:rsidP="00116207">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AC7D93" w:rsidRPr="00574AE3" w14:paraId="3E824B11" w14:textId="77777777" w:rsidTr="00116207">
        <w:tc>
          <w:tcPr>
            <w:tcW w:w="2660" w:type="dxa"/>
            <w:shd w:val="clear" w:color="auto" w:fill="auto"/>
          </w:tcPr>
          <w:p w14:paraId="433EA752" w14:textId="77777777" w:rsidR="00AC7D93" w:rsidRPr="00574AE3" w:rsidRDefault="00AC7D93" w:rsidP="00116207">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55A5BC45" w14:textId="77777777" w:rsidR="00AC7D93" w:rsidRPr="00574AE3" w:rsidRDefault="00AC7D93" w:rsidP="00116207">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523487D8" w14:textId="77777777" w:rsidR="00AC7D93" w:rsidRPr="00574AE3" w:rsidRDefault="00AC7D93" w:rsidP="00116207">
            <w:pPr>
              <w:rPr>
                <w:i/>
                <w:szCs w:val="20"/>
              </w:rPr>
            </w:pPr>
            <w:r w:rsidRPr="00574AE3">
              <w:rPr>
                <w:szCs w:val="20"/>
              </w:rPr>
              <w:t>HSA-id för det system som dokumentet är skapat i.</w:t>
            </w:r>
          </w:p>
        </w:tc>
        <w:tc>
          <w:tcPr>
            <w:tcW w:w="1560" w:type="dxa"/>
            <w:shd w:val="clear" w:color="auto" w:fill="auto"/>
          </w:tcPr>
          <w:p w14:paraId="444C4F12" w14:textId="77777777" w:rsidR="00AC7D93" w:rsidRPr="00574AE3" w:rsidRDefault="00AC7D93" w:rsidP="00116207">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AC7D93" w:rsidRPr="00074385" w14:paraId="35BAA336" w14:textId="77777777" w:rsidTr="00116207">
        <w:tc>
          <w:tcPr>
            <w:tcW w:w="2660" w:type="dxa"/>
            <w:shd w:val="clear" w:color="auto" w:fill="auto"/>
          </w:tcPr>
          <w:p w14:paraId="2786A9BD" w14:textId="77777777" w:rsidR="00AC7D93" w:rsidRPr="00074385" w:rsidRDefault="00AC7D93" w:rsidP="00116207">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742A73F9" w14:textId="77777777" w:rsidR="00AC7D93" w:rsidRPr="00074385" w:rsidRDefault="00AC7D93" w:rsidP="00116207">
            <w:pPr>
              <w:pStyle w:val="TableParagraph"/>
              <w:spacing w:line="226" w:lineRule="exact"/>
              <w:ind w:left="102"/>
              <w:rPr>
                <w:rFonts w:ascii="Georgia" w:hAnsi="Georgia"/>
                <w:color w:val="FF0000"/>
                <w:sz w:val="20"/>
                <w:szCs w:val="20"/>
              </w:rPr>
            </w:pPr>
            <w:r>
              <w:rPr>
                <w:rFonts w:ascii="Georgia" w:hAnsi="Georgia"/>
                <w:color w:val="FF0000"/>
                <w:sz w:val="20"/>
                <w:szCs w:val="20"/>
              </w:rPr>
              <w:t>string</w:t>
            </w:r>
          </w:p>
        </w:tc>
        <w:tc>
          <w:tcPr>
            <w:tcW w:w="3969" w:type="dxa"/>
            <w:shd w:val="clear" w:color="auto" w:fill="auto"/>
          </w:tcPr>
          <w:p w14:paraId="1BB02021" w14:textId="77777777" w:rsidR="00AC7D93" w:rsidRPr="00074385" w:rsidRDefault="00AC7D93" w:rsidP="00116207">
            <w:pPr>
              <w:rPr>
                <w:color w:val="FF0000"/>
                <w:szCs w:val="20"/>
              </w:rPr>
            </w:pPr>
            <w:r w:rsidRPr="00074385">
              <w:rPr>
                <w:color w:val="FF0000"/>
                <w:szCs w:val="20"/>
              </w:rPr>
              <w:t>N/A</w:t>
            </w:r>
          </w:p>
        </w:tc>
        <w:tc>
          <w:tcPr>
            <w:tcW w:w="1560" w:type="dxa"/>
            <w:shd w:val="clear" w:color="auto" w:fill="auto"/>
          </w:tcPr>
          <w:p w14:paraId="4ECD5174" w14:textId="77777777" w:rsidR="00AC7D93" w:rsidRPr="00074385" w:rsidRDefault="00AC7D93" w:rsidP="00116207">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AC7D93" w:rsidRPr="00074385" w14:paraId="7E1A9994" w14:textId="77777777" w:rsidTr="00116207">
        <w:tc>
          <w:tcPr>
            <w:tcW w:w="2660" w:type="dxa"/>
            <w:shd w:val="clear" w:color="auto" w:fill="auto"/>
          </w:tcPr>
          <w:p w14:paraId="541420D0" w14:textId="77777777" w:rsidR="00AC7D93" w:rsidRPr="00074385" w:rsidRDefault="00AC7D93" w:rsidP="00116207">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33BAF5E" w14:textId="77777777" w:rsidR="00AC7D93" w:rsidRPr="00074385" w:rsidRDefault="00AC7D93" w:rsidP="00116207">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43C380E4" w14:textId="77777777" w:rsidR="00AC7D93" w:rsidRPr="00074385" w:rsidRDefault="00AC7D93" w:rsidP="00116207">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3E347934" w14:textId="77777777" w:rsidR="00AC7D93" w:rsidRPr="00074385" w:rsidRDefault="00AC7D93" w:rsidP="00116207">
            <w:pPr>
              <w:pStyle w:val="TableParagraph"/>
              <w:spacing w:line="226" w:lineRule="exact"/>
              <w:ind w:left="102"/>
              <w:jc w:val="center"/>
              <w:rPr>
                <w:rFonts w:ascii="Georgia" w:hAnsi="Georgia"/>
                <w:sz w:val="20"/>
                <w:szCs w:val="20"/>
              </w:rPr>
            </w:pPr>
            <w:r>
              <w:rPr>
                <w:rFonts w:ascii="Georgia" w:hAnsi="Georgia"/>
                <w:sz w:val="20"/>
                <w:szCs w:val="20"/>
              </w:rPr>
              <w:t>1..1</w:t>
            </w:r>
          </w:p>
        </w:tc>
      </w:tr>
      <w:tr w:rsidR="00AC7D93" w:rsidRPr="00074385" w14:paraId="0C34D50F" w14:textId="77777777" w:rsidTr="00116207">
        <w:tc>
          <w:tcPr>
            <w:tcW w:w="2660" w:type="dxa"/>
          </w:tcPr>
          <w:p w14:paraId="5D82ACDD" w14:textId="77777777" w:rsidR="00AC7D93" w:rsidRPr="00074385" w:rsidRDefault="00AC7D93" w:rsidP="00116207">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92E7BEA" w14:textId="77777777" w:rsidR="00AC7D93" w:rsidRPr="00074385" w:rsidRDefault="00AC7D93" w:rsidP="00116207">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0754B3DA" w14:textId="77777777" w:rsidR="00AC7D93" w:rsidRPr="00074385" w:rsidRDefault="00AC7D93" w:rsidP="00116207">
            <w:pPr>
              <w:rPr>
                <w:szCs w:val="20"/>
              </w:rPr>
            </w:pPr>
            <w:r w:rsidRPr="00074385">
              <w:rPr>
                <w:szCs w:val="20"/>
              </w:rPr>
              <w:t xml:space="preserve">Identifierare för patient. </w:t>
            </w:r>
          </w:p>
        </w:tc>
        <w:tc>
          <w:tcPr>
            <w:tcW w:w="1560" w:type="dxa"/>
          </w:tcPr>
          <w:p w14:paraId="57845EC7" w14:textId="77777777" w:rsidR="00AC7D93" w:rsidRPr="00074385" w:rsidRDefault="00AC7D93" w:rsidP="00116207">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AC7D93" w:rsidRPr="00074385" w14:paraId="7143A7D4" w14:textId="77777777" w:rsidTr="00116207">
        <w:tc>
          <w:tcPr>
            <w:tcW w:w="2660" w:type="dxa"/>
          </w:tcPr>
          <w:p w14:paraId="61DE4EFA" w14:textId="77777777" w:rsidR="00AC7D93" w:rsidRPr="00074385" w:rsidRDefault="00AC7D93" w:rsidP="00116207">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lastRenderedPageBreak/>
              <w:t>../../../id</w:t>
            </w:r>
          </w:p>
        </w:tc>
        <w:tc>
          <w:tcPr>
            <w:tcW w:w="1417" w:type="dxa"/>
          </w:tcPr>
          <w:p w14:paraId="2888C54F" w14:textId="77777777" w:rsidR="00AC7D93" w:rsidRPr="00074385" w:rsidRDefault="00AC7D93" w:rsidP="00116207">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22061E2D" w14:textId="77777777" w:rsidR="00AC7D93" w:rsidRPr="00074385" w:rsidRDefault="00AC7D93" w:rsidP="00116207">
            <w:pPr>
              <w:rPr>
                <w:i/>
                <w:szCs w:val="20"/>
              </w:rPr>
            </w:pPr>
            <w:r w:rsidRPr="00074385">
              <w:rPr>
                <w:szCs w:val="20"/>
              </w:rPr>
              <w:t>Sätts till patientens identifierare. Anges med 12 tecken utan avskiljare.</w:t>
            </w:r>
          </w:p>
        </w:tc>
        <w:tc>
          <w:tcPr>
            <w:tcW w:w="1560" w:type="dxa"/>
          </w:tcPr>
          <w:p w14:paraId="5FC059D8" w14:textId="77777777" w:rsidR="00AC7D93" w:rsidRPr="00074385" w:rsidRDefault="00AC7D93" w:rsidP="00116207">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AC7D93" w:rsidRPr="00074385" w14:paraId="0CC65006" w14:textId="77777777" w:rsidTr="00116207">
        <w:tc>
          <w:tcPr>
            <w:tcW w:w="2660" w:type="dxa"/>
          </w:tcPr>
          <w:p w14:paraId="4B8A7397" w14:textId="77777777" w:rsidR="00AC7D93" w:rsidRPr="00074385" w:rsidRDefault="00AC7D93" w:rsidP="00116207">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19814033" w14:textId="77777777" w:rsidR="00AC7D93" w:rsidRPr="00074385" w:rsidRDefault="00AC7D93" w:rsidP="00116207">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0E889DED" w14:textId="77777777" w:rsidR="00AC7D93" w:rsidRPr="00074385" w:rsidRDefault="00AC7D93" w:rsidP="00116207">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542F65">
              <w:rPr>
                <w:szCs w:val="20"/>
              </w:rPr>
              <w:t>, [R14].</w:t>
            </w:r>
            <w:r w:rsidRPr="00074385">
              <w:rPr>
                <w:szCs w:val="20"/>
              </w:rPr>
              <w:br/>
              <w:t>För samordningsnummer ska Skatteverkets samordningsnummer (1.2.752.129.2.1.3.3)</w:t>
            </w:r>
            <w:r w:rsidRPr="00542F65">
              <w:rPr>
                <w:szCs w:val="20"/>
              </w:rPr>
              <w:t>, [R14].</w:t>
            </w:r>
            <w:r w:rsidRPr="00074385">
              <w:rPr>
                <w:szCs w:val="20"/>
              </w:rPr>
              <w:br/>
              <w:t>För reservnummer används lokalt definierade reservnummet, exempelvis SLL reservnummer (1.2.752.97.3.1.3)</w:t>
            </w:r>
            <w:r w:rsidRPr="00542F65">
              <w:rPr>
                <w:szCs w:val="20"/>
              </w:rPr>
              <w:t>, [R14].</w:t>
            </w:r>
          </w:p>
        </w:tc>
        <w:tc>
          <w:tcPr>
            <w:tcW w:w="1560" w:type="dxa"/>
          </w:tcPr>
          <w:p w14:paraId="2A1F45D2" w14:textId="77777777" w:rsidR="00AC7D93" w:rsidRPr="00074385" w:rsidRDefault="00AC7D93" w:rsidP="00116207">
            <w:pPr>
              <w:pStyle w:val="TableParagraph"/>
              <w:spacing w:line="226" w:lineRule="exact"/>
              <w:ind w:left="102"/>
              <w:jc w:val="center"/>
              <w:rPr>
                <w:rFonts w:ascii="Georgia" w:hAnsi="Georgia"/>
                <w:color w:val="FF0000"/>
                <w:sz w:val="20"/>
                <w:szCs w:val="20"/>
              </w:rPr>
            </w:pPr>
            <w:r w:rsidRPr="00074385">
              <w:rPr>
                <w:rFonts w:ascii="Georgia" w:hAnsi="Georgia"/>
                <w:sz w:val="20"/>
                <w:szCs w:val="20"/>
              </w:rPr>
              <w:t>1..1</w:t>
            </w:r>
          </w:p>
        </w:tc>
      </w:tr>
      <w:tr w:rsidR="00AC7D93" w:rsidRPr="000F31C6" w14:paraId="33B03EB9" w14:textId="77777777" w:rsidTr="00116207">
        <w:tc>
          <w:tcPr>
            <w:tcW w:w="2660" w:type="dxa"/>
          </w:tcPr>
          <w:p w14:paraId="2EF8BBA4" w14:textId="77777777" w:rsidR="00AC7D93" w:rsidRPr="000F31C6" w:rsidRDefault="00AC7D93" w:rsidP="00116207">
            <w:pPr>
              <w:spacing w:line="229" w:lineRule="exact"/>
              <w:ind w:left="102"/>
              <w:rPr>
                <w:szCs w:val="20"/>
              </w:rPr>
            </w:pPr>
            <w:r w:rsidRPr="000F31C6">
              <w:rPr>
                <w:szCs w:val="20"/>
              </w:rPr>
              <w:t>../../accountableHealthcareProfessional</w:t>
            </w:r>
          </w:p>
          <w:p w14:paraId="174344AB" w14:textId="77777777" w:rsidR="00AC7D93" w:rsidRPr="000F31C6" w:rsidRDefault="00AC7D93" w:rsidP="00116207">
            <w:pPr>
              <w:pStyle w:val="TableParagraph"/>
              <w:spacing w:line="229" w:lineRule="exact"/>
              <w:ind w:left="102"/>
              <w:rPr>
                <w:rFonts w:ascii="Georgia" w:hAnsi="Georgia"/>
                <w:color w:val="FF0000"/>
                <w:sz w:val="20"/>
                <w:szCs w:val="20"/>
              </w:rPr>
            </w:pPr>
          </w:p>
        </w:tc>
        <w:tc>
          <w:tcPr>
            <w:tcW w:w="1417" w:type="dxa"/>
          </w:tcPr>
          <w:p w14:paraId="0AAE0F8B" w14:textId="77777777" w:rsidR="00AC7D93" w:rsidRPr="000F31C6" w:rsidRDefault="00AC7D93" w:rsidP="00116207">
            <w:pPr>
              <w:spacing w:line="229" w:lineRule="exact"/>
              <w:ind w:left="102"/>
              <w:rPr>
                <w:szCs w:val="20"/>
              </w:rPr>
            </w:pPr>
            <w:r w:rsidRPr="000F31C6">
              <w:rPr>
                <w:szCs w:val="20"/>
              </w:rPr>
              <w:t>HealthcareProfessionalType</w:t>
            </w:r>
          </w:p>
          <w:p w14:paraId="5296FC8B" w14:textId="77777777" w:rsidR="00AC7D93" w:rsidRPr="000F31C6" w:rsidRDefault="00AC7D93" w:rsidP="00116207">
            <w:pPr>
              <w:pStyle w:val="TableParagraph"/>
              <w:spacing w:line="226" w:lineRule="exact"/>
              <w:ind w:left="102"/>
              <w:rPr>
                <w:rFonts w:ascii="Georgia" w:hAnsi="Georgia"/>
                <w:color w:val="FF0000"/>
                <w:spacing w:val="-1"/>
                <w:sz w:val="20"/>
                <w:szCs w:val="20"/>
              </w:rPr>
            </w:pPr>
          </w:p>
        </w:tc>
        <w:tc>
          <w:tcPr>
            <w:tcW w:w="3969" w:type="dxa"/>
          </w:tcPr>
          <w:p w14:paraId="0563516B" w14:textId="77777777" w:rsidR="00AC7D93" w:rsidRPr="000F31C6" w:rsidRDefault="00AC7D93" w:rsidP="00116207">
            <w:pPr>
              <w:spacing w:line="226" w:lineRule="exact"/>
              <w:ind w:left="102"/>
              <w:rPr>
                <w:spacing w:val="-1"/>
                <w:szCs w:val="20"/>
              </w:rPr>
            </w:pPr>
            <w:r w:rsidRPr="000F31C6">
              <w:rPr>
                <w:spacing w:val="-1"/>
                <w:szCs w:val="20"/>
              </w:rPr>
              <w:t>Information om den hälso- och sjukvårdsperson som ansvarar för funktionsstatusbedömninge, nedan kallas författare.</w:t>
            </w:r>
          </w:p>
        </w:tc>
        <w:tc>
          <w:tcPr>
            <w:tcW w:w="1560" w:type="dxa"/>
          </w:tcPr>
          <w:p w14:paraId="4E371F15" w14:textId="77777777" w:rsidR="00AC7D93" w:rsidRPr="000F31C6" w:rsidRDefault="00AC7D93" w:rsidP="00116207">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AC7D93" w:rsidRPr="000F31C6" w14:paraId="4D718380" w14:textId="77777777" w:rsidTr="00116207">
        <w:tc>
          <w:tcPr>
            <w:tcW w:w="2660" w:type="dxa"/>
          </w:tcPr>
          <w:p w14:paraId="0B630DBC" w14:textId="77777777" w:rsidR="00AC7D93" w:rsidRPr="000F31C6" w:rsidRDefault="00AC7D93" w:rsidP="00116207">
            <w:pPr>
              <w:spacing w:line="229" w:lineRule="exact"/>
              <w:ind w:left="102"/>
              <w:rPr>
                <w:szCs w:val="20"/>
              </w:rPr>
            </w:pPr>
            <w:r w:rsidRPr="000F31C6">
              <w:rPr>
                <w:szCs w:val="20"/>
              </w:rPr>
              <w:t>../../../a</w:t>
            </w:r>
            <w:r w:rsidRPr="000F31C6">
              <w:rPr>
                <w:spacing w:val="-1"/>
                <w:szCs w:val="20"/>
              </w:rPr>
              <w:t>uthorTime</w:t>
            </w:r>
          </w:p>
          <w:p w14:paraId="7212A68F" w14:textId="77777777" w:rsidR="00AC7D93" w:rsidRPr="000F31C6" w:rsidRDefault="00AC7D93" w:rsidP="00116207">
            <w:pPr>
              <w:pStyle w:val="TableParagraph"/>
              <w:spacing w:line="229" w:lineRule="exact"/>
              <w:ind w:left="102"/>
              <w:rPr>
                <w:rFonts w:ascii="Georgia" w:hAnsi="Georgia" w:cs="Arial"/>
                <w:i/>
                <w:color w:val="000000"/>
                <w:sz w:val="20"/>
                <w:szCs w:val="20"/>
                <w:lang w:eastAsia="sv-SE"/>
              </w:rPr>
            </w:pPr>
          </w:p>
        </w:tc>
        <w:tc>
          <w:tcPr>
            <w:tcW w:w="1417" w:type="dxa"/>
          </w:tcPr>
          <w:p w14:paraId="508C9DCE" w14:textId="77777777" w:rsidR="00AC7D93" w:rsidRPr="000F31C6" w:rsidRDefault="00AC7D93" w:rsidP="00116207">
            <w:pPr>
              <w:spacing w:line="229" w:lineRule="exact"/>
              <w:ind w:left="102"/>
              <w:rPr>
                <w:rFonts w:cs="Arial"/>
                <w:color w:val="FF0000"/>
                <w:szCs w:val="20"/>
              </w:rPr>
            </w:pPr>
            <w:r w:rsidRPr="000F31C6">
              <w:rPr>
                <w:szCs w:val="20"/>
              </w:rPr>
              <w:t>TimeStampType</w:t>
            </w:r>
          </w:p>
          <w:p w14:paraId="3D8ECA5E" w14:textId="77777777" w:rsidR="00AC7D93" w:rsidRPr="000F31C6" w:rsidRDefault="00AC7D93" w:rsidP="00116207">
            <w:pPr>
              <w:pStyle w:val="TableParagraph"/>
              <w:spacing w:line="226" w:lineRule="exact"/>
              <w:ind w:left="102"/>
              <w:rPr>
                <w:rFonts w:ascii="Georgia" w:hAnsi="Georgia"/>
                <w:i/>
                <w:sz w:val="20"/>
                <w:szCs w:val="20"/>
              </w:rPr>
            </w:pPr>
          </w:p>
        </w:tc>
        <w:tc>
          <w:tcPr>
            <w:tcW w:w="3969" w:type="dxa"/>
          </w:tcPr>
          <w:p w14:paraId="29F64C85" w14:textId="77777777" w:rsidR="00AC7D93" w:rsidRPr="000F31C6" w:rsidRDefault="00AC7D93" w:rsidP="00116207">
            <w:pPr>
              <w:spacing w:line="226" w:lineRule="exact"/>
              <w:ind w:left="102"/>
              <w:rPr>
                <w:szCs w:val="20"/>
              </w:rPr>
            </w:pPr>
            <w:r>
              <w:rPr>
                <w:spacing w:val="-1"/>
                <w:szCs w:val="20"/>
              </w:rPr>
              <w:t>Tidpunkt då informationen registrerades.</w:t>
            </w:r>
          </w:p>
        </w:tc>
        <w:tc>
          <w:tcPr>
            <w:tcW w:w="1560" w:type="dxa"/>
          </w:tcPr>
          <w:p w14:paraId="68E25205" w14:textId="77777777" w:rsidR="00AC7D93" w:rsidRPr="000F31C6" w:rsidRDefault="00AC7D93" w:rsidP="00116207">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AC7D93" w:rsidRPr="00C3191B" w14:paraId="0B045D83" w14:textId="77777777" w:rsidTr="00116207">
        <w:tc>
          <w:tcPr>
            <w:tcW w:w="2660" w:type="dxa"/>
          </w:tcPr>
          <w:p w14:paraId="16CE9EBE" w14:textId="77777777" w:rsidR="00AC7D93" w:rsidRPr="00C3191B" w:rsidRDefault="00AC7D93" w:rsidP="00116207">
            <w:pPr>
              <w:spacing w:line="229" w:lineRule="exact"/>
              <w:ind w:left="102"/>
              <w:rPr>
                <w:szCs w:val="20"/>
              </w:rPr>
            </w:pPr>
            <w:r w:rsidRPr="00C3191B">
              <w:rPr>
                <w:szCs w:val="20"/>
              </w:rPr>
              <w:t>../../../</w:t>
            </w:r>
            <w:r w:rsidRPr="00C3191B">
              <w:rPr>
                <w:spacing w:val="-1"/>
                <w:szCs w:val="20"/>
              </w:rPr>
              <w:t>healthcareProfessionalHSAId</w:t>
            </w:r>
          </w:p>
          <w:p w14:paraId="0FAC9F51" w14:textId="77777777" w:rsidR="00AC7D93" w:rsidRPr="00C3191B" w:rsidRDefault="00AC7D93" w:rsidP="00116207">
            <w:pPr>
              <w:pStyle w:val="TableParagraph"/>
              <w:spacing w:line="229" w:lineRule="exact"/>
              <w:ind w:left="102"/>
              <w:rPr>
                <w:rFonts w:ascii="Georgia" w:hAnsi="Georgia" w:cs="Arial"/>
                <w:i/>
                <w:color w:val="000000"/>
                <w:sz w:val="20"/>
                <w:szCs w:val="20"/>
                <w:lang w:eastAsia="sv-SE"/>
              </w:rPr>
            </w:pPr>
          </w:p>
        </w:tc>
        <w:tc>
          <w:tcPr>
            <w:tcW w:w="1417" w:type="dxa"/>
          </w:tcPr>
          <w:p w14:paraId="6C68940E" w14:textId="77777777" w:rsidR="00AC7D93" w:rsidRPr="00C3191B" w:rsidRDefault="00AC7D93" w:rsidP="00116207">
            <w:pPr>
              <w:spacing w:line="229" w:lineRule="exact"/>
              <w:ind w:left="102"/>
              <w:rPr>
                <w:rFonts w:cs="Arial"/>
                <w:szCs w:val="20"/>
              </w:rPr>
            </w:pPr>
            <w:r w:rsidRPr="00C3191B">
              <w:rPr>
                <w:szCs w:val="20"/>
              </w:rPr>
              <w:t>HSAIdType</w:t>
            </w:r>
          </w:p>
          <w:p w14:paraId="0304CEAE" w14:textId="77777777" w:rsidR="00AC7D93" w:rsidRPr="00C3191B" w:rsidRDefault="00AC7D93" w:rsidP="00116207">
            <w:pPr>
              <w:pStyle w:val="TableParagraph"/>
              <w:spacing w:line="226" w:lineRule="exact"/>
              <w:ind w:left="102"/>
              <w:rPr>
                <w:rFonts w:ascii="Georgia" w:hAnsi="Georgia"/>
                <w:i/>
                <w:sz w:val="20"/>
                <w:szCs w:val="20"/>
              </w:rPr>
            </w:pPr>
          </w:p>
        </w:tc>
        <w:tc>
          <w:tcPr>
            <w:tcW w:w="3969" w:type="dxa"/>
          </w:tcPr>
          <w:p w14:paraId="6A79AAC5" w14:textId="77777777" w:rsidR="00AC7D93" w:rsidRPr="00C3191B" w:rsidRDefault="00AC7D93" w:rsidP="00116207">
            <w:pPr>
              <w:rPr>
                <w:i/>
                <w:szCs w:val="20"/>
              </w:rPr>
            </w:pPr>
            <w:r w:rsidRPr="00C3191B">
              <w:rPr>
                <w:spacing w:val="-1"/>
                <w:szCs w:val="20"/>
              </w:rPr>
              <w:t>Författarens HSA-id.</w:t>
            </w:r>
          </w:p>
        </w:tc>
        <w:tc>
          <w:tcPr>
            <w:tcW w:w="1560" w:type="dxa"/>
          </w:tcPr>
          <w:p w14:paraId="5899454C" w14:textId="77777777" w:rsidR="00AC7D93" w:rsidRPr="00C3191B" w:rsidRDefault="00AC7D93" w:rsidP="00116207">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AC7D93" w:rsidRPr="00C3191B" w14:paraId="176991AB" w14:textId="77777777" w:rsidTr="00116207">
        <w:tc>
          <w:tcPr>
            <w:tcW w:w="2660" w:type="dxa"/>
          </w:tcPr>
          <w:p w14:paraId="41842974" w14:textId="77777777" w:rsidR="00AC7D93" w:rsidRPr="00C3191B" w:rsidRDefault="00AC7D93" w:rsidP="00116207">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06373032" w14:textId="77777777" w:rsidR="00AC7D93" w:rsidRPr="00C3191B" w:rsidRDefault="00AC7D93" w:rsidP="00116207">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E40949B" w14:textId="77777777" w:rsidR="00AC7D93" w:rsidRPr="00C3191B" w:rsidRDefault="00AC7D93" w:rsidP="00116207">
            <w:pPr>
              <w:spacing w:line="226" w:lineRule="exact"/>
              <w:ind w:left="102"/>
              <w:rPr>
                <w:szCs w:val="20"/>
              </w:rPr>
            </w:pPr>
            <w:r w:rsidRPr="00C3191B">
              <w:rPr>
                <w:szCs w:val="20"/>
              </w:rPr>
              <w:t xml:space="preserve">Namn på </w:t>
            </w:r>
            <w:r w:rsidRPr="00C3191B">
              <w:rPr>
                <w:spacing w:val="-1"/>
                <w:szCs w:val="20"/>
              </w:rPr>
              <w:t xml:space="preserve">författaren. Om tillgängligt </w:t>
            </w:r>
            <w:r>
              <w:rPr>
                <w:spacing w:val="-1"/>
                <w:szCs w:val="20"/>
              </w:rPr>
              <w:t>ska</w:t>
            </w:r>
            <w:r w:rsidRPr="00C3191B">
              <w:rPr>
                <w:spacing w:val="-1"/>
                <w:szCs w:val="20"/>
              </w:rPr>
              <w:t xml:space="preserve"> detta anges. </w:t>
            </w:r>
          </w:p>
        </w:tc>
        <w:tc>
          <w:tcPr>
            <w:tcW w:w="1560" w:type="dxa"/>
          </w:tcPr>
          <w:p w14:paraId="5E91B8C0" w14:textId="77777777" w:rsidR="00AC7D93" w:rsidRPr="00C3191B" w:rsidRDefault="00AC7D93" w:rsidP="00116207">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AC7D93" w:rsidRPr="00C3191B" w14:paraId="4FDEAAE8" w14:textId="77777777" w:rsidTr="00116207">
        <w:trPr>
          <w:trHeight w:val="2394"/>
        </w:trPr>
        <w:tc>
          <w:tcPr>
            <w:tcW w:w="2660" w:type="dxa"/>
            <w:shd w:val="clear" w:color="auto" w:fill="auto"/>
          </w:tcPr>
          <w:p w14:paraId="48060086" w14:textId="77777777" w:rsidR="00AC7D93" w:rsidRPr="00C3191B" w:rsidRDefault="00AC7D93" w:rsidP="00116207">
            <w:pPr>
              <w:spacing w:line="229" w:lineRule="exact"/>
              <w:ind w:left="102"/>
              <w:rPr>
                <w:szCs w:val="20"/>
              </w:rPr>
            </w:pPr>
            <w:r w:rsidRPr="00C3191B">
              <w:rPr>
                <w:szCs w:val="20"/>
              </w:rPr>
              <w:t>../../../</w:t>
            </w:r>
            <w:r w:rsidRPr="00C3191B">
              <w:rPr>
                <w:spacing w:val="-1"/>
                <w:szCs w:val="20"/>
              </w:rPr>
              <w:t>healthcareProfessionalRoleCode</w:t>
            </w:r>
          </w:p>
          <w:p w14:paraId="294EDF63" w14:textId="77777777" w:rsidR="00AC7D93" w:rsidRPr="00C3191B" w:rsidRDefault="00AC7D93" w:rsidP="00116207">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51DC901C" w14:textId="77777777" w:rsidR="00AC7D93" w:rsidRPr="00C3191B" w:rsidRDefault="00AC7D93" w:rsidP="00116207">
            <w:pPr>
              <w:spacing w:line="226" w:lineRule="exact"/>
              <w:ind w:left="102"/>
              <w:rPr>
                <w:spacing w:val="-1"/>
                <w:szCs w:val="20"/>
              </w:rPr>
            </w:pPr>
            <w:r w:rsidRPr="00C3191B">
              <w:rPr>
                <w:spacing w:val="-1"/>
                <w:szCs w:val="20"/>
              </w:rPr>
              <w:t xml:space="preserve">CVType </w:t>
            </w:r>
          </w:p>
          <w:p w14:paraId="15917663" w14:textId="77777777" w:rsidR="00AC7D93" w:rsidRPr="00C3191B" w:rsidRDefault="00AC7D93" w:rsidP="00116207">
            <w:pPr>
              <w:pStyle w:val="TableParagraph"/>
              <w:spacing w:line="226" w:lineRule="exact"/>
              <w:ind w:left="102"/>
              <w:rPr>
                <w:rFonts w:ascii="Georgia" w:hAnsi="Georgia"/>
                <w:i/>
                <w:sz w:val="20"/>
                <w:szCs w:val="20"/>
              </w:rPr>
            </w:pPr>
          </w:p>
        </w:tc>
        <w:tc>
          <w:tcPr>
            <w:tcW w:w="3969" w:type="dxa"/>
            <w:shd w:val="clear" w:color="auto" w:fill="auto"/>
          </w:tcPr>
          <w:p w14:paraId="0877833E" w14:textId="77777777" w:rsidR="00AC7D93" w:rsidRPr="00C3191B" w:rsidRDefault="00AC7D93" w:rsidP="00116207">
            <w:pPr>
              <w:spacing w:line="226" w:lineRule="exact"/>
              <w:rPr>
                <w:rStyle w:val="Hyperlnk"/>
                <w:szCs w:val="20"/>
              </w:rPr>
            </w:pPr>
            <w:r w:rsidRPr="00C3191B">
              <w:rPr>
                <w:szCs w:val="20"/>
              </w:rPr>
              <w:t xml:space="preserve">Information om personens befattning. Om möjligt </w:t>
            </w:r>
            <w:r>
              <w:rPr>
                <w:szCs w:val="20"/>
              </w:rPr>
              <w:t>ska</w:t>
            </w:r>
            <w:r w:rsidRPr="00C3191B">
              <w:rPr>
                <w:szCs w:val="20"/>
              </w:rPr>
              <w:t xml:space="preserve"> </w:t>
            </w:r>
            <w:r>
              <w:rPr>
                <w:szCs w:val="20"/>
              </w:rPr>
              <w:t>kodverket</w:t>
            </w:r>
            <w:r w:rsidRPr="00C3191B">
              <w:rPr>
                <w:szCs w:val="20"/>
              </w:rPr>
              <w:t xml:space="preserve"> Befattning (OID 1.2.752.129.2.2.1.4)</w:t>
            </w:r>
            <w:r>
              <w:rPr>
                <w:szCs w:val="20"/>
              </w:rPr>
              <w:t xml:space="preserve"> användas, </w:t>
            </w:r>
            <w:r>
              <w:t>[R13]</w:t>
            </w:r>
            <w:r w:rsidRPr="00C3191B">
              <w:t>.</w:t>
            </w:r>
          </w:p>
          <w:p w14:paraId="6BF29BBE" w14:textId="77777777" w:rsidR="00AC7D93" w:rsidRPr="00780159" w:rsidRDefault="00AC7D93" w:rsidP="00116207">
            <w:pPr>
              <w:spacing w:line="226" w:lineRule="exact"/>
              <w:ind w:left="102"/>
              <w:rPr>
                <w:spacing w:val="-1"/>
                <w:szCs w:val="20"/>
              </w:rPr>
            </w:pPr>
          </w:p>
          <w:p w14:paraId="554DA708" w14:textId="77777777" w:rsidR="00AC7D93" w:rsidRPr="00780159" w:rsidRDefault="00AC7D93" w:rsidP="00116207">
            <w:pPr>
              <w:spacing w:line="226" w:lineRule="exact"/>
              <w:rPr>
                <w:spacing w:val="-1"/>
                <w:szCs w:val="20"/>
              </w:rPr>
            </w:pPr>
            <w:r w:rsidRPr="00780159">
              <w:rPr>
                <w:spacing w:val="-1"/>
                <w:szCs w:val="20"/>
              </w:rPr>
              <w:t xml:space="preserve">I de fall </w:t>
            </w:r>
            <w:r>
              <w:rPr>
                <w:szCs w:val="20"/>
              </w:rPr>
              <w:t>kodverket</w:t>
            </w:r>
            <w:r w:rsidRPr="00780159">
              <w:rPr>
                <w:spacing w:val="-1"/>
                <w:szCs w:val="20"/>
              </w:rPr>
              <w:t xml:space="preserve"> Befattning ej kan användas, men information om befattning finns tillgänglig, måste vårdgivaren ange en OID på det organisationsinterna kodverk som används istället. </w:t>
            </w:r>
          </w:p>
          <w:p w14:paraId="1F0DC409" w14:textId="77777777" w:rsidR="00AC7D93" w:rsidRPr="00C3191B" w:rsidRDefault="00AC7D93" w:rsidP="00116207">
            <w:pPr>
              <w:spacing w:line="226" w:lineRule="exact"/>
              <w:rPr>
                <w:spacing w:val="-1"/>
                <w:szCs w:val="20"/>
              </w:rPr>
            </w:pPr>
            <w:r w:rsidRPr="00780159">
              <w:rPr>
                <w:spacing w:val="-1"/>
                <w:szCs w:val="20"/>
              </w:rPr>
              <w:t xml:space="preserve">Information som finns kan inte utelämnas på grund av att mappning till </w:t>
            </w:r>
            <w:r>
              <w:rPr>
                <w:szCs w:val="20"/>
              </w:rPr>
              <w:t>kodverket</w:t>
            </w:r>
            <w:r w:rsidRPr="00780159">
              <w:rPr>
                <w:spacing w:val="-1"/>
                <w:szCs w:val="20"/>
              </w:rPr>
              <w:t xml:space="preserve"> Befattning inte är möjlig</w:t>
            </w:r>
          </w:p>
        </w:tc>
        <w:tc>
          <w:tcPr>
            <w:tcW w:w="1560" w:type="dxa"/>
            <w:shd w:val="clear" w:color="auto" w:fill="auto"/>
          </w:tcPr>
          <w:p w14:paraId="6E2656D9" w14:textId="77777777" w:rsidR="00AC7D93" w:rsidRPr="00C3191B" w:rsidRDefault="00AC7D93" w:rsidP="00116207">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AC7D93" w:rsidRPr="00C3191B" w14:paraId="34F2AFB4" w14:textId="77777777" w:rsidTr="00116207">
        <w:tc>
          <w:tcPr>
            <w:tcW w:w="2660" w:type="dxa"/>
          </w:tcPr>
          <w:p w14:paraId="2C4F6BA9" w14:textId="77777777" w:rsidR="00AC7D93" w:rsidRPr="00C3191B" w:rsidRDefault="00AC7D93" w:rsidP="00116207">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7DE20304" w14:textId="77777777" w:rsidR="00AC7D93" w:rsidRPr="00C3191B" w:rsidRDefault="00AC7D93" w:rsidP="00116207">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29A9B60" w14:textId="77777777" w:rsidR="00AC7D93" w:rsidRPr="00C3191B" w:rsidRDefault="00AC7D93" w:rsidP="00116207">
            <w:pPr>
              <w:spacing w:line="226" w:lineRule="exact"/>
              <w:rPr>
                <w:szCs w:val="20"/>
              </w:rPr>
            </w:pPr>
            <w:r w:rsidRPr="00C3191B">
              <w:rPr>
                <w:szCs w:val="20"/>
              </w:rPr>
              <w:t xml:space="preserve">Befattningskod. Om code anges </w:t>
            </w:r>
            <w:r>
              <w:rPr>
                <w:szCs w:val="20"/>
              </w:rPr>
              <w:t>ska</w:t>
            </w:r>
            <w:r w:rsidRPr="00C3191B">
              <w:rPr>
                <w:szCs w:val="20"/>
              </w:rPr>
              <w:t xml:space="preserve"> också codeSystem  samt displayName anges.</w:t>
            </w:r>
          </w:p>
        </w:tc>
        <w:tc>
          <w:tcPr>
            <w:tcW w:w="1560" w:type="dxa"/>
          </w:tcPr>
          <w:p w14:paraId="60479381" w14:textId="77777777" w:rsidR="00AC7D93" w:rsidRPr="00C3191B" w:rsidRDefault="00AC7D93" w:rsidP="00116207">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AC7D93" w:rsidRPr="00C3191B" w14:paraId="1ED56D2F" w14:textId="77777777" w:rsidTr="00116207">
        <w:tc>
          <w:tcPr>
            <w:tcW w:w="2660" w:type="dxa"/>
          </w:tcPr>
          <w:p w14:paraId="5D4B5F2F" w14:textId="77777777" w:rsidR="00AC7D93" w:rsidRPr="00C3191B" w:rsidRDefault="00AC7D93" w:rsidP="00116207">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F8F8343" w14:textId="77777777" w:rsidR="00AC7D93" w:rsidRPr="00C3191B" w:rsidRDefault="00AC7D93" w:rsidP="00116207">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FAB7E7A" w14:textId="77777777" w:rsidR="00AC7D93" w:rsidRPr="00C3191B" w:rsidRDefault="00AC7D93" w:rsidP="00116207">
            <w:pPr>
              <w:rPr>
                <w:rFonts w:cs="Arial"/>
                <w:i/>
                <w:szCs w:val="20"/>
              </w:rPr>
            </w:pPr>
            <w:r w:rsidRPr="00C3191B">
              <w:rPr>
                <w:szCs w:val="20"/>
              </w:rPr>
              <w:t xml:space="preserve">Kodsystem för befattningskod. Om codeSystem anges </w:t>
            </w:r>
            <w:r>
              <w:rPr>
                <w:szCs w:val="20"/>
              </w:rPr>
              <w:t>ska</w:t>
            </w:r>
            <w:r w:rsidRPr="00C3191B">
              <w:rPr>
                <w:szCs w:val="20"/>
              </w:rPr>
              <w:t xml:space="preserve"> också code samt displayName anges.</w:t>
            </w:r>
          </w:p>
        </w:tc>
        <w:tc>
          <w:tcPr>
            <w:tcW w:w="1560" w:type="dxa"/>
          </w:tcPr>
          <w:p w14:paraId="611FDFB1" w14:textId="77777777" w:rsidR="00AC7D93" w:rsidRPr="00C3191B" w:rsidRDefault="00AC7D93" w:rsidP="00116207">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AC7D93" w:rsidRPr="00C3191B" w14:paraId="77FF7C8E" w14:textId="77777777" w:rsidTr="00116207">
        <w:tc>
          <w:tcPr>
            <w:tcW w:w="2660" w:type="dxa"/>
          </w:tcPr>
          <w:p w14:paraId="7CCA5C6B" w14:textId="77777777" w:rsidR="00AC7D93" w:rsidRPr="00C3191B" w:rsidRDefault="00AC7D93" w:rsidP="00116207">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7A48657C" w14:textId="77777777" w:rsidR="00AC7D93" w:rsidRPr="00C3191B" w:rsidRDefault="00AC7D93" w:rsidP="00116207">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466A468D" w14:textId="77777777" w:rsidR="00AC7D93" w:rsidRPr="00C3191B" w:rsidRDefault="00AC7D93" w:rsidP="00116207">
            <w:pPr>
              <w:rPr>
                <w:rFonts w:cs="Arial"/>
                <w:i/>
                <w:szCs w:val="20"/>
              </w:rPr>
            </w:pPr>
            <w:r w:rsidRPr="00C3191B">
              <w:rPr>
                <w:szCs w:val="20"/>
              </w:rPr>
              <w:t>Namn på kodsystem för befattningskod.</w:t>
            </w:r>
          </w:p>
        </w:tc>
        <w:tc>
          <w:tcPr>
            <w:tcW w:w="1560" w:type="dxa"/>
          </w:tcPr>
          <w:p w14:paraId="7621567A" w14:textId="77777777" w:rsidR="00AC7D93" w:rsidRPr="00C3191B" w:rsidRDefault="00AC7D93" w:rsidP="00116207">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AC7D93" w:rsidRPr="00C3191B" w14:paraId="04372373" w14:textId="77777777" w:rsidTr="00116207">
        <w:tc>
          <w:tcPr>
            <w:tcW w:w="2660" w:type="dxa"/>
          </w:tcPr>
          <w:p w14:paraId="1F5A45B4" w14:textId="77777777" w:rsidR="00AC7D93" w:rsidRPr="00C3191B" w:rsidRDefault="00AC7D93" w:rsidP="00116207">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6530D671" w14:textId="77777777" w:rsidR="00AC7D93" w:rsidRPr="00C3191B" w:rsidRDefault="00AC7D93" w:rsidP="00116207">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1D9F94E7" w14:textId="77777777" w:rsidR="00AC7D93" w:rsidRPr="00C3191B" w:rsidRDefault="00AC7D93" w:rsidP="00116207">
            <w:pPr>
              <w:rPr>
                <w:szCs w:val="20"/>
              </w:rPr>
            </w:pPr>
            <w:r w:rsidRPr="00C3191B">
              <w:rPr>
                <w:szCs w:val="20"/>
              </w:rPr>
              <w:t>Version på kodsystem för befattningskod.</w:t>
            </w:r>
          </w:p>
        </w:tc>
        <w:tc>
          <w:tcPr>
            <w:tcW w:w="1560" w:type="dxa"/>
          </w:tcPr>
          <w:p w14:paraId="0E203252" w14:textId="77777777" w:rsidR="00AC7D93" w:rsidRPr="00C3191B" w:rsidRDefault="00AC7D93" w:rsidP="00116207">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AC7D93" w:rsidRPr="00C3191B" w14:paraId="4D19EABB" w14:textId="77777777" w:rsidTr="00116207">
        <w:tc>
          <w:tcPr>
            <w:tcW w:w="2660" w:type="dxa"/>
          </w:tcPr>
          <w:p w14:paraId="525793F8" w14:textId="77777777" w:rsidR="00AC7D93" w:rsidRPr="00C3191B" w:rsidRDefault="00AC7D93" w:rsidP="00116207">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04D47CD8" w14:textId="77777777" w:rsidR="00AC7D93" w:rsidRPr="00C3191B" w:rsidRDefault="00AC7D93" w:rsidP="00116207">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6C62596" w14:textId="77777777" w:rsidR="00AC7D93" w:rsidRPr="00C3191B" w:rsidRDefault="00AC7D93" w:rsidP="00116207">
            <w:pPr>
              <w:rPr>
                <w:rFonts w:cs="Arial"/>
                <w:i/>
                <w:szCs w:val="20"/>
              </w:rPr>
            </w:pPr>
            <w:r w:rsidRPr="00C3191B">
              <w:rPr>
                <w:szCs w:val="20"/>
              </w:rPr>
              <w:t xml:space="preserve">Befattningskoden i klartext. Om separat </w:t>
            </w:r>
            <w:r w:rsidRPr="00C3191B">
              <w:rPr>
                <w:szCs w:val="20"/>
              </w:rPr>
              <w:lastRenderedPageBreak/>
              <w:t xml:space="preserve">displayName inte finns i producerande system </w:t>
            </w:r>
            <w:r>
              <w:rPr>
                <w:szCs w:val="20"/>
              </w:rPr>
              <w:t>ska</w:t>
            </w:r>
            <w:r w:rsidRPr="00C3191B">
              <w:rPr>
                <w:szCs w:val="20"/>
              </w:rPr>
              <w:t xml:space="preserve"> samma värde som i code anges.</w:t>
            </w:r>
          </w:p>
        </w:tc>
        <w:tc>
          <w:tcPr>
            <w:tcW w:w="1560" w:type="dxa"/>
          </w:tcPr>
          <w:p w14:paraId="5A9CD165" w14:textId="77777777" w:rsidR="00AC7D93" w:rsidRPr="00C3191B" w:rsidRDefault="00AC7D93" w:rsidP="00116207">
            <w:pPr>
              <w:pStyle w:val="TableParagraph"/>
              <w:spacing w:line="226" w:lineRule="exact"/>
              <w:ind w:left="102"/>
              <w:jc w:val="center"/>
              <w:rPr>
                <w:rFonts w:ascii="Georgia" w:hAnsi="Georgia"/>
                <w:i/>
                <w:sz w:val="20"/>
                <w:szCs w:val="20"/>
              </w:rPr>
            </w:pPr>
            <w:r w:rsidRPr="00C3191B">
              <w:rPr>
                <w:rFonts w:ascii="Georgia" w:hAnsi="Georgia"/>
                <w:spacing w:val="-1"/>
                <w:sz w:val="20"/>
                <w:szCs w:val="20"/>
              </w:rPr>
              <w:lastRenderedPageBreak/>
              <w:t>0..1</w:t>
            </w:r>
          </w:p>
        </w:tc>
      </w:tr>
      <w:tr w:rsidR="00AC7D93" w:rsidRPr="00C3191B" w14:paraId="2959A934" w14:textId="77777777" w:rsidTr="00116207">
        <w:tc>
          <w:tcPr>
            <w:tcW w:w="2660" w:type="dxa"/>
          </w:tcPr>
          <w:p w14:paraId="764ED602" w14:textId="77777777" w:rsidR="00AC7D93" w:rsidRPr="00C3191B" w:rsidRDefault="00AC7D93" w:rsidP="00116207">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4974EEE8" w14:textId="77777777" w:rsidR="00AC7D93" w:rsidRPr="00C3191B" w:rsidRDefault="00AC7D93" w:rsidP="00116207">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5FE0E94" w14:textId="1E855AA6" w:rsidR="00AC7D93" w:rsidRDefault="00AC7D93" w:rsidP="00116207">
            <w:pPr>
              <w:spacing w:line="229" w:lineRule="exact"/>
              <w:rPr>
                <w:szCs w:val="20"/>
              </w:rPr>
            </w:pPr>
            <w:r w:rsidRPr="00C3191B">
              <w:rPr>
                <w:szCs w:val="20"/>
              </w:rPr>
              <w:t>Om befattning är beskriven i ett lokalt kodverk utan OID, eller när kod helt saknas, kan en beskrivande text anges i originalText.</w:t>
            </w:r>
          </w:p>
          <w:p w14:paraId="7CF35297" w14:textId="77777777" w:rsidR="000A4E72" w:rsidRPr="00C3191B" w:rsidRDefault="000A4E72" w:rsidP="00116207">
            <w:pPr>
              <w:spacing w:line="229" w:lineRule="exact"/>
              <w:rPr>
                <w:szCs w:val="20"/>
              </w:rPr>
            </w:pPr>
          </w:p>
          <w:p w14:paraId="1E820482" w14:textId="77777777" w:rsidR="00AC7D93" w:rsidRPr="00C3191B" w:rsidRDefault="00AC7D93" w:rsidP="00116207">
            <w:pPr>
              <w:rPr>
                <w:rFonts w:cs="Arial"/>
                <w:i/>
                <w:szCs w:val="20"/>
              </w:rPr>
            </w:pPr>
            <w:r w:rsidRPr="00C3191B">
              <w:rPr>
                <w:szCs w:val="20"/>
              </w:rPr>
              <w:t xml:space="preserve">Om originalText anges </w:t>
            </w:r>
            <w:r>
              <w:rPr>
                <w:szCs w:val="20"/>
              </w:rPr>
              <w:t>ska</w:t>
            </w:r>
            <w:r w:rsidRPr="00C3191B">
              <w:rPr>
                <w:szCs w:val="20"/>
              </w:rPr>
              <w:t xml:space="preserve"> inget annat värde i </w:t>
            </w:r>
            <w:r w:rsidRPr="00C3191B">
              <w:rPr>
                <w:spacing w:val="-1"/>
                <w:szCs w:val="20"/>
              </w:rPr>
              <w:t>healthcareProfessionalRoleCode anges.</w:t>
            </w:r>
          </w:p>
        </w:tc>
        <w:tc>
          <w:tcPr>
            <w:tcW w:w="1560" w:type="dxa"/>
          </w:tcPr>
          <w:p w14:paraId="7CF3A04D" w14:textId="77777777" w:rsidR="00AC7D93" w:rsidRPr="00C3191B" w:rsidRDefault="00AC7D93" w:rsidP="00116207">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AC7D93" w:rsidRPr="00C3191B" w14:paraId="528AA966" w14:textId="77777777" w:rsidTr="00116207">
        <w:tc>
          <w:tcPr>
            <w:tcW w:w="2660" w:type="dxa"/>
          </w:tcPr>
          <w:p w14:paraId="6FBCF3D9" w14:textId="77777777" w:rsidR="00AC7D93" w:rsidRPr="00C3191B" w:rsidRDefault="00AC7D93" w:rsidP="00116207">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../../../healthcareProfessionalOrgUnit</w:t>
            </w:r>
          </w:p>
        </w:tc>
        <w:tc>
          <w:tcPr>
            <w:tcW w:w="1417" w:type="dxa"/>
          </w:tcPr>
          <w:p w14:paraId="3EE3C25E" w14:textId="77777777" w:rsidR="00AC7D93" w:rsidRPr="00C3191B" w:rsidRDefault="00AC7D93" w:rsidP="00116207">
            <w:pPr>
              <w:pStyle w:val="TableParagraph"/>
              <w:spacing w:line="226" w:lineRule="exact"/>
              <w:ind w:left="102"/>
              <w:rPr>
                <w:rFonts w:ascii="Georgia" w:hAnsi="Georgia"/>
                <w:sz w:val="20"/>
                <w:szCs w:val="20"/>
              </w:rPr>
            </w:pPr>
            <w:r w:rsidRPr="00C3191B">
              <w:rPr>
                <w:rFonts w:ascii="Georgia" w:hAnsi="Georgia"/>
                <w:spacing w:val="-1"/>
                <w:sz w:val="20"/>
                <w:szCs w:val="20"/>
              </w:rPr>
              <w:t>OrgUnitType</w:t>
            </w:r>
          </w:p>
        </w:tc>
        <w:tc>
          <w:tcPr>
            <w:tcW w:w="3969" w:type="dxa"/>
          </w:tcPr>
          <w:p w14:paraId="42A477C6" w14:textId="77777777" w:rsidR="00AC7D93" w:rsidRPr="00C3191B" w:rsidRDefault="00AC7D93" w:rsidP="00116207">
            <w:pPr>
              <w:rPr>
                <w:szCs w:val="20"/>
              </w:rPr>
            </w:pPr>
            <w:r w:rsidRPr="00C3191B">
              <w:rPr>
                <w:spacing w:val="-1"/>
                <w:szCs w:val="20"/>
              </w:rPr>
              <w:t>Den organisation som författaren är uppdragstagare på</w:t>
            </w:r>
            <w:r>
              <w:rPr>
                <w:spacing w:val="-1"/>
                <w:szCs w:val="20"/>
              </w:rPr>
              <w:t>.</w:t>
            </w:r>
          </w:p>
        </w:tc>
        <w:tc>
          <w:tcPr>
            <w:tcW w:w="1560" w:type="dxa"/>
          </w:tcPr>
          <w:p w14:paraId="3A93C8C9" w14:textId="77777777" w:rsidR="00AC7D93" w:rsidRPr="00C3191B" w:rsidRDefault="00AC7D93" w:rsidP="00116207">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AC7D93" w:rsidRPr="00C3191B" w14:paraId="04E63C04" w14:textId="77777777" w:rsidTr="00116207">
        <w:tc>
          <w:tcPr>
            <w:tcW w:w="2660" w:type="dxa"/>
          </w:tcPr>
          <w:p w14:paraId="2C919ADA" w14:textId="77777777" w:rsidR="00AC7D93" w:rsidRPr="00C3191B" w:rsidRDefault="00AC7D93" w:rsidP="00116207">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../../../../orgUnitHSAId</w:t>
            </w:r>
          </w:p>
        </w:tc>
        <w:tc>
          <w:tcPr>
            <w:tcW w:w="1417" w:type="dxa"/>
          </w:tcPr>
          <w:p w14:paraId="68EE6D24" w14:textId="77777777" w:rsidR="00AC7D93" w:rsidRPr="00C3191B" w:rsidRDefault="00AC7D93" w:rsidP="00116207">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1DDDF704" w14:textId="77777777" w:rsidR="00AC7D93" w:rsidRPr="00C3191B" w:rsidRDefault="00AC7D93" w:rsidP="00116207">
            <w:pPr>
              <w:rPr>
                <w:rFonts w:cs="Arial"/>
                <w:i/>
                <w:szCs w:val="20"/>
              </w:rPr>
            </w:pPr>
            <w:r w:rsidRPr="00C3191B">
              <w:rPr>
                <w:szCs w:val="20"/>
              </w:rPr>
              <w:t>HSA-id för organisationsenhet</w:t>
            </w:r>
            <w:r w:rsidRPr="00D61032">
              <w:rPr>
                <w:szCs w:val="20"/>
              </w:rPr>
              <w:t>.</w:t>
            </w:r>
          </w:p>
        </w:tc>
        <w:tc>
          <w:tcPr>
            <w:tcW w:w="1560" w:type="dxa"/>
          </w:tcPr>
          <w:p w14:paraId="675A0E5F" w14:textId="71659ADD" w:rsidR="00AC7D93" w:rsidRPr="00C3191B" w:rsidRDefault="00082B42" w:rsidP="00116207">
            <w:pPr>
              <w:pStyle w:val="TableParagraph"/>
              <w:spacing w:line="226" w:lineRule="exact"/>
              <w:ind w:left="102"/>
              <w:jc w:val="center"/>
              <w:rPr>
                <w:rFonts w:ascii="Georgia" w:hAnsi="Georgia"/>
                <w:i/>
                <w:sz w:val="20"/>
                <w:szCs w:val="20"/>
              </w:rPr>
            </w:pPr>
            <w:r w:rsidRPr="00C47224">
              <w:rPr>
                <w:rFonts w:ascii="Georgia" w:hAnsi="Georgia"/>
                <w:spacing w:val="-1"/>
                <w:sz w:val="20"/>
                <w:szCs w:val="20"/>
              </w:rPr>
              <w:t>1..1</w:t>
            </w:r>
          </w:p>
        </w:tc>
      </w:tr>
      <w:tr w:rsidR="00AC7D93" w:rsidRPr="00C3191B" w14:paraId="09B09BA5" w14:textId="77777777" w:rsidTr="00116207">
        <w:tc>
          <w:tcPr>
            <w:tcW w:w="2660" w:type="dxa"/>
          </w:tcPr>
          <w:p w14:paraId="0F990F57" w14:textId="77777777" w:rsidR="00AC7D93" w:rsidRPr="00C3191B" w:rsidRDefault="00AC7D93" w:rsidP="00116207">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7DEE44AF" w14:textId="77777777" w:rsidR="00AC7D93" w:rsidRPr="00C3191B" w:rsidRDefault="00AC7D93" w:rsidP="00116207">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38CDE3BD" w14:textId="77777777" w:rsidR="00AC7D93" w:rsidRPr="00C3191B" w:rsidRDefault="00AC7D93" w:rsidP="00116207">
            <w:pPr>
              <w:rPr>
                <w:rFonts w:cs="Arial"/>
                <w:i/>
                <w:szCs w:val="20"/>
              </w:rPr>
            </w:pPr>
            <w:r w:rsidRPr="00C3191B">
              <w:rPr>
                <w:spacing w:val="-1"/>
                <w:szCs w:val="20"/>
              </w:rPr>
              <w:t>Namnet på den organisation som författaren är uppdragstagare på.</w:t>
            </w:r>
          </w:p>
        </w:tc>
        <w:tc>
          <w:tcPr>
            <w:tcW w:w="1560" w:type="dxa"/>
          </w:tcPr>
          <w:p w14:paraId="4DA68E5E" w14:textId="402C1271" w:rsidR="00AC7D93" w:rsidRPr="00C3191B" w:rsidRDefault="00082B42" w:rsidP="00116207">
            <w:pPr>
              <w:pStyle w:val="TableParagraph"/>
              <w:spacing w:line="226" w:lineRule="exact"/>
              <w:ind w:left="102"/>
              <w:jc w:val="center"/>
              <w:rPr>
                <w:rFonts w:ascii="Georgia" w:hAnsi="Georgia"/>
                <w:i/>
                <w:sz w:val="20"/>
                <w:szCs w:val="20"/>
              </w:rPr>
            </w:pPr>
            <w:r w:rsidRPr="00C47224">
              <w:rPr>
                <w:rFonts w:ascii="Georgia" w:hAnsi="Georgia"/>
                <w:spacing w:val="-1"/>
                <w:sz w:val="20"/>
                <w:szCs w:val="20"/>
              </w:rPr>
              <w:t>1..1</w:t>
            </w:r>
          </w:p>
        </w:tc>
      </w:tr>
      <w:tr w:rsidR="00AC7D93" w:rsidRPr="00C3191B" w14:paraId="02955431" w14:textId="77777777" w:rsidTr="00116207">
        <w:tc>
          <w:tcPr>
            <w:tcW w:w="2660" w:type="dxa"/>
          </w:tcPr>
          <w:p w14:paraId="574FC735" w14:textId="77777777" w:rsidR="00AC7D93" w:rsidRPr="00C3191B" w:rsidRDefault="00AC7D93" w:rsidP="00116207">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2A9A13EC" w14:textId="77777777" w:rsidR="00AC7D93" w:rsidRPr="00C3191B" w:rsidRDefault="00AC7D93" w:rsidP="00116207">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73FB0C23" w14:textId="77777777" w:rsidR="00AC7D93" w:rsidRPr="00C3191B" w:rsidRDefault="00AC7D93" w:rsidP="00116207">
            <w:pPr>
              <w:rPr>
                <w:rFonts w:cs="Arial"/>
                <w:szCs w:val="20"/>
              </w:rPr>
            </w:pPr>
            <w:r w:rsidRPr="00C3191B">
              <w:rPr>
                <w:szCs w:val="20"/>
              </w:rPr>
              <w:t xml:space="preserve">Telefon till </w:t>
            </w:r>
            <w:r w:rsidRPr="00C3191B">
              <w:rPr>
                <w:spacing w:val="-1"/>
                <w:szCs w:val="20"/>
              </w:rPr>
              <w:t>organisationsenhet.</w:t>
            </w:r>
          </w:p>
        </w:tc>
        <w:tc>
          <w:tcPr>
            <w:tcW w:w="1560" w:type="dxa"/>
          </w:tcPr>
          <w:p w14:paraId="010D9EE4" w14:textId="77777777" w:rsidR="00AC7D93" w:rsidRPr="00C3191B" w:rsidRDefault="00AC7D93" w:rsidP="00116207">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AC7D93" w:rsidRPr="00C3191B" w14:paraId="425D3105" w14:textId="77777777" w:rsidTr="00116207">
        <w:tc>
          <w:tcPr>
            <w:tcW w:w="2660" w:type="dxa"/>
          </w:tcPr>
          <w:p w14:paraId="35CB9A98" w14:textId="77777777" w:rsidR="00AC7D93" w:rsidRPr="00C3191B" w:rsidRDefault="00AC7D93" w:rsidP="00116207">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5EF6806F" w14:textId="77777777" w:rsidR="00AC7D93" w:rsidRPr="00C3191B" w:rsidRDefault="00AC7D93" w:rsidP="00116207">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31AA114B" w14:textId="77777777" w:rsidR="00AC7D93" w:rsidRPr="00C3191B" w:rsidRDefault="00AC7D93" w:rsidP="00116207">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64664475" w14:textId="77777777" w:rsidR="00AC7D93" w:rsidRPr="00C3191B" w:rsidRDefault="00AC7D93" w:rsidP="00116207">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AC7D93" w:rsidRPr="00C3191B" w14:paraId="5FF74F3D" w14:textId="77777777" w:rsidTr="00116207">
        <w:tc>
          <w:tcPr>
            <w:tcW w:w="2660" w:type="dxa"/>
          </w:tcPr>
          <w:p w14:paraId="0C2E519B" w14:textId="77777777" w:rsidR="00AC7D93" w:rsidRPr="00C3191B" w:rsidRDefault="00AC7D93" w:rsidP="00116207">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7FD510B" w14:textId="77777777" w:rsidR="00AC7D93" w:rsidRPr="00C3191B" w:rsidRDefault="00AC7D93" w:rsidP="00116207">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7C1AF380" w14:textId="77777777" w:rsidR="00AC7D93" w:rsidRPr="00C3191B" w:rsidRDefault="00AC7D93" w:rsidP="00116207">
            <w:pPr>
              <w:rPr>
                <w:rFonts w:cs="Arial"/>
                <w:i/>
                <w:szCs w:val="20"/>
              </w:rPr>
            </w:pPr>
            <w:r w:rsidRPr="00C3191B">
              <w:rPr>
                <w:spacing w:val="-1"/>
                <w:szCs w:val="20"/>
              </w:rPr>
              <w:t>Postadress för den organisation som författaren är uppdragstagare på.</w:t>
            </w:r>
          </w:p>
        </w:tc>
        <w:tc>
          <w:tcPr>
            <w:tcW w:w="1560" w:type="dxa"/>
          </w:tcPr>
          <w:p w14:paraId="30FC73E8" w14:textId="77777777" w:rsidR="00AC7D93" w:rsidRPr="00C3191B" w:rsidRDefault="00AC7D93" w:rsidP="00116207">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AC7D93" w:rsidRPr="00C3191B" w14:paraId="69150605" w14:textId="77777777" w:rsidTr="00116207">
        <w:tc>
          <w:tcPr>
            <w:tcW w:w="2660" w:type="dxa"/>
          </w:tcPr>
          <w:p w14:paraId="2DA7CDB3" w14:textId="77777777" w:rsidR="00AC7D93" w:rsidRPr="00C3191B" w:rsidRDefault="00AC7D93" w:rsidP="00116207">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198B0D25" w14:textId="77777777" w:rsidR="00AC7D93" w:rsidRPr="00C3191B" w:rsidRDefault="00AC7D93" w:rsidP="00116207">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683F200" w14:textId="77777777" w:rsidR="00AC7D93" w:rsidRPr="00C3191B" w:rsidRDefault="00AC7D93" w:rsidP="00116207">
            <w:pPr>
              <w:rPr>
                <w:rFonts w:cs="Arial"/>
                <w:i/>
                <w:szCs w:val="20"/>
              </w:rPr>
            </w:pPr>
            <w:r w:rsidRPr="00C3191B">
              <w:rPr>
                <w:szCs w:val="20"/>
              </w:rPr>
              <w:t>Text som anger namnet på plats eller ort för organisationens fysiska placering.</w:t>
            </w:r>
          </w:p>
        </w:tc>
        <w:tc>
          <w:tcPr>
            <w:tcW w:w="1560" w:type="dxa"/>
          </w:tcPr>
          <w:p w14:paraId="0EE7AE43" w14:textId="77777777" w:rsidR="00AC7D93" w:rsidRPr="00C3191B" w:rsidRDefault="00AC7D93" w:rsidP="00116207">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AC7D93" w:rsidRPr="00C3191B" w14:paraId="6B686B1B" w14:textId="77777777" w:rsidTr="00116207">
        <w:tc>
          <w:tcPr>
            <w:tcW w:w="2660" w:type="dxa"/>
          </w:tcPr>
          <w:p w14:paraId="6694EB2B" w14:textId="77777777" w:rsidR="00AC7D93" w:rsidRPr="00C3191B" w:rsidRDefault="00AC7D93" w:rsidP="00116207">
            <w:pPr>
              <w:spacing w:line="229" w:lineRule="exact"/>
              <w:ind w:left="102"/>
              <w:rPr>
                <w:szCs w:val="20"/>
              </w:rPr>
            </w:pPr>
            <w:r w:rsidRPr="00C3191B">
              <w:rPr>
                <w:szCs w:val="20"/>
              </w:rPr>
              <w:t>../../../healthcareProfessional</w:t>
            </w:r>
            <w:r w:rsidRPr="00C3191B">
              <w:rPr>
                <w:spacing w:val="-1"/>
                <w:szCs w:val="20"/>
              </w:rPr>
              <w:t>CareUnitHSAId</w:t>
            </w:r>
          </w:p>
          <w:p w14:paraId="7A0ECC66" w14:textId="77777777" w:rsidR="00AC7D93" w:rsidRPr="00C3191B" w:rsidRDefault="00AC7D93" w:rsidP="00116207">
            <w:pPr>
              <w:pStyle w:val="TableParagraph"/>
              <w:spacing w:line="229" w:lineRule="exact"/>
              <w:ind w:left="102"/>
              <w:rPr>
                <w:rFonts w:ascii="Georgia" w:hAnsi="Georgia"/>
                <w:i/>
                <w:sz w:val="20"/>
                <w:szCs w:val="20"/>
                <w:lang w:eastAsia="sv-SE"/>
              </w:rPr>
            </w:pPr>
          </w:p>
        </w:tc>
        <w:tc>
          <w:tcPr>
            <w:tcW w:w="1417" w:type="dxa"/>
          </w:tcPr>
          <w:p w14:paraId="24C467F5" w14:textId="77777777" w:rsidR="00AC7D93" w:rsidRPr="00C3191B" w:rsidRDefault="00AC7D93" w:rsidP="00116207">
            <w:pPr>
              <w:spacing w:line="229" w:lineRule="exact"/>
              <w:ind w:left="102"/>
              <w:rPr>
                <w:rFonts w:cs="Arial"/>
                <w:szCs w:val="20"/>
              </w:rPr>
            </w:pPr>
            <w:r w:rsidRPr="00C3191B">
              <w:rPr>
                <w:spacing w:val="-1"/>
                <w:szCs w:val="20"/>
              </w:rPr>
              <w:t>HSAIdType</w:t>
            </w:r>
          </w:p>
          <w:p w14:paraId="1DD4E212" w14:textId="77777777" w:rsidR="00AC7D93" w:rsidRPr="00C3191B" w:rsidRDefault="00AC7D93" w:rsidP="00116207">
            <w:pPr>
              <w:spacing w:line="226" w:lineRule="exact"/>
              <w:ind w:left="102"/>
              <w:rPr>
                <w:spacing w:val="-1"/>
                <w:szCs w:val="20"/>
              </w:rPr>
            </w:pPr>
          </w:p>
          <w:p w14:paraId="0AF18BA2" w14:textId="77777777" w:rsidR="00AC7D93" w:rsidRPr="00C3191B" w:rsidRDefault="00AC7D93" w:rsidP="00116207">
            <w:pPr>
              <w:pStyle w:val="TableParagraph"/>
              <w:spacing w:line="226" w:lineRule="exact"/>
              <w:ind w:left="102"/>
              <w:rPr>
                <w:rFonts w:ascii="Georgia" w:hAnsi="Georgia"/>
                <w:sz w:val="20"/>
                <w:szCs w:val="20"/>
              </w:rPr>
            </w:pPr>
          </w:p>
        </w:tc>
        <w:tc>
          <w:tcPr>
            <w:tcW w:w="3969" w:type="dxa"/>
          </w:tcPr>
          <w:p w14:paraId="6F867714" w14:textId="77777777" w:rsidR="00AC7D93" w:rsidRPr="007279BD" w:rsidRDefault="00AC7D93" w:rsidP="00116207">
            <w:pPr>
              <w:spacing w:line="229" w:lineRule="exact"/>
              <w:rPr>
                <w:szCs w:val="20"/>
              </w:rPr>
            </w:pPr>
            <w:r w:rsidRPr="007279BD">
              <w:rPr>
                <w:szCs w:val="20"/>
              </w:rPr>
              <w:t xml:space="preserve">HSA-id för vårdenhet. </w:t>
            </w:r>
            <w:r>
              <w:rPr>
                <w:szCs w:val="20"/>
              </w:rPr>
              <w:t>(</w:t>
            </w:r>
            <w:r w:rsidRPr="007279BD">
              <w:rPr>
                <w:spacing w:val="-1"/>
                <w:szCs w:val="20"/>
              </w:rPr>
              <w:t>Regel</w:t>
            </w:r>
            <w:r>
              <w:rPr>
                <w:spacing w:val="-1"/>
                <w:szCs w:val="20"/>
              </w:rPr>
              <w:t>:1)</w:t>
            </w:r>
          </w:p>
        </w:tc>
        <w:tc>
          <w:tcPr>
            <w:tcW w:w="1560" w:type="dxa"/>
          </w:tcPr>
          <w:p w14:paraId="14932112" w14:textId="77777777" w:rsidR="00AC7D93" w:rsidRPr="00C3191B" w:rsidRDefault="00AC7D93" w:rsidP="00116207">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AC7D93" w:rsidRPr="00C3191B" w14:paraId="148EB30F" w14:textId="77777777" w:rsidTr="00116207">
        <w:tc>
          <w:tcPr>
            <w:tcW w:w="2660" w:type="dxa"/>
          </w:tcPr>
          <w:p w14:paraId="1FE1D429" w14:textId="77777777" w:rsidR="00AC7D93" w:rsidRPr="00C3191B" w:rsidRDefault="00AC7D93" w:rsidP="00116207">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3594EB5B" w14:textId="77777777" w:rsidR="00AC7D93" w:rsidRPr="00C3191B" w:rsidRDefault="00AC7D93" w:rsidP="00116207">
            <w:pPr>
              <w:spacing w:line="226" w:lineRule="exact"/>
              <w:ind w:left="102"/>
              <w:rPr>
                <w:spacing w:val="-1"/>
                <w:szCs w:val="20"/>
              </w:rPr>
            </w:pPr>
            <w:r w:rsidRPr="00C3191B">
              <w:rPr>
                <w:spacing w:val="-1"/>
                <w:szCs w:val="20"/>
              </w:rPr>
              <w:t>HSAIdType</w:t>
            </w:r>
          </w:p>
          <w:p w14:paraId="2D15E052" w14:textId="77777777" w:rsidR="00AC7D93" w:rsidRPr="00C3191B" w:rsidRDefault="00AC7D93" w:rsidP="00116207">
            <w:pPr>
              <w:pStyle w:val="TableParagraph"/>
              <w:spacing w:line="226" w:lineRule="exact"/>
              <w:ind w:left="102"/>
              <w:rPr>
                <w:rFonts w:ascii="Georgia" w:hAnsi="Georgia"/>
                <w:sz w:val="20"/>
                <w:szCs w:val="20"/>
              </w:rPr>
            </w:pPr>
          </w:p>
        </w:tc>
        <w:tc>
          <w:tcPr>
            <w:tcW w:w="3969" w:type="dxa"/>
          </w:tcPr>
          <w:p w14:paraId="3B4B7099" w14:textId="77777777" w:rsidR="00AC7D93" w:rsidRPr="007279BD" w:rsidRDefault="00AC7D93" w:rsidP="00116207">
            <w:pPr>
              <w:rPr>
                <w:rFonts w:cs="Arial"/>
                <w:szCs w:val="20"/>
              </w:rPr>
            </w:pPr>
            <w:r w:rsidRPr="007279BD">
              <w:rPr>
                <w:spacing w:val="-1"/>
                <w:szCs w:val="20"/>
              </w:rPr>
              <w:t xml:space="preserve">HSA-id för vårdgivaren, som är vårdgivare för den enhet som författaren är uppdragstagare för. </w:t>
            </w:r>
            <w:r>
              <w:rPr>
                <w:spacing w:val="-1"/>
                <w:szCs w:val="20"/>
              </w:rPr>
              <w:t>(</w:t>
            </w:r>
            <w:r w:rsidRPr="007279BD">
              <w:rPr>
                <w:spacing w:val="-1"/>
                <w:szCs w:val="20"/>
              </w:rPr>
              <w:t>Regel</w:t>
            </w:r>
            <w:r>
              <w:rPr>
                <w:spacing w:val="-1"/>
                <w:szCs w:val="20"/>
              </w:rPr>
              <w:t>:</w:t>
            </w:r>
            <w:r w:rsidRPr="007279BD">
              <w:rPr>
                <w:spacing w:val="-1"/>
                <w:szCs w:val="20"/>
              </w:rPr>
              <w:t>1</w:t>
            </w:r>
            <w:r>
              <w:rPr>
                <w:spacing w:val="-1"/>
                <w:szCs w:val="20"/>
              </w:rPr>
              <w:t>)</w:t>
            </w:r>
          </w:p>
        </w:tc>
        <w:tc>
          <w:tcPr>
            <w:tcW w:w="1560" w:type="dxa"/>
          </w:tcPr>
          <w:p w14:paraId="582B6A02" w14:textId="77777777" w:rsidR="00AC7D93" w:rsidRPr="00C3191B" w:rsidRDefault="00AC7D93" w:rsidP="00116207">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AC7D93" w:rsidRPr="00C3191B" w14:paraId="1DBB518A" w14:textId="77777777" w:rsidTr="00116207">
        <w:tc>
          <w:tcPr>
            <w:tcW w:w="2660" w:type="dxa"/>
          </w:tcPr>
          <w:p w14:paraId="4178023E" w14:textId="77777777" w:rsidR="00AC7D93" w:rsidRPr="00C3191B" w:rsidRDefault="00AC7D93" w:rsidP="00116207">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33FADC6A" w14:textId="77777777" w:rsidR="00AC7D93" w:rsidRPr="00C3191B" w:rsidRDefault="00AC7D93" w:rsidP="00116207">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24B31626" w14:textId="10E8F4EA" w:rsidR="00AC7D93" w:rsidRPr="005A6CC8" w:rsidRDefault="00AC7D93" w:rsidP="00116207">
            <w:pPr>
              <w:spacing w:line="229" w:lineRule="exact"/>
              <w:rPr>
                <w:szCs w:val="20"/>
              </w:rPr>
            </w:pPr>
            <w:r w:rsidRPr="00C3191B">
              <w:rPr>
                <w:szCs w:val="20"/>
              </w:rPr>
              <w:t>Information om vem som signerat informationen i dokumentet.</w:t>
            </w:r>
          </w:p>
        </w:tc>
        <w:tc>
          <w:tcPr>
            <w:tcW w:w="1560" w:type="dxa"/>
          </w:tcPr>
          <w:p w14:paraId="05656409" w14:textId="77777777" w:rsidR="00AC7D93" w:rsidRPr="00C3191B" w:rsidRDefault="00AC7D93" w:rsidP="00116207">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AC7D93" w:rsidRPr="000F31C6" w14:paraId="32E162F5" w14:textId="77777777" w:rsidTr="00116207">
        <w:tc>
          <w:tcPr>
            <w:tcW w:w="2660" w:type="dxa"/>
          </w:tcPr>
          <w:p w14:paraId="3633CB50" w14:textId="77777777" w:rsidR="00AC7D93" w:rsidRPr="000F31C6" w:rsidRDefault="00AC7D93" w:rsidP="00116207">
            <w:pPr>
              <w:spacing w:line="229" w:lineRule="exact"/>
              <w:ind w:left="102"/>
              <w:rPr>
                <w:szCs w:val="20"/>
              </w:rPr>
            </w:pPr>
            <w:r w:rsidRPr="000F31C6">
              <w:rPr>
                <w:szCs w:val="20"/>
              </w:rPr>
              <w:t>../../../signatureTime</w:t>
            </w:r>
          </w:p>
          <w:p w14:paraId="7C0B8E08" w14:textId="77777777" w:rsidR="00AC7D93" w:rsidRPr="000F31C6" w:rsidRDefault="00AC7D93" w:rsidP="00116207">
            <w:pPr>
              <w:pStyle w:val="TableParagraph"/>
              <w:spacing w:line="229" w:lineRule="exact"/>
              <w:ind w:left="102"/>
              <w:rPr>
                <w:rFonts w:ascii="Georgia" w:hAnsi="Georgia"/>
                <w:i/>
                <w:sz w:val="20"/>
                <w:szCs w:val="20"/>
                <w:lang w:val="en-GB"/>
              </w:rPr>
            </w:pPr>
          </w:p>
        </w:tc>
        <w:tc>
          <w:tcPr>
            <w:tcW w:w="1417" w:type="dxa"/>
          </w:tcPr>
          <w:p w14:paraId="6254BE2B" w14:textId="77777777" w:rsidR="00AC7D93" w:rsidRPr="000F31C6" w:rsidRDefault="00AC7D93" w:rsidP="00116207">
            <w:pPr>
              <w:spacing w:line="229" w:lineRule="exact"/>
              <w:ind w:left="102"/>
              <w:rPr>
                <w:rFonts w:cs="Arial"/>
                <w:color w:val="FF0000"/>
                <w:szCs w:val="20"/>
              </w:rPr>
            </w:pPr>
            <w:r w:rsidRPr="000F31C6">
              <w:rPr>
                <w:szCs w:val="20"/>
              </w:rPr>
              <w:t>TimeStampType</w:t>
            </w:r>
          </w:p>
          <w:p w14:paraId="68105BCC" w14:textId="77777777" w:rsidR="00AC7D93" w:rsidRPr="000F31C6" w:rsidRDefault="00AC7D93" w:rsidP="00116207">
            <w:pPr>
              <w:pStyle w:val="TableParagraph"/>
              <w:spacing w:line="226" w:lineRule="exact"/>
              <w:ind w:left="102"/>
              <w:rPr>
                <w:rFonts w:ascii="Georgia" w:hAnsi="Georgia"/>
                <w:i/>
                <w:sz w:val="20"/>
                <w:szCs w:val="20"/>
              </w:rPr>
            </w:pPr>
          </w:p>
        </w:tc>
        <w:tc>
          <w:tcPr>
            <w:tcW w:w="3969" w:type="dxa"/>
          </w:tcPr>
          <w:p w14:paraId="569E9BB1" w14:textId="77777777" w:rsidR="00AC7D93" w:rsidRPr="000F31C6" w:rsidRDefault="00AC7D93" w:rsidP="00116207">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1DC7B570" w14:textId="77777777" w:rsidR="00AC7D93" w:rsidRPr="000F31C6" w:rsidRDefault="00AC7D93" w:rsidP="00116207">
            <w:pPr>
              <w:rPr>
                <w:rFonts w:cs="Arial"/>
                <w:i/>
                <w:szCs w:val="20"/>
              </w:rPr>
            </w:pPr>
            <w:r>
              <w:rPr>
                <w:rFonts w:eastAsia="Courier New" w:cs="Courier New"/>
                <w:color w:val="000000"/>
                <w:szCs w:val="20"/>
              </w:rPr>
              <w:t xml:space="preserve">Tid vid vilken </w:t>
            </w:r>
            <w:r w:rsidRPr="000F31C6">
              <w:rPr>
                <w:rFonts w:eastAsia="Courier New" w:cs="Courier New"/>
                <w:color w:val="000000"/>
                <w:szCs w:val="20"/>
              </w:rPr>
              <w:t>funktionsstatusbedömningen signeras.</w:t>
            </w:r>
          </w:p>
        </w:tc>
        <w:tc>
          <w:tcPr>
            <w:tcW w:w="1560" w:type="dxa"/>
          </w:tcPr>
          <w:p w14:paraId="11883EE4" w14:textId="77777777" w:rsidR="00AC7D93" w:rsidRPr="000F31C6" w:rsidRDefault="00AC7D93" w:rsidP="00116207">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AC7D93" w:rsidRPr="000F31C6" w14:paraId="72475130" w14:textId="77777777" w:rsidTr="00116207">
        <w:tc>
          <w:tcPr>
            <w:tcW w:w="2660" w:type="dxa"/>
          </w:tcPr>
          <w:p w14:paraId="0B9E1857" w14:textId="77777777" w:rsidR="00AC7D93" w:rsidRPr="000F31C6" w:rsidRDefault="00AC7D93" w:rsidP="00116207">
            <w:pPr>
              <w:spacing w:line="229" w:lineRule="exact"/>
              <w:ind w:left="102"/>
              <w:rPr>
                <w:szCs w:val="20"/>
              </w:rPr>
            </w:pPr>
            <w:r w:rsidRPr="000F31C6">
              <w:rPr>
                <w:szCs w:val="20"/>
              </w:rPr>
              <w:t>../../../legalAuthenticatorHSAId</w:t>
            </w:r>
          </w:p>
          <w:p w14:paraId="4B187215" w14:textId="77777777" w:rsidR="00AC7D93" w:rsidRPr="000F31C6" w:rsidRDefault="00AC7D93" w:rsidP="00116207">
            <w:pPr>
              <w:spacing w:line="229" w:lineRule="exact"/>
              <w:ind w:left="102"/>
              <w:rPr>
                <w:szCs w:val="20"/>
              </w:rPr>
            </w:pPr>
          </w:p>
        </w:tc>
        <w:tc>
          <w:tcPr>
            <w:tcW w:w="1417" w:type="dxa"/>
          </w:tcPr>
          <w:p w14:paraId="03DD7D7A" w14:textId="77777777" w:rsidR="00AC7D93" w:rsidRPr="000F31C6" w:rsidRDefault="00AC7D93" w:rsidP="00116207">
            <w:pPr>
              <w:spacing w:line="229" w:lineRule="exact"/>
              <w:ind w:left="102"/>
              <w:rPr>
                <w:szCs w:val="20"/>
              </w:rPr>
            </w:pPr>
            <w:r w:rsidRPr="000F31C6">
              <w:rPr>
                <w:szCs w:val="20"/>
              </w:rPr>
              <w:t>HSAIdType</w:t>
            </w:r>
          </w:p>
          <w:p w14:paraId="63236FBC" w14:textId="77777777" w:rsidR="00AC7D93" w:rsidRPr="000F31C6" w:rsidRDefault="00AC7D93" w:rsidP="00116207">
            <w:pPr>
              <w:spacing w:line="229" w:lineRule="exact"/>
              <w:ind w:left="102"/>
              <w:rPr>
                <w:rFonts w:cs="Arial"/>
                <w:szCs w:val="20"/>
              </w:rPr>
            </w:pPr>
          </w:p>
        </w:tc>
        <w:tc>
          <w:tcPr>
            <w:tcW w:w="3969" w:type="dxa"/>
          </w:tcPr>
          <w:p w14:paraId="618264E6" w14:textId="77777777" w:rsidR="00AC7D93" w:rsidRPr="000F31C6" w:rsidRDefault="00AC7D93" w:rsidP="00116207">
            <w:pPr>
              <w:rPr>
                <w:rFonts w:cs="Arial"/>
                <w:szCs w:val="20"/>
              </w:rPr>
            </w:pPr>
            <w:r w:rsidRPr="000F31C6">
              <w:rPr>
                <w:szCs w:val="20"/>
              </w:rPr>
              <w:t>HSA-id för person som signerat dokumentet</w:t>
            </w:r>
          </w:p>
        </w:tc>
        <w:tc>
          <w:tcPr>
            <w:tcW w:w="1560" w:type="dxa"/>
          </w:tcPr>
          <w:p w14:paraId="6265B115" w14:textId="77777777" w:rsidR="00AC7D93" w:rsidRPr="000F31C6" w:rsidRDefault="00AC7D93" w:rsidP="00116207">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AC7D93" w:rsidRPr="000F31C6" w14:paraId="6DFF2110" w14:textId="77777777" w:rsidTr="00116207">
        <w:tc>
          <w:tcPr>
            <w:tcW w:w="2660" w:type="dxa"/>
          </w:tcPr>
          <w:p w14:paraId="3502811E" w14:textId="77777777" w:rsidR="00AC7D93" w:rsidRPr="000F31C6" w:rsidRDefault="00AC7D93" w:rsidP="00116207">
            <w:pPr>
              <w:spacing w:line="229" w:lineRule="exact"/>
              <w:ind w:left="102"/>
              <w:rPr>
                <w:szCs w:val="20"/>
              </w:rPr>
            </w:pPr>
            <w:r w:rsidRPr="000F31C6">
              <w:rPr>
                <w:szCs w:val="20"/>
              </w:rPr>
              <w:t>../../../legalAuthenticatorName</w:t>
            </w:r>
          </w:p>
          <w:p w14:paraId="3C203E48" w14:textId="77777777" w:rsidR="00AC7D93" w:rsidRPr="000F31C6" w:rsidRDefault="00AC7D93" w:rsidP="00116207">
            <w:pPr>
              <w:pStyle w:val="TableParagraph"/>
              <w:spacing w:line="229" w:lineRule="exact"/>
              <w:ind w:left="102"/>
              <w:rPr>
                <w:rFonts w:ascii="Georgia" w:hAnsi="Georgia"/>
                <w:i/>
                <w:sz w:val="20"/>
                <w:szCs w:val="20"/>
                <w:lang w:val="en-GB"/>
              </w:rPr>
            </w:pPr>
          </w:p>
        </w:tc>
        <w:tc>
          <w:tcPr>
            <w:tcW w:w="1417" w:type="dxa"/>
          </w:tcPr>
          <w:p w14:paraId="3C021697" w14:textId="77777777" w:rsidR="00AC7D93" w:rsidRPr="000F31C6" w:rsidRDefault="00AC7D93" w:rsidP="00116207">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37296ECE" w14:textId="77777777" w:rsidR="00AC7D93" w:rsidRPr="000F31C6" w:rsidRDefault="00AC7D93" w:rsidP="00116207">
            <w:pPr>
              <w:rPr>
                <w:rFonts w:cs="Arial"/>
                <w:i/>
                <w:szCs w:val="20"/>
              </w:rPr>
            </w:pPr>
            <w:r w:rsidRPr="000F31C6">
              <w:rPr>
                <w:szCs w:val="20"/>
              </w:rPr>
              <w:t>Namnen i klartext för signerande person.</w:t>
            </w:r>
          </w:p>
        </w:tc>
        <w:tc>
          <w:tcPr>
            <w:tcW w:w="1560" w:type="dxa"/>
          </w:tcPr>
          <w:p w14:paraId="4B8CA768" w14:textId="77777777" w:rsidR="00AC7D93" w:rsidRPr="000F31C6" w:rsidRDefault="00AC7D93" w:rsidP="00116207">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AC7D93" w:rsidRPr="000F31C6" w14:paraId="143DAF43" w14:textId="77777777" w:rsidTr="00116207">
        <w:tc>
          <w:tcPr>
            <w:tcW w:w="2660" w:type="dxa"/>
          </w:tcPr>
          <w:p w14:paraId="6FA44C4F" w14:textId="77777777" w:rsidR="00AC7D93" w:rsidRPr="000F31C6" w:rsidRDefault="00AC7D93" w:rsidP="00116207">
            <w:pPr>
              <w:spacing w:line="229" w:lineRule="exact"/>
              <w:ind w:left="102"/>
              <w:rPr>
                <w:szCs w:val="20"/>
              </w:rPr>
            </w:pPr>
            <w:r w:rsidRPr="000F31C6">
              <w:rPr>
                <w:szCs w:val="20"/>
              </w:rPr>
              <w:t>../../../legalAuthenticatorRoleCode</w:t>
            </w:r>
          </w:p>
          <w:p w14:paraId="0D106950" w14:textId="77777777" w:rsidR="00AC7D93" w:rsidRPr="000F31C6" w:rsidRDefault="00AC7D93" w:rsidP="00116207">
            <w:pPr>
              <w:spacing w:line="229" w:lineRule="exact"/>
              <w:ind w:left="102"/>
              <w:rPr>
                <w:szCs w:val="20"/>
              </w:rPr>
            </w:pPr>
          </w:p>
        </w:tc>
        <w:tc>
          <w:tcPr>
            <w:tcW w:w="1417" w:type="dxa"/>
          </w:tcPr>
          <w:p w14:paraId="49A4EA38" w14:textId="77777777" w:rsidR="00AC7D93" w:rsidRPr="000F31C6" w:rsidRDefault="00AC7D93" w:rsidP="00116207">
            <w:pPr>
              <w:spacing w:line="229" w:lineRule="exact"/>
              <w:ind w:left="102"/>
              <w:rPr>
                <w:szCs w:val="20"/>
              </w:rPr>
            </w:pPr>
            <w:r w:rsidRPr="000F31C6">
              <w:rPr>
                <w:szCs w:val="20"/>
              </w:rPr>
              <w:t>CVType</w:t>
            </w:r>
          </w:p>
        </w:tc>
        <w:tc>
          <w:tcPr>
            <w:tcW w:w="3969" w:type="dxa"/>
          </w:tcPr>
          <w:p w14:paraId="56BA3D1C" w14:textId="77777777" w:rsidR="00AC7D93" w:rsidRPr="000F31C6" w:rsidRDefault="00AC7D93" w:rsidP="00116207">
            <w:pPr>
              <w:spacing w:line="226" w:lineRule="exact"/>
              <w:rPr>
                <w:spacing w:val="-1"/>
                <w:szCs w:val="20"/>
              </w:rPr>
            </w:pPr>
            <w:r w:rsidRPr="000F31C6">
              <w:rPr>
                <w:spacing w:val="-1"/>
                <w:szCs w:val="20"/>
              </w:rPr>
              <w:t xml:space="preserve">Signerande persons befattning. </w:t>
            </w:r>
            <w:r w:rsidRPr="000F31C6">
              <w:rPr>
                <w:szCs w:val="20"/>
              </w:rPr>
              <w:t xml:space="preserve">Om möjligt </w:t>
            </w:r>
            <w:r>
              <w:rPr>
                <w:szCs w:val="20"/>
              </w:rPr>
              <w:t>ska</w:t>
            </w:r>
            <w:r w:rsidRPr="000F31C6">
              <w:rPr>
                <w:szCs w:val="20"/>
              </w:rPr>
              <w:t xml:space="preserve"> </w:t>
            </w:r>
            <w:r>
              <w:rPr>
                <w:szCs w:val="20"/>
              </w:rPr>
              <w:t>kodverket</w:t>
            </w:r>
            <w:r w:rsidRPr="000F31C6">
              <w:rPr>
                <w:szCs w:val="20"/>
              </w:rPr>
              <w:t xml:space="preserve"> Befattning (OID 1.2.752.129.2.2.1.4), </w:t>
            </w:r>
            <w:r>
              <w:rPr>
                <w:szCs w:val="20"/>
              </w:rPr>
              <w:t>[R13]</w:t>
            </w:r>
          </w:p>
        </w:tc>
        <w:tc>
          <w:tcPr>
            <w:tcW w:w="1560" w:type="dxa"/>
          </w:tcPr>
          <w:p w14:paraId="41C7420C" w14:textId="77777777" w:rsidR="00AC7D93" w:rsidRPr="000F31C6" w:rsidRDefault="00AC7D93" w:rsidP="00116207">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AC7D93" w:rsidRPr="000F31C6" w14:paraId="0A03406B" w14:textId="77777777" w:rsidTr="00116207">
        <w:tc>
          <w:tcPr>
            <w:tcW w:w="2660" w:type="dxa"/>
          </w:tcPr>
          <w:p w14:paraId="1D795C35" w14:textId="77777777" w:rsidR="00AC7D93" w:rsidRPr="000F31C6" w:rsidRDefault="00AC7D93" w:rsidP="00116207">
            <w:pPr>
              <w:spacing w:line="229" w:lineRule="exact"/>
              <w:ind w:left="102"/>
              <w:rPr>
                <w:szCs w:val="20"/>
              </w:rPr>
            </w:pPr>
            <w:r w:rsidRPr="000F31C6">
              <w:rPr>
                <w:szCs w:val="20"/>
              </w:rPr>
              <w:lastRenderedPageBreak/>
              <w:t>../../../</w:t>
            </w:r>
            <w:r w:rsidRPr="000F31C6">
              <w:rPr>
                <w:spacing w:val="-1"/>
                <w:szCs w:val="20"/>
              </w:rPr>
              <w:t>../code</w:t>
            </w:r>
          </w:p>
        </w:tc>
        <w:tc>
          <w:tcPr>
            <w:tcW w:w="1417" w:type="dxa"/>
          </w:tcPr>
          <w:p w14:paraId="53D31FF0" w14:textId="77777777" w:rsidR="00AC7D93" w:rsidRPr="000F31C6" w:rsidRDefault="00AC7D93" w:rsidP="00116207">
            <w:pPr>
              <w:spacing w:line="229" w:lineRule="exact"/>
              <w:ind w:left="102"/>
              <w:rPr>
                <w:szCs w:val="20"/>
              </w:rPr>
            </w:pPr>
            <w:r w:rsidRPr="000F31C6">
              <w:rPr>
                <w:spacing w:val="-1"/>
                <w:szCs w:val="20"/>
              </w:rPr>
              <w:t>string</w:t>
            </w:r>
          </w:p>
        </w:tc>
        <w:tc>
          <w:tcPr>
            <w:tcW w:w="3969" w:type="dxa"/>
          </w:tcPr>
          <w:p w14:paraId="657D2D5A" w14:textId="77777777" w:rsidR="00AC7D93" w:rsidRPr="000F31C6" w:rsidRDefault="00AC7D93" w:rsidP="00116207">
            <w:pPr>
              <w:spacing w:line="226" w:lineRule="exact"/>
              <w:rPr>
                <w:spacing w:val="-1"/>
                <w:szCs w:val="20"/>
              </w:rPr>
            </w:pPr>
            <w:r w:rsidRPr="000F31C6">
              <w:rPr>
                <w:szCs w:val="20"/>
              </w:rPr>
              <w:t xml:space="preserve">Befattningskod. Om code anges </w:t>
            </w:r>
            <w:r>
              <w:rPr>
                <w:szCs w:val="20"/>
              </w:rPr>
              <w:t>ska</w:t>
            </w:r>
            <w:r w:rsidRPr="000F31C6">
              <w:rPr>
                <w:szCs w:val="20"/>
              </w:rPr>
              <w:t xml:space="preserve"> också codeSystem  samt displayName anges.</w:t>
            </w:r>
          </w:p>
        </w:tc>
        <w:tc>
          <w:tcPr>
            <w:tcW w:w="1560" w:type="dxa"/>
          </w:tcPr>
          <w:p w14:paraId="0E41B682" w14:textId="77777777" w:rsidR="00AC7D93" w:rsidRPr="000F31C6" w:rsidRDefault="00AC7D93" w:rsidP="00116207">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AC7D93" w:rsidRPr="000F31C6" w14:paraId="03934AFE" w14:textId="77777777" w:rsidTr="00116207">
        <w:tc>
          <w:tcPr>
            <w:tcW w:w="2660" w:type="dxa"/>
          </w:tcPr>
          <w:p w14:paraId="39CAFC46" w14:textId="77777777" w:rsidR="00AC7D93" w:rsidRPr="000F31C6" w:rsidRDefault="00AC7D93" w:rsidP="00116207">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3B3CD422" w14:textId="77777777" w:rsidR="00AC7D93" w:rsidRPr="000F31C6" w:rsidRDefault="00AC7D93" w:rsidP="00116207">
            <w:pPr>
              <w:spacing w:line="229" w:lineRule="exact"/>
              <w:ind w:left="102"/>
              <w:rPr>
                <w:szCs w:val="20"/>
              </w:rPr>
            </w:pPr>
            <w:r w:rsidRPr="000F31C6">
              <w:rPr>
                <w:spacing w:val="-1"/>
                <w:szCs w:val="20"/>
              </w:rPr>
              <w:t>string</w:t>
            </w:r>
          </w:p>
        </w:tc>
        <w:tc>
          <w:tcPr>
            <w:tcW w:w="3969" w:type="dxa"/>
          </w:tcPr>
          <w:p w14:paraId="27A2F9DD" w14:textId="77777777" w:rsidR="00AC7D93" w:rsidRPr="000F31C6" w:rsidRDefault="00AC7D93" w:rsidP="00116207">
            <w:pPr>
              <w:spacing w:line="226" w:lineRule="exact"/>
              <w:rPr>
                <w:spacing w:val="-1"/>
                <w:szCs w:val="20"/>
              </w:rPr>
            </w:pPr>
            <w:r w:rsidRPr="000F31C6">
              <w:rPr>
                <w:szCs w:val="20"/>
              </w:rPr>
              <w:t xml:space="preserve">Kodsystem för befattningskod. Om codeSystem anges </w:t>
            </w:r>
            <w:r>
              <w:rPr>
                <w:szCs w:val="20"/>
              </w:rPr>
              <w:t>ska</w:t>
            </w:r>
            <w:r w:rsidRPr="000F31C6">
              <w:rPr>
                <w:szCs w:val="20"/>
              </w:rPr>
              <w:t xml:space="preserve"> också code samt displayName anges.</w:t>
            </w:r>
          </w:p>
        </w:tc>
        <w:tc>
          <w:tcPr>
            <w:tcW w:w="1560" w:type="dxa"/>
          </w:tcPr>
          <w:p w14:paraId="32586123" w14:textId="77777777" w:rsidR="00AC7D93" w:rsidRPr="000F31C6" w:rsidRDefault="00AC7D93" w:rsidP="00116207">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AC7D93" w:rsidRPr="000F31C6" w14:paraId="33C797A9" w14:textId="77777777" w:rsidTr="00116207">
        <w:tc>
          <w:tcPr>
            <w:tcW w:w="2660" w:type="dxa"/>
          </w:tcPr>
          <w:p w14:paraId="44B0AC7E" w14:textId="77777777" w:rsidR="00AC7D93" w:rsidRPr="000F31C6" w:rsidRDefault="00AC7D93" w:rsidP="00116207">
            <w:pPr>
              <w:spacing w:line="229" w:lineRule="exact"/>
              <w:ind w:left="102"/>
              <w:rPr>
                <w:szCs w:val="20"/>
              </w:rPr>
            </w:pPr>
            <w:r w:rsidRPr="000F31C6">
              <w:rPr>
                <w:szCs w:val="20"/>
              </w:rPr>
              <w:t>../../../</w:t>
            </w:r>
            <w:r w:rsidRPr="000F31C6">
              <w:rPr>
                <w:spacing w:val="-1"/>
                <w:szCs w:val="20"/>
              </w:rPr>
              <w:t>../code</w:t>
            </w:r>
            <w:r w:rsidRPr="000F31C6">
              <w:rPr>
                <w:szCs w:val="20"/>
              </w:rPr>
              <w:t>SystemName</w:t>
            </w:r>
          </w:p>
        </w:tc>
        <w:tc>
          <w:tcPr>
            <w:tcW w:w="1417" w:type="dxa"/>
          </w:tcPr>
          <w:p w14:paraId="48D63CC8" w14:textId="77777777" w:rsidR="00AC7D93" w:rsidRPr="000F31C6" w:rsidRDefault="00AC7D93" w:rsidP="00116207">
            <w:pPr>
              <w:spacing w:line="229" w:lineRule="exact"/>
              <w:ind w:left="102"/>
              <w:rPr>
                <w:szCs w:val="20"/>
              </w:rPr>
            </w:pPr>
            <w:r w:rsidRPr="000F31C6">
              <w:rPr>
                <w:spacing w:val="-1"/>
                <w:szCs w:val="20"/>
              </w:rPr>
              <w:t>string</w:t>
            </w:r>
          </w:p>
        </w:tc>
        <w:tc>
          <w:tcPr>
            <w:tcW w:w="3969" w:type="dxa"/>
          </w:tcPr>
          <w:p w14:paraId="5DE6AAC8" w14:textId="77777777" w:rsidR="00AC7D93" w:rsidRPr="000F31C6" w:rsidRDefault="00AC7D93" w:rsidP="00116207">
            <w:pPr>
              <w:spacing w:line="226" w:lineRule="exact"/>
              <w:rPr>
                <w:spacing w:val="-1"/>
                <w:szCs w:val="20"/>
              </w:rPr>
            </w:pPr>
            <w:r w:rsidRPr="000F31C6">
              <w:rPr>
                <w:szCs w:val="20"/>
              </w:rPr>
              <w:t>Namn på kodsystem för befattningskod.</w:t>
            </w:r>
          </w:p>
        </w:tc>
        <w:tc>
          <w:tcPr>
            <w:tcW w:w="1560" w:type="dxa"/>
          </w:tcPr>
          <w:p w14:paraId="7532AA99" w14:textId="77777777" w:rsidR="00AC7D93" w:rsidRPr="000F31C6" w:rsidRDefault="00AC7D93" w:rsidP="00116207">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AC7D93" w:rsidRPr="000F31C6" w14:paraId="6BEFFDBB" w14:textId="77777777" w:rsidTr="00116207">
        <w:tc>
          <w:tcPr>
            <w:tcW w:w="2660" w:type="dxa"/>
          </w:tcPr>
          <w:p w14:paraId="0B11ED6A" w14:textId="77777777" w:rsidR="00AC7D93" w:rsidRPr="000F31C6" w:rsidRDefault="00AC7D93" w:rsidP="00116207">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49CDA5C4" w14:textId="77777777" w:rsidR="00AC7D93" w:rsidRPr="000F31C6" w:rsidRDefault="00AC7D93" w:rsidP="00116207">
            <w:pPr>
              <w:spacing w:line="229" w:lineRule="exact"/>
              <w:ind w:left="102"/>
              <w:rPr>
                <w:szCs w:val="20"/>
              </w:rPr>
            </w:pPr>
            <w:r w:rsidRPr="000F31C6">
              <w:rPr>
                <w:spacing w:val="-1"/>
                <w:szCs w:val="20"/>
              </w:rPr>
              <w:t>string</w:t>
            </w:r>
          </w:p>
        </w:tc>
        <w:tc>
          <w:tcPr>
            <w:tcW w:w="3969" w:type="dxa"/>
          </w:tcPr>
          <w:p w14:paraId="715D3B20" w14:textId="77777777" w:rsidR="00AC7D93" w:rsidRPr="000F31C6" w:rsidRDefault="00AC7D93" w:rsidP="00116207">
            <w:pPr>
              <w:spacing w:line="226" w:lineRule="exact"/>
              <w:rPr>
                <w:spacing w:val="-1"/>
                <w:szCs w:val="20"/>
              </w:rPr>
            </w:pPr>
            <w:r w:rsidRPr="000F31C6">
              <w:rPr>
                <w:szCs w:val="20"/>
              </w:rPr>
              <w:t>Version på kodsystem för befattningskod.</w:t>
            </w:r>
          </w:p>
        </w:tc>
        <w:tc>
          <w:tcPr>
            <w:tcW w:w="1560" w:type="dxa"/>
          </w:tcPr>
          <w:p w14:paraId="20B21C2F" w14:textId="77777777" w:rsidR="00AC7D93" w:rsidRPr="000F31C6" w:rsidRDefault="00AC7D93" w:rsidP="00116207">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AC7D93" w:rsidRPr="000F31C6" w14:paraId="0EAF97E3" w14:textId="77777777" w:rsidTr="00116207">
        <w:tc>
          <w:tcPr>
            <w:tcW w:w="2660" w:type="dxa"/>
          </w:tcPr>
          <w:p w14:paraId="70E5D3C9" w14:textId="77777777" w:rsidR="00AC7D93" w:rsidRPr="000F31C6" w:rsidRDefault="00AC7D93" w:rsidP="00116207">
            <w:pPr>
              <w:spacing w:line="229" w:lineRule="exact"/>
              <w:ind w:left="102"/>
              <w:rPr>
                <w:szCs w:val="20"/>
              </w:rPr>
            </w:pPr>
            <w:r w:rsidRPr="000F31C6">
              <w:rPr>
                <w:szCs w:val="20"/>
              </w:rPr>
              <w:t>../../../</w:t>
            </w:r>
            <w:r w:rsidRPr="000F31C6">
              <w:rPr>
                <w:spacing w:val="-1"/>
                <w:szCs w:val="20"/>
              </w:rPr>
              <w:t>../displayName</w:t>
            </w:r>
          </w:p>
        </w:tc>
        <w:tc>
          <w:tcPr>
            <w:tcW w:w="1417" w:type="dxa"/>
          </w:tcPr>
          <w:p w14:paraId="3BFAB2BE" w14:textId="77777777" w:rsidR="00AC7D93" w:rsidRPr="000F31C6" w:rsidRDefault="00AC7D93" w:rsidP="00116207">
            <w:pPr>
              <w:spacing w:line="229" w:lineRule="exact"/>
              <w:ind w:left="102"/>
              <w:rPr>
                <w:szCs w:val="20"/>
              </w:rPr>
            </w:pPr>
            <w:r w:rsidRPr="000F31C6">
              <w:rPr>
                <w:spacing w:val="-1"/>
                <w:szCs w:val="20"/>
              </w:rPr>
              <w:t>string</w:t>
            </w:r>
          </w:p>
        </w:tc>
        <w:tc>
          <w:tcPr>
            <w:tcW w:w="3969" w:type="dxa"/>
          </w:tcPr>
          <w:p w14:paraId="1BA7EC15" w14:textId="77777777" w:rsidR="00AC7D93" w:rsidRPr="000F31C6" w:rsidRDefault="00AC7D93" w:rsidP="00116207">
            <w:pPr>
              <w:spacing w:line="226" w:lineRule="exact"/>
              <w:rPr>
                <w:spacing w:val="-1"/>
                <w:szCs w:val="20"/>
              </w:rPr>
            </w:pPr>
            <w:r w:rsidRPr="000F31C6">
              <w:rPr>
                <w:szCs w:val="20"/>
              </w:rPr>
              <w:t xml:space="preserve">Befattningskoden i klartext. Om separat displayName inte finns i producerande system </w:t>
            </w:r>
            <w:r>
              <w:rPr>
                <w:szCs w:val="20"/>
              </w:rPr>
              <w:t>ska</w:t>
            </w:r>
            <w:r w:rsidRPr="000F31C6">
              <w:rPr>
                <w:szCs w:val="20"/>
              </w:rPr>
              <w:t xml:space="preserve"> samma värde som i code anges.</w:t>
            </w:r>
          </w:p>
        </w:tc>
        <w:tc>
          <w:tcPr>
            <w:tcW w:w="1560" w:type="dxa"/>
          </w:tcPr>
          <w:p w14:paraId="141898EE" w14:textId="77777777" w:rsidR="00AC7D93" w:rsidRPr="000F31C6" w:rsidRDefault="00AC7D93" w:rsidP="00116207">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AC7D93" w:rsidRPr="00074385" w14:paraId="52B239B6" w14:textId="77777777" w:rsidTr="00116207">
        <w:tc>
          <w:tcPr>
            <w:tcW w:w="2660" w:type="dxa"/>
          </w:tcPr>
          <w:p w14:paraId="0162A680" w14:textId="77777777" w:rsidR="00AC7D93" w:rsidRPr="000F31C6" w:rsidRDefault="00AC7D93" w:rsidP="00116207">
            <w:pPr>
              <w:spacing w:line="229" w:lineRule="exact"/>
              <w:ind w:left="102"/>
              <w:rPr>
                <w:szCs w:val="20"/>
              </w:rPr>
            </w:pPr>
            <w:r w:rsidRPr="000F31C6">
              <w:rPr>
                <w:szCs w:val="20"/>
              </w:rPr>
              <w:t>../../../</w:t>
            </w:r>
            <w:r w:rsidRPr="000F31C6">
              <w:rPr>
                <w:spacing w:val="-1"/>
                <w:szCs w:val="20"/>
              </w:rPr>
              <w:t>../originalText</w:t>
            </w:r>
          </w:p>
        </w:tc>
        <w:tc>
          <w:tcPr>
            <w:tcW w:w="1417" w:type="dxa"/>
          </w:tcPr>
          <w:p w14:paraId="409A3778" w14:textId="77777777" w:rsidR="00AC7D93" w:rsidRPr="000F31C6" w:rsidRDefault="00AC7D93" w:rsidP="00116207">
            <w:pPr>
              <w:spacing w:line="229" w:lineRule="exact"/>
              <w:ind w:left="102"/>
              <w:rPr>
                <w:szCs w:val="20"/>
              </w:rPr>
            </w:pPr>
            <w:r w:rsidRPr="000F31C6">
              <w:rPr>
                <w:spacing w:val="-1"/>
                <w:szCs w:val="20"/>
              </w:rPr>
              <w:t>string</w:t>
            </w:r>
          </w:p>
        </w:tc>
        <w:tc>
          <w:tcPr>
            <w:tcW w:w="3969" w:type="dxa"/>
          </w:tcPr>
          <w:p w14:paraId="774ECE8F" w14:textId="46A70989" w:rsidR="00AC7D93" w:rsidRDefault="00AC7D93" w:rsidP="00116207">
            <w:pPr>
              <w:spacing w:line="229" w:lineRule="exact"/>
              <w:rPr>
                <w:szCs w:val="20"/>
              </w:rPr>
            </w:pPr>
            <w:r w:rsidRPr="000F31C6">
              <w:rPr>
                <w:szCs w:val="20"/>
              </w:rPr>
              <w:t>Om befattning är beskriven i ett lokalt kodverk utan OID, eller när kod helt saknas, kan en beskrivande text anges i originalText.</w:t>
            </w:r>
          </w:p>
          <w:p w14:paraId="1125ACFB" w14:textId="77777777" w:rsidR="00E61CF6" w:rsidRPr="000F31C6" w:rsidRDefault="00E61CF6" w:rsidP="00116207">
            <w:pPr>
              <w:spacing w:line="229" w:lineRule="exact"/>
              <w:rPr>
                <w:szCs w:val="20"/>
              </w:rPr>
            </w:pPr>
          </w:p>
          <w:p w14:paraId="255732B2" w14:textId="77777777" w:rsidR="00AC7D93" w:rsidRPr="000F31C6" w:rsidRDefault="00AC7D93" w:rsidP="00116207">
            <w:pPr>
              <w:spacing w:line="226" w:lineRule="exact"/>
              <w:rPr>
                <w:spacing w:val="-1"/>
                <w:szCs w:val="20"/>
              </w:rPr>
            </w:pPr>
            <w:r w:rsidRPr="000F31C6">
              <w:rPr>
                <w:szCs w:val="20"/>
              </w:rPr>
              <w:t xml:space="preserve">Om originalText anges </w:t>
            </w:r>
            <w:r>
              <w:rPr>
                <w:szCs w:val="20"/>
              </w:rPr>
              <w:t>ska</w:t>
            </w:r>
            <w:r w:rsidRPr="000F31C6">
              <w:rPr>
                <w:szCs w:val="20"/>
              </w:rPr>
              <w:t xml:space="preserve"> inget annat värde i </w:t>
            </w:r>
            <w:r w:rsidRPr="000F31C6">
              <w:rPr>
                <w:spacing w:val="-1"/>
                <w:szCs w:val="20"/>
              </w:rPr>
              <w:t>healthcareProfessionalRoleCode anges.</w:t>
            </w:r>
          </w:p>
        </w:tc>
        <w:tc>
          <w:tcPr>
            <w:tcW w:w="1560" w:type="dxa"/>
          </w:tcPr>
          <w:p w14:paraId="1D409C20" w14:textId="77777777" w:rsidR="00AC7D93" w:rsidRPr="00074385" w:rsidRDefault="00AC7D93" w:rsidP="00116207">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AC7D93" w:rsidRPr="00074385" w14:paraId="0517C4C0" w14:textId="77777777" w:rsidTr="00116207">
        <w:tc>
          <w:tcPr>
            <w:tcW w:w="2660" w:type="dxa"/>
          </w:tcPr>
          <w:p w14:paraId="1A5CDCE7" w14:textId="77777777" w:rsidR="00AC7D93" w:rsidRPr="00074385" w:rsidRDefault="00AC7D93" w:rsidP="00116207">
            <w:pPr>
              <w:spacing w:line="229" w:lineRule="exact"/>
              <w:ind w:left="102"/>
              <w:rPr>
                <w:szCs w:val="20"/>
              </w:rPr>
            </w:pPr>
            <w:r w:rsidRPr="00074385">
              <w:rPr>
                <w:szCs w:val="20"/>
              </w:rPr>
              <w:t>../../</w:t>
            </w:r>
            <w:r w:rsidRPr="00074385">
              <w:rPr>
                <w:spacing w:val="-1"/>
                <w:szCs w:val="20"/>
              </w:rPr>
              <w:t>approvedForPatient</w:t>
            </w:r>
          </w:p>
          <w:p w14:paraId="77933EF7" w14:textId="77777777" w:rsidR="00AC7D93" w:rsidRPr="000F31C6" w:rsidRDefault="00AC7D93" w:rsidP="00116207">
            <w:pPr>
              <w:pStyle w:val="TableParagraph"/>
              <w:spacing w:line="229" w:lineRule="exact"/>
              <w:ind w:left="102"/>
              <w:rPr>
                <w:rFonts w:ascii="Georgia" w:hAnsi="Georgia"/>
                <w:i/>
                <w:sz w:val="20"/>
                <w:szCs w:val="20"/>
              </w:rPr>
            </w:pPr>
          </w:p>
        </w:tc>
        <w:tc>
          <w:tcPr>
            <w:tcW w:w="1417" w:type="dxa"/>
          </w:tcPr>
          <w:p w14:paraId="66E37AA5" w14:textId="77777777" w:rsidR="00AC7D93" w:rsidRPr="00074385" w:rsidRDefault="00AC7D93" w:rsidP="00116207">
            <w:pPr>
              <w:spacing w:line="229" w:lineRule="exact"/>
              <w:ind w:left="102"/>
              <w:rPr>
                <w:rFonts w:cs="Arial"/>
                <w:color w:val="FF0000"/>
                <w:szCs w:val="20"/>
              </w:rPr>
            </w:pPr>
            <w:r w:rsidRPr="00074385">
              <w:rPr>
                <w:szCs w:val="20"/>
              </w:rPr>
              <w:t>boolean</w:t>
            </w:r>
          </w:p>
          <w:p w14:paraId="3FE501F4" w14:textId="77777777" w:rsidR="00AC7D93" w:rsidRPr="00074385" w:rsidRDefault="00AC7D93" w:rsidP="00116207">
            <w:pPr>
              <w:pStyle w:val="TableParagraph"/>
              <w:spacing w:line="226" w:lineRule="exact"/>
              <w:ind w:left="102"/>
              <w:rPr>
                <w:rFonts w:ascii="Georgia" w:hAnsi="Georgia"/>
                <w:i/>
                <w:sz w:val="20"/>
                <w:szCs w:val="20"/>
              </w:rPr>
            </w:pPr>
          </w:p>
        </w:tc>
        <w:tc>
          <w:tcPr>
            <w:tcW w:w="3969" w:type="dxa"/>
          </w:tcPr>
          <w:p w14:paraId="4F88CAB3" w14:textId="77777777" w:rsidR="00AC7D93" w:rsidRPr="00074385" w:rsidRDefault="00AC7D93" w:rsidP="00116207">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4DD525CB" w14:textId="77777777" w:rsidR="00AC7D93" w:rsidRPr="00074385" w:rsidRDefault="00AC7D93" w:rsidP="00116207">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AC7D93" w:rsidRPr="00074385" w14:paraId="385BFA3C" w14:textId="77777777" w:rsidTr="00116207">
        <w:tc>
          <w:tcPr>
            <w:tcW w:w="2660" w:type="dxa"/>
          </w:tcPr>
          <w:p w14:paraId="7BE3B1B8" w14:textId="77777777" w:rsidR="00AC7D93" w:rsidRPr="00074385" w:rsidRDefault="00AC7D93" w:rsidP="00116207">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6925D3FB" w14:textId="77777777" w:rsidR="00AC7D93" w:rsidRPr="00074385" w:rsidRDefault="00AC7D93" w:rsidP="00116207">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6B423300" w14:textId="77777777" w:rsidR="00AC7D93" w:rsidRPr="00074385" w:rsidRDefault="00AC7D93" w:rsidP="00116207">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65AB79A3" w14:textId="77777777" w:rsidR="00AC7D93" w:rsidRPr="00074385" w:rsidRDefault="00AC7D93" w:rsidP="00116207">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E665F1E" w14:textId="77777777" w:rsidR="00AC7D93" w:rsidRPr="00074385" w:rsidRDefault="00AC7D93" w:rsidP="00116207">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AC7D93" w:rsidRPr="00074385" w14:paraId="7F113CA2" w14:textId="77777777" w:rsidTr="00116207">
        <w:tc>
          <w:tcPr>
            <w:tcW w:w="2660" w:type="dxa"/>
          </w:tcPr>
          <w:p w14:paraId="3B9B9ED9" w14:textId="77777777" w:rsidR="00AC7D93" w:rsidRPr="00074385" w:rsidRDefault="00AC7D93" w:rsidP="00116207">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5C29B682" w14:textId="77777777" w:rsidR="00AC7D93" w:rsidRPr="00074385" w:rsidRDefault="00AC7D93" w:rsidP="00116207">
            <w:pPr>
              <w:pStyle w:val="TableParagraph"/>
              <w:spacing w:line="226" w:lineRule="exact"/>
              <w:ind w:left="102"/>
              <w:rPr>
                <w:rFonts w:ascii="Georgia" w:hAnsi="Georgia"/>
                <w:color w:val="FF0000"/>
                <w:spacing w:val="-1"/>
                <w:sz w:val="20"/>
                <w:szCs w:val="20"/>
              </w:rPr>
            </w:pPr>
            <w:r>
              <w:rPr>
                <w:rFonts w:ascii="Georgia" w:hAnsi="Georgia"/>
                <w:color w:val="FF0000"/>
                <w:spacing w:val="-1"/>
                <w:sz w:val="20"/>
                <w:szCs w:val="20"/>
              </w:rPr>
              <w:t>boolean</w:t>
            </w:r>
          </w:p>
        </w:tc>
        <w:tc>
          <w:tcPr>
            <w:tcW w:w="3969" w:type="dxa"/>
          </w:tcPr>
          <w:p w14:paraId="474B8499" w14:textId="77777777" w:rsidR="00AC7D93" w:rsidRPr="00074385" w:rsidRDefault="00AC7D93" w:rsidP="00116207">
            <w:pPr>
              <w:rPr>
                <w:color w:val="FF0000"/>
                <w:spacing w:val="-1"/>
                <w:szCs w:val="20"/>
              </w:rPr>
            </w:pPr>
            <w:r w:rsidRPr="00074385">
              <w:rPr>
                <w:color w:val="FF0000"/>
                <w:spacing w:val="-1"/>
                <w:szCs w:val="20"/>
              </w:rPr>
              <w:t>N/A</w:t>
            </w:r>
          </w:p>
        </w:tc>
        <w:tc>
          <w:tcPr>
            <w:tcW w:w="1560" w:type="dxa"/>
          </w:tcPr>
          <w:p w14:paraId="372AC696" w14:textId="77777777" w:rsidR="00AC7D93" w:rsidRPr="00074385" w:rsidRDefault="00AC7D93" w:rsidP="00116207">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AC7D93" w:rsidRPr="00074385" w14:paraId="600F8D49" w14:textId="77777777" w:rsidTr="00116207">
        <w:tc>
          <w:tcPr>
            <w:tcW w:w="2660" w:type="dxa"/>
          </w:tcPr>
          <w:p w14:paraId="53501261" w14:textId="77777777" w:rsidR="00AC7D93" w:rsidRPr="00074385" w:rsidRDefault="00AC7D93" w:rsidP="00116207">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41DDF312" w14:textId="77777777" w:rsidR="00AC7D93" w:rsidRPr="00074385" w:rsidRDefault="00AC7D93" w:rsidP="00116207">
            <w:pPr>
              <w:pStyle w:val="TableParagraph"/>
              <w:spacing w:line="226" w:lineRule="exact"/>
              <w:ind w:left="102"/>
              <w:rPr>
                <w:rFonts w:ascii="Georgia" w:hAnsi="Georgia"/>
                <w:color w:val="FF0000"/>
                <w:spacing w:val="-1"/>
                <w:sz w:val="20"/>
                <w:szCs w:val="20"/>
              </w:rPr>
            </w:pPr>
            <w:r>
              <w:rPr>
                <w:rFonts w:ascii="Georgia" w:hAnsi="Georgia"/>
                <w:color w:val="FF0000"/>
                <w:spacing w:val="-1"/>
                <w:sz w:val="20"/>
                <w:szCs w:val="20"/>
              </w:rPr>
              <w:t>string</w:t>
            </w:r>
          </w:p>
        </w:tc>
        <w:tc>
          <w:tcPr>
            <w:tcW w:w="3969" w:type="dxa"/>
          </w:tcPr>
          <w:p w14:paraId="7AC2DF97" w14:textId="77777777" w:rsidR="00AC7D93" w:rsidRPr="00074385" w:rsidRDefault="00AC7D93" w:rsidP="00116207">
            <w:pPr>
              <w:rPr>
                <w:color w:val="FF0000"/>
                <w:spacing w:val="-1"/>
                <w:szCs w:val="20"/>
              </w:rPr>
            </w:pPr>
            <w:r w:rsidRPr="00074385">
              <w:rPr>
                <w:color w:val="FF0000"/>
                <w:spacing w:val="-1"/>
                <w:szCs w:val="20"/>
              </w:rPr>
              <w:t>N/A</w:t>
            </w:r>
          </w:p>
        </w:tc>
        <w:tc>
          <w:tcPr>
            <w:tcW w:w="1560" w:type="dxa"/>
          </w:tcPr>
          <w:p w14:paraId="21088CD5" w14:textId="77777777" w:rsidR="00AC7D93" w:rsidRPr="00074385" w:rsidRDefault="00AC7D93" w:rsidP="00116207">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AC7D93" w:rsidRPr="002C338D" w14:paraId="5807D0BC" w14:textId="77777777" w:rsidTr="00116207">
        <w:tc>
          <w:tcPr>
            <w:tcW w:w="2660" w:type="dxa"/>
            <w:shd w:val="clear" w:color="auto" w:fill="D9D9D9" w:themeFill="background1" w:themeFillShade="D9"/>
          </w:tcPr>
          <w:p w14:paraId="4FAC156A" w14:textId="77777777" w:rsidR="00AC7D93" w:rsidRPr="001C2008" w:rsidRDefault="00AC7D93" w:rsidP="00116207">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17BE72EE" w14:textId="77777777" w:rsidR="00AC7D93" w:rsidRPr="001C2008" w:rsidRDefault="00AC7D93" w:rsidP="00116207">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04BCBC3" w14:textId="77777777" w:rsidR="00AC7D93" w:rsidRPr="001C2008" w:rsidRDefault="00AC7D93" w:rsidP="00116207">
            <w:pPr>
              <w:rPr>
                <w:rFonts w:cs="Arial"/>
                <w:i/>
                <w:szCs w:val="20"/>
              </w:rPr>
            </w:pPr>
          </w:p>
        </w:tc>
        <w:tc>
          <w:tcPr>
            <w:tcW w:w="1560" w:type="dxa"/>
            <w:shd w:val="clear" w:color="auto" w:fill="D9D9D9" w:themeFill="background1" w:themeFillShade="D9"/>
          </w:tcPr>
          <w:p w14:paraId="76D4AD43" w14:textId="77777777" w:rsidR="00AC7D93" w:rsidRPr="001C2008" w:rsidRDefault="00AC7D93" w:rsidP="00116207">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AC7D93" w:rsidRPr="00A93430" w14:paraId="417F4EC4" w14:textId="77777777" w:rsidTr="00116207">
        <w:tc>
          <w:tcPr>
            <w:tcW w:w="2660" w:type="dxa"/>
          </w:tcPr>
          <w:p w14:paraId="3EDFAC04" w14:textId="77777777" w:rsidR="00AC7D93" w:rsidRPr="001C2008" w:rsidRDefault="00AC7D93" w:rsidP="00116207">
            <w:pPr>
              <w:spacing w:line="229" w:lineRule="exact"/>
              <w:ind w:left="102"/>
              <w:rPr>
                <w:szCs w:val="20"/>
              </w:rPr>
            </w:pPr>
            <w:r w:rsidRPr="001C2008">
              <w:rPr>
                <w:szCs w:val="20"/>
              </w:rPr>
              <w:t>../../assessmentCategory</w:t>
            </w:r>
          </w:p>
        </w:tc>
        <w:tc>
          <w:tcPr>
            <w:tcW w:w="1417" w:type="dxa"/>
          </w:tcPr>
          <w:p w14:paraId="25D6E8A0" w14:textId="77777777" w:rsidR="00AC7D93" w:rsidRPr="001C2008" w:rsidRDefault="00AC7D93" w:rsidP="00116207">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40A70D6E" w14:textId="77777777" w:rsidR="00AC7D93" w:rsidRPr="001C2008" w:rsidRDefault="00AC7D93" w:rsidP="00116207">
            <w:pPr>
              <w:rPr>
                <w:rFonts w:cs="Arial"/>
                <w:szCs w:val="20"/>
              </w:rPr>
            </w:pPr>
            <w:r w:rsidRPr="001C2008">
              <w:rPr>
                <w:rFonts w:cs="Arial"/>
                <w:szCs w:val="20"/>
              </w:rPr>
              <w:t>Bedömningskategori.</w:t>
            </w:r>
          </w:p>
          <w:p w14:paraId="63BAFD7D" w14:textId="77777777" w:rsidR="00AC7D93" w:rsidRPr="00AA3E4A" w:rsidRDefault="00AC7D93" w:rsidP="00116207">
            <w:pPr>
              <w:rPr>
                <w:rFonts w:cs="Arial"/>
                <w:szCs w:val="20"/>
              </w:rPr>
            </w:pPr>
            <w:r w:rsidRPr="001C2008">
              <w:rPr>
                <w:rFonts w:cs="Arial"/>
                <w:szCs w:val="20"/>
              </w:rPr>
              <w:t xml:space="preserve">Beskriver vilken kategori av bedömning som är gjord. Tillåtna värden är </w:t>
            </w:r>
            <w:r w:rsidRPr="00AA3E4A">
              <w:rPr>
                <w:rFonts w:cs="Arial"/>
                <w:szCs w:val="20"/>
              </w:rPr>
              <w:t>"pad-pad" (för PADL-bedömning) och "fun-fun" (för funktionsnedsättningsbedömningar).</w:t>
            </w:r>
          </w:p>
          <w:p w14:paraId="179B9E06" w14:textId="77777777" w:rsidR="00AC7D93" w:rsidRPr="001C2008" w:rsidRDefault="00AC7D93" w:rsidP="00116207">
            <w:pPr>
              <w:rPr>
                <w:rFonts w:cs="Arial"/>
                <w:szCs w:val="20"/>
              </w:rPr>
            </w:pPr>
            <w:r w:rsidRPr="00AA3E4A">
              <w:rPr>
                <w:rFonts w:cs="Arial"/>
                <w:szCs w:val="20"/>
              </w:rPr>
              <w:t xml:space="preserve">Värdet här </w:t>
            </w:r>
            <w:r>
              <w:rPr>
                <w:rFonts w:cs="Arial"/>
                <w:b/>
                <w:szCs w:val="20"/>
              </w:rPr>
              <w:t>ska</w:t>
            </w:r>
            <w:r w:rsidRPr="00AA3E4A">
              <w:rPr>
                <w:rFonts w:cs="Arial"/>
                <w:szCs w:val="20"/>
              </w:rPr>
              <w:t xml:space="preserve"> stämma överens med elementet categorization i den Update som tjänsteproducent skickar till EI.</w:t>
            </w:r>
          </w:p>
        </w:tc>
        <w:tc>
          <w:tcPr>
            <w:tcW w:w="1560" w:type="dxa"/>
          </w:tcPr>
          <w:p w14:paraId="4809F816" w14:textId="77777777" w:rsidR="00AC7D93" w:rsidRPr="001C2008" w:rsidRDefault="00AC7D93" w:rsidP="00116207">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AC7D93" w:rsidRPr="00A93430" w14:paraId="7777C4F3" w14:textId="77777777" w:rsidTr="00116207">
        <w:tc>
          <w:tcPr>
            <w:tcW w:w="2660" w:type="dxa"/>
          </w:tcPr>
          <w:p w14:paraId="4BFD88D3" w14:textId="77777777" w:rsidR="00AC7D93" w:rsidRPr="001C2008" w:rsidRDefault="00AC7D93" w:rsidP="00116207">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876D567" w14:textId="77777777" w:rsidR="00AC7D93" w:rsidRPr="001C2008" w:rsidRDefault="00AC7D93" w:rsidP="00116207">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61E5A695" w14:textId="77777777" w:rsidR="00AC7D93" w:rsidRPr="001C2008" w:rsidRDefault="00AC7D93" w:rsidP="00116207">
            <w:pPr>
              <w:spacing w:line="226" w:lineRule="exact"/>
              <w:rPr>
                <w:spacing w:val="-1"/>
                <w:szCs w:val="20"/>
              </w:rPr>
            </w:pPr>
            <w:r w:rsidRPr="001C2008">
              <w:rPr>
                <w:spacing w:val="-1"/>
                <w:szCs w:val="20"/>
              </w:rPr>
              <w:t>Kommentar.</w:t>
            </w:r>
          </w:p>
          <w:p w14:paraId="42349DFC" w14:textId="77777777" w:rsidR="00AC7D93" w:rsidRPr="001C2008" w:rsidRDefault="00AC7D93" w:rsidP="00116207">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AA3E4A">
              <w:rPr>
                <w:spacing w:val="-1"/>
                <w:szCs w:val="20"/>
              </w:rPr>
              <w:t>pad-pad.</w:t>
            </w:r>
          </w:p>
        </w:tc>
        <w:tc>
          <w:tcPr>
            <w:tcW w:w="1560" w:type="dxa"/>
          </w:tcPr>
          <w:p w14:paraId="779DB00C" w14:textId="77777777" w:rsidR="00AC7D93" w:rsidRPr="001C2008" w:rsidRDefault="00AC7D93" w:rsidP="00116207">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AC7D93" w:rsidRPr="00A93430" w14:paraId="7EA49DE1" w14:textId="77777777" w:rsidTr="00116207">
        <w:tc>
          <w:tcPr>
            <w:tcW w:w="2660" w:type="dxa"/>
          </w:tcPr>
          <w:p w14:paraId="48CBA393" w14:textId="77777777" w:rsidR="00AC7D93" w:rsidRPr="001C2008" w:rsidRDefault="00AC7D93" w:rsidP="00116207">
            <w:pPr>
              <w:pStyle w:val="TableParagraph"/>
              <w:spacing w:line="229" w:lineRule="exact"/>
              <w:ind w:left="102"/>
              <w:rPr>
                <w:rFonts w:ascii="Georgia" w:hAnsi="Georgia"/>
                <w:sz w:val="20"/>
                <w:szCs w:val="20"/>
              </w:rPr>
            </w:pPr>
            <w:r w:rsidRPr="001C2008">
              <w:rPr>
                <w:rFonts w:ascii="Georgia" w:hAnsi="Georgia"/>
                <w:sz w:val="20"/>
                <w:szCs w:val="20"/>
              </w:rPr>
              <w:lastRenderedPageBreak/>
              <w:t>../../padl</w:t>
            </w:r>
          </w:p>
        </w:tc>
        <w:tc>
          <w:tcPr>
            <w:tcW w:w="1417" w:type="dxa"/>
          </w:tcPr>
          <w:p w14:paraId="474F1DA3" w14:textId="77777777" w:rsidR="00AC7D93" w:rsidRPr="001C2008" w:rsidRDefault="00AC7D93" w:rsidP="00116207">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4130CAE2" w14:textId="77777777" w:rsidR="00AC7D93" w:rsidRPr="001C2008" w:rsidRDefault="00AC7D93" w:rsidP="00116207">
            <w:pPr>
              <w:rPr>
                <w:rFonts w:cs="Arial"/>
                <w:szCs w:val="20"/>
              </w:rPr>
            </w:pPr>
            <w:r w:rsidRPr="001C2008">
              <w:rPr>
                <w:rFonts w:cs="Arial"/>
                <w:szCs w:val="20"/>
              </w:rPr>
              <w:t>Beskriver gjorda PADL-bedömningar.</w:t>
            </w:r>
          </w:p>
          <w:p w14:paraId="07E423AF" w14:textId="77777777" w:rsidR="00AC7D93" w:rsidRPr="001C2008" w:rsidRDefault="00AC7D93" w:rsidP="00116207">
            <w:pPr>
              <w:rPr>
                <w:rFonts w:cs="Arial"/>
                <w:szCs w:val="20"/>
              </w:rPr>
            </w:pPr>
            <w:r w:rsidRPr="001C2008">
              <w:rPr>
                <w:rFonts w:cs="Arial"/>
                <w:szCs w:val="20"/>
              </w:rPr>
              <w:t>Får enbart anges samtidigt som assessmentCategory = pad-pad.</w:t>
            </w:r>
          </w:p>
        </w:tc>
        <w:tc>
          <w:tcPr>
            <w:tcW w:w="1560" w:type="dxa"/>
          </w:tcPr>
          <w:p w14:paraId="5639B369" w14:textId="77777777" w:rsidR="00AC7D93" w:rsidRPr="001C2008" w:rsidRDefault="00AC7D93" w:rsidP="00116207">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AC7D93" w:rsidRPr="00E4288C" w14:paraId="19B61D96" w14:textId="77777777" w:rsidTr="00116207">
        <w:tc>
          <w:tcPr>
            <w:tcW w:w="2660" w:type="dxa"/>
            <w:shd w:val="clear" w:color="auto" w:fill="auto"/>
          </w:tcPr>
          <w:p w14:paraId="0C49BFAC" w14:textId="77777777" w:rsidR="00AC7D93" w:rsidRPr="00E4288C" w:rsidRDefault="00AC7D93" w:rsidP="00116207">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044AD193" w14:textId="77777777" w:rsidR="00AC7D93" w:rsidRPr="00E4288C" w:rsidRDefault="00AC7D93" w:rsidP="00116207">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4556AEB2" w14:textId="77777777" w:rsidR="00AC7D93" w:rsidRPr="00E4288C" w:rsidRDefault="00AC7D93" w:rsidP="00116207">
            <w:pPr>
              <w:spacing w:before="100" w:beforeAutospacing="1" w:after="100" w:afterAutospacing="1" w:line="240" w:lineRule="auto"/>
              <w:rPr>
                <w:rFonts w:cs="Arial"/>
                <w:szCs w:val="20"/>
              </w:rPr>
            </w:pPr>
            <w:r w:rsidRPr="00E4288C">
              <w:rPr>
                <w:rFonts w:cs="Arial"/>
                <w:szCs w:val="20"/>
              </w:rPr>
              <w:t>Typ av PADL-bedömning.</w:t>
            </w:r>
            <w:r>
              <w:rPr>
                <w:rFonts w:cs="Arial"/>
                <w:szCs w:val="20"/>
              </w:rPr>
              <w:t xml:space="preserve"> </w:t>
            </w:r>
            <w:r w:rsidRPr="00E4288C">
              <w:rPr>
                <w:rFonts w:cs="Arial"/>
                <w:szCs w:val="20"/>
              </w:rPr>
              <w:t>Kan anges med lämpligt kodsystem.</w:t>
            </w:r>
            <w:r>
              <w:rPr>
                <w:rFonts w:cs="Arial"/>
                <w:szCs w:val="20"/>
              </w:rPr>
              <w:br/>
              <w:t>(</w:t>
            </w:r>
            <w:r w:rsidRPr="007279BD">
              <w:rPr>
                <w:rFonts w:cs="Arial"/>
                <w:szCs w:val="20"/>
              </w:rPr>
              <w:t>Regel</w:t>
            </w:r>
            <w:r>
              <w:rPr>
                <w:rFonts w:cs="Arial"/>
                <w:szCs w:val="20"/>
              </w:rPr>
              <w:t>:</w:t>
            </w:r>
            <w:r w:rsidRPr="007279BD">
              <w:rPr>
                <w:rFonts w:cs="Arial"/>
                <w:szCs w:val="20"/>
              </w:rPr>
              <w:t>2</w:t>
            </w:r>
            <w:r>
              <w:rPr>
                <w:rFonts w:cs="Arial"/>
                <w:szCs w:val="20"/>
              </w:rPr>
              <w:t>)</w:t>
            </w:r>
          </w:p>
        </w:tc>
        <w:tc>
          <w:tcPr>
            <w:tcW w:w="1560" w:type="dxa"/>
            <w:shd w:val="clear" w:color="auto" w:fill="auto"/>
          </w:tcPr>
          <w:p w14:paraId="2978C8A5" w14:textId="77777777" w:rsidR="00AC7D93" w:rsidRPr="00E4288C" w:rsidRDefault="00AC7D93" w:rsidP="00116207">
            <w:pPr>
              <w:pStyle w:val="TableParagraph"/>
              <w:spacing w:line="226" w:lineRule="exact"/>
              <w:ind w:left="102"/>
              <w:jc w:val="center"/>
              <w:rPr>
                <w:rFonts w:ascii="Georgia" w:hAnsi="Georgia"/>
                <w:sz w:val="20"/>
                <w:szCs w:val="20"/>
              </w:rPr>
            </w:pPr>
            <w:r w:rsidRPr="00E4288C">
              <w:rPr>
                <w:rFonts w:ascii="Georgia" w:hAnsi="Georgia"/>
                <w:sz w:val="20"/>
                <w:szCs w:val="20"/>
              </w:rPr>
              <w:t>1..1</w:t>
            </w:r>
          </w:p>
        </w:tc>
      </w:tr>
      <w:tr w:rsidR="00AC7D93" w:rsidRPr="00A93430" w14:paraId="614DEAD3" w14:textId="77777777" w:rsidTr="00116207">
        <w:tc>
          <w:tcPr>
            <w:tcW w:w="2660" w:type="dxa"/>
            <w:shd w:val="clear" w:color="auto" w:fill="auto"/>
          </w:tcPr>
          <w:p w14:paraId="7A99CD71" w14:textId="77777777" w:rsidR="00AC7D93" w:rsidRPr="00A93430" w:rsidRDefault="00AC7D93" w:rsidP="00116207">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796B72F7" w14:textId="77777777" w:rsidR="00AC7D93" w:rsidRPr="00A93430" w:rsidRDefault="00AC7D93" w:rsidP="00116207">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2A2664F1" w14:textId="77777777" w:rsidR="00AC7D93" w:rsidRDefault="00AC7D93" w:rsidP="00116207">
            <w:pPr>
              <w:rPr>
                <w:szCs w:val="20"/>
              </w:rPr>
            </w:pPr>
            <w:r>
              <w:rPr>
                <w:szCs w:val="20"/>
              </w:rPr>
              <w:t>Kod för PADL-bedömning</w:t>
            </w:r>
            <w:r w:rsidRPr="000F31C6">
              <w:rPr>
                <w:szCs w:val="20"/>
              </w:rPr>
              <w:t>.</w:t>
            </w:r>
          </w:p>
          <w:p w14:paraId="1DFB4B18" w14:textId="77777777" w:rsidR="00AC7D93" w:rsidRPr="00A93430" w:rsidRDefault="00AC7D93" w:rsidP="00116207">
            <w:pPr>
              <w:rPr>
                <w:rFonts w:cs="Arial"/>
                <w:szCs w:val="20"/>
                <w:highlight w:val="yellow"/>
              </w:rPr>
            </w:pPr>
            <w:r>
              <w:rPr>
                <w:szCs w:val="20"/>
              </w:rPr>
              <w:t>O</w:t>
            </w:r>
            <w:r w:rsidRPr="000F31C6">
              <w:rPr>
                <w:szCs w:val="20"/>
              </w:rPr>
              <w:t xml:space="preserve">m code anges </w:t>
            </w:r>
            <w:r>
              <w:rPr>
                <w:szCs w:val="20"/>
              </w:rPr>
              <w:t>ska</w:t>
            </w:r>
            <w:r w:rsidRPr="000F31C6">
              <w:rPr>
                <w:szCs w:val="20"/>
              </w:rPr>
              <w:t xml:space="preserve"> också codeSystem  samt displayName anges.</w:t>
            </w:r>
          </w:p>
        </w:tc>
        <w:tc>
          <w:tcPr>
            <w:tcW w:w="1560" w:type="dxa"/>
            <w:shd w:val="clear" w:color="auto" w:fill="auto"/>
          </w:tcPr>
          <w:p w14:paraId="4C7C8D84" w14:textId="77777777" w:rsidR="00AC7D93" w:rsidRPr="00A93430" w:rsidRDefault="00AC7D93" w:rsidP="00116207">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AC7D93" w:rsidRPr="00A93430" w14:paraId="4101F720" w14:textId="77777777" w:rsidTr="00116207">
        <w:tc>
          <w:tcPr>
            <w:tcW w:w="2660" w:type="dxa"/>
          </w:tcPr>
          <w:p w14:paraId="053693BF" w14:textId="77777777" w:rsidR="00AC7D93" w:rsidRPr="00BD69B7" w:rsidRDefault="00AC7D93" w:rsidP="00116207">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19CEB9DD" w14:textId="77777777" w:rsidR="00AC7D93" w:rsidRPr="00A93430" w:rsidRDefault="00AC7D93" w:rsidP="00116207">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ABD24F5" w14:textId="77777777" w:rsidR="00AC7D93" w:rsidRDefault="00AC7D93" w:rsidP="00116207">
            <w:pPr>
              <w:rPr>
                <w:szCs w:val="20"/>
              </w:rPr>
            </w:pPr>
            <w:r w:rsidRPr="000F31C6">
              <w:rPr>
                <w:szCs w:val="20"/>
              </w:rPr>
              <w:t xml:space="preserve">Kodsystem för </w:t>
            </w:r>
            <w:r>
              <w:rPr>
                <w:szCs w:val="20"/>
              </w:rPr>
              <w:t>PADL-bedömning.</w:t>
            </w:r>
          </w:p>
          <w:p w14:paraId="353FA465" w14:textId="77777777" w:rsidR="00AC7D93" w:rsidRPr="00A93430" w:rsidRDefault="00AC7D93" w:rsidP="00116207">
            <w:pPr>
              <w:rPr>
                <w:rFonts w:cs="Arial"/>
                <w:szCs w:val="20"/>
                <w:highlight w:val="yellow"/>
              </w:rPr>
            </w:pPr>
            <w:r w:rsidRPr="000F31C6">
              <w:rPr>
                <w:szCs w:val="20"/>
              </w:rPr>
              <w:t xml:space="preserve">Om codeSystem anges </w:t>
            </w:r>
            <w:r>
              <w:rPr>
                <w:szCs w:val="20"/>
              </w:rPr>
              <w:t>ska</w:t>
            </w:r>
            <w:r w:rsidRPr="000F31C6">
              <w:rPr>
                <w:szCs w:val="20"/>
              </w:rPr>
              <w:t xml:space="preserve"> också code samt displayName anges.</w:t>
            </w:r>
          </w:p>
        </w:tc>
        <w:tc>
          <w:tcPr>
            <w:tcW w:w="1560" w:type="dxa"/>
          </w:tcPr>
          <w:p w14:paraId="659284EA" w14:textId="77777777" w:rsidR="00AC7D93" w:rsidRPr="00A93430" w:rsidRDefault="00AC7D93" w:rsidP="00116207">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AC7D93" w:rsidRPr="00A93430" w14:paraId="1DA94D97" w14:textId="77777777" w:rsidTr="00116207">
        <w:tc>
          <w:tcPr>
            <w:tcW w:w="2660" w:type="dxa"/>
          </w:tcPr>
          <w:p w14:paraId="0372529B" w14:textId="77777777" w:rsidR="00AC7D93" w:rsidRPr="00A93430" w:rsidRDefault="00AC7D93" w:rsidP="00116207">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3D7BED4" w14:textId="77777777" w:rsidR="00AC7D93" w:rsidRPr="00A93430" w:rsidRDefault="00AC7D93" w:rsidP="00116207">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6C09F8A" w14:textId="77777777" w:rsidR="00AC7D93" w:rsidRPr="00A93430" w:rsidRDefault="00AC7D93" w:rsidP="00116207">
            <w:pPr>
              <w:rPr>
                <w:rFonts w:cs="Arial"/>
                <w:szCs w:val="20"/>
                <w:highlight w:val="yellow"/>
              </w:rPr>
            </w:pPr>
            <w:r w:rsidRPr="000F31C6">
              <w:rPr>
                <w:szCs w:val="20"/>
              </w:rPr>
              <w:t xml:space="preserve">Namn på kodsystem för </w:t>
            </w:r>
            <w:r>
              <w:rPr>
                <w:szCs w:val="20"/>
              </w:rPr>
              <w:t>PADL-bedömning</w:t>
            </w:r>
            <w:r w:rsidRPr="000F31C6">
              <w:rPr>
                <w:szCs w:val="20"/>
              </w:rPr>
              <w:t>.</w:t>
            </w:r>
          </w:p>
        </w:tc>
        <w:tc>
          <w:tcPr>
            <w:tcW w:w="1560" w:type="dxa"/>
          </w:tcPr>
          <w:p w14:paraId="76B52069" w14:textId="77777777" w:rsidR="00AC7D93" w:rsidRPr="00A93430" w:rsidRDefault="00AC7D93" w:rsidP="00116207">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AC7D93" w:rsidRPr="00A93430" w14:paraId="6A7879DD" w14:textId="77777777" w:rsidTr="00116207">
        <w:tc>
          <w:tcPr>
            <w:tcW w:w="2660" w:type="dxa"/>
          </w:tcPr>
          <w:p w14:paraId="03124DA3" w14:textId="77777777" w:rsidR="00AC7D93" w:rsidRPr="00A93430" w:rsidRDefault="00AC7D93" w:rsidP="00116207">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70390708" w14:textId="77777777" w:rsidR="00AC7D93" w:rsidRPr="00A93430" w:rsidRDefault="00AC7D93" w:rsidP="00116207">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CFAD2D" w14:textId="77777777" w:rsidR="00AC7D93" w:rsidRPr="00A93430" w:rsidRDefault="00AC7D93" w:rsidP="00116207">
            <w:pPr>
              <w:rPr>
                <w:rFonts w:cs="Arial"/>
                <w:szCs w:val="20"/>
                <w:highlight w:val="yellow"/>
              </w:rPr>
            </w:pPr>
            <w:r w:rsidRPr="000F31C6">
              <w:rPr>
                <w:szCs w:val="20"/>
              </w:rPr>
              <w:t xml:space="preserve">Version på kodsystem för </w:t>
            </w:r>
            <w:r>
              <w:rPr>
                <w:szCs w:val="20"/>
              </w:rPr>
              <w:t>PADL-bedömning</w:t>
            </w:r>
            <w:r w:rsidRPr="000F31C6">
              <w:rPr>
                <w:szCs w:val="20"/>
              </w:rPr>
              <w:t>.</w:t>
            </w:r>
          </w:p>
        </w:tc>
        <w:tc>
          <w:tcPr>
            <w:tcW w:w="1560" w:type="dxa"/>
          </w:tcPr>
          <w:p w14:paraId="78337E12" w14:textId="77777777" w:rsidR="00AC7D93" w:rsidRPr="00A93430" w:rsidRDefault="00AC7D93" w:rsidP="00116207">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AC7D93" w:rsidRPr="00A93430" w14:paraId="01F2DF3E" w14:textId="77777777" w:rsidTr="00116207">
        <w:tc>
          <w:tcPr>
            <w:tcW w:w="2660" w:type="dxa"/>
          </w:tcPr>
          <w:p w14:paraId="2AE800E8" w14:textId="77777777" w:rsidR="00AC7D93" w:rsidRPr="00A93430" w:rsidRDefault="00AC7D93" w:rsidP="00116207">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1779428" w14:textId="77777777" w:rsidR="00AC7D93" w:rsidRPr="00A93430" w:rsidRDefault="00AC7D93" w:rsidP="00116207">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37B8E23" w14:textId="77777777" w:rsidR="00AC7D93" w:rsidRPr="00A93430" w:rsidRDefault="00AC7D93" w:rsidP="00116207">
            <w:pPr>
              <w:rPr>
                <w:rFonts w:cs="Arial"/>
                <w:szCs w:val="20"/>
                <w:highlight w:val="yellow"/>
              </w:rPr>
            </w:pPr>
            <w:r>
              <w:rPr>
                <w:szCs w:val="20"/>
              </w:rPr>
              <w:t>PADL-bedömnings</w:t>
            </w:r>
            <w:r w:rsidRPr="000F31C6">
              <w:rPr>
                <w:szCs w:val="20"/>
              </w:rPr>
              <w:t xml:space="preserve">koden i klartext. Om separat displayName inte finns i producerande system </w:t>
            </w:r>
            <w:r>
              <w:rPr>
                <w:szCs w:val="20"/>
              </w:rPr>
              <w:t>ska</w:t>
            </w:r>
            <w:r w:rsidRPr="000F31C6">
              <w:rPr>
                <w:szCs w:val="20"/>
              </w:rPr>
              <w:t xml:space="preserve"> samma värde som i code anges.</w:t>
            </w:r>
          </w:p>
        </w:tc>
        <w:tc>
          <w:tcPr>
            <w:tcW w:w="1560" w:type="dxa"/>
          </w:tcPr>
          <w:p w14:paraId="360892C2" w14:textId="77777777" w:rsidR="00AC7D93" w:rsidRPr="00A93430" w:rsidRDefault="00AC7D93" w:rsidP="00116207">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AC7D93" w:rsidRPr="00A93430" w14:paraId="16974EBA" w14:textId="77777777" w:rsidTr="00116207">
        <w:tc>
          <w:tcPr>
            <w:tcW w:w="2660" w:type="dxa"/>
          </w:tcPr>
          <w:p w14:paraId="5D6AFAEE" w14:textId="77777777" w:rsidR="00AC7D93" w:rsidRPr="00A93430" w:rsidRDefault="00AC7D93" w:rsidP="00116207">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6C295926" w14:textId="77777777" w:rsidR="00AC7D93" w:rsidRPr="00A93430" w:rsidRDefault="00AC7D93" w:rsidP="00116207">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4DEBBD" w14:textId="2BC9B3C7" w:rsidR="00AC7D93" w:rsidRDefault="00AC7D93" w:rsidP="00116207">
            <w:pPr>
              <w:spacing w:line="229" w:lineRule="exact"/>
              <w:rPr>
                <w:szCs w:val="20"/>
              </w:rPr>
            </w:pPr>
            <w:r w:rsidRPr="000F31C6">
              <w:rPr>
                <w:szCs w:val="20"/>
              </w:rPr>
              <w:t xml:space="preserve">Om </w:t>
            </w:r>
            <w:r>
              <w:rPr>
                <w:szCs w:val="20"/>
              </w:rPr>
              <w:t>PADL-bedömning</w:t>
            </w:r>
            <w:r w:rsidRPr="000F31C6">
              <w:rPr>
                <w:szCs w:val="20"/>
              </w:rPr>
              <w:t xml:space="preserve"> är beskriven i ett lokalt kodverk utan OID, eller när kod helt saknas, kan en beskrivande text anges i originalText.</w:t>
            </w:r>
          </w:p>
          <w:p w14:paraId="74029409" w14:textId="77777777" w:rsidR="001560AE" w:rsidRPr="000F31C6" w:rsidRDefault="001560AE" w:rsidP="00116207">
            <w:pPr>
              <w:spacing w:line="229" w:lineRule="exact"/>
              <w:rPr>
                <w:szCs w:val="20"/>
              </w:rPr>
            </w:pPr>
          </w:p>
          <w:p w14:paraId="0D59588D" w14:textId="77777777" w:rsidR="00AC7D93" w:rsidRPr="00A93430" w:rsidRDefault="00AC7D93" w:rsidP="00116207">
            <w:pPr>
              <w:rPr>
                <w:rFonts w:cs="Arial"/>
                <w:szCs w:val="20"/>
                <w:highlight w:val="yellow"/>
              </w:rPr>
            </w:pPr>
            <w:r w:rsidRPr="000F31C6">
              <w:rPr>
                <w:szCs w:val="20"/>
              </w:rPr>
              <w:t xml:space="preserve">Om originalText anges </w:t>
            </w:r>
            <w:r>
              <w:rPr>
                <w:szCs w:val="20"/>
              </w:rPr>
              <w:t>ska</w:t>
            </w:r>
            <w:r w:rsidRPr="000F31C6">
              <w:rPr>
                <w:szCs w:val="20"/>
              </w:rPr>
              <w:t xml:space="preserve"> inget annat värde i </w:t>
            </w:r>
            <w:r>
              <w:rPr>
                <w:spacing w:val="-1"/>
                <w:szCs w:val="20"/>
              </w:rPr>
              <w:t>typeOfAssessment</w:t>
            </w:r>
            <w:r w:rsidRPr="000F31C6">
              <w:rPr>
                <w:spacing w:val="-1"/>
                <w:szCs w:val="20"/>
              </w:rPr>
              <w:t xml:space="preserve"> anges.</w:t>
            </w:r>
          </w:p>
        </w:tc>
        <w:tc>
          <w:tcPr>
            <w:tcW w:w="1560" w:type="dxa"/>
          </w:tcPr>
          <w:p w14:paraId="37A6D71D" w14:textId="77777777" w:rsidR="00AC7D93" w:rsidRPr="00A93430" w:rsidRDefault="00AC7D93" w:rsidP="00116207">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AC7D93" w:rsidRPr="00A93430" w14:paraId="72B1CB45" w14:textId="77777777" w:rsidTr="00116207">
        <w:tc>
          <w:tcPr>
            <w:tcW w:w="2660" w:type="dxa"/>
          </w:tcPr>
          <w:p w14:paraId="45B3EB38" w14:textId="77777777" w:rsidR="00AC7D93" w:rsidRPr="001C2008" w:rsidRDefault="00AC7D93" w:rsidP="00116207">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22539F48" w14:textId="77777777" w:rsidR="00AC7D93" w:rsidRPr="001C2008" w:rsidRDefault="00AC7D93" w:rsidP="00116207">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7D12621F" w14:textId="77777777" w:rsidR="00AC7D93" w:rsidRPr="001C2008" w:rsidRDefault="00AC7D93" w:rsidP="00116207">
            <w:pPr>
              <w:spacing w:before="100" w:beforeAutospacing="1" w:after="100" w:afterAutospacing="1" w:line="240" w:lineRule="auto"/>
              <w:rPr>
                <w:rFonts w:cs="Arial"/>
                <w:szCs w:val="20"/>
              </w:rPr>
            </w:pPr>
            <w:r w:rsidRPr="00AA3E4A">
              <w:rPr>
                <w:rFonts w:cs="Arial"/>
                <w:szCs w:val="20"/>
              </w:rPr>
              <w:t>Den textuella PADL-bedömning som gjorts i kategorin av bedömningar som beskrivs i typeOfAssessment.</w:t>
            </w:r>
          </w:p>
        </w:tc>
        <w:tc>
          <w:tcPr>
            <w:tcW w:w="1560" w:type="dxa"/>
          </w:tcPr>
          <w:p w14:paraId="454B3EB7" w14:textId="77777777" w:rsidR="00AC7D93" w:rsidRPr="001C2008" w:rsidRDefault="00AC7D93" w:rsidP="00116207">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AC7D93" w:rsidRPr="00C60B91" w14:paraId="18AA1A18" w14:textId="77777777" w:rsidTr="00116207">
        <w:tc>
          <w:tcPr>
            <w:tcW w:w="2660" w:type="dxa"/>
          </w:tcPr>
          <w:p w14:paraId="29CFF946" w14:textId="77777777" w:rsidR="00AC7D93" w:rsidRPr="00C60B91" w:rsidRDefault="00AC7D93" w:rsidP="00116207">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2A9AB8CA" w14:textId="77777777" w:rsidR="00AC7D93" w:rsidRPr="00C60B91" w:rsidRDefault="00AC7D93" w:rsidP="00116207">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0CAFE65E" w14:textId="77777777" w:rsidR="00AC7D93" w:rsidRPr="00C60B91" w:rsidRDefault="00AC7D93" w:rsidP="00116207">
            <w:pPr>
              <w:rPr>
                <w:rFonts w:cs="Arial"/>
                <w:szCs w:val="20"/>
              </w:rPr>
            </w:pPr>
            <w:r w:rsidRPr="00C60B91">
              <w:rPr>
                <w:rFonts w:cs="Arial"/>
                <w:szCs w:val="20"/>
              </w:rPr>
              <w:t>Beskriver gjord funktionsnedsättningsbedömning.</w:t>
            </w:r>
          </w:p>
          <w:p w14:paraId="5325547A" w14:textId="77777777" w:rsidR="00AC7D93" w:rsidRPr="00C60B91" w:rsidRDefault="00AC7D93" w:rsidP="00116207">
            <w:pPr>
              <w:rPr>
                <w:rFonts w:cs="Arial"/>
                <w:szCs w:val="20"/>
              </w:rPr>
            </w:pPr>
            <w:r w:rsidRPr="00C60B91">
              <w:rPr>
                <w:rFonts w:cs="Arial"/>
                <w:szCs w:val="20"/>
              </w:rPr>
              <w:t>Får endast anges om assessmentCategory = fun-fun.</w:t>
            </w:r>
          </w:p>
        </w:tc>
        <w:tc>
          <w:tcPr>
            <w:tcW w:w="1560" w:type="dxa"/>
          </w:tcPr>
          <w:p w14:paraId="5A26AC3A" w14:textId="77777777" w:rsidR="00AC7D93" w:rsidRPr="00C60B91" w:rsidRDefault="00AC7D93" w:rsidP="00116207">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AC7D93" w:rsidRPr="00C60B91" w14:paraId="3E4154FC" w14:textId="77777777" w:rsidTr="00116207">
        <w:tc>
          <w:tcPr>
            <w:tcW w:w="2660" w:type="dxa"/>
          </w:tcPr>
          <w:p w14:paraId="50B7C935" w14:textId="77777777" w:rsidR="00AC7D93" w:rsidRPr="00C60B91" w:rsidRDefault="00AC7D93" w:rsidP="00116207">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35AEE2D3" w14:textId="77777777" w:rsidR="00AC7D93" w:rsidRPr="00C60B91" w:rsidRDefault="00AC7D93" w:rsidP="00116207">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11409A10" w14:textId="77777777" w:rsidR="00AC7D93" w:rsidRDefault="00AC7D93" w:rsidP="00116207">
            <w:pPr>
              <w:rPr>
                <w:szCs w:val="20"/>
              </w:rPr>
            </w:pPr>
            <w:r>
              <w:t>Angivelse av kod för den funktion som bedömts nedsatt.</w:t>
            </w:r>
          </w:p>
          <w:p w14:paraId="76631061" w14:textId="77777777" w:rsidR="00AC7D93" w:rsidRDefault="00AC7D93" w:rsidP="00116207">
            <w:pPr>
              <w:rPr>
                <w:rFonts w:ascii="Calibri" w:hAnsi="Calibri"/>
                <w:sz w:val="22"/>
              </w:rPr>
            </w:pPr>
            <w:r>
              <w:t xml:space="preserve">Om funktionen anges strukturerat ska kod från ICF [R13] användas. Koden ska anges utan bedömningsfaktor och detta ska tolkas som att det är den funktion som ICF-koden representerar som är nedsatt från normal funktion. I attributet </w:t>
            </w:r>
            <w:r>
              <w:lastRenderedPageBreak/>
              <w:t xml:space="preserve">kommentar kan nedsättningen vid behov textuellt graderas och specificeras ytterligare. </w:t>
            </w:r>
          </w:p>
          <w:p w14:paraId="51785EC3" w14:textId="77777777" w:rsidR="00AC7D93" w:rsidRDefault="00AC7D93" w:rsidP="00116207">
            <w:r>
              <w:t>Om ICF-kod inte kan anges kan den nedsatta funktionen anges i attributet originalText</w:t>
            </w:r>
          </w:p>
          <w:p w14:paraId="11D82CB2" w14:textId="77777777" w:rsidR="00AC7D93" w:rsidRPr="00C60B91" w:rsidRDefault="00AC7D93" w:rsidP="00116207">
            <w:pPr>
              <w:rPr>
                <w:rFonts w:cs="Arial"/>
                <w:szCs w:val="20"/>
              </w:rPr>
            </w:pPr>
            <w:r>
              <w:t xml:space="preserve">Kontraktet har i denna version inte stöd för ICFs numeriska bedömningsfaktor. </w:t>
            </w:r>
          </w:p>
        </w:tc>
        <w:tc>
          <w:tcPr>
            <w:tcW w:w="1560" w:type="dxa"/>
          </w:tcPr>
          <w:p w14:paraId="2D375194" w14:textId="77777777" w:rsidR="00AC7D93" w:rsidRPr="00C60B91" w:rsidRDefault="00AC7D93" w:rsidP="00116207">
            <w:pPr>
              <w:pStyle w:val="TableParagraph"/>
              <w:spacing w:line="226" w:lineRule="exact"/>
              <w:ind w:left="102"/>
              <w:jc w:val="center"/>
              <w:rPr>
                <w:rFonts w:ascii="Georgia" w:hAnsi="Georgia"/>
                <w:sz w:val="20"/>
                <w:szCs w:val="20"/>
              </w:rPr>
            </w:pPr>
            <w:r w:rsidRPr="00C60B91">
              <w:rPr>
                <w:rFonts w:ascii="Georgia" w:hAnsi="Georgia"/>
                <w:sz w:val="20"/>
                <w:szCs w:val="20"/>
              </w:rPr>
              <w:lastRenderedPageBreak/>
              <w:t>1..1</w:t>
            </w:r>
          </w:p>
        </w:tc>
      </w:tr>
      <w:tr w:rsidR="00AC7D93" w:rsidRPr="00A93430" w14:paraId="2693EA68" w14:textId="77777777" w:rsidTr="00116207">
        <w:tc>
          <w:tcPr>
            <w:tcW w:w="2660" w:type="dxa"/>
            <w:shd w:val="clear" w:color="auto" w:fill="auto"/>
          </w:tcPr>
          <w:p w14:paraId="6B66268E" w14:textId="77777777" w:rsidR="00AC7D93" w:rsidRPr="00A93430" w:rsidRDefault="00AC7D93" w:rsidP="00116207">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48E1FBB7" w14:textId="77777777" w:rsidR="00AC7D93" w:rsidRPr="00A93430" w:rsidRDefault="00AC7D93" w:rsidP="00116207">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20826523" w14:textId="77777777" w:rsidR="00AC7D93" w:rsidRDefault="00AC7D93" w:rsidP="00116207">
            <w:pPr>
              <w:rPr>
                <w:szCs w:val="20"/>
              </w:rPr>
            </w:pPr>
            <w:r>
              <w:t>Kod för den funktion som bedömts nedsatt. Exempelvis ICF kod: b3101</w:t>
            </w:r>
          </w:p>
          <w:p w14:paraId="456EB865" w14:textId="77777777" w:rsidR="00AC7D93" w:rsidRPr="00A93430" w:rsidRDefault="00AC7D93" w:rsidP="00116207">
            <w:pPr>
              <w:rPr>
                <w:rFonts w:cs="Arial"/>
                <w:szCs w:val="20"/>
                <w:highlight w:val="yellow"/>
              </w:rPr>
            </w:pPr>
            <w:r>
              <w:t>Om code anges ska också codeSystem  samt displayName anges, men ej originalText.</w:t>
            </w:r>
          </w:p>
        </w:tc>
        <w:tc>
          <w:tcPr>
            <w:tcW w:w="1560" w:type="dxa"/>
            <w:shd w:val="clear" w:color="auto" w:fill="auto"/>
          </w:tcPr>
          <w:p w14:paraId="43A4DBE0" w14:textId="77777777" w:rsidR="00AC7D93" w:rsidRPr="00A93430" w:rsidRDefault="00AC7D93" w:rsidP="00116207">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AC7D93" w:rsidRPr="00A93430" w14:paraId="1C33D8AB" w14:textId="77777777" w:rsidTr="00116207">
        <w:tc>
          <w:tcPr>
            <w:tcW w:w="2660" w:type="dxa"/>
          </w:tcPr>
          <w:p w14:paraId="13945CF1" w14:textId="77777777" w:rsidR="00AC7D93" w:rsidRPr="00BD69B7" w:rsidRDefault="00AC7D93" w:rsidP="00116207">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3DBE5621" w14:textId="77777777" w:rsidR="00AC7D93" w:rsidRPr="00A93430" w:rsidRDefault="00AC7D93" w:rsidP="00116207">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49FAFBE4" w14:textId="77777777" w:rsidR="00AC7D93" w:rsidRPr="00542F65" w:rsidRDefault="00AC7D93" w:rsidP="00116207">
            <w:pPr>
              <w:rPr>
                <w:highlight w:val="yellow"/>
              </w:rPr>
            </w:pPr>
            <w:r w:rsidRPr="00542F65">
              <w:t xml:space="preserve">OID för ICF: </w:t>
            </w:r>
            <w:r w:rsidRPr="00542F65">
              <w:rPr>
                <w:rFonts w:cs="Arial"/>
                <w:szCs w:val="20"/>
              </w:rPr>
              <w:t>1.2.752.116.1.1.3</w:t>
            </w:r>
          </w:p>
        </w:tc>
        <w:tc>
          <w:tcPr>
            <w:tcW w:w="1560" w:type="dxa"/>
          </w:tcPr>
          <w:p w14:paraId="3C9E33BE" w14:textId="77777777" w:rsidR="00AC7D93" w:rsidRPr="00A93430" w:rsidRDefault="00AC7D93" w:rsidP="00116207">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AC7D93" w:rsidRPr="00A93430" w14:paraId="382CC41A" w14:textId="77777777" w:rsidTr="00116207">
        <w:tc>
          <w:tcPr>
            <w:tcW w:w="2660" w:type="dxa"/>
          </w:tcPr>
          <w:p w14:paraId="0C0BC708" w14:textId="77777777" w:rsidR="00AC7D93" w:rsidRPr="00051FC6" w:rsidRDefault="00AC7D93" w:rsidP="00116207">
            <w:pPr>
              <w:pStyle w:val="TableParagraph"/>
              <w:spacing w:line="229" w:lineRule="exact"/>
              <w:ind w:left="102"/>
              <w:rPr>
                <w:rFonts w:ascii="Georgia" w:hAnsi="Georgia"/>
                <w:color w:val="FF0000"/>
                <w:sz w:val="20"/>
                <w:szCs w:val="20"/>
                <w:highlight w:val="yellow"/>
              </w:rPr>
            </w:pPr>
            <w:r w:rsidRPr="00051FC6">
              <w:rPr>
                <w:rFonts w:ascii="Georgia" w:hAnsi="Georgia"/>
                <w:color w:val="FF0000"/>
                <w:sz w:val="20"/>
                <w:szCs w:val="20"/>
              </w:rPr>
              <w:t>../../../</w:t>
            </w:r>
            <w:r w:rsidRPr="00051FC6">
              <w:rPr>
                <w:rFonts w:ascii="Georgia" w:hAnsi="Georgia"/>
                <w:color w:val="FF0000"/>
                <w:spacing w:val="-1"/>
                <w:sz w:val="20"/>
                <w:szCs w:val="20"/>
              </w:rPr>
              <w:t>../code</w:t>
            </w:r>
            <w:r w:rsidRPr="00051FC6">
              <w:rPr>
                <w:rFonts w:ascii="Georgia" w:hAnsi="Georgia"/>
                <w:color w:val="FF0000"/>
                <w:sz w:val="20"/>
                <w:szCs w:val="20"/>
              </w:rPr>
              <w:t>SystemName</w:t>
            </w:r>
          </w:p>
        </w:tc>
        <w:tc>
          <w:tcPr>
            <w:tcW w:w="1417" w:type="dxa"/>
          </w:tcPr>
          <w:p w14:paraId="3ADF2625" w14:textId="77777777" w:rsidR="00AC7D93" w:rsidRPr="00051FC6" w:rsidRDefault="00AC7D93" w:rsidP="00116207">
            <w:pPr>
              <w:pStyle w:val="TableParagraph"/>
              <w:spacing w:line="226" w:lineRule="exact"/>
              <w:ind w:left="102"/>
              <w:rPr>
                <w:rFonts w:ascii="Georgia" w:hAnsi="Georgia"/>
                <w:color w:val="FF0000"/>
                <w:sz w:val="20"/>
                <w:szCs w:val="20"/>
                <w:highlight w:val="yellow"/>
              </w:rPr>
            </w:pPr>
            <w:r w:rsidRPr="00051FC6">
              <w:rPr>
                <w:rFonts w:ascii="Georgia" w:hAnsi="Georgia"/>
                <w:color w:val="FF0000"/>
                <w:spacing w:val="-1"/>
                <w:sz w:val="20"/>
                <w:szCs w:val="20"/>
              </w:rPr>
              <w:t>string</w:t>
            </w:r>
          </w:p>
        </w:tc>
        <w:tc>
          <w:tcPr>
            <w:tcW w:w="3969" w:type="dxa"/>
          </w:tcPr>
          <w:p w14:paraId="1DC721AD" w14:textId="77777777" w:rsidR="00AC7D93" w:rsidRPr="00051FC6" w:rsidRDefault="00AC7D93" w:rsidP="00116207">
            <w:pPr>
              <w:rPr>
                <w:rFonts w:cs="Arial"/>
                <w:color w:val="FF0000"/>
                <w:szCs w:val="20"/>
                <w:highlight w:val="yellow"/>
              </w:rPr>
            </w:pPr>
            <w:r w:rsidRPr="00051FC6">
              <w:rPr>
                <w:color w:val="FF0000"/>
                <w:szCs w:val="20"/>
              </w:rPr>
              <w:t>Namn på kodsystem för funktionsnedsättning.</w:t>
            </w:r>
          </w:p>
        </w:tc>
        <w:tc>
          <w:tcPr>
            <w:tcW w:w="1560" w:type="dxa"/>
          </w:tcPr>
          <w:p w14:paraId="7B63A137" w14:textId="77777777" w:rsidR="00AC7D93" w:rsidRPr="00051FC6" w:rsidRDefault="00AC7D93" w:rsidP="00116207">
            <w:pPr>
              <w:pStyle w:val="TableParagraph"/>
              <w:spacing w:line="226" w:lineRule="exact"/>
              <w:ind w:left="102"/>
              <w:jc w:val="center"/>
              <w:rPr>
                <w:rFonts w:ascii="Georgia" w:hAnsi="Georgia"/>
                <w:color w:val="FF0000"/>
                <w:sz w:val="20"/>
                <w:szCs w:val="20"/>
                <w:highlight w:val="yellow"/>
              </w:rPr>
            </w:pPr>
            <w:r w:rsidRPr="00051FC6">
              <w:rPr>
                <w:rFonts w:ascii="Georgia" w:hAnsi="Georgia"/>
                <w:color w:val="FF0000"/>
                <w:spacing w:val="-1"/>
                <w:sz w:val="20"/>
                <w:szCs w:val="20"/>
              </w:rPr>
              <w:t>0..</w:t>
            </w:r>
            <w:r>
              <w:rPr>
                <w:rFonts w:ascii="Georgia" w:hAnsi="Georgia"/>
                <w:color w:val="FF0000"/>
                <w:spacing w:val="-1"/>
                <w:sz w:val="20"/>
                <w:szCs w:val="20"/>
              </w:rPr>
              <w:t>0</w:t>
            </w:r>
          </w:p>
        </w:tc>
      </w:tr>
      <w:tr w:rsidR="00AC7D93" w:rsidRPr="00A93430" w14:paraId="15F88C20" w14:textId="77777777" w:rsidTr="00116207">
        <w:tc>
          <w:tcPr>
            <w:tcW w:w="2660" w:type="dxa"/>
          </w:tcPr>
          <w:p w14:paraId="286BDC82" w14:textId="77777777" w:rsidR="00AC7D93" w:rsidRPr="00051FC6" w:rsidRDefault="00AC7D93" w:rsidP="00116207">
            <w:pPr>
              <w:pStyle w:val="TableParagraph"/>
              <w:spacing w:line="229" w:lineRule="exact"/>
              <w:ind w:left="102"/>
              <w:rPr>
                <w:rFonts w:ascii="Georgia" w:hAnsi="Georgia"/>
                <w:color w:val="FF0000"/>
                <w:sz w:val="20"/>
                <w:szCs w:val="20"/>
                <w:highlight w:val="yellow"/>
              </w:rPr>
            </w:pPr>
            <w:r w:rsidRPr="00051FC6">
              <w:rPr>
                <w:rFonts w:ascii="Georgia" w:hAnsi="Georgia"/>
                <w:color w:val="FF0000"/>
                <w:sz w:val="20"/>
                <w:szCs w:val="20"/>
              </w:rPr>
              <w:t>../../../</w:t>
            </w:r>
            <w:r w:rsidRPr="00051FC6">
              <w:rPr>
                <w:rFonts w:ascii="Georgia" w:hAnsi="Georgia"/>
                <w:color w:val="FF0000"/>
                <w:spacing w:val="-1"/>
                <w:sz w:val="20"/>
                <w:szCs w:val="20"/>
              </w:rPr>
              <w:t>../code</w:t>
            </w:r>
            <w:r w:rsidRPr="00051FC6">
              <w:rPr>
                <w:rFonts w:ascii="Georgia" w:hAnsi="Georgia"/>
                <w:color w:val="FF0000"/>
                <w:sz w:val="20"/>
                <w:szCs w:val="20"/>
              </w:rPr>
              <w:t>SystemVersion</w:t>
            </w:r>
          </w:p>
        </w:tc>
        <w:tc>
          <w:tcPr>
            <w:tcW w:w="1417" w:type="dxa"/>
          </w:tcPr>
          <w:p w14:paraId="4CF73082" w14:textId="77777777" w:rsidR="00AC7D93" w:rsidRPr="00051FC6" w:rsidRDefault="00AC7D93" w:rsidP="00116207">
            <w:pPr>
              <w:pStyle w:val="TableParagraph"/>
              <w:spacing w:line="226" w:lineRule="exact"/>
              <w:ind w:left="102"/>
              <w:rPr>
                <w:rFonts w:ascii="Georgia" w:hAnsi="Georgia"/>
                <w:color w:val="FF0000"/>
                <w:sz w:val="20"/>
                <w:szCs w:val="20"/>
                <w:highlight w:val="yellow"/>
              </w:rPr>
            </w:pPr>
            <w:r w:rsidRPr="00051FC6">
              <w:rPr>
                <w:rFonts w:ascii="Georgia" w:hAnsi="Georgia"/>
                <w:color w:val="FF0000"/>
                <w:spacing w:val="-1"/>
                <w:sz w:val="20"/>
                <w:szCs w:val="20"/>
              </w:rPr>
              <w:t>string</w:t>
            </w:r>
          </w:p>
        </w:tc>
        <w:tc>
          <w:tcPr>
            <w:tcW w:w="3969" w:type="dxa"/>
          </w:tcPr>
          <w:p w14:paraId="420CB76E" w14:textId="77777777" w:rsidR="00AC7D93" w:rsidRPr="00051FC6" w:rsidRDefault="00AC7D93" w:rsidP="00116207">
            <w:pPr>
              <w:rPr>
                <w:rFonts w:cs="Arial"/>
                <w:color w:val="FF0000"/>
                <w:szCs w:val="20"/>
                <w:highlight w:val="yellow"/>
              </w:rPr>
            </w:pPr>
            <w:r w:rsidRPr="00051FC6">
              <w:rPr>
                <w:color w:val="FF0000"/>
                <w:szCs w:val="20"/>
              </w:rPr>
              <w:t>Version på kodsystem för funktionsnedsättning.</w:t>
            </w:r>
          </w:p>
        </w:tc>
        <w:tc>
          <w:tcPr>
            <w:tcW w:w="1560" w:type="dxa"/>
          </w:tcPr>
          <w:p w14:paraId="7CE5C662" w14:textId="77777777" w:rsidR="00AC7D93" w:rsidRPr="00051FC6" w:rsidRDefault="00AC7D93" w:rsidP="00116207">
            <w:pPr>
              <w:pStyle w:val="TableParagraph"/>
              <w:spacing w:line="226" w:lineRule="exact"/>
              <w:ind w:left="102"/>
              <w:jc w:val="center"/>
              <w:rPr>
                <w:rFonts w:ascii="Georgia" w:hAnsi="Georgia"/>
                <w:color w:val="FF0000"/>
                <w:sz w:val="20"/>
                <w:szCs w:val="20"/>
                <w:highlight w:val="yellow"/>
              </w:rPr>
            </w:pPr>
            <w:r w:rsidRPr="00051FC6">
              <w:rPr>
                <w:rFonts w:ascii="Georgia" w:hAnsi="Georgia"/>
                <w:color w:val="FF0000"/>
                <w:spacing w:val="-1"/>
                <w:sz w:val="20"/>
                <w:szCs w:val="20"/>
              </w:rPr>
              <w:t>0..</w:t>
            </w:r>
            <w:r>
              <w:rPr>
                <w:rFonts w:ascii="Georgia" w:hAnsi="Georgia"/>
                <w:color w:val="FF0000"/>
                <w:spacing w:val="-1"/>
                <w:sz w:val="20"/>
                <w:szCs w:val="20"/>
              </w:rPr>
              <w:t>0</w:t>
            </w:r>
          </w:p>
        </w:tc>
      </w:tr>
      <w:tr w:rsidR="00AC7D93" w:rsidRPr="00A93430" w14:paraId="7D5551F1" w14:textId="77777777" w:rsidTr="00116207">
        <w:tc>
          <w:tcPr>
            <w:tcW w:w="2660" w:type="dxa"/>
          </w:tcPr>
          <w:p w14:paraId="7B24581A" w14:textId="77777777" w:rsidR="00AC7D93" w:rsidRPr="00A93430" w:rsidRDefault="00AC7D93" w:rsidP="00116207">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3C54CB4A" w14:textId="77777777" w:rsidR="00AC7D93" w:rsidRPr="00A93430" w:rsidRDefault="00AC7D93" w:rsidP="00116207">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C07BAD0" w14:textId="77777777" w:rsidR="00AC7D93" w:rsidRPr="00A93430" w:rsidRDefault="00AC7D93" w:rsidP="00116207">
            <w:pPr>
              <w:rPr>
                <w:rFonts w:cs="Arial"/>
                <w:szCs w:val="20"/>
                <w:highlight w:val="yellow"/>
              </w:rPr>
            </w:pPr>
            <w:r>
              <w:t>ICF-kodens klartextbenämning, exempelvis ”röstkvalitet” .</w:t>
            </w:r>
          </w:p>
        </w:tc>
        <w:tc>
          <w:tcPr>
            <w:tcW w:w="1560" w:type="dxa"/>
          </w:tcPr>
          <w:p w14:paraId="6F968ABC" w14:textId="77777777" w:rsidR="00AC7D93" w:rsidRPr="00A93430" w:rsidRDefault="00AC7D93" w:rsidP="00116207">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AC7D93" w:rsidRPr="00A93430" w14:paraId="6E315446" w14:textId="77777777" w:rsidTr="00116207">
        <w:tc>
          <w:tcPr>
            <w:tcW w:w="2660" w:type="dxa"/>
          </w:tcPr>
          <w:p w14:paraId="4D35904C" w14:textId="77777777" w:rsidR="00AC7D93" w:rsidRPr="00A93430" w:rsidRDefault="00AC7D93" w:rsidP="00116207">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AED964B" w14:textId="77777777" w:rsidR="00AC7D93" w:rsidRPr="00A93430" w:rsidRDefault="00AC7D93" w:rsidP="00116207">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7AB7731" w14:textId="21F606B2" w:rsidR="00AC7D93" w:rsidRDefault="00AC7D93" w:rsidP="00116207">
            <w:pPr>
              <w:spacing w:line="229" w:lineRule="exact"/>
            </w:pPr>
            <w:r>
              <w:t>Om ICF-kod saknas, kan en funktionsnedsättningen beskrivas i text i detta attribut.</w:t>
            </w:r>
          </w:p>
          <w:p w14:paraId="766BA404" w14:textId="77777777" w:rsidR="001560AE" w:rsidRDefault="001560AE" w:rsidP="00116207">
            <w:pPr>
              <w:spacing w:line="229" w:lineRule="exact"/>
              <w:rPr>
                <w:szCs w:val="20"/>
              </w:rPr>
            </w:pPr>
          </w:p>
          <w:p w14:paraId="78085243" w14:textId="77777777" w:rsidR="00AC7D93" w:rsidRPr="00A93430" w:rsidRDefault="00AC7D93" w:rsidP="00116207">
            <w:pPr>
              <w:rPr>
                <w:rFonts w:cs="Arial"/>
                <w:szCs w:val="20"/>
                <w:highlight w:val="yellow"/>
              </w:rPr>
            </w:pPr>
            <w:r>
              <w:t xml:space="preserve">Om originalText anges ska inget annat värde i </w:t>
            </w:r>
            <w:r>
              <w:rPr>
                <w:spacing w:val="-1"/>
              </w:rPr>
              <w:t>disabilityAssessment anges.</w:t>
            </w:r>
          </w:p>
        </w:tc>
        <w:tc>
          <w:tcPr>
            <w:tcW w:w="1560" w:type="dxa"/>
          </w:tcPr>
          <w:p w14:paraId="7248CEC5" w14:textId="77777777" w:rsidR="00AC7D93" w:rsidRPr="00A93430" w:rsidRDefault="00AC7D93" w:rsidP="00116207">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AC7D93" w:rsidRPr="00C60B91" w14:paraId="70C66984" w14:textId="77777777" w:rsidTr="00116207">
        <w:tc>
          <w:tcPr>
            <w:tcW w:w="2660" w:type="dxa"/>
          </w:tcPr>
          <w:p w14:paraId="757AF33E" w14:textId="77777777" w:rsidR="00AC7D93" w:rsidRPr="00C60B91" w:rsidRDefault="00AC7D93" w:rsidP="00116207">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08D28E6F" w14:textId="77777777" w:rsidR="00AC7D93" w:rsidRPr="00C60B91" w:rsidRDefault="00AC7D93" w:rsidP="00116207">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10AEE403" w14:textId="77777777" w:rsidR="00AC7D93" w:rsidRDefault="00AC7D93" w:rsidP="00116207">
            <w:pPr>
              <w:rPr>
                <w:szCs w:val="20"/>
              </w:rPr>
            </w:pPr>
            <w:r>
              <w:t>Kommentar.</w:t>
            </w:r>
          </w:p>
          <w:p w14:paraId="206DF699" w14:textId="77777777" w:rsidR="00AC7D93" w:rsidRPr="00C60B91" w:rsidRDefault="00AC7D93" w:rsidP="00116207">
            <w:pPr>
              <w:rPr>
                <w:rFonts w:cs="Arial"/>
                <w:szCs w:val="20"/>
              </w:rPr>
            </w:pPr>
            <w:r>
              <w:t>Text som innehåller ytterligare information om funktionsnedsättningen. Exempelvis: ”uttalssvårigheter och tillfälligt bortfall av röststyrka”.</w:t>
            </w:r>
          </w:p>
        </w:tc>
        <w:tc>
          <w:tcPr>
            <w:tcW w:w="1560" w:type="dxa"/>
          </w:tcPr>
          <w:p w14:paraId="359A0534" w14:textId="77777777" w:rsidR="00AC7D93" w:rsidRPr="00C60B91" w:rsidRDefault="00AC7D93" w:rsidP="00116207">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AC7D93" w:rsidRPr="00574AE3" w14:paraId="6DD5FD94" w14:textId="77777777" w:rsidTr="00116207">
        <w:tc>
          <w:tcPr>
            <w:tcW w:w="2660" w:type="dxa"/>
            <w:shd w:val="clear" w:color="auto" w:fill="D9D9D9" w:themeFill="background1" w:themeFillShade="D9"/>
          </w:tcPr>
          <w:p w14:paraId="06CACDB0" w14:textId="77777777" w:rsidR="00AC7D93" w:rsidRPr="00574AE3" w:rsidRDefault="00AC7D93" w:rsidP="00116207">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2D419F99" w14:textId="77777777" w:rsidR="00AC7D93" w:rsidRPr="00574AE3" w:rsidRDefault="00AC7D93" w:rsidP="00116207">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49946F12" w14:textId="77777777" w:rsidR="00AC7D93" w:rsidRPr="00574AE3" w:rsidRDefault="00AC7D93" w:rsidP="00116207">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5E75F21C" w14:textId="77777777" w:rsidR="00AC7D93" w:rsidRPr="00574AE3" w:rsidRDefault="00AC7D93" w:rsidP="00116207">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AC7D93" w:rsidRPr="00574AE3" w14:paraId="39C99F89" w14:textId="77777777" w:rsidTr="00116207">
        <w:tc>
          <w:tcPr>
            <w:tcW w:w="2660" w:type="dxa"/>
          </w:tcPr>
          <w:p w14:paraId="456DF5B3" w14:textId="77777777" w:rsidR="00AC7D93" w:rsidRPr="00574AE3" w:rsidRDefault="00AC7D93" w:rsidP="00116207">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2677B343" w14:textId="77777777" w:rsidR="00AC7D93" w:rsidRPr="00574AE3" w:rsidRDefault="00AC7D93" w:rsidP="00116207">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5924E602" w14:textId="77777777" w:rsidR="00AC7D93" w:rsidRPr="00574AE3" w:rsidRDefault="00AC7D93" w:rsidP="00116207">
            <w:pPr>
              <w:rPr>
                <w:szCs w:val="20"/>
              </w:rPr>
            </w:pPr>
            <w:r w:rsidRPr="00574AE3">
              <w:rPr>
                <w:szCs w:val="20"/>
              </w:rPr>
              <w:t>Kan endast vara OK, INFO eller ERROR</w:t>
            </w:r>
          </w:p>
        </w:tc>
        <w:tc>
          <w:tcPr>
            <w:tcW w:w="1560" w:type="dxa"/>
          </w:tcPr>
          <w:p w14:paraId="7798BE4E" w14:textId="77777777" w:rsidR="00AC7D93" w:rsidRPr="00574AE3" w:rsidRDefault="00AC7D93" w:rsidP="00116207">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AC7D93" w:rsidRPr="00574AE3" w14:paraId="48510E7C" w14:textId="77777777" w:rsidTr="00116207">
        <w:tc>
          <w:tcPr>
            <w:tcW w:w="2660" w:type="dxa"/>
          </w:tcPr>
          <w:p w14:paraId="06FA2583" w14:textId="77777777" w:rsidR="00AC7D93" w:rsidRPr="00574AE3" w:rsidRDefault="00AC7D93" w:rsidP="00116207">
            <w:pPr>
              <w:pStyle w:val="TableParagraph"/>
              <w:spacing w:line="229" w:lineRule="exact"/>
              <w:ind w:left="102"/>
              <w:rPr>
                <w:rFonts w:ascii="Georgia" w:hAnsi="Georgia" w:cs="Arial"/>
                <w:sz w:val="20"/>
                <w:szCs w:val="20"/>
              </w:rPr>
            </w:pPr>
            <w:r w:rsidRPr="00574AE3">
              <w:rPr>
                <w:rFonts w:ascii="Georgia" w:hAnsi="Georgia" w:cs="Arial"/>
                <w:sz w:val="20"/>
                <w:szCs w:val="20"/>
              </w:rPr>
              <w:t>../errorCode</w:t>
            </w:r>
          </w:p>
        </w:tc>
        <w:tc>
          <w:tcPr>
            <w:tcW w:w="1417" w:type="dxa"/>
          </w:tcPr>
          <w:p w14:paraId="457DC4CB" w14:textId="77777777" w:rsidR="00AC7D93" w:rsidRPr="00574AE3" w:rsidRDefault="00AC7D93" w:rsidP="00116207">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04F36E0D" w14:textId="77777777" w:rsidR="00AC7D93" w:rsidRPr="00574AE3" w:rsidRDefault="00AC7D93" w:rsidP="00116207">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9D19515" w14:textId="77777777" w:rsidR="00AC7D93" w:rsidRPr="00574AE3" w:rsidRDefault="00AC7D93" w:rsidP="00116207">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AC7D93" w:rsidRPr="00574AE3" w14:paraId="0E006AA2" w14:textId="77777777" w:rsidTr="00116207">
        <w:tc>
          <w:tcPr>
            <w:tcW w:w="2660" w:type="dxa"/>
          </w:tcPr>
          <w:p w14:paraId="68A58C4D" w14:textId="77777777" w:rsidR="00AC7D93" w:rsidRPr="00574AE3" w:rsidRDefault="00AC7D93" w:rsidP="00116207">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2045D56" w14:textId="77777777" w:rsidR="00AC7D93" w:rsidRPr="00574AE3" w:rsidRDefault="00AC7D93" w:rsidP="00116207">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6C7D6D47" w14:textId="77777777" w:rsidR="00AC7D93" w:rsidRPr="00574AE3" w:rsidRDefault="00AC7D93" w:rsidP="00116207">
            <w:pPr>
              <w:rPr>
                <w:szCs w:val="20"/>
              </w:rPr>
            </w:pPr>
            <w:r w:rsidRPr="00574AE3">
              <w:rPr>
                <w:szCs w:val="20"/>
              </w:rPr>
              <w:t>Inga subkoder är specificerade.</w:t>
            </w:r>
          </w:p>
        </w:tc>
        <w:tc>
          <w:tcPr>
            <w:tcW w:w="1560" w:type="dxa"/>
          </w:tcPr>
          <w:p w14:paraId="22D6301C" w14:textId="77777777" w:rsidR="00AC7D93" w:rsidRPr="00574AE3" w:rsidRDefault="00AC7D93" w:rsidP="00116207">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AC7D93" w:rsidRPr="00574AE3" w14:paraId="1F3E557D" w14:textId="77777777" w:rsidTr="00116207">
        <w:tc>
          <w:tcPr>
            <w:tcW w:w="2660" w:type="dxa"/>
          </w:tcPr>
          <w:p w14:paraId="41076EC4" w14:textId="77777777" w:rsidR="00AC7D93" w:rsidRPr="00574AE3" w:rsidRDefault="00AC7D93" w:rsidP="00116207">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55312B98" w14:textId="77777777" w:rsidR="00AC7D93" w:rsidRPr="00574AE3" w:rsidRDefault="00AC7D93" w:rsidP="00116207">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A62509E" w14:textId="77777777" w:rsidR="00AC7D93" w:rsidRPr="00574AE3" w:rsidRDefault="00AC7D93" w:rsidP="00116207">
            <w:pPr>
              <w:rPr>
                <w:szCs w:val="20"/>
              </w:rPr>
            </w:pPr>
            <w:r w:rsidRPr="00574AE3">
              <w:rPr>
                <w:szCs w:val="20"/>
              </w:rPr>
              <w:t>En UUID som kan användas vid felanmälan för att användas vid felsökning av producent.</w:t>
            </w:r>
          </w:p>
        </w:tc>
        <w:tc>
          <w:tcPr>
            <w:tcW w:w="1560" w:type="dxa"/>
          </w:tcPr>
          <w:p w14:paraId="08BB948B" w14:textId="77777777" w:rsidR="00AC7D93" w:rsidRPr="00574AE3" w:rsidRDefault="00AC7D93" w:rsidP="00116207">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AC7D93" w:rsidRPr="00574AE3" w14:paraId="50CC57A4" w14:textId="77777777" w:rsidTr="00116207">
        <w:tc>
          <w:tcPr>
            <w:tcW w:w="2660" w:type="dxa"/>
          </w:tcPr>
          <w:p w14:paraId="356270B5" w14:textId="77777777" w:rsidR="00AC7D93" w:rsidRPr="00574AE3" w:rsidRDefault="00AC7D93" w:rsidP="00116207">
            <w:pPr>
              <w:pStyle w:val="TableParagraph"/>
              <w:spacing w:line="229" w:lineRule="exact"/>
              <w:ind w:left="102"/>
              <w:rPr>
                <w:rFonts w:ascii="Georgia" w:hAnsi="Georgia" w:cs="Arial"/>
                <w:sz w:val="20"/>
                <w:szCs w:val="20"/>
              </w:rPr>
            </w:pPr>
            <w:r w:rsidRPr="00574AE3">
              <w:rPr>
                <w:rFonts w:ascii="Georgia" w:hAnsi="Georgia" w:cs="Arial"/>
                <w:sz w:val="20"/>
                <w:szCs w:val="20"/>
              </w:rPr>
              <w:lastRenderedPageBreak/>
              <w:t>../message</w:t>
            </w:r>
          </w:p>
        </w:tc>
        <w:tc>
          <w:tcPr>
            <w:tcW w:w="1417" w:type="dxa"/>
          </w:tcPr>
          <w:p w14:paraId="1C8A907F" w14:textId="77777777" w:rsidR="00AC7D93" w:rsidRPr="00574AE3" w:rsidRDefault="00AC7D93" w:rsidP="00116207">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0AD60938" w14:textId="77777777" w:rsidR="00AC7D93" w:rsidRPr="00574AE3" w:rsidRDefault="00AC7D93" w:rsidP="00116207">
            <w:pPr>
              <w:rPr>
                <w:szCs w:val="20"/>
              </w:rPr>
            </w:pPr>
            <w:r w:rsidRPr="00574AE3">
              <w:rPr>
                <w:szCs w:val="20"/>
              </w:rPr>
              <w:t>En beskrivande text som kan visas för användaren.</w:t>
            </w:r>
          </w:p>
        </w:tc>
        <w:tc>
          <w:tcPr>
            <w:tcW w:w="1560" w:type="dxa"/>
          </w:tcPr>
          <w:p w14:paraId="502C5BD8" w14:textId="77777777" w:rsidR="00AC7D93" w:rsidRPr="00574AE3" w:rsidRDefault="00AC7D93" w:rsidP="00116207">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4A4B172D" w14:textId="77777777" w:rsidR="00AC7D93" w:rsidRPr="00574AE3" w:rsidRDefault="00AC7D93" w:rsidP="00AC7D93">
      <w:pPr>
        <w:pStyle w:val="Brdtext"/>
      </w:pPr>
    </w:p>
    <w:p w14:paraId="3DC50911" w14:textId="77777777" w:rsidR="00AC7D93" w:rsidRPr="00574AE3" w:rsidRDefault="00AC7D93" w:rsidP="00AC7D93">
      <w:pPr>
        <w:pStyle w:val="Rubrik3"/>
      </w:pPr>
      <w:bookmarkStart w:id="222" w:name="_Toc56009711"/>
      <w:bookmarkStart w:id="223" w:name="_Toc126307676"/>
      <w:r w:rsidRPr="00574AE3">
        <w:t>Övriga regler</w:t>
      </w:r>
      <w:bookmarkEnd w:id="222"/>
      <w:bookmarkEnd w:id="223"/>
    </w:p>
    <w:p w14:paraId="4AF9A459" w14:textId="77777777" w:rsidR="00AC7D93" w:rsidRDefault="00AC7D93" w:rsidP="00AC7D93"/>
    <w:tbl>
      <w:tblPr>
        <w:tblStyle w:val="Tabellrutnt"/>
        <w:tblW w:w="0" w:type="auto"/>
        <w:tblLook w:val="04A0" w:firstRow="1" w:lastRow="0" w:firstColumn="1" w:lastColumn="0" w:noHBand="0" w:noVBand="1"/>
      </w:tblPr>
      <w:tblGrid>
        <w:gridCol w:w="959"/>
        <w:gridCol w:w="2968"/>
        <w:gridCol w:w="4314"/>
        <w:gridCol w:w="2441"/>
      </w:tblGrid>
      <w:tr w:rsidR="00AC7D93" w14:paraId="3540F509" w14:textId="77777777" w:rsidTr="00116207">
        <w:tc>
          <w:tcPr>
            <w:tcW w:w="959" w:type="dxa"/>
          </w:tcPr>
          <w:p w14:paraId="6622B5A2" w14:textId="77777777" w:rsidR="00AC7D93" w:rsidRPr="00400099" w:rsidRDefault="00AC7D93" w:rsidP="00116207">
            <w:pPr>
              <w:rPr>
                <w:b/>
              </w:rPr>
            </w:pPr>
            <w:r w:rsidRPr="00400099">
              <w:rPr>
                <w:b/>
              </w:rPr>
              <w:t>Namn</w:t>
            </w:r>
          </w:p>
        </w:tc>
        <w:tc>
          <w:tcPr>
            <w:tcW w:w="2968" w:type="dxa"/>
          </w:tcPr>
          <w:p w14:paraId="5C9EF6BE" w14:textId="77777777" w:rsidR="00AC7D93" w:rsidRPr="00400099" w:rsidRDefault="00AC7D93" w:rsidP="00116207">
            <w:pPr>
              <w:rPr>
                <w:b/>
              </w:rPr>
            </w:pPr>
            <w:r>
              <w:rPr>
                <w:b/>
              </w:rPr>
              <w:t>Regel</w:t>
            </w:r>
          </w:p>
        </w:tc>
        <w:tc>
          <w:tcPr>
            <w:tcW w:w="4314" w:type="dxa"/>
          </w:tcPr>
          <w:p w14:paraId="596CD0A1" w14:textId="77777777" w:rsidR="00AC7D93" w:rsidRPr="00400099" w:rsidRDefault="00AC7D93" w:rsidP="00116207">
            <w:pPr>
              <w:rPr>
                <w:b/>
              </w:rPr>
            </w:pPr>
            <w:r>
              <w:rPr>
                <w:b/>
              </w:rPr>
              <w:t>Element</w:t>
            </w:r>
          </w:p>
        </w:tc>
        <w:tc>
          <w:tcPr>
            <w:tcW w:w="2441" w:type="dxa"/>
          </w:tcPr>
          <w:p w14:paraId="3E8CA920" w14:textId="77777777" w:rsidR="00AC7D93" w:rsidRPr="00400099" w:rsidRDefault="00AC7D93" w:rsidP="00116207">
            <w:pPr>
              <w:rPr>
                <w:b/>
              </w:rPr>
            </w:pPr>
            <w:r>
              <w:rPr>
                <w:b/>
              </w:rPr>
              <w:t>Ändamål</w:t>
            </w:r>
          </w:p>
        </w:tc>
      </w:tr>
      <w:tr w:rsidR="00AC7D93" w14:paraId="7A5211B0" w14:textId="77777777" w:rsidTr="00116207">
        <w:tc>
          <w:tcPr>
            <w:tcW w:w="959" w:type="dxa"/>
          </w:tcPr>
          <w:p w14:paraId="18052DE4" w14:textId="77777777" w:rsidR="00AC7D93" w:rsidRPr="007279BD" w:rsidRDefault="00AC7D93" w:rsidP="00116207">
            <w:r w:rsidRPr="007279BD">
              <w:t>R</w:t>
            </w:r>
            <w:r>
              <w:t xml:space="preserve">egel </w:t>
            </w:r>
            <w:r w:rsidRPr="007279BD">
              <w:t>1</w:t>
            </w:r>
          </w:p>
        </w:tc>
        <w:tc>
          <w:tcPr>
            <w:tcW w:w="2968" w:type="dxa"/>
          </w:tcPr>
          <w:p w14:paraId="19BE5295" w14:textId="77777777" w:rsidR="00AC7D93" w:rsidRPr="007279BD" w:rsidRDefault="00AC7D93" w:rsidP="00116207">
            <w:pPr>
              <w:spacing w:line="229" w:lineRule="exact"/>
              <w:ind w:left="102"/>
              <w:rPr>
                <w:szCs w:val="20"/>
              </w:rPr>
            </w:pPr>
            <w:r w:rsidRPr="007279BD">
              <w:t>Krävs för spärrhantering, åtkomstkontroll samt loggning enligt PDL. Om HSA-id för vårdenhet och vårdgivare inte kan lämnas kommer elementet inte visas upp av konsumenter inom sammanhållen journalföring</w:t>
            </w:r>
          </w:p>
        </w:tc>
        <w:tc>
          <w:tcPr>
            <w:tcW w:w="4314" w:type="dxa"/>
          </w:tcPr>
          <w:p w14:paraId="3572CDEF" w14:textId="77777777" w:rsidR="00AC7D93" w:rsidRPr="007279BD" w:rsidRDefault="00AC7D93" w:rsidP="00116207">
            <w:pPr>
              <w:rPr>
                <w:spacing w:val="-1"/>
                <w:szCs w:val="20"/>
              </w:rPr>
            </w:pPr>
            <w:r w:rsidRPr="007279BD">
              <w:rPr>
                <w:szCs w:val="20"/>
              </w:rPr>
              <w:t>../../../healthcareProfessional</w:t>
            </w:r>
            <w:r w:rsidRPr="007279BD">
              <w:rPr>
                <w:spacing w:val="-1"/>
                <w:szCs w:val="20"/>
              </w:rPr>
              <w:t>CareGiverHSAId</w:t>
            </w:r>
          </w:p>
          <w:p w14:paraId="10531F52" w14:textId="77777777" w:rsidR="00AC7D93" w:rsidRPr="007279BD" w:rsidRDefault="00AC7D93" w:rsidP="00116207">
            <w:r w:rsidRPr="007279BD">
              <w:rPr>
                <w:szCs w:val="20"/>
              </w:rPr>
              <w:t>../../../healthcareProfessional</w:t>
            </w:r>
            <w:r w:rsidRPr="007279BD">
              <w:rPr>
                <w:spacing w:val="-1"/>
                <w:szCs w:val="20"/>
              </w:rPr>
              <w:t>CareUnitHSAId</w:t>
            </w:r>
          </w:p>
        </w:tc>
        <w:tc>
          <w:tcPr>
            <w:tcW w:w="2441" w:type="dxa"/>
          </w:tcPr>
          <w:p w14:paraId="5FE549EE" w14:textId="77777777" w:rsidR="00AC7D93" w:rsidRPr="007279BD" w:rsidRDefault="00AC7D93" w:rsidP="00116207">
            <w:r w:rsidRPr="007279BD">
              <w:t>Sammanhållen journalföring</w:t>
            </w:r>
          </w:p>
        </w:tc>
      </w:tr>
      <w:tr w:rsidR="00AC7D93" w14:paraId="6CCF0337" w14:textId="77777777" w:rsidTr="00116207">
        <w:tc>
          <w:tcPr>
            <w:tcW w:w="959" w:type="dxa"/>
          </w:tcPr>
          <w:p w14:paraId="397D9229" w14:textId="77777777" w:rsidR="00AC7D93" w:rsidRPr="007279BD" w:rsidRDefault="00AC7D93" w:rsidP="00116207">
            <w:bookmarkStart w:id="224" w:name="_Hlk27741868"/>
            <w:r w:rsidRPr="007279BD">
              <w:t>R</w:t>
            </w:r>
            <w:r>
              <w:t xml:space="preserve">egel </w:t>
            </w:r>
            <w:r w:rsidRPr="007279BD">
              <w:t>2</w:t>
            </w:r>
          </w:p>
        </w:tc>
        <w:tc>
          <w:tcPr>
            <w:tcW w:w="2968" w:type="dxa"/>
          </w:tcPr>
          <w:p w14:paraId="215D073D" w14:textId="35DC87A4" w:rsidR="00AC7D93" w:rsidRPr="007279BD" w:rsidRDefault="00F5756F" w:rsidP="00116207">
            <w:pPr>
              <w:spacing w:line="229" w:lineRule="exact"/>
              <w:ind w:left="102"/>
            </w:pPr>
            <w:r w:rsidRPr="00F5756F">
              <w:t>Då attributet endast avser Personlig ADL ska endast följande och max ett av vardera av följande värden användas: "personlig hygien", "på/avklädning", "förflyttning", "toalettbesök" och "födointag".</w:t>
            </w:r>
          </w:p>
        </w:tc>
        <w:tc>
          <w:tcPr>
            <w:tcW w:w="4314" w:type="dxa"/>
          </w:tcPr>
          <w:p w14:paraId="08EB688F" w14:textId="77777777" w:rsidR="00AC7D93" w:rsidRPr="007279BD" w:rsidRDefault="00AC7D93" w:rsidP="00116207">
            <w:pPr>
              <w:rPr>
                <w:szCs w:val="20"/>
              </w:rPr>
            </w:pPr>
            <w:r w:rsidRPr="007279BD">
              <w:rPr>
                <w:szCs w:val="20"/>
              </w:rPr>
              <w:t>../../../typeOfAssessment</w:t>
            </w:r>
          </w:p>
        </w:tc>
        <w:tc>
          <w:tcPr>
            <w:tcW w:w="2441" w:type="dxa"/>
          </w:tcPr>
          <w:p w14:paraId="4A16EEAB" w14:textId="516DD51F" w:rsidR="00AC7D93" w:rsidRPr="007279BD" w:rsidRDefault="00F5756F" w:rsidP="00116207">
            <w:r w:rsidRPr="00F5756F">
              <w:t>Följsamhet till den delen av ADL taxonomin som rör de personliga aktiviteterna [R18].</w:t>
            </w:r>
          </w:p>
        </w:tc>
      </w:tr>
      <w:bookmarkEnd w:id="224"/>
    </w:tbl>
    <w:p w14:paraId="5CBB40CD" w14:textId="77777777" w:rsidR="00AC7D93" w:rsidRPr="00574AE3" w:rsidRDefault="00AC7D93" w:rsidP="00AC7D93"/>
    <w:p w14:paraId="16B1E100" w14:textId="77777777" w:rsidR="00AC7D93" w:rsidRPr="00574AE3" w:rsidRDefault="00AC7D93" w:rsidP="00AC7D93">
      <w:pPr>
        <w:rPr>
          <w:color w:val="4F81BD" w:themeColor="accent1"/>
        </w:rPr>
      </w:pPr>
    </w:p>
    <w:p w14:paraId="41117F63" w14:textId="77777777" w:rsidR="00AC7D93" w:rsidRPr="00574AE3" w:rsidRDefault="00AC7D93" w:rsidP="00AC7D93">
      <w:pPr>
        <w:pStyle w:val="Rubrik4"/>
      </w:pPr>
      <w:r w:rsidRPr="00574AE3">
        <w:t>Icke funktionella krav</w:t>
      </w:r>
    </w:p>
    <w:p w14:paraId="5750D041" w14:textId="77777777" w:rsidR="00AC7D93" w:rsidRPr="00574AE3" w:rsidRDefault="00AC7D93" w:rsidP="00AC7D93">
      <w:r w:rsidRPr="00574AE3">
        <w:t>Inga övriga icke funktionella krav.</w:t>
      </w:r>
    </w:p>
    <w:p w14:paraId="52523EE7" w14:textId="77777777" w:rsidR="00AC7D93" w:rsidRPr="00574AE3" w:rsidRDefault="00AC7D93" w:rsidP="00AC7D93">
      <w:pPr>
        <w:pStyle w:val="Rubrik5"/>
      </w:pPr>
      <w:r w:rsidRPr="00574AE3">
        <w:t>SLA-krav</w:t>
      </w:r>
    </w:p>
    <w:p w14:paraId="38441656" w14:textId="77777777" w:rsidR="00AC7D93" w:rsidRDefault="00AC7D93" w:rsidP="00AC7D93">
      <w:pPr>
        <w:rPr>
          <w:rFonts w:eastAsia="Times New Roman"/>
          <w:bCs/>
          <w:sz w:val="30"/>
          <w:szCs w:val="28"/>
        </w:rPr>
      </w:pPr>
      <w:r w:rsidRPr="00574AE3">
        <w:t>Inga avvikande SLA-krav.</w:t>
      </w:r>
      <w:r>
        <w:rPr>
          <w:rFonts w:eastAsia="Times New Roman"/>
          <w:bCs/>
          <w:sz w:val="30"/>
          <w:szCs w:val="28"/>
        </w:rPr>
        <w:t xml:space="preserve"> </w:t>
      </w:r>
    </w:p>
    <w:p w14:paraId="2719A2BB" w14:textId="77777777" w:rsidR="00AC7D93" w:rsidRPr="001E5949" w:rsidRDefault="00AC7D93" w:rsidP="00AC7D93">
      <w:pPr>
        <w:rPr>
          <w:rFonts w:eastAsia="Times New Roman"/>
          <w:bCs/>
          <w:sz w:val="30"/>
          <w:szCs w:val="28"/>
        </w:rPr>
      </w:pPr>
    </w:p>
    <w:p w14:paraId="62CD9A61" w14:textId="77777777" w:rsidR="00AC7D93" w:rsidRDefault="00AC7D93" w:rsidP="005055A8"/>
    <w:sectPr w:rsidR="00AC7D93" w:rsidSect="000A531A">
      <w:headerReference w:type="default" r:id="rId44"/>
      <w:footerReference w:type="default" r:id="rId45"/>
      <w:headerReference w:type="first" r:id="rId46"/>
      <w:footerReference w:type="first" r:id="rId47"/>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CDEB9" w14:textId="77777777" w:rsidR="00C667D0" w:rsidRDefault="00C667D0" w:rsidP="00C72B17">
      <w:pPr>
        <w:spacing w:line="240" w:lineRule="auto"/>
      </w:pPr>
      <w:r>
        <w:separator/>
      </w:r>
    </w:p>
  </w:endnote>
  <w:endnote w:type="continuationSeparator" w:id="0">
    <w:p w14:paraId="174F36FD" w14:textId="77777777" w:rsidR="00C667D0" w:rsidRDefault="00C667D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ヒラギノ角ゴ Pro W3">
    <w:altName w:val="Yu Gothic"/>
    <w:charset w:val="80"/>
    <w:family w:val="auto"/>
    <w:pitch w:val="variable"/>
    <w:sig w:usb0="E00002FF" w:usb1="7AC7FFFF" w:usb2="00000012" w:usb3="00000000" w:csb0="0002000D" w:csb1="00000000"/>
  </w:font>
  <w:font w:name="Lucida Grande">
    <w:altName w:val="Segoe UI"/>
    <w:charset w:val="00"/>
    <w:family w:val="auto"/>
    <w:pitch w:val="variable"/>
    <w:sig w:usb0="E1000AEF" w:usb1="5000A1FF" w:usb2="00000000" w:usb3="00000000" w:csb0="000001BF"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48801" w14:textId="77777777" w:rsidR="00B22956" w:rsidRDefault="00B22956"/>
  <w:p w14:paraId="1FC233E8" w14:textId="77777777" w:rsidR="00B22956" w:rsidRDefault="00B22956"/>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B22956" w:rsidRPr="004A7C1C" w14:paraId="3C5A492F" w14:textId="77777777" w:rsidTr="00095A0D">
      <w:trPr>
        <w:trHeight w:val="629"/>
      </w:trPr>
      <w:tc>
        <w:tcPr>
          <w:tcW w:w="1559" w:type="dxa"/>
        </w:tcPr>
        <w:p w14:paraId="784DFED4" w14:textId="77777777" w:rsidR="00B22956" w:rsidRPr="001304B6" w:rsidRDefault="00B2295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B22956" w:rsidRPr="001304B6" w:rsidRDefault="00B2295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B22956" w:rsidRPr="001304B6" w:rsidRDefault="00B2295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B22956" w:rsidRPr="001304B6" w:rsidRDefault="00B2295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B22956" w:rsidRPr="005E228F" w:rsidRDefault="00B22956" w:rsidP="00095A0D">
          <w:pPr>
            <w:pStyle w:val="Sidfot"/>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B22956" w:rsidRPr="005E228F" w:rsidRDefault="00B22956" w:rsidP="00095A0D">
          <w:pPr>
            <w:pStyle w:val="Sidfot"/>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B22956" w:rsidRPr="0091623E" w:rsidRDefault="00B22956" w:rsidP="00095A0D">
          <w:pPr>
            <w:pStyle w:val="Sidfot"/>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B22956" w:rsidRPr="001304B6" w:rsidRDefault="00B2295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B22956" w:rsidRPr="001304B6" w:rsidRDefault="00B2295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B22956" w:rsidRPr="004A7C1C" w:rsidRDefault="00B22956" w:rsidP="001304B6">
          <w:pPr>
            <w:pStyle w:val="Sidfot"/>
          </w:pPr>
        </w:p>
      </w:tc>
      <w:tc>
        <w:tcPr>
          <w:tcW w:w="709" w:type="dxa"/>
        </w:tcPr>
        <w:p w14:paraId="6E332D35" w14:textId="7DEAE413" w:rsidR="00B22956" w:rsidRPr="004A7C1C" w:rsidRDefault="00B22956"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Pr>
              <w:rStyle w:val="Sidnummer"/>
              <w:noProof/>
            </w:rPr>
            <w:t>13</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Pr>
              <w:rStyle w:val="Sidnummer"/>
              <w:noProof/>
            </w:rPr>
            <w:t>95</w:t>
          </w:r>
          <w:r w:rsidRPr="004A7C1C">
            <w:rPr>
              <w:rStyle w:val="Sidnummer"/>
            </w:rPr>
            <w:fldChar w:fldCharType="end"/>
          </w:r>
        </w:p>
      </w:tc>
    </w:tr>
  </w:tbl>
  <w:p w14:paraId="6EB65E86" w14:textId="77777777" w:rsidR="00B22956" w:rsidRDefault="00B22956" w:rsidP="001304B6">
    <w:pPr>
      <w:pStyle w:val="Sidfot"/>
      <w:ind w:left="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91F8" w14:textId="77777777" w:rsidR="00B22956" w:rsidRDefault="00B22956">
    <w:pPr>
      <w:pStyle w:val="Sidfot"/>
    </w:pPr>
  </w:p>
  <w:p w14:paraId="36E0CB75" w14:textId="77777777" w:rsidR="00B22956" w:rsidRDefault="00B22956">
    <w:pPr>
      <w:pStyle w:val="Sidfot"/>
    </w:pPr>
  </w:p>
  <w:p w14:paraId="68EA24B6" w14:textId="77777777" w:rsidR="00B22956" w:rsidRDefault="00B22956">
    <w:pPr>
      <w:pStyle w:val="Sidfot"/>
    </w:pPr>
  </w:p>
  <w:p w14:paraId="798F58D1" w14:textId="77777777" w:rsidR="00B22956" w:rsidRDefault="00B22956">
    <w:pPr>
      <w:pStyle w:val="Sidfot"/>
    </w:pPr>
  </w:p>
  <w:p w14:paraId="0B4F500D" w14:textId="77777777" w:rsidR="00B22956" w:rsidRDefault="00B22956">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ADE81" w14:textId="77777777" w:rsidR="00C667D0" w:rsidRDefault="00C667D0" w:rsidP="00C72B17">
      <w:pPr>
        <w:spacing w:line="240" w:lineRule="auto"/>
      </w:pPr>
      <w:r>
        <w:separator/>
      </w:r>
    </w:p>
  </w:footnote>
  <w:footnote w:type="continuationSeparator" w:id="0">
    <w:p w14:paraId="5E17C3C1" w14:textId="77777777" w:rsidR="00C667D0" w:rsidRDefault="00C667D0" w:rsidP="00C72B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D9D9" w14:textId="77777777" w:rsidR="00B22956" w:rsidRDefault="00B22956"/>
  <w:p w14:paraId="69BC34DE" w14:textId="77777777" w:rsidR="00B22956" w:rsidRDefault="00B22956"/>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B22956" w:rsidRPr="00333716" w14:paraId="38E1EC6E" w14:textId="77777777" w:rsidTr="000A531A">
      <w:trPr>
        <w:trHeight w:hRule="exact" w:val="539"/>
      </w:trPr>
      <w:tc>
        <w:tcPr>
          <w:tcW w:w="3168" w:type="dxa"/>
          <w:tcBorders>
            <w:top w:val="nil"/>
            <w:bottom w:val="nil"/>
          </w:tcBorders>
        </w:tcPr>
        <w:p w14:paraId="74451D16" w14:textId="77777777" w:rsidR="00B22956" w:rsidRPr="00095A0D" w:rsidRDefault="00B22956" w:rsidP="00095A0D">
          <w:pPr>
            <w:pStyle w:val="Sidfot"/>
            <w:rPr>
              <w:rFonts w:ascii="Arial" w:eastAsia="Times New Roman" w:hAnsi="Arial"/>
              <w:color w:val="00A9A7"/>
              <w:sz w:val="14"/>
              <w:szCs w:val="24"/>
              <w:lang w:eastAsia="en-GB"/>
            </w:rPr>
          </w:pPr>
          <w:bookmarkStart w:id="225" w:name="LDnr1"/>
          <w:bookmarkEnd w:id="225"/>
        </w:p>
        <w:p w14:paraId="1A79B92D" w14:textId="77777777" w:rsidR="00B22956" w:rsidRPr="00095A0D" w:rsidRDefault="00B22956"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B22956" w:rsidRPr="00313078" w:rsidRDefault="00B22956"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649FB5AB" w:rsidR="00B22956" w:rsidRDefault="00B22956"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2.1.1</w:t>
          </w:r>
          <w:r w:rsidR="00471413">
            <w:rPr>
              <w:rFonts w:ascii="Arial" w:eastAsia="Times New Roman" w:hAnsi="Arial"/>
              <w:color w:val="008000"/>
              <w:sz w:val="14"/>
              <w:szCs w:val="24"/>
              <w:lang w:eastAsia="en-GB"/>
            </w:rPr>
            <w:t>8</w:t>
          </w:r>
          <w:r w:rsidRPr="007D7250">
            <w:rPr>
              <w:rFonts w:ascii="Arial" w:eastAsia="Times New Roman" w:hAnsi="Arial"/>
              <w:color w:val="008000"/>
              <w:sz w:val="14"/>
              <w:szCs w:val="24"/>
              <w:lang w:eastAsia="en-GB"/>
            </w:rPr>
            <w:fldChar w:fldCharType="end"/>
          </w:r>
        </w:p>
        <w:p w14:paraId="361CB3A2" w14:textId="77777777" w:rsidR="00B22956" w:rsidRPr="00095A0D" w:rsidRDefault="00B22956"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B22956" w:rsidRDefault="00B22956"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B22956" w:rsidRPr="00095A0D" w:rsidRDefault="00B22956"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B22956" w:rsidRPr="00095A0D" w:rsidRDefault="00B22956"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56693FA8" w:rsidR="00B22956" w:rsidRPr="000A531A" w:rsidRDefault="00B22956"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520E50">
            <w:rPr>
              <w:rFonts w:ascii="Arial" w:eastAsia="Times New Roman" w:hAnsi="Arial"/>
              <w:noProof/>
              <w:color w:val="00A9A7"/>
              <w:sz w:val="14"/>
              <w:szCs w:val="24"/>
              <w:lang w:eastAsia="en-GB"/>
            </w:rPr>
            <w:t xml:space="preserve">2023-02-03 </w:t>
          </w:r>
          <w:r>
            <w:rPr>
              <w:rFonts w:ascii="Arial" w:eastAsia="Times New Roman" w:hAnsi="Arial"/>
              <w:color w:val="00A9A7"/>
              <w:sz w:val="14"/>
              <w:szCs w:val="24"/>
              <w:lang w:eastAsia="en-GB"/>
            </w:rPr>
            <w:fldChar w:fldCharType="end"/>
          </w:r>
        </w:p>
      </w:tc>
    </w:tr>
    <w:tr w:rsidR="00B22956"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B22956" w:rsidRPr="00095A0D" w:rsidRDefault="00B22956"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5909257D" w:rsidR="00B22956" w:rsidRDefault="00B22956" w:rsidP="00095A0D">
          <w:pPr>
            <w:pStyle w:val="Sidfot"/>
            <w:rPr>
              <w:rFonts w:ascii="Arial" w:eastAsia="Times New Roman" w:hAnsi="Arial"/>
              <w:color w:val="00A9A7"/>
              <w:sz w:val="14"/>
              <w:szCs w:val="24"/>
              <w:lang w:eastAsia="en-GB"/>
            </w:rPr>
          </w:pPr>
        </w:p>
        <w:p w14:paraId="624473E2" w14:textId="77777777" w:rsidR="00B22956" w:rsidRPr="00B66E55" w:rsidRDefault="00B22956" w:rsidP="00B66E55">
          <w:pPr>
            <w:rPr>
              <w:lang w:eastAsia="en-GB"/>
            </w:rPr>
          </w:pPr>
        </w:p>
        <w:p w14:paraId="6BCFC8FE" w14:textId="77777777" w:rsidR="00B22956" w:rsidRPr="00B66E55" w:rsidRDefault="00B22956" w:rsidP="00B66E55">
          <w:pPr>
            <w:rPr>
              <w:lang w:eastAsia="en-GB"/>
            </w:rPr>
          </w:pPr>
        </w:p>
        <w:p w14:paraId="4EF01D07" w14:textId="0B5F854C" w:rsidR="00B22956" w:rsidRDefault="00B22956" w:rsidP="00B66E55">
          <w:pPr>
            <w:rPr>
              <w:lang w:eastAsia="en-GB"/>
            </w:rPr>
          </w:pPr>
        </w:p>
        <w:p w14:paraId="6A89689B" w14:textId="77777777" w:rsidR="00B22956" w:rsidRPr="00B66E55" w:rsidRDefault="00B22956" w:rsidP="00B66E55">
          <w:pPr>
            <w:ind w:firstLine="1304"/>
            <w:rPr>
              <w:lang w:eastAsia="en-GB"/>
            </w:rPr>
          </w:pPr>
        </w:p>
      </w:tc>
    </w:tr>
  </w:tbl>
  <w:p w14:paraId="2AC110CF" w14:textId="77777777" w:rsidR="00B22956" w:rsidRDefault="00B22956" w:rsidP="008303EF">
    <w:pPr>
      <w:tabs>
        <w:tab w:val="left" w:pos="6237"/>
      </w:tabs>
    </w:pPr>
    <w:r>
      <w:t xml:space="preserve"> </w:t>
    </w:r>
    <w:bookmarkStart w:id="226" w:name="Dnr1"/>
    <w:bookmarkEnd w:id="226"/>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6985F" w14:textId="77777777" w:rsidR="00B22956" w:rsidRDefault="00B22956" w:rsidP="00D774BC">
    <w:pPr>
      <w:tabs>
        <w:tab w:val="left" w:pos="6237"/>
      </w:tabs>
    </w:pPr>
  </w:p>
  <w:p w14:paraId="51103E17" w14:textId="77777777" w:rsidR="00B22956" w:rsidRDefault="00B22956" w:rsidP="00D774BC">
    <w:pPr>
      <w:tabs>
        <w:tab w:val="left" w:pos="6237"/>
      </w:tabs>
    </w:pPr>
  </w:p>
  <w:p w14:paraId="772AE06E" w14:textId="77777777" w:rsidR="00B22956" w:rsidRDefault="00B22956" w:rsidP="00D774BC">
    <w:pPr>
      <w:tabs>
        <w:tab w:val="left" w:pos="6237"/>
      </w:tabs>
    </w:pPr>
  </w:p>
  <w:p w14:paraId="42F0C144" w14:textId="77777777" w:rsidR="00B22956" w:rsidRDefault="00B22956"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27" w:name="LDnr"/>
    <w:bookmarkEnd w:id="227"/>
    <w:r>
      <w:t xml:space="preserve"> </w:t>
    </w:r>
    <w:bookmarkStart w:id="228" w:name="Dnr"/>
    <w:bookmarkEnd w:id="228"/>
  </w:p>
  <w:tbl>
    <w:tblPr>
      <w:tblW w:w="9180" w:type="dxa"/>
      <w:tblLayout w:type="fixed"/>
      <w:tblLook w:val="04A0" w:firstRow="1" w:lastRow="0" w:firstColumn="1" w:lastColumn="0" w:noHBand="0" w:noVBand="1"/>
    </w:tblPr>
    <w:tblGrid>
      <w:gridCol w:w="956"/>
      <w:gridCol w:w="1199"/>
      <w:gridCol w:w="4049"/>
      <w:gridCol w:w="2976"/>
    </w:tblGrid>
    <w:tr w:rsidR="00B22956" w:rsidRPr="0024387D" w14:paraId="6E3EED84" w14:textId="77777777" w:rsidTr="00364AE6">
      <w:tc>
        <w:tcPr>
          <w:tcW w:w="2155" w:type="dxa"/>
          <w:gridSpan w:val="2"/>
        </w:tcPr>
        <w:p w14:paraId="2933175C" w14:textId="77777777" w:rsidR="00B22956" w:rsidRPr="0024387D" w:rsidRDefault="00B22956" w:rsidP="002A2120">
          <w:pPr>
            <w:pStyle w:val="Sidhuvud"/>
            <w:rPr>
              <w:rFonts w:cs="Georgia"/>
              <w:sz w:val="12"/>
              <w:szCs w:val="12"/>
            </w:rPr>
          </w:pPr>
        </w:p>
      </w:tc>
      <w:tc>
        <w:tcPr>
          <w:tcW w:w="4049" w:type="dxa"/>
        </w:tcPr>
        <w:p w14:paraId="2813ED1B" w14:textId="77777777" w:rsidR="00B22956" w:rsidRPr="0024387D" w:rsidRDefault="00B22956" w:rsidP="00DE4030">
          <w:pPr>
            <w:pStyle w:val="Sidhuvud"/>
            <w:rPr>
              <w:rFonts w:cs="Georgia"/>
              <w:sz w:val="14"/>
              <w:szCs w:val="14"/>
            </w:rPr>
          </w:pPr>
        </w:p>
      </w:tc>
      <w:tc>
        <w:tcPr>
          <w:tcW w:w="2976" w:type="dxa"/>
        </w:tcPr>
        <w:p w14:paraId="1F7BDFA1" w14:textId="77777777" w:rsidR="00B22956" w:rsidRDefault="00B22956" w:rsidP="00DE4030">
          <w:r>
            <w:t xml:space="preserve"> </w:t>
          </w:r>
          <w:bookmarkStart w:id="229" w:name="slask"/>
          <w:bookmarkStart w:id="230" w:name="Addressee"/>
          <w:bookmarkEnd w:id="229"/>
          <w:bookmarkEnd w:id="230"/>
        </w:p>
      </w:tc>
    </w:tr>
    <w:tr w:rsidR="00B22956" w:rsidRPr="00F456CC" w14:paraId="7817C09A" w14:textId="77777777" w:rsidTr="00364AE6">
      <w:tc>
        <w:tcPr>
          <w:tcW w:w="956" w:type="dxa"/>
          <w:tcBorders>
            <w:right w:val="single" w:sz="4" w:space="0" w:color="auto"/>
          </w:tcBorders>
        </w:tcPr>
        <w:p w14:paraId="7F2ACC79" w14:textId="77777777" w:rsidR="00B22956" w:rsidRPr="00F456CC" w:rsidRDefault="00B22956" w:rsidP="00025527">
          <w:pPr>
            <w:pStyle w:val="Sidhuvud"/>
            <w:rPr>
              <w:rFonts w:cs="Georgia"/>
              <w:sz w:val="12"/>
              <w:szCs w:val="12"/>
            </w:rPr>
          </w:pPr>
        </w:p>
      </w:tc>
      <w:tc>
        <w:tcPr>
          <w:tcW w:w="1199" w:type="dxa"/>
          <w:tcBorders>
            <w:left w:val="single" w:sz="4" w:space="0" w:color="auto"/>
          </w:tcBorders>
        </w:tcPr>
        <w:p w14:paraId="27F330F9" w14:textId="77777777" w:rsidR="00B22956" w:rsidRPr="00F456CC" w:rsidRDefault="00B22956" w:rsidP="00DE4030">
          <w:pPr>
            <w:pStyle w:val="Sidhuvud"/>
            <w:rPr>
              <w:rFonts w:cs="Georgia"/>
              <w:sz w:val="12"/>
              <w:szCs w:val="12"/>
            </w:rPr>
          </w:pPr>
        </w:p>
      </w:tc>
      <w:tc>
        <w:tcPr>
          <w:tcW w:w="4049" w:type="dxa"/>
        </w:tcPr>
        <w:p w14:paraId="37AA9367" w14:textId="77777777" w:rsidR="00B22956" w:rsidRPr="002C11AF" w:rsidRDefault="00B22956" w:rsidP="00DE4030">
          <w:pPr>
            <w:pStyle w:val="Sidhuvud"/>
            <w:rPr>
              <w:rFonts w:cs="Georgia"/>
              <w:sz w:val="12"/>
              <w:szCs w:val="12"/>
            </w:rPr>
          </w:pPr>
        </w:p>
      </w:tc>
      <w:tc>
        <w:tcPr>
          <w:tcW w:w="2976" w:type="dxa"/>
        </w:tcPr>
        <w:p w14:paraId="25E5B32E" w14:textId="77777777" w:rsidR="00B22956" w:rsidRPr="002C11AF" w:rsidRDefault="00B22956" w:rsidP="00DE4030">
          <w:pPr>
            <w:pStyle w:val="Sidhuvud"/>
            <w:rPr>
              <w:rFonts w:cs="Georgia"/>
              <w:sz w:val="12"/>
              <w:szCs w:val="12"/>
            </w:rPr>
          </w:pPr>
        </w:p>
      </w:tc>
    </w:tr>
  </w:tbl>
  <w:p w14:paraId="4244CC6E" w14:textId="77777777" w:rsidR="00B22956" w:rsidRPr="003755FD" w:rsidRDefault="00B22956" w:rsidP="008866A6">
    <w:bookmarkStart w:id="231" w:name="Radera2"/>
    <w:bookmarkEnd w:id="23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15:restartNumberingAfterBreak="0">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B3468DA"/>
    <w:multiLevelType w:val="hybridMultilevel"/>
    <w:tmpl w:val="A168C20C"/>
    <w:lvl w:ilvl="0" w:tplc="041D0001">
      <w:start w:val="1"/>
      <w:numFmt w:val="bullet"/>
      <w:lvlText w:val=""/>
      <w:lvlJc w:val="left"/>
      <w:pPr>
        <w:ind w:left="410" w:hanging="360"/>
      </w:pPr>
      <w:rPr>
        <w:rFonts w:ascii="Symbol" w:hAnsi="Symbol" w:hint="default"/>
      </w:rPr>
    </w:lvl>
    <w:lvl w:ilvl="1" w:tplc="041D0003" w:tentative="1">
      <w:start w:val="1"/>
      <w:numFmt w:val="bullet"/>
      <w:lvlText w:val="o"/>
      <w:lvlJc w:val="left"/>
      <w:pPr>
        <w:ind w:left="1130" w:hanging="360"/>
      </w:pPr>
      <w:rPr>
        <w:rFonts w:ascii="Courier New" w:hAnsi="Courier New" w:cs="Courier New" w:hint="default"/>
      </w:rPr>
    </w:lvl>
    <w:lvl w:ilvl="2" w:tplc="041D0005" w:tentative="1">
      <w:start w:val="1"/>
      <w:numFmt w:val="bullet"/>
      <w:lvlText w:val=""/>
      <w:lvlJc w:val="left"/>
      <w:pPr>
        <w:ind w:left="1850" w:hanging="360"/>
      </w:pPr>
      <w:rPr>
        <w:rFonts w:ascii="Wingdings" w:hAnsi="Wingdings" w:hint="default"/>
      </w:rPr>
    </w:lvl>
    <w:lvl w:ilvl="3" w:tplc="041D0001" w:tentative="1">
      <w:start w:val="1"/>
      <w:numFmt w:val="bullet"/>
      <w:lvlText w:val=""/>
      <w:lvlJc w:val="left"/>
      <w:pPr>
        <w:ind w:left="2570" w:hanging="360"/>
      </w:pPr>
      <w:rPr>
        <w:rFonts w:ascii="Symbol" w:hAnsi="Symbol" w:hint="default"/>
      </w:rPr>
    </w:lvl>
    <w:lvl w:ilvl="4" w:tplc="041D0003" w:tentative="1">
      <w:start w:val="1"/>
      <w:numFmt w:val="bullet"/>
      <w:lvlText w:val="o"/>
      <w:lvlJc w:val="left"/>
      <w:pPr>
        <w:ind w:left="3290" w:hanging="360"/>
      </w:pPr>
      <w:rPr>
        <w:rFonts w:ascii="Courier New" w:hAnsi="Courier New" w:cs="Courier New" w:hint="default"/>
      </w:rPr>
    </w:lvl>
    <w:lvl w:ilvl="5" w:tplc="041D0005" w:tentative="1">
      <w:start w:val="1"/>
      <w:numFmt w:val="bullet"/>
      <w:lvlText w:val=""/>
      <w:lvlJc w:val="left"/>
      <w:pPr>
        <w:ind w:left="4010" w:hanging="360"/>
      </w:pPr>
      <w:rPr>
        <w:rFonts w:ascii="Wingdings" w:hAnsi="Wingdings" w:hint="default"/>
      </w:rPr>
    </w:lvl>
    <w:lvl w:ilvl="6" w:tplc="041D0001" w:tentative="1">
      <w:start w:val="1"/>
      <w:numFmt w:val="bullet"/>
      <w:lvlText w:val=""/>
      <w:lvlJc w:val="left"/>
      <w:pPr>
        <w:ind w:left="4730" w:hanging="360"/>
      </w:pPr>
      <w:rPr>
        <w:rFonts w:ascii="Symbol" w:hAnsi="Symbol" w:hint="default"/>
      </w:rPr>
    </w:lvl>
    <w:lvl w:ilvl="7" w:tplc="041D0003" w:tentative="1">
      <w:start w:val="1"/>
      <w:numFmt w:val="bullet"/>
      <w:lvlText w:val="o"/>
      <w:lvlJc w:val="left"/>
      <w:pPr>
        <w:ind w:left="5450" w:hanging="360"/>
      </w:pPr>
      <w:rPr>
        <w:rFonts w:ascii="Courier New" w:hAnsi="Courier New" w:cs="Courier New" w:hint="default"/>
      </w:rPr>
    </w:lvl>
    <w:lvl w:ilvl="8" w:tplc="041D0005" w:tentative="1">
      <w:start w:val="1"/>
      <w:numFmt w:val="bullet"/>
      <w:lvlText w:val=""/>
      <w:lvlJc w:val="left"/>
      <w:pPr>
        <w:ind w:left="6170" w:hanging="360"/>
      </w:pPr>
      <w:rPr>
        <w:rFonts w:ascii="Wingdings" w:hAnsi="Wingdings" w:hint="default"/>
      </w:rPr>
    </w:lvl>
  </w:abstractNum>
  <w:abstractNum w:abstractNumId="5" w15:restartNumberingAfterBreak="0">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15:restartNumberingAfterBreak="0">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3" w15:restartNumberingAfterBreak="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25AB51AF"/>
    <w:multiLevelType w:val="hybridMultilevel"/>
    <w:tmpl w:val="ECD2DDD6"/>
    <w:lvl w:ilvl="0" w:tplc="041D0001">
      <w:start w:val="1"/>
      <w:numFmt w:val="bullet"/>
      <w:lvlText w:val=""/>
      <w:lvlJc w:val="left"/>
      <w:pPr>
        <w:ind w:left="388" w:hanging="360"/>
      </w:pPr>
      <w:rPr>
        <w:rFonts w:ascii="Symbol" w:hAnsi="Symbo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5" w15:restartNumberingAfterBreak="0">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6" w15:restartNumberingAfterBreak="0">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9" w15:restartNumberingAfterBreak="0">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15:restartNumberingAfterBreak="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3F6A7DAB"/>
    <w:multiLevelType w:val="multilevel"/>
    <w:tmpl w:val="C0AE58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15:restartNumberingAfterBreak="0">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15:restartNumberingAfterBreak="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15:restartNumberingAfterBreak="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15:restartNumberingAfterBreak="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79C001E"/>
    <w:multiLevelType w:val="hybridMultilevel"/>
    <w:tmpl w:val="51382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6"/>
  </w:num>
  <w:num w:numId="5">
    <w:abstractNumId w:val="28"/>
  </w:num>
  <w:num w:numId="6">
    <w:abstractNumId w:val="20"/>
  </w:num>
  <w:num w:numId="7">
    <w:abstractNumId w:val="30"/>
  </w:num>
  <w:num w:numId="8">
    <w:abstractNumId w:val="31"/>
  </w:num>
  <w:num w:numId="9">
    <w:abstractNumId w:val="23"/>
  </w:num>
  <w:num w:numId="10">
    <w:abstractNumId w:val="21"/>
  </w:num>
  <w:num w:numId="11">
    <w:abstractNumId w:val="16"/>
  </w:num>
  <w:num w:numId="12">
    <w:abstractNumId w:val="32"/>
  </w:num>
  <w:num w:numId="13">
    <w:abstractNumId w:val="19"/>
  </w:num>
  <w:num w:numId="14">
    <w:abstractNumId w:val="3"/>
  </w:num>
  <w:num w:numId="15">
    <w:abstractNumId w:val="26"/>
  </w:num>
  <w:num w:numId="16">
    <w:abstractNumId w:val="29"/>
  </w:num>
  <w:num w:numId="17">
    <w:abstractNumId w:val="35"/>
  </w:num>
  <w:num w:numId="18">
    <w:abstractNumId w:val="27"/>
  </w:num>
  <w:num w:numId="19">
    <w:abstractNumId w:val="5"/>
  </w:num>
  <w:num w:numId="20">
    <w:abstractNumId w:val="9"/>
  </w:num>
  <w:num w:numId="21">
    <w:abstractNumId w:val="8"/>
  </w:num>
  <w:num w:numId="22">
    <w:abstractNumId w:val="2"/>
  </w:num>
  <w:num w:numId="23">
    <w:abstractNumId w:val="25"/>
  </w:num>
  <w:num w:numId="24">
    <w:abstractNumId w:val="13"/>
  </w:num>
  <w:num w:numId="25">
    <w:abstractNumId w:val="15"/>
  </w:num>
  <w:num w:numId="26">
    <w:abstractNumId w:val="33"/>
  </w:num>
  <w:num w:numId="27">
    <w:abstractNumId w:val="34"/>
  </w:num>
  <w:num w:numId="28">
    <w:abstractNumId w:val="10"/>
  </w:num>
  <w:num w:numId="29">
    <w:abstractNumId w:val="24"/>
  </w:num>
  <w:num w:numId="30">
    <w:abstractNumId w:val="18"/>
  </w:num>
  <w:num w:numId="31">
    <w:abstractNumId w:val="12"/>
  </w:num>
  <w:num w:numId="32">
    <w:abstractNumId w:val="11"/>
  </w:num>
  <w:num w:numId="33">
    <w:abstractNumId w:val="7"/>
  </w:num>
  <w:num w:numId="34">
    <w:abstractNumId w:val="22"/>
  </w:num>
  <w:num w:numId="35">
    <w:abstractNumId w:val="11"/>
  </w:num>
  <w:num w:numId="36">
    <w:abstractNumId w:val="4"/>
  </w:num>
  <w:num w:numId="37">
    <w:abstractNumId w:val="14"/>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okTyp" w:val="2"/>
    <w:docVar w:name="Logo" w:val="Sant"/>
  </w:docVars>
  <w:rsids>
    <w:rsidRoot w:val="009B1690"/>
    <w:rsid w:val="00000624"/>
    <w:rsid w:val="00002325"/>
    <w:rsid w:val="00003FF5"/>
    <w:rsid w:val="00004542"/>
    <w:rsid w:val="000065DE"/>
    <w:rsid w:val="0001110E"/>
    <w:rsid w:val="00013301"/>
    <w:rsid w:val="0001564D"/>
    <w:rsid w:val="0002101C"/>
    <w:rsid w:val="0002540D"/>
    <w:rsid w:val="00025527"/>
    <w:rsid w:val="000308E4"/>
    <w:rsid w:val="00032CF3"/>
    <w:rsid w:val="000354B4"/>
    <w:rsid w:val="00036FF1"/>
    <w:rsid w:val="00037D75"/>
    <w:rsid w:val="0004523B"/>
    <w:rsid w:val="00047E25"/>
    <w:rsid w:val="000512A9"/>
    <w:rsid w:val="00051FC6"/>
    <w:rsid w:val="00053977"/>
    <w:rsid w:val="000670DD"/>
    <w:rsid w:val="00070EBA"/>
    <w:rsid w:val="000712E2"/>
    <w:rsid w:val="00071C2F"/>
    <w:rsid w:val="00074385"/>
    <w:rsid w:val="0007776B"/>
    <w:rsid w:val="000801E8"/>
    <w:rsid w:val="000801EA"/>
    <w:rsid w:val="0008100A"/>
    <w:rsid w:val="00082B42"/>
    <w:rsid w:val="000844ED"/>
    <w:rsid w:val="00085B06"/>
    <w:rsid w:val="00085B77"/>
    <w:rsid w:val="000954B2"/>
    <w:rsid w:val="00095A0D"/>
    <w:rsid w:val="000967DF"/>
    <w:rsid w:val="000A0749"/>
    <w:rsid w:val="000A3662"/>
    <w:rsid w:val="000A4618"/>
    <w:rsid w:val="000A4E72"/>
    <w:rsid w:val="000A531A"/>
    <w:rsid w:val="000A69BD"/>
    <w:rsid w:val="000B1465"/>
    <w:rsid w:val="000B3007"/>
    <w:rsid w:val="000B42D6"/>
    <w:rsid w:val="000C1ACF"/>
    <w:rsid w:val="000C2908"/>
    <w:rsid w:val="000C5243"/>
    <w:rsid w:val="000C776C"/>
    <w:rsid w:val="000C7E44"/>
    <w:rsid w:val="000C7E48"/>
    <w:rsid w:val="000D4323"/>
    <w:rsid w:val="000D4999"/>
    <w:rsid w:val="000D4C90"/>
    <w:rsid w:val="000D4E05"/>
    <w:rsid w:val="000D685C"/>
    <w:rsid w:val="000E020A"/>
    <w:rsid w:val="000E190F"/>
    <w:rsid w:val="000E43A4"/>
    <w:rsid w:val="000F31C6"/>
    <w:rsid w:val="000F36D5"/>
    <w:rsid w:val="000F72A4"/>
    <w:rsid w:val="00100B52"/>
    <w:rsid w:val="0011572E"/>
    <w:rsid w:val="00116207"/>
    <w:rsid w:val="00116504"/>
    <w:rsid w:val="001233FB"/>
    <w:rsid w:val="001261E8"/>
    <w:rsid w:val="001304B6"/>
    <w:rsid w:val="00131CF2"/>
    <w:rsid w:val="00143607"/>
    <w:rsid w:val="00144FF1"/>
    <w:rsid w:val="001502F9"/>
    <w:rsid w:val="001560AE"/>
    <w:rsid w:val="00156137"/>
    <w:rsid w:val="001567BF"/>
    <w:rsid w:val="00160052"/>
    <w:rsid w:val="0016088D"/>
    <w:rsid w:val="001622CC"/>
    <w:rsid w:val="00163B4F"/>
    <w:rsid w:val="001640BB"/>
    <w:rsid w:val="0016591B"/>
    <w:rsid w:val="00171251"/>
    <w:rsid w:val="001714C5"/>
    <w:rsid w:val="001752B9"/>
    <w:rsid w:val="00176B12"/>
    <w:rsid w:val="00177AF5"/>
    <w:rsid w:val="00182A36"/>
    <w:rsid w:val="00183401"/>
    <w:rsid w:val="00184750"/>
    <w:rsid w:val="00186953"/>
    <w:rsid w:val="00191B2C"/>
    <w:rsid w:val="001B2C00"/>
    <w:rsid w:val="001B7A99"/>
    <w:rsid w:val="001B7E54"/>
    <w:rsid w:val="001C046C"/>
    <w:rsid w:val="001C1E6E"/>
    <w:rsid w:val="001C2008"/>
    <w:rsid w:val="001D48EC"/>
    <w:rsid w:val="001E2DFC"/>
    <w:rsid w:val="001E5949"/>
    <w:rsid w:val="001E600D"/>
    <w:rsid w:val="001F1AB8"/>
    <w:rsid w:val="001F3085"/>
    <w:rsid w:val="001F45A1"/>
    <w:rsid w:val="001F5703"/>
    <w:rsid w:val="002047F2"/>
    <w:rsid w:val="00205857"/>
    <w:rsid w:val="00212825"/>
    <w:rsid w:val="0021531A"/>
    <w:rsid w:val="00221404"/>
    <w:rsid w:val="00224476"/>
    <w:rsid w:val="00226F03"/>
    <w:rsid w:val="002312F3"/>
    <w:rsid w:val="00240132"/>
    <w:rsid w:val="0024387D"/>
    <w:rsid w:val="00245E0C"/>
    <w:rsid w:val="00246210"/>
    <w:rsid w:val="00246426"/>
    <w:rsid w:val="0024749E"/>
    <w:rsid w:val="002477C3"/>
    <w:rsid w:val="00251FE5"/>
    <w:rsid w:val="00254038"/>
    <w:rsid w:val="00257821"/>
    <w:rsid w:val="0026150C"/>
    <w:rsid w:val="00267208"/>
    <w:rsid w:val="00275675"/>
    <w:rsid w:val="00277ADB"/>
    <w:rsid w:val="0028038D"/>
    <w:rsid w:val="00280F10"/>
    <w:rsid w:val="00282DF7"/>
    <w:rsid w:val="00284012"/>
    <w:rsid w:val="0028759B"/>
    <w:rsid w:val="0029087A"/>
    <w:rsid w:val="00293600"/>
    <w:rsid w:val="002A2120"/>
    <w:rsid w:val="002A4B23"/>
    <w:rsid w:val="002A59E4"/>
    <w:rsid w:val="002A77D2"/>
    <w:rsid w:val="002C11AF"/>
    <w:rsid w:val="002C1A53"/>
    <w:rsid w:val="002C338D"/>
    <w:rsid w:val="002D08D9"/>
    <w:rsid w:val="002D5B10"/>
    <w:rsid w:val="002E6348"/>
    <w:rsid w:val="002F0914"/>
    <w:rsid w:val="002F7E28"/>
    <w:rsid w:val="003012FB"/>
    <w:rsid w:val="0030710D"/>
    <w:rsid w:val="00311282"/>
    <w:rsid w:val="003125EA"/>
    <w:rsid w:val="00312D9A"/>
    <w:rsid w:val="00313078"/>
    <w:rsid w:val="00322A41"/>
    <w:rsid w:val="00325EBF"/>
    <w:rsid w:val="00326661"/>
    <w:rsid w:val="003276AB"/>
    <w:rsid w:val="00337395"/>
    <w:rsid w:val="003401CD"/>
    <w:rsid w:val="00340D52"/>
    <w:rsid w:val="00342F56"/>
    <w:rsid w:val="00351486"/>
    <w:rsid w:val="00362731"/>
    <w:rsid w:val="00364AE6"/>
    <w:rsid w:val="00364D31"/>
    <w:rsid w:val="00367542"/>
    <w:rsid w:val="003755FD"/>
    <w:rsid w:val="00375D21"/>
    <w:rsid w:val="00380B02"/>
    <w:rsid w:val="00386F99"/>
    <w:rsid w:val="00390030"/>
    <w:rsid w:val="003924F7"/>
    <w:rsid w:val="00392A9B"/>
    <w:rsid w:val="0039481C"/>
    <w:rsid w:val="00394F76"/>
    <w:rsid w:val="00395D95"/>
    <w:rsid w:val="003974A6"/>
    <w:rsid w:val="003975B7"/>
    <w:rsid w:val="003A1F89"/>
    <w:rsid w:val="003A39E0"/>
    <w:rsid w:val="003B0D8C"/>
    <w:rsid w:val="003C2D14"/>
    <w:rsid w:val="003C73F1"/>
    <w:rsid w:val="003D21E1"/>
    <w:rsid w:val="003D24BF"/>
    <w:rsid w:val="003D6708"/>
    <w:rsid w:val="003D6F4B"/>
    <w:rsid w:val="003F0705"/>
    <w:rsid w:val="003F1FA3"/>
    <w:rsid w:val="003F5F5D"/>
    <w:rsid w:val="003F73D2"/>
    <w:rsid w:val="00400099"/>
    <w:rsid w:val="00400123"/>
    <w:rsid w:val="00404867"/>
    <w:rsid w:val="00405057"/>
    <w:rsid w:val="00407BC8"/>
    <w:rsid w:val="00410AE2"/>
    <w:rsid w:val="00415214"/>
    <w:rsid w:val="00415791"/>
    <w:rsid w:val="00417641"/>
    <w:rsid w:val="004321E8"/>
    <w:rsid w:val="00434FD0"/>
    <w:rsid w:val="004375C9"/>
    <w:rsid w:val="004433BE"/>
    <w:rsid w:val="00444C74"/>
    <w:rsid w:val="0044579D"/>
    <w:rsid w:val="004528E4"/>
    <w:rsid w:val="00453E2A"/>
    <w:rsid w:val="004543A6"/>
    <w:rsid w:val="00460BEE"/>
    <w:rsid w:val="00463570"/>
    <w:rsid w:val="004666A5"/>
    <w:rsid w:val="004669B2"/>
    <w:rsid w:val="00470774"/>
    <w:rsid w:val="00471413"/>
    <w:rsid w:val="00482B99"/>
    <w:rsid w:val="00491FA2"/>
    <w:rsid w:val="00493994"/>
    <w:rsid w:val="0049416E"/>
    <w:rsid w:val="004A3121"/>
    <w:rsid w:val="004A6372"/>
    <w:rsid w:val="004A78D8"/>
    <w:rsid w:val="004B0B17"/>
    <w:rsid w:val="004B347C"/>
    <w:rsid w:val="004C2C46"/>
    <w:rsid w:val="004C349F"/>
    <w:rsid w:val="004C4E62"/>
    <w:rsid w:val="004C7CD0"/>
    <w:rsid w:val="004E08C2"/>
    <w:rsid w:val="004E1130"/>
    <w:rsid w:val="004F2686"/>
    <w:rsid w:val="004F39E1"/>
    <w:rsid w:val="005055A8"/>
    <w:rsid w:val="00510235"/>
    <w:rsid w:val="00516862"/>
    <w:rsid w:val="00520999"/>
    <w:rsid w:val="00520E50"/>
    <w:rsid w:val="005211AD"/>
    <w:rsid w:val="00524914"/>
    <w:rsid w:val="00525CF4"/>
    <w:rsid w:val="0053648F"/>
    <w:rsid w:val="005408F3"/>
    <w:rsid w:val="005477ED"/>
    <w:rsid w:val="005521B0"/>
    <w:rsid w:val="005620A4"/>
    <w:rsid w:val="005625BF"/>
    <w:rsid w:val="0056497A"/>
    <w:rsid w:val="00565203"/>
    <w:rsid w:val="00566ACF"/>
    <w:rsid w:val="0057032F"/>
    <w:rsid w:val="005720DE"/>
    <w:rsid w:val="00574AE3"/>
    <w:rsid w:val="00577EDA"/>
    <w:rsid w:val="00586841"/>
    <w:rsid w:val="00594EC2"/>
    <w:rsid w:val="0059544B"/>
    <w:rsid w:val="005957FC"/>
    <w:rsid w:val="005A0069"/>
    <w:rsid w:val="005A11F9"/>
    <w:rsid w:val="005A2DFC"/>
    <w:rsid w:val="005A6077"/>
    <w:rsid w:val="005A6380"/>
    <w:rsid w:val="005A6CC8"/>
    <w:rsid w:val="005B3390"/>
    <w:rsid w:val="005B6762"/>
    <w:rsid w:val="005C20A5"/>
    <w:rsid w:val="005C20F0"/>
    <w:rsid w:val="005C5369"/>
    <w:rsid w:val="005D0B2C"/>
    <w:rsid w:val="005D655F"/>
    <w:rsid w:val="005D6C3E"/>
    <w:rsid w:val="005E228F"/>
    <w:rsid w:val="005E60AD"/>
    <w:rsid w:val="005E710A"/>
    <w:rsid w:val="005F6EA1"/>
    <w:rsid w:val="005F7E0A"/>
    <w:rsid w:val="00602874"/>
    <w:rsid w:val="00603EE5"/>
    <w:rsid w:val="00607BD3"/>
    <w:rsid w:val="00614EF1"/>
    <w:rsid w:val="006168A9"/>
    <w:rsid w:val="00621617"/>
    <w:rsid w:val="006217E0"/>
    <w:rsid w:val="00625FAE"/>
    <w:rsid w:val="00630B63"/>
    <w:rsid w:val="00633EAD"/>
    <w:rsid w:val="00636FB0"/>
    <w:rsid w:val="00641A3D"/>
    <w:rsid w:val="006452D4"/>
    <w:rsid w:val="00650709"/>
    <w:rsid w:val="00653081"/>
    <w:rsid w:val="006542FE"/>
    <w:rsid w:val="00656E5F"/>
    <w:rsid w:val="006577CF"/>
    <w:rsid w:val="00661F2C"/>
    <w:rsid w:val="006648CB"/>
    <w:rsid w:val="00676C89"/>
    <w:rsid w:val="0067738D"/>
    <w:rsid w:val="006800A5"/>
    <w:rsid w:val="00680827"/>
    <w:rsid w:val="00680B9F"/>
    <w:rsid w:val="00684B57"/>
    <w:rsid w:val="00686189"/>
    <w:rsid w:val="00692627"/>
    <w:rsid w:val="0069359C"/>
    <w:rsid w:val="006A4A7F"/>
    <w:rsid w:val="006A4BD8"/>
    <w:rsid w:val="006A4E14"/>
    <w:rsid w:val="006B2010"/>
    <w:rsid w:val="006B5710"/>
    <w:rsid w:val="006B5BFA"/>
    <w:rsid w:val="006C57CF"/>
    <w:rsid w:val="006E5D32"/>
    <w:rsid w:val="006E7C71"/>
    <w:rsid w:val="006F65B8"/>
    <w:rsid w:val="00701906"/>
    <w:rsid w:val="00702AFD"/>
    <w:rsid w:val="00703BD5"/>
    <w:rsid w:val="007069DA"/>
    <w:rsid w:val="00707704"/>
    <w:rsid w:val="00710274"/>
    <w:rsid w:val="0071078A"/>
    <w:rsid w:val="00714301"/>
    <w:rsid w:val="007172B1"/>
    <w:rsid w:val="00717720"/>
    <w:rsid w:val="0072035C"/>
    <w:rsid w:val="00722A2A"/>
    <w:rsid w:val="007231DB"/>
    <w:rsid w:val="00727057"/>
    <w:rsid w:val="007279BD"/>
    <w:rsid w:val="007306AD"/>
    <w:rsid w:val="0073695B"/>
    <w:rsid w:val="007405A2"/>
    <w:rsid w:val="0074276F"/>
    <w:rsid w:val="007669D8"/>
    <w:rsid w:val="007711EC"/>
    <w:rsid w:val="0077185E"/>
    <w:rsid w:val="007744B3"/>
    <w:rsid w:val="00780159"/>
    <w:rsid w:val="007804CB"/>
    <w:rsid w:val="007871FB"/>
    <w:rsid w:val="00787B55"/>
    <w:rsid w:val="00790203"/>
    <w:rsid w:val="00793064"/>
    <w:rsid w:val="00794413"/>
    <w:rsid w:val="007A0162"/>
    <w:rsid w:val="007A2939"/>
    <w:rsid w:val="007B025E"/>
    <w:rsid w:val="007B2DED"/>
    <w:rsid w:val="007B5994"/>
    <w:rsid w:val="007C2A05"/>
    <w:rsid w:val="007C34B3"/>
    <w:rsid w:val="007C77FE"/>
    <w:rsid w:val="007C7D7A"/>
    <w:rsid w:val="007D672D"/>
    <w:rsid w:val="007D7250"/>
    <w:rsid w:val="007E3B73"/>
    <w:rsid w:val="007E3F3B"/>
    <w:rsid w:val="007E3F4D"/>
    <w:rsid w:val="007E481B"/>
    <w:rsid w:val="007E6A9D"/>
    <w:rsid w:val="007E6C17"/>
    <w:rsid w:val="007E7489"/>
    <w:rsid w:val="007F0086"/>
    <w:rsid w:val="007F0F3A"/>
    <w:rsid w:val="007F284C"/>
    <w:rsid w:val="007F2B0D"/>
    <w:rsid w:val="007F5BBE"/>
    <w:rsid w:val="007F69B8"/>
    <w:rsid w:val="00805157"/>
    <w:rsid w:val="00805333"/>
    <w:rsid w:val="008055D7"/>
    <w:rsid w:val="00806EAA"/>
    <w:rsid w:val="00812F27"/>
    <w:rsid w:val="00814719"/>
    <w:rsid w:val="00814DEC"/>
    <w:rsid w:val="008152A3"/>
    <w:rsid w:val="00817886"/>
    <w:rsid w:val="0082561D"/>
    <w:rsid w:val="00825A53"/>
    <w:rsid w:val="00827B6A"/>
    <w:rsid w:val="00827C15"/>
    <w:rsid w:val="0083036F"/>
    <w:rsid w:val="008303EF"/>
    <w:rsid w:val="00832340"/>
    <w:rsid w:val="00832F02"/>
    <w:rsid w:val="0083437F"/>
    <w:rsid w:val="008354E0"/>
    <w:rsid w:val="0083698B"/>
    <w:rsid w:val="00836D4D"/>
    <w:rsid w:val="00837E47"/>
    <w:rsid w:val="008409C3"/>
    <w:rsid w:val="00843310"/>
    <w:rsid w:val="00845249"/>
    <w:rsid w:val="0084544F"/>
    <w:rsid w:val="00845635"/>
    <w:rsid w:val="0084648D"/>
    <w:rsid w:val="008465AF"/>
    <w:rsid w:val="008532C7"/>
    <w:rsid w:val="008574CF"/>
    <w:rsid w:val="008631C6"/>
    <w:rsid w:val="00866A81"/>
    <w:rsid w:val="0087668D"/>
    <w:rsid w:val="00876D5C"/>
    <w:rsid w:val="00882C61"/>
    <w:rsid w:val="00884588"/>
    <w:rsid w:val="008866A6"/>
    <w:rsid w:val="00886A66"/>
    <w:rsid w:val="00892362"/>
    <w:rsid w:val="008962E0"/>
    <w:rsid w:val="008977F7"/>
    <w:rsid w:val="008A237A"/>
    <w:rsid w:val="008A5167"/>
    <w:rsid w:val="008B0F86"/>
    <w:rsid w:val="008B23F2"/>
    <w:rsid w:val="008B25A9"/>
    <w:rsid w:val="008B34A4"/>
    <w:rsid w:val="008B59DF"/>
    <w:rsid w:val="008C400C"/>
    <w:rsid w:val="008C68DB"/>
    <w:rsid w:val="008C7C3E"/>
    <w:rsid w:val="008D5C93"/>
    <w:rsid w:val="008D6A9F"/>
    <w:rsid w:val="008D7540"/>
    <w:rsid w:val="008D797D"/>
    <w:rsid w:val="008E22FF"/>
    <w:rsid w:val="008E73EF"/>
    <w:rsid w:val="008F38AA"/>
    <w:rsid w:val="008F6ADA"/>
    <w:rsid w:val="0090273C"/>
    <w:rsid w:val="009036DE"/>
    <w:rsid w:val="00904B6E"/>
    <w:rsid w:val="00907BB4"/>
    <w:rsid w:val="00913A2D"/>
    <w:rsid w:val="00917AF8"/>
    <w:rsid w:val="009233D7"/>
    <w:rsid w:val="00923652"/>
    <w:rsid w:val="0092615D"/>
    <w:rsid w:val="00931185"/>
    <w:rsid w:val="00932401"/>
    <w:rsid w:val="00934DF5"/>
    <w:rsid w:val="00943E4E"/>
    <w:rsid w:val="00950BA8"/>
    <w:rsid w:val="00953715"/>
    <w:rsid w:val="00954D19"/>
    <w:rsid w:val="00956547"/>
    <w:rsid w:val="009566AF"/>
    <w:rsid w:val="00963809"/>
    <w:rsid w:val="00967742"/>
    <w:rsid w:val="00973B27"/>
    <w:rsid w:val="00973FB4"/>
    <w:rsid w:val="00975999"/>
    <w:rsid w:val="0098086B"/>
    <w:rsid w:val="0098254A"/>
    <w:rsid w:val="00984B50"/>
    <w:rsid w:val="0098665A"/>
    <w:rsid w:val="00987592"/>
    <w:rsid w:val="009878AF"/>
    <w:rsid w:val="009A056B"/>
    <w:rsid w:val="009A24FD"/>
    <w:rsid w:val="009A70FF"/>
    <w:rsid w:val="009A7229"/>
    <w:rsid w:val="009B1690"/>
    <w:rsid w:val="009B473C"/>
    <w:rsid w:val="009B5AA8"/>
    <w:rsid w:val="009C2630"/>
    <w:rsid w:val="009C5E05"/>
    <w:rsid w:val="009D07E0"/>
    <w:rsid w:val="009D0D24"/>
    <w:rsid w:val="009D5269"/>
    <w:rsid w:val="009D67C9"/>
    <w:rsid w:val="009E057D"/>
    <w:rsid w:val="009E2F3A"/>
    <w:rsid w:val="009E508B"/>
    <w:rsid w:val="009F13E2"/>
    <w:rsid w:val="009F1D5A"/>
    <w:rsid w:val="009F24BB"/>
    <w:rsid w:val="009F3594"/>
    <w:rsid w:val="009F3687"/>
    <w:rsid w:val="00A00A3C"/>
    <w:rsid w:val="00A03D94"/>
    <w:rsid w:val="00A042E7"/>
    <w:rsid w:val="00A30CC6"/>
    <w:rsid w:val="00A33497"/>
    <w:rsid w:val="00A3528A"/>
    <w:rsid w:val="00A35D2A"/>
    <w:rsid w:val="00A400B7"/>
    <w:rsid w:val="00A41268"/>
    <w:rsid w:val="00A45D7B"/>
    <w:rsid w:val="00A462B3"/>
    <w:rsid w:val="00A50E40"/>
    <w:rsid w:val="00A64464"/>
    <w:rsid w:val="00A66AFF"/>
    <w:rsid w:val="00A66D77"/>
    <w:rsid w:val="00A7347F"/>
    <w:rsid w:val="00A80E12"/>
    <w:rsid w:val="00A81B1D"/>
    <w:rsid w:val="00A81BE1"/>
    <w:rsid w:val="00A81CD6"/>
    <w:rsid w:val="00A8342F"/>
    <w:rsid w:val="00A86DB8"/>
    <w:rsid w:val="00A8749F"/>
    <w:rsid w:val="00A93430"/>
    <w:rsid w:val="00A957CF"/>
    <w:rsid w:val="00AA3E23"/>
    <w:rsid w:val="00AA3E4A"/>
    <w:rsid w:val="00AA6199"/>
    <w:rsid w:val="00AB3B9E"/>
    <w:rsid w:val="00AB63BF"/>
    <w:rsid w:val="00AB7D4B"/>
    <w:rsid w:val="00AC7D93"/>
    <w:rsid w:val="00AD0B78"/>
    <w:rsid w:val="00AD283D"/>
    <w:rsid w:val="00AD324D"/>
    <w:rsid w:val="00AD3701"/>
    <w:rsid w:val="00AD6D79"/>
    <w:rsid w:val="00AE0AB4"/>
    <w:rsid w:val="00AE5279"/>
    <w:rsid w:val="00AF1559"/>
    <w:rsid w:val="00AF3B49"/>
    <w:rsid w:val="00AF7B2A"/>
    <w:rsid w:val="00B10EEB"/>
    <w:rsid w:val="00B1310A"/>
    <w:rsid w:val="00B1342B"/>
    <w:rsid w:val="00B14DBA"/>
    <w:rsid w:val="00B212A3"/>
    <w:rsid w:val="00B22956"/>
    <w:rsid w:val="00B239C6"/>
    <w:rsid w:val="00B5172C"/>
    <w:rsid w:val="00B523A6"/>
    <w:rsid w:val="00B53616"/>
    <w:rsid w:val="00B60C1B"/>
    <w:rsid w:val="00B6227B"/>
    <w:rsid w:val="00B66D99"/>
    <w:rsid w:val="00B66E55"/>
    <w:rsid w:val="00B72189"/>
    <w:rsid w:val="00B77D5E"/>
    <w:rsid w:val="00B84FE6"/>
    <w:rsid w:val="00B86215"/>
    <w:rsid w:val="00B902F4"/>
    <w:rsid w:val="00B90A42"/>
    <w:rsid w:val="00B90C5E"/>
    <w:rsid w:val="00B97039"/>
    <w:rsid w:val="00BB02BA"/>
    <w:rsid w:val="00BB096A"/>
    <w:rsid w:val="00BB0B55"/>
    <w:rsid w:val="00BB53A6"/>
    <w:rsid w:val="00BB5543"/>
    <w:rsid w:val="00BB6D7C"/>
    <w:rsid w:val="00BD3476"/>
    <w:rsid w:val="00BD68EB"/>
    <w:rsid w:val="00BD69B7"/>
    <w:rsid w:val="00BE4C67"/>
    <w:rsid w:val="00BF3D76"/>
    <w:rsid w:val="00C00D40"/>
    <w:rsid w:val="00C04B41"/>
    <w:rsid w:val="00C10D6D"/>
    <w:rsid w:val="00C1183B"/>
    <w:rsid w:val="00C14607"/>
    <w:rsid w:val="00C14894"/>
    <w:rsid w:val="00C14D25"/>
    <w:rsid w:val="00C17B2F"/>
    <w:rsid w:val="00C20544"/>
    <w:rsid w:val="00C20DBF"/>
    <w:rsid w:val="00C2255D"/>
    <w:rsid w:val="00C26EAC"/>
    <w:rsid w:val="00C300E3"/>
    <w:rsid w:val="00C3191B"/>
    <w:rsid w:val="00C372F3"/>
    <w:rsid w:val="00C375AB"/>
    <w:rsid w:val="00C40114"/>
    <w:rsid w:val="00C41F73"/>
    <w:rsid w:val="00C427B8"/>
    <w:rsid w:val="00C43389"/>
    <w:rsid w:val="00C508E1"/>
    <w:rsid w:val="00C52D77"/>
    <w:rsid w:val="00C5331E"/>
    <w:rsid w:val="00C54788"/>
    <w:rsid w:val="00C54F9D"/>
    <w:rsid w:val="00C55667"/>
    <w:rsid w:val="00C60B91"/>
    <w:rsid w:val="00C629C5"/>
    <w:rsid w:val="00C65A60"/>
    <w:rsid w:val="00C65F77"/>
    <w:rsid w:val="00C66377"/>
    <w:rsid w:val="00C667D0"/>
    <w:rsid w:val="00C67C5A"/>
    <w:rsid w:val="00C71042"/>
    <w:rsid w:val="00C71635"/>
    <w:rsid w:val="00C72B17"/>
    <w:rsid w:val="00C72FDC"/>
    <w:rsid w:val="00C82EE8"/>
    <w:rsid w:val="00C86A91"/>
    <w:rsid w:val="00C875DE"/>
    <w:rsid w:val="00C94DDF"/>
    <w:rsid w:val="00C95211"/>
    <w:rsid w:val="00C95AE6"/>
    <w:rsid w:val="00C9798A"/>
    <w:rsid w:val="00CA103A"/>
    <w:rsid w:val="00CA3351"/>
    <w:rsid w:val="00CA3427"/>
    <w:rsid w:val="00CA3D89"/>
    <w:rsid w:val="00CA6970"/>
    <w:rsid w:val="00CB074D"/>
    <w:rsid w:val="00CB0EE0"/>
    <w:rsid w:val="00CB159C"/>
    <w:rsid w:val="00CB43C6"/>
    <w:rsid w:val="00CB5CAE"/>
    <w:rsid w:val="00CC03AE"/>
    <w:rsid w:val="00CC1AF7"/>
    <w:rsid w:val="00CC2697"/>
    <w:rsid w:val="00CC270E"/>
    <w:rsid w:val="00CC7016"/>
    <w:rsid w:val="00CC70DA"/>
    <w:rsid w:val="00CC73FE"/>
    <w:rsid w:val="00CD5E58"/>
    <w:rsid w:val="00CD616E"/>
    <w:rsid w:val="00CE0FA6"/>
    <w:rsid w:val="00CE1031"/>
    <w:rsid w:val="00CE67CF"/>
    <w:rsid w:val="00CE7DFC"/>
    <w:rsid w:val="00CF29FA"/>
    <w:rsid w:val="00CF37C3"/>
    <w:rsid w:val="00CF4460"/>
    <w:rsid w:val="00CF4485"/>
    <w:rsid w:val="00CF47A0"/>
    <w:rsid w:val="00CF5D16"/>
    <w:rsid w:val="00D037DF"/>
    <w:rsid w:val="00D05CE6"/>
    <w:rsid w:val="00D1098A"/>
    <w:rsid w:val="00D11638"/>
    <w:rsid w:val="00D12537"/>
    <w:rsid w:val="00D21C11"/>
    <w:rsid w:val="00D24CAF"/>
    <w:rsid w:val="00D2728F"/>
    <w:rsid w:val="00D32C68"/>
    <w:rsid w:val="00D33925"/>
    <w:rsid w:val="00D3535C"/>
    <w:rsid w:val="00D36EDD"/>
    <w:rsid w:val="00D41B6B"/>
    <w:rsid w:val="00D42022"/>
    <w:rsid w:val="00D44B72"/>
    <w:rsid w:val="00D5387E"/>
    <w:rsid w:val="00D53A9A"/>
    <w:rsid w:val="00D54A2C"/>
    <w:rsid w:val="00D56BDB"/>
    <w:rsid w:val="00D61032"/>
    <w:rsid w:val="00D720D4"/>
    <w:rsid w:val="00D73AD8"/>
    <w:rsid w:val="00D74D44"/>
    <w:rsid w:val="00D774BC"/>
    <w:rsid w:val="00D8597B"/>
    <w:rsid w:val="00D91240"/>
    <w:rsid w:val="00D93512"/>
    <w:rsid w:val="00D952DC"/>
    <w:rsid w:val="00DA1759"/>
    <w:rsid w:val="00DA5D2D"/>
    <w:rsid w:val="00DB56E2"/>
    <w:rsid w:val="00DB61B2"/>
    <w:rsid w:val="00DB6A83"/>
    <w:rsid w:val="00DB6CD9"/>
    <w:rsid w:val="00DC2ED4"/>
    <w:rsid w:val="00DC3968"/>
    <w:rsid w:val="00DE4030"/>
    <w:rsid w:val="00DE54F6"/>
    <w:rsid w:val="00E02023"/>
    <w:rsid w:val="00E04C51"/>
    <w:rsid w:val="00E1012B"/>
    <w:rsid w:val="00E102A3"/>
    <w:rsid w:val="00E114FD"/>
    <w:rsid w:val="00E127E3"/>
    <w:rsid w:val="00E12C4A"/>
    <w:rsid w:val="00E1501B"/>
    <w:rsid w:val="00E1697E"/>
    <w:rsid w:val="00E20386"/>
    <w:rsid w:val="00E2294E"/>
    <w:rsid w:val="00E24BA3"/>
    <w:rsid w:val="00E31784"/>
    <w:rsid w:val="00E3274D"/>
    <w:rsid w:val="00E34246"/>
    <w:rsid w:val="00E41212"/>
    <w:rsid w:val="00E4288C"/>
    <w:rsid w:val="00E44C19"/>
    <w:rsid w:val="00E46C51"/>
    <w:rsid w:val="00E506C7"/>
    <w:rsid w:val="00E51B84"/>
    <w:rsid w:val="00E57464"/>
    <w:rsid w:val="00E57C71"/>
    <w:rsid w:val="00E61CF6"/>
    <w:rsid w:val="00E62E6B"/>
    <w:rsid w:val="00E706A3"/>
    <w:rsid w:val="00E738E4"/>
    <w:rsid w:val="00E809F3"/>
    <w:rsid w:val="00E82E7B"/>
    <w:rsid w:val="00E9789B"/>
    <w:rsid w:val="00EA1B6A"/>
    <w:rsid w:val="00EA2FCB"/>
    <w:rsid w:val="00EA3F47"/>
    <w:rsid w:val="00EB1451"/>
    <w:rsid w:val="00EB1E88"/>
    <w:rsid w:val="00EB2D1B"/>
    <w:rsid w:val="00EB3EAB"/>
    <w:rsid w:val="00EB63D6"/>
    <w:rsid w:val="00EC3FBC"/>
    <w:rsid w:val="00EC5355"/>
    <w:rsid w:val="00EC5E28"/>
    <w:rsid w:val="00ED3446"/>
    <w:rsid w:val="00ED7127"/>
    <w:rsid w:val="00ED7C48"/>
    <w:rsid w:val="00EE04DB"/>
    <w:rsid w:val="00EE06ED"/>
    <w:rsid w:val="00EE0737"/>
    <w:rsid w:val="00EE154E"/>
    <w:rsid w:val="00EE64E3"/>
    <w:rsid w:val="00EE7FE7"/>
    <w:rsid w:val="00EF1BB8"/>
    <w:rsid w:val="00EF6F85"/>
    <w:rsid w:val="00F03056"/>
    <w:rsid w:val="00F07598"/>
    <w:rsid w:val="00F1218F"/>
    <w:rsid w:val="00F22C66"/>
    <w:rsid w:val="00F24BE3"/>
    <w:rsid w:val="00F25F5B"/>
    <w:rsid w:val="00F34188"/>
    <w:rsid w:val="00F34EBF"/>
    <w:rsid w:val="00F35278"/>
    <w:rsid w:val="00F36A8F"/>
    <w:rsid w:val="00F456CC"/>
    <w:rsid w:val="00F4600B"/>
    <w:rsid w:val="00F46893"/>
    <w:rsid w:val="00F573FB"/>
    <w:rsid w:val="00F5756F"/>
    <w:rsid w:val="00F60056"/>
    <w:rsid w:val="00F6491C"/>
    <w:rsid w:val="00F66FFE"/>
    <w:rsid w:val="00F7196A"/>
    <w:rsid w:val="00F74D62"/>
    <w:rsid w:val="00F77B16"/>
    <w:rsid w:val="00F85F1F"/>
    <w:rsid w:val="00F92877"/>
    <w:rsid w:val="00F9488F"/>
    <w:rsid w:val="00FB1144"/>
    <w:rsid w:val="00FB20B9"/>
    <w:rsid w:val="00FB3539"/>
    <w:rsid w:val="00FB40E2"/>
    <w:rsid w:val="00FB4BC2"/>
    <w:rsid w:val="00FB61B8"/>
    <w:rsid w:val="00FB77C8"/>
    <w:rsid w:val="00FC5598"/>
    <w:rsid w:val="00FD0076"/>
    <w:rsid w:val="00FD0159"/>
    <w:rsid w:val="00FD0A4E"/>
    <w:rsid w:val="00FD2E7E"/>
    <w:rsid w:val="00FD4E8C"/>
    <w:rsid w:val="00FE29F5"/>
    <w:rsid w:val="00FF1062"/>
    <w:rsid w:val="00FF3E42"/>
    <w:rsid w:val="00FF6B3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CF4474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Standardstycketeckensnitt"/>
    <w:rsid w:val="001E5949"/>
    <w:rPr>
      <w:rFonts w:ascii="Georgia" w:hAnsi="Georgia"/>
      <w:szCs w:val="22"/>
      <w:lang w:eastAsia="en-US"/>
    </w:rPr>
  </w:style>
  <w:style w:type="paragraph" w:styleId="Kommentarer">
    <w:name w:val="annotation text"/>
    <w:link w:val="KommentarerChar"/>
    <w:autoRedefine/>
    <w:rsid w:val="001E5949"/>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1E5949"/>
    <w:rPr>
      <w:rFonts w:ascii="Arial" w:eastAsia="ヒラギノ角ゴ Pro W3" w:hAnsi="Arial"/>
      <w:i/>
      <w:color w:val="000000"/>
      <w:sz w:val="24"/>
      <w:lang w:val="en-GB" w:eastAsia="en-US"/>
    </w:rPr>
  </w:style>
  <w:style w:type="character" w:styleId="Kommentarsreferens">
    <w:name w:val="annotation reference"/>
    <w:rsid w:val="001E5949"/>
    <w:rPr>
      <w:sz w:val="16"/>
      <w:szCs w:val="16"/>
    </w:rPr>
  </w:style>
  <w:style w:type="paragraph" w:customStyle="1" w:styleId="Rubrik2b">
    <w:name w:val="Rubrik 2b"/>
    <w:basedOn w:val="Rubrik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E5949"/>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 w:type="paragraph" w:styleId="Dokumentversikt">
    <w:name w:val="Document Map"/>
    <w:basedOn w:val="Normal"/>
    <w:link w:val="DokumentversiktChar"/>
    <w:uiPriority w:val="99"/>
    <w:semiHidden/>
    <w:unhideWhenUsed/>
    <w:rsid w:val="00F7196A"/>
    <w:pPr>
      <w:spacing w:line="240" w:lineRule="auto"/>
    </w:pPr>
    <w:rPr>
      <w:rFonts w:ascii="Lucida Grande" w:hAnsi="Lucida Grande" w:cs="Lucida Grande"/>
      <w:sz w:val="24"/>
      <w:szCs w:val="24"/>
    </w:rPr>
  </w:style>
  <w:style w:type="character" w:customStyle="1" w:styleId="DokumentversiktChar">
    <w:name w:val="Dokumentöversikt Char"/>
    <w:basedOn w:val="Standardstycketeckensnitt"/>
    <w:link w:val="Dokumentversikt"/>
    <w:uiPriority w:val="99"/>
    <w:semiHidden/>
    <w:rsid w:val="00F7196A"/>
    <w:rPr>
      <w:rFonts w:ascii="Lucida Grande" w:hAnsi="Lucida Grande" w:cs="Lucida Grande"/>
      <w:sz w:val="24"/>
      <w:szCs w:val="24"/>
      <w:lang w:eastAsia="en-US"/>
    </w:rPr>
  </w:style>
  <w:style w:type="character" w:styleId="Stark">
    <w:name w:val="Strong"/>
    <w:basedOn w:val="Standardstycketeckensnitt"/>
    <w:uiPriority w:val="22"/>
    <w:qFormat/>
    <w:rsid w:val="00780159"/>
    <w:rPr>
      <w:b/>
      <w:bCs/>
    </w:rPr>
  </w:style>
  <w:style w:type="character" w:customStyle="1" w:styleId="Olstomnmnande1">
    <w:name w:val="Olöst omnämnande1"/>
    <w:basedOn w:val="Standardstycketeckensnitt"/>
    <w:uiPriority w:val="99"/>
    <w:semiHidden/>
    <w:unhideWhenUsed/>
    <w:rsid w:val="00E31784"/>
    <w:rPr>
      <w:color w:val="808080"/>
      <w:shd w:val="clear" w:color="auto" w:fill="E6E6E6"/>
    </w:rPr>
  </w:style>
  <w:style w:type="character" w:customStyle="1" w:styleId="Olstomnmnande2">
    <w:name w:val="Olöst omnämnande2"/>
    <w:basedOn w:val="Standardstycketeckensnitt"/>
    <w:uiPriority w:val="99"/>
    <w:semiHidden/>
    <w:unhideWhenUsed/>
    <w:rsid w:val="00950BA8"/>
    <w:rPr>
      <w:color w:val="605E5C"/>
      <w:shd w:val="clear" w:color="auto" w:fill="E1DFDD"/>
    </w:rPr>
  </w:style>
  <w:style w:type="character" w:styleId="Platshllartext">
    <w:name w:val="Placeholder Text"/>
    <w:basedOn w:val="Standardstycketeckensnitt"/>
    <w:uiPriority w:val="99"/>
    <w:semiHidden/>
    <w:rsid w:val="00B66E55"/>
    <w:rPr>
      <w:color w:val="808080"/>
    </w:rPr>
  </w:style>
  <w:style w:type="character" w:customStyle="1" w:styleId="placeholder-inline-tasks">
    <w:name w:val="placeholder-inline-tasks"/>
    <w:basedOn w:val="Standardstycketeckensnitt"/>
    <w:rsid w:val="00F34188"/>
  </w:style>
  <w:style w:type="character" w:styleId="Betoning">
    <w:name w:val="Emphasis"/>
    <w:basedOn w:val="Standardstycketeckensnitt"/>
    <w:uiPriority w:val="20"/>
    <w:qFormat/>
    <w:rsid w:val="00AC7D93"/>
    <w:rPr>
      <w:i/>
      <w:iCs/>
    </w:rPr>
  </w:style>
  <w:style w:type="character" w:styleId="Olstomnmnande">
    <w:name w:val="Unresolved Mention"/>
    <w:basedOn w:val="Standardstycketeckensnitt"/>
    <w:uiPriority w:val="99"/>
    <w:semiHidden/>
    <w:unhideWhenUsed/>
    <w:rsid w:val="00AC7D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374548440">
      <w:bodyDiv w:val="1"/>
      <w:marLeft w:val="0"/>
      <w:marRight w:val="0"/>
      <w:marTop w:val="0"/>
      <w:marBottom w:val="0"/>
      <w:divBdr>
        <w:top w:val="none" w:sz="0" w:space="0" w:color="auto"/>
        <w:left w:val="none" w:sz="0" w:space="0" w:color="auto"/>
        <w:bottom w:val="none" w:sz="0" w:space="0" w:color="auto"/>
        <w:right w:val="none" w:sz="0" w:space="0" w:color="auto"/>
      </w:divBdr>
      <w:divsChild>
        <w:div w:id="514077857">
          <w:marLeft w:val="0"/>
          <w:marRight w:val="0"/>
          <w:marTop w:val="0"/>
          <w:marBottom w:val="0"/>
          <w:divBdr>
            <w:top w:val="none" w:sz="0" w:space="0" w:color="auto"/>
            <w:left w:val="none" w:sz="0" w:space="0" w:color="auto"/>
            <w:bottom w:val="none" w:sz="0" w:space="0" w:color="auto"/>
            <w:right w:val="none" w:sz="0" w:space="0" w:color="auto"/>
          </w:divBdr>
        </w:div>
      </w:divsChild>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577255613">
      <w:bodyDiv w:val="1"/>
      <w:marLeft w:val="0"/>
      <w:marRight w:val="0"/>
      <w:marTop w:val="0"/>
      <w:marBottom w:val="0"/>
      <w:divBdr>
        <w:top w:val="none" w:sz="0" w:space="0" w:color="auto"/>
        <w:left w:val="none" w:sz="0" w:space="0" w:color="auto"/>
        <w:bottom w:val="none" w:sz="0" w:space="0" w:color="auto"/>
        <w:right w:val="none" w:sz="0" w:space="0" w:color="auto"/>
      </w:divBdr>
    </w:div>
    <w:div w:id="622424681">
      <w:bodyDiv w:val="1"/>
      <w:marLeft w:val="0"/>
      <w:marRight w:val="0"/>
      <w:marTop w:val="0"/>
      <w:marBottom w:val="0"/>
      <w:divBdr>
        <w:top w:val="none" w:sz="0" w:space="0" w:color="auto"/>
        <w:left w:val="none" w:sz="0" w:space="0" w:color="auto"/>
        <w:bottom w:val="none" w:sz="0" w:space="0" w:color="auto"/>
        <w:right w:val="none" w:sz="0" w:space="0" w:color="auto"/>
      </w:divBdr>
    </w:div>
    <w:div w:id="654802783">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14568029">
      <w:bodyDiv w:val="1"/>
      <w:marLeft w:val="0"/>
      <w:marRight w:val="0"/>
      <w:marTop w:val="0"/>
      <w:marBottom w:val="0"/>
      <w:divBdr>
        <w:top w:val="none" w:sz="0" w:space="0" w:color="auto"/>
        <w:left w:val="none" w:sz="0" w:space="0" w:color="auto"/>
        <w:bottom w:val="none" w:sz="0" w:space="0" w:color="auto"/>
        <w:right w:val="none" w:sz="0" w:space="0" w:color="auto"/>
      </w:divBdr>
    </w:div>
    <w:div w:id="819880355">
      <w:bodyDiv w:val="1"/>
      <w:marLeft w:val="0"/>
      <w:marRight w:val="0"/>
      <w:marTop w:val="0"/>
      <w:marBottom w:val="0"/>
      <w:divBdr>
        <w:top w:val="none" w:sz="0" w:space="0" w:color="auto"/>
        <w:left w:val="none" w:sz="0" w:space="0" w:color="auto"/>
        <w:bottom w:val="none" w:sz="0" w:space="0" w:color="auto"/>
        <w:right w:val="none" w:sz="0" w:space="0" w:color="auto"/>
      </w:divBdr>
    </w:div>
    <w:div w:id="847910630">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22836134">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078819104">
      <w:bodyDiv w:val="1"/>
      <w:marLeft w:val="0"/>
      <w:marRight w:val="0"/>
      <w:marTop w:val="0"/>
      <w:marBottom w:val="0"/>
      <w:divBdr>
        <w:top w:val="none" w:sz="0" w:space="0" w:color="auto"/>
        <w:left w:val="none" w:sz="0" w:space="0" w:color="auto"/>
        <w:bottom w:val="none" w:sz="0" w:space="0" w:color="auto"/>
        <w:right w:val="none" w:sz="0" w:space="0" w:color="auto"/>
      </w:divBdr>
    </w:div>
    <w:div w:id="1127434323">
      <w:bodyDiv w:val="1"/>
      <w:marLeft w:val="0"/>
      <w:marRight w:val="0"/>
      <w:marTop w:val="0"/>
      <w:marBottom w:val="0"/>
      <w:divBdr>
        <w:top w:val="none" w:sz="0" w:space="0" w:color="auto"/>
        <w:left w:val="none" w:sz="0" w:space="0" w:color="auto"/>
        <w:bottom w:val="none" w:sz="0" w:space="0" w:color="auto"/>
        <w:right w:val="none" w:sz="0" w:space="0" w:color="auto"/>
      </w:divBdr>
    </w:div>
    <w:div w:id="1228420381">
      <w:bodyDiv w:val="1"/>
      <w:marLeft w:val="0"/>
      <w:marRight w:val="0"/>
      <w:marTop w:val="0"/>
      <w:marBottom w:val="0"/>
      <w:divBdr>
        <w:top w:val="none" w:sz="0" w:space="0" w:color="auto"/>
        <w:left w:val="none" w:sz="0" w:space="0" w:color="auto"/>
        <w:bottom w:val="none" w:sz="0" w:space="0" w:color="auto"/>
        <w:right w:val="none" w:sz="0" w:space="0" w:color="auto"/>
      </w:divBdr>
    </w:div>
    <w:div w:id="1230962749">
      <w:bodyDiv w:val="1"/>
      <w:marLeft w:val="0"/>
      <w:marRight w:val="0"/>
      <w:marTop w:val="0"/>
      <w:marBottom w:val="0"/>
      <w:divBdr>
        <w:top w:val="none" w:sz="0" w:space="0" w:color="auto"/>
        <w:left w:val="none" w:sz="0" w:space="0" w:color="auto"/>
        <w:bottom w:val="none" w:sz="0" w:space="0" w:color="auto"/>
        <w:right w:val="none" w:sz="0" w:space="0" w:color="auto"/>
      </w:divBdr>
    </w:div>
    <w:div w:id="1282884835">
      <w:bodyDiv w:val="1"/>
      <w:marLeft w:val="0"/>
      <w:marRight w:val="0"/>
      <w:marTop w:val="0"/>
      <w:marBottom w:val="0"/>
      <w:divBdr>
        <w:top w:val="none" w:sz="0" w:space="0" w:color="auto"/>
        <w:left w:val="none" w:sz="0" w:space="0" w:color="auto"/>
        <w:bottom w:val="none" w:sz="0" w:space="0" w:color="auto"/>
        <w:right w:val="none" w:sz="0" w:space="0" w:color="auto"/>
      </w:divBdr>
    </w:div>
    <w:div w:id="1425371510">
      <w:bodyDiv w:val="1"/>
      <w:marLeft w:val="0"/>
      <w:marRight w:val="0"/>
      <w:marTop w:val="0"/>
      <w:marBottom w:val="0"/>
      <w:divBdr>
        <w:top w:val="none" w:sz="0" w:space="0" w:color="auto"/>
        <w:left w:val="none" w:sz="0" w:space="0" w:color="auto"/>
        <w:bottom w:val="none" w:sz="0" w:space="0" w:color="auto"/>
        <w:right w:val="none" w:sz="0" w:space="0" w:color="auto"/>
      </w:divBdr>
      <w:divsChild>
        <w:div w:id="1765027201">
          <w:marLeft w:val="0"/>
          <w:marRight w:val="0"/>
          <w:marTop w:val="0"/>
          <w:marBottom w:val="0"/>
          <w:divBdr>
            <w:top w:val="none" w:sz="0" w:space="0" w:color="auto"/>
            <w:left w:val="none" w:sz="0" w:space="0" w:color="auto"/>
            <w:bottom w:val="none" w:sz="0" w:space="0" w:color="auto"/>
            <w:right w:val="none" w:sz="0" w:space="0" w:color="auto"/>
          </w:divBdr>
        </w:div>
      </w:divsChild>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30408437">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641032453">
      <w:bodyDiv w:val="1"/>
      <w:marLeft w:val="0"/>
      <w:marRight w:val="0"/>
      <w:marTop w:val="0"/>
      <w:marBottom w:val="0"/>
      <w:divBdr>
        <w:top w:val="none" w:sz="0" w:space="0" w:color="auto"/>
        <w:left w:val="none" w:sz="0" w:space="0" w:color="auto"/>
        <w:bottom w:val="none" w:sz="0" w:space="0" w:color="auto"/>
        <w:right w:val="none" w:sz="0" w:space="0" w:color="auto"/>
      </w:divBdr>
    </w:div>
    <w:div w:id="1647389597">
      <w:bodyDiv w:val="1"/>
      <w:marLeft w:val="0"/>
      <w:marRight w:val="0"/>
      <w:marTop w:val="0"/>
      <w:marBottom w:val="0"/>
      <w:divBdr>
        <w:top w:val="none" w:sz="0" w:space="0" w:color="auto"/>
        <w:left w:val="none" w:sz="0" w:space="0" w:color="auto"/>
        <w:bottom w:val="none" w:sz="0" w:space="0" w:color="auto"/>
        <w:right w:val="none" w:sz="0" w:space="0" w:color="auto"/>
      </w:divBdr>
    </w:div>
    <w:div w:id="1717467314">
      <w:bodyDiv w:val="1"/>
      <w:marLeft w:val="0"/>
      <w:marRight w:val="0"/>
      <w:marTop w:val="0"/>
      <w:marBottom w:val="0"/>
      <w:divBdr>
        <w:top w:val="none" w:sz="0" w:space="0" w:color="auto"/>
        <w:left w:val="none" w:sz="0" w:space="0" w:color="auto"/>
        <w:bottom w:val="none" w:sz="0" w:space="0" w:color="auto"/>
        <w:right w:val="none" w:sz="0" w:space="0" w:color="auto"/>
      </w:divBdr>
    </w:div>
    <w:div w:id="1764649046">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 w:id="1950970787">
      <w:bodyDiv w:val="1"/>
      <w:marLeft w:val="0"/>
      <w:marRight w:val="0"/>
      <w:marTop w:val="0"/>
      <w:marBottom w:val="0"/>
      <w:divBdr>
        <w:top w:val="none" w:sz="0" w:space="0" w:color="auto"/>
        <w:left w:val="none" w:sz="0" w:space="0" w:color="auto"/>
        <w:bottom w:val="none" w:sz="0" w:space="0" w:color="auto"/>
        <w:right w:val="none" w:sz="0" w:space="0" w:color="auto"/>
      </w:divBdr>
    </w:div>
    <w:div w:id="195208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rivta-domains/riv.clinicalprocess.healthcond.description/issues/380/felaktig-beskrivning-av-dateperiod-i-tkb" TargetMode="External"/><Relationship Id="rId18" Type="http://schemas.openxmlformats.org/officeDocument/2006/relationships/hyperlink" Target="https://bitbucket.org/rivta-domains/riv.clinicalprocess.healthcond.description/issues/387/uppt-ckt-fel-i-wsdl-och-soapui-testsvit-f" TargetMode="External"/><Relationship Id="rId26" Type="http://schemas.openxmlformats.org/officeDocument/2006/relationships/hyperlink" Target="https://docbook.org/schemas/" TargetMode="External"/><Relationship Id="rId39" Type="http://schemas.openxmlformats.org/officeDocument/2006/relationships/image" Target="media/image5.png"/><Relationship Id="rId21" Type="http://schemas.openxmlformats.org/officeDocument/2006/relationships/hyperlink" Target="http://rivta.se/documents/ARK_0001/" TargetMode="External"/><Relationship Id="rId34" Type="http://schemas.openxmlformats.org/officeDocument/2006/relationships/hyperlink" Target="http://rivta.se/documents/ARK_0001/" TargetMode="External"/><Relationship Id="rId42" Type="http://schemas.openxmlformats.org/officeDocument/2006/relationships/image" Target="media/image8.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nera.atlassian.net/wiki/spaces/KINT/pages/3615655/Kodverk+i+nationella+tj+nstekontrakt" TargetMode="External"/><Relationship Id="rId29" Type="http://schemas.openxmlformats.org/officeDocument/2006/relationships/hyperlink" Target="https://inera.atlassian.net/wiki/spaces/KINT/pages/2648506471/Kodverk+och+urval+i+de+nationella+tj+nstekontrakten" TargetMode="External"/><Relationship Id="rId11" Type="http://schemas.openxmlformats.org/officeDocument/2006/relationships/hyperlink" Target="https://bitbucket.org/rivta-domains/riv.clinicalprocess.healthcond.description/issues/377" TargetMode="External"/><Relationship Id="rId24" Type="http://schemas.openxmlformats.org/officeDocument/2006/relationships/hyperlink" Target="https://www.socialstyrelsen.se/globalassets/sharepoint-dokument/artikelkatalog/foreskrifter-och-allmanna-rad/2016-4-44.pdf" TargetMode="External"/><Relationship Id="rId32" Type="http://schemas.openxmlformats.org/officeDocument/2006/relationships/hyperlink" Target="http://rivta.se/documents/ARK_0040/"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itbucket.org/rivta-domains/riv.clinicalprocess.healthcond.description/issues/381/byt-till-soap-fault" TargetMode="External"/><Relationship Id="rId23" Type="http://schemas.openxmlformats.org/officeDocument/2006/relationships/hyperlink" Target="https://www.socialstyrelsen.se/kunskapsstod-och-regler/regler-och-riktlinjer/foreskrifter-och-allmanna-rad/konsoliderade-foreskrifter/201640-om-journalforing-och-behandling-av-personuppgifter-i-halso--och-sjukvarden/" TargetMode="External"/><Relationship Id="rId28" Type="http://schemas.openxmlformats.org/officeDocument/2006/relationships/hyperlink" Target="https://commons.apache.org/proper/commons-text/apidocs/org/apache/commons/text/StringEscapeUtils.html" TargetMode="External"/><Relationship Id="rId36" Type="http://schemas.openxmlformats.org/officeDocument/2006/relationships/image" Target="media/image2.png"/><Relationship Id="rId49" Type="http://schemas.openxmlformats.org/officeDocument/2006/relationships/theme" Target="theme/theme1.xml"/><Relationship Id="rId10" Type="http://schemas.openxmlformats.org/officeDocument/2006/relationships/hyperlink" Target="https://bitbucket.org/rivta-domains/riv.clinicalprocess.healthcond.description/issues/369/getalertinformation-20-felaktig-cvtype" TargetMode="External"/><Relationship Id="rId19" Type="http://schemas.openxmlformats.org/officeDocument/2006/relationships/hyperlink" Target="http://rivta.se/" TargetMode="External"/><Relationship Id="rId31" Type="http://schemas.openxmlformats.org/officeDocument/2006/relationships/hyperlink" Target="http://rivta.se/documents/ARK_0038/"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bitbucket.org/rivta-domains/riv.clinicalprocess.healthcond.description/issues/374/getcaredocumentation-tvetydig-semi" TargetMode="External"/><Relationship Id="rId14" Type="http://schemas.openxmlformats.org/officeDocument/2006/relationships/hyperlink" Target="https://bitbucket.org/rivta-domains/riv.clinicalprocess.healthcond.description/issues/384/kardinalitet" TargetMode="External"/><Relationship Id="rId22" Type="http://schemas.openxmlformats.org/officeDocument/2006/relationships/hyperlink" Target="http://rivta.se/domains/" TargetMode="External"/><Relationship Id="rId27" Type="http://schemas.openxmlformats.org/officeDocument/2006/relationships/hyperlink" Target="https://docbook.org/tools/" TargetMode="External"/><Relationship Id="rId30" Type="http://schemas.openxmlformats.org/officeDocument/2006/relationships/hyperlink" Target="https://inera.atlassian.net/wiki/spaces/KINT/pages/468746902/Identifierare+i+nationella+tj+nstekontrakt" TargetMode="Externa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fontTable" Target="fontTable.xml"/><Relationship Id="rId8" Type="http://schemas.openxmlformats.org/officeDocument/2006/relationships/hyperlink" Target="https://bitbucket.org/rivta-domains/riv.clinicalprocess.healthcond.description/issues/358/gcd-21-tkb-saknar-f-lten-om-makulering-i-f" TargetMode="External"/><Relationship Id="rId3" Type="http://schemas.openxmlformats.org/officeDocument/2006/relationships/styles" Target="styles.xml"/><Relationship Id="rId12" Type="http://schemas.openxmlformats.org/officeDocument/2006/relationships/hyperlink" Target="https://bitbucket.org/rivta-domains/riv.clinicalprocess.healthcond.description/issues/373/fr-gor-ang-ende-tolkning-av" TargetMode="External"/><Relationship Id="rId17" Type="http://schemas.openxmlformats.org/officeDocument/2006/relationships/hyperlink" Target="https://inera.atlassian.net/wiki/spaces/KINT/pages/3615655/Kodverk+i+nationella+tj+nstekontrakt" TargetMode="External"/><Relationship Id="rId25" Type="http://schemas.openxmlformats.org/officeDocument/2006/relationships/hyperlink" Target="https://docbook.org/" TargetMode="External"/><Relationship Id="rId33" Type="http://schemas.openxmlformats.org/officeDocument/2006/relationships/hyperlink" Target="https://www.arbetsterapeuterna.se/foerbundet/webbutik-och-gratismaterial/adl-taxonomin-en-bedoemning-av-aktivitetsfoermaaga/?gclid=CjwKCAiAi_D_BRApEiwASslbJydARYULhS7YIycf5gdsOw9jqCQRMO27Npd8ouxMFl5u_QrHhqbUahoC0gAQAvD_BwE" TargetMode="External"/><Relationship Id="rId38" Type="http://schemas.openxmlformats.org/officeDocument/2006/relationships/image" Target="media/image4.png"/><Relationship Id="rId46" Type="http://schemas.openxmlformats.org/officeDocument/2006/relationships/header" Target="header2.xml"/><Relationship Id="rId20" Type="http://schemas.openxmlformats.org/officeDocument/2006/relationships/hyperlink" Target="http://en.wikipedia.org/wiki/ISO_8601"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F27E83-4881-4F1E-A13D-D24DFB8C9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13383</TotalTime>
  <Pages>91</Pages>
  <Words>21967</Words>
  <Characters>116430</Characters>
  <Application>Microsoft Office Word</Application>
  <DocSecurity>0</DocSecurity>
  <Lines>970</Lines>
  <Paragraphs>276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clinicalprocess_healthcond_description</vt:lpstr>
      <vt:lpstr>clinicalprocess_healthcond_description</vt:lpstr>
    </vt:vector>
  </TitlesOfParts>
  <Manager/>
  <Company>Inera AB</Company>
  <LinksUpToDate>false</LinksUpToDate>
  <CharactersWithSpaces>138121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Blomberg Tobias</cp:lastModifiedBy>
  <cp:revision>260</cp:revision>
  <dcterms:created xsi:type="dcterms:W3CDTF">2014-11-05T06:18:00Z</dcterms:created>
  <dcterms:modified xsi:type="dcterms:W3CDTF">2023-02-03T08:06:00Z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2017-08-11</vt:lpwstr>
  </property>
  <property fmtid="{D5CDD505-2E9C-101B-9397-08002B2CF9AE}" pid="8" name="domain_3">
    <vt:lpwstr>description</vt:lpwstr>
  </property>
  <property fmtid="{D5CDD505-2E9C-101B-9397-08002B2CF9AE}" pid="9" name="version">
    <vt:lpwstr>2.1.11</vt:lpwstr>
  </property>
</Properties>
</file>